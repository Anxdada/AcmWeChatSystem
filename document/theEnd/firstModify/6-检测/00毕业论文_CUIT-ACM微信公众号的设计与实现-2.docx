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3F4C4" w14:textId="77777777" w:rsidR="00FF79CC" w:rsidRDefault="00A07CBB">
      <w:pPr>
        <w:pStyle w:val="a1"/>
        <w:tabs>
          <w:tab w:val="left" w:pos="4536"/>
        </w:tabs>
        <w:spacing w:line="480" w:lineRule="exact"/>
        <w:ind w:firstLineChars="0" w:firstLine="0"/>
        <w:rPr>
          <w:b/>
        </w:rPr>
      </w:pPr>
      <w:commentRangeStart w:id="0"/>
      <w:r>
        <w:rPr>
          <w:rStyle w:val="Char6"/>
        </w:rPr>
        <w:t>分</w:t>
      </w:r>
      <w:commentRangeEnd w:id="0"/>
      <w:r>
        <w:commentReference w:id="0"/>
      </w:r>
      <w:r>
        <w:rPr>
          <w:rStyle w:val="Char6"/>
        </w:rPr>
        <w:t>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Pr>
                  <w:rStyle w:val="Char6"/>
                  <w:rFonts w:hint="eastAsia"/>
                </w:rPr>
                <w:t>TP311.5</w:t>
              </w:r>
            </w:sdtContent>
          </w:sdt>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6"/>
          </w:rPr>
        </w:sdtEndPr>
        <w:sdtContent>
          <w:r>
            <w:rPr>
              <w:rStyle w:val="Char6"/>
            </w:rPr>
            <w:t>2020</w:t>
          </w:r>
        </w:sdtContent>
      </w:sdt>
      <w:r>
        <w:rPr>
          <w:rStyle w:val="Char6"/>
        </w:rPr>
        <w:t>)</w:t>
      </w:r>
      <w:sdt>
        <w:sdtPr>
          <w:rPr>
            <w:rStyle w:val="Char6"/>
          </w:rPr>
          <w:tag w:val="流水号"/>
          <w:id w:val="924540758"/>
          <w:lock w:val="sdtLocked"/>
          <w:placeholder>
            <w:docPart w:val="4007FCCDF08A4A40B9107EBE878A6679"/>
          </w:placeholder>
        </w:sdtPr>
        <w:sdtEndPr>
          <w:rPr>
            <w:rStyle w:val="Char6"/>
          </w:rPr>
        </w:sdtEndPr>
        <w:sdtContent>
          <w:r>
            <w:rPr>
              <w:rStyle w:val="Char6"/>
            </w:rPr>
            <w:t>2715</w:t>
          </w:r>
        </w:sdtContent>
      </w:sdt>
      <w:r>
        <w:rPr>
          <w:rStyle w:val="Char6"/>
          <w:rFonts w:hint="eastAsia"/>
        </w:rPr>
        <w:t>-</w:t>
      </w:r>
      <w:r>
        <w:rPr>
          <w:rStyle w:val="Char6"/>
        </w:rPr>
        <w:t>0</w:t>
      </w:r>
    </w:p>
    <w:p w14:paraId="2FA3C0D6" w14:textId="77777777" w:rsidR="00FF79CC" w:rsidRDefault="00A07CBB">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sdt>
        <w:sdtPr>
          <w:rPr>
            <w:rFonts w:hint="eastAsia"/>
            <w:b/>
          </w:rPr>
          <w:id w:val="-761074440"/>
          <w:placeholder>
            <w:docPart w:val="3E135B9AD1974923AB0F0A177AD1EA7C"/>
          </w:placeholder>
        </w:sdtPr>
        <w:sdtEndPr/>
        <w:sdtContent>
          <w:r>
            <w:rPr>
              <w:b/>
            </w:rPr>
            <w:t>2016081187</w:t>
          </w:r>
        </w:sdtContent>
      </w:sdt>
    </w:p>
    <w:p w14:paraId="3829A8E2" w14:textId="77777777" w:rsidR="00FF79CC" w:rsidRDefault="00FF79CC">
      <w:pPr>
        <w:pStyle w:val="a1"/>
        <w:spacing w:line="240" w:lineRule="auto"/>
        <w:ind w:firstLineChars="0" w:firstLine="0"/>
        <w:jc w:val="center"/>
        <w:rPr>
          <w:sz w:val="32"/>
          <w:szCs w:val="32"/>
        </w:rPr>
      </w:pPr>
    </w:p>
    <w:p w14:paraId="3140C975" w14:textId="77777777" w:rsidR="00FF79CC" w:rsidRDefault="00FF79CC">
      <w:pPr>
        <w:pStyle w:val="a1"/>
        <w:spacing w:line="240" w:lineRule="auto"/>
        <w:ind w:firstLineChars="0" w:firstLine="0"/>
        <w:jc w:val="center"/>
        <w:rPr>
          <w:sz w:val="32"/>
          <w:szCs w:val="32"/>
        </w:rPr>
      </w:pPr>
    </w:p>
    <w:p w14:paraId="1D7D61CD" w14:textId="77777777" w:rsidR="00FF79CC" w:rsidRDefault="00FF79CC">
      <w:pPr>
        <w:pStyle w:val="a1"/>
        <w:spacing w:line="240" w:lineRule="auto"/>
        <w:ind w:firstLineChars="0" w:firstLine="0"/>
        <w:jc w:val="center"/>
        <w:rPr>
          <w:sz w:val="32"/>
          <w:szCs w:val="32"/>
        </w:rPr>
      </w:pPr>
    </w:p>
    <w:p w14:paraId="6E1DB635" w14:textId="77777777" w:rsidR="00FF79CC" w:rsidRDefault="00FF79CC">
      <w:pPr>
        <w:pStyle w:val="a1"/>
        <w:spacing w:line="240" w:lineRule="auto"/>
        <w:ind w:firstLineChars="0" w:firstLine="0"/>
        <w:jc w:val="center"/>
        <w:rPr>
          <w:sz w:val="32"/>
          <w:szCs w:val="32"/>
        </w:rPr>
      </w:pPr>
    </w:p>
    <w:p w14:paraId="04E40D10" w14:textId="77777777" w:rsidR="00FF79CC" w:rsidRDefault="00A07CBB">
      <w:pPr>
        <w:pStyle w:val="affe"/>
        <w:rPr>
          <w:rFonts w:ascii="Times New Roman" w:eastAsia="宋体" w:hAnsi="Times New Roman"/>
        </w:rPr>
      </w:pPr>
      <w:r>
        <w:rPr>
          <w:rFonts w:ascii="Times New Roman" w:eastAsia="宋体" w:hAnsi="Times New Roman" w:hint="eastAsia"/>
        </w:rPr>
        <w:t>成都信息工程大学</w:t>
      </w:r>
    </w:p>
    <w:p w14:paraId="3BD5D164" w14:textId="77777777" w:rsidR="00FF79CC" w:rsidRDefault="00A07CBB">
      <w:pPr>
        <w:pStyle w:val="affe"/>
        <w:rPr>
          <w:rFonts w:ascii="Times New Roman" w:eastAsia="宋体" w:hAnsi="Times New Roman"/>
        </w:rPr>
      </w:pPr>
      <w:r>
        <w:rPr>
          <w:rFonts w:ascii="Times New Roman" w:eastAsia="宋体" w:hAnsi="Times New Roman"/>
        </w:rPr>
        <w:t>学位论文</w:t>
      </w:r>
    </w:p>
    <w:p w14:paraId="14CEB41C" w14:textId="77777777" w:rsidR="00FF79CC" w:rsidRDefault="00FF79CC">
      <w:pPr>
        <w:pStyle w:val="a1"/>
        <w:spacing w:line="240" w:lineRule="auto"/>
        <w:ind w:firstLineChars="0" w:firstLine="0"/>
        <w:jc w:val="center"/>
        <w:rPr>
          <w:sz w:val="32"/>
          <w:szCs w:val="32"/>
        </w:rPr>
      </w:pPr>
    </w:p>
    <w:p w14:paraId="58E05449" w14:textId="77777777" w:rsidR="00FF79CC" w:rsidRDefault="00FF79CC">
      <w:pPr>
        <w:pStyle w:val="a1"/>
        <w:spacing w:line="240" w:lineRule="auto"/>
        <w:ind w:firstLineChars="0" w:firstLine="0"/>
        <w:jc w:val="center"/>
        <w:rPr>
          <w:sz w:val="32"/>
          <w:szCs w:val="32"/>
        </w:rPr>
      </w:pPr>
    </w:p>
    <w:sdt>
      <w:sdtPr>
        <w:rPr>
          <w:rStyle w:val="Char7"/>
          <w:rFonts w:eastAsia="宋体" w:hint="eastAsia"/>
        </w:rPr>
        <w:id w:val="-2071881783"/>
        <w:lock w:val="sdtLocked"/>
        <w:placeholder>
          <w:docPart w:val="94792A076B6042559B4BF63DCC59E088"/>
        </w:placeholder>
      </w:sdtPr>
      <w:sdtEndPr>
        <w:rPr>
          <w:rStyle w:val="a2"/>
          <w:b w:val="0"/>
          <w:sz w:val="24"/>
          <w:szCs w:val="32"/>
        </w:rPr>
      </w:sdtEndPr>
      <w:sdtContent>
        <w:sdt>
          <w:sdtPr>
            <w:rPr>
              <w:rStyle w:val="Char7"/>
              <w:rFonts w:eastAsia="宋体" w:hint="eastAsia"/>
            </w:rPr>
            <w:id w:val="-623543352"/>
            <w:placeholder>
              <w:docPart w:val="2BDC370495EC4D459815701A81CB2CEF"/>
            </w:placeholder>
          </w:sdtPr>
          <w:sdtEndPr>
            <w:rPr>
              <w:rStyle w:val="a2"/>
              <w:b w:val="0"/>
              <w:sz w:val="24"/>
              <w:szCs w:val="32"/>
            </w:rPr>
          </w:sdtEndPr>
          <w:sdtContent>
            <w:p w14:paraId="310E649D" w14:textId="77777777" w:rsidR="00FF79CC" w:rsidRDefault="00A07CBB">
              <w:pPr>
                <w:pStyle w:val="a1"/>
                <w:ind w:firstLine="643"/>
                <w:jc w:val="center"/>
                <w:rPr>
                  <w:szCs w:val="32"/>
                </w:rPr>
              </w:pPr>
              <w:r>
                <w:rPr>
                  <w:rStyle w:val="Char7"/>
                  <w:rFonts w:eastAsia="宋体"/>
                </w:rPr>
                <w:t>CUIT-ACM</w:t>
              </w:r>
              <w:r>
                <w:rPr>
                  <w:rStyle w:val="Char7"/>
                  <w:rFonts w:eastAsia="宋体" w:hint="eastAsia"/>
                </w:rPr>
                <w:t>微信公众号的设计与实现</w:t>
              </w:r>
            </w:p>
          </w:sdtContent>
        </w:sdt>
      </w:sdtContent>
    </w:sdt>
    <w:p w14:paraId="1036AAB0" w14:textId="77777777" w:rsidR="00FF79CC" w:rsidRDefault="00FF79CC">
      <w:pPr>
        <w:pStyle w:val="a1"/>
        <w:spacing w:line="240" w:lineRule="auto"/>
        <w:ind w:firstLineChars="0" w:firstLine="0"/>
        <w:jc w:val="center"/>
        <w:rPr>
          <w:sz w:val="32"/>
          <w:szCs w:val="32"/>
        </w:rPr>
      </w:pPr>
    </w:p>
    <w:p w14:paraId="1C3ED8A3" w14:textId="77777777" w:rsidR="00FF79CC" w:rsidRDefault="00FF79CC">
      <w:pPr>
        <w:pStyle w:val="a1"/>
        <w:spacing w:line="240" w:lineRule="auto"/>
        <w:ind w:firstLineChars="0" w:firstLine="0"/>
        <w:jc w:val="center"/>
        <w:rPr>
          <w:sz w:val="32"/>
          <w:szCs w:val="32"/>
        </w:rPr>
      </w:pPr>
    </w:p>
    <w:p w14:paraId="3209AF9F" w14:textId="77777777" w:rsidR="00FF79CC" w:rsidRDefault="00FF79CC">
      <w:pPr>
        <w:pStyle w:val="a1"/>
        <w:spacing w:line="240" w:lineRule="auto"/>
        <w:ind w:firstLineChars="0" w:firstLine="0"/>
        <w:jc w:val="center"/>
        <w:rPr>
          <w:sz w:val="32"/>
          <w:szCs w:val="32"/>
        </w:rPr>
      </w:pPr>
    </w:p>
    <w:p w14:paraId="38A32866" w14:textId="77777777" w:rsidR="00FF79CC" w:rsidRDefault="00FF79CC">
      <w:pPr>
        <w:pStyle w:val="a1"/>
        <w:spacing w:line="240" w:lineRule="auto"/>
        <w:ind w:firstLineChars="0" w:firstLine="0"/>
        <w:jc w:val="center"/>
        <w:rPr>
          <w:sz w:val="32"/>
          <w:szCs w:val="32"/>
        </w:rPr>
      </w:pPr>
    </w:p>
    <w:p w14:paraId="6651AF63" w14:textId="77777777" w:rsidR="00FF79CC" w:rsidRDefault="00FF79CC">
      <w:pPr>
        <w:pStyle w:val="a1"/>
        <w:spacing w:line="240" w:lineRule="auto"/>
        <w:ind w:firstLineChars="0" w:firstLine="0"/>
        <w:jc w:val="center"/>
        <w:rPr>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FF79CC" w14:paraId="7FEA463C" w14:textId="77777777">
        <w:trPr>
          <w:trHeight w:val="570"/>
          <w:jc w:val="center"/>
        </w:trPr>
        <w:tc>
          <w:tcPr>
            <w:tcW w:w="3402" w:type="dxa"/>
            <w:tcBorders>
              <w:top w:val="nil"/>
              <w:left w:val="nil"/>
              <w:bottom w:val="nil"/>
              <w:right w:val="nil"/>
            </w:tcBorders>
            <w:vAlign w:val="bottom"/>
          </w:tcPr>
          <w:p w14:paraId="66C25D1A" w14:textId="77777777" w:rsidR="00FF79CC" w:rsidRDefault="00A07CBB">
            <w:pPr>
              <w:pStyle w:val="afff"/>
              <w:rPr>
                <w:rFonts w:eastAsia="宋体"/>
              </w:rPr>
            </w:pPr>
            <w:r>
              <w:rPr>
                <w:rFonts w:eastAsia="宋体" w:hint="eastAsia"/>
              </w:rPr>
              <w:t>论文作者姓名：</w:t>
            </w:r>
          </w:p>
        </w:tc>
        <w:sdt>
          <w:sdtPr>
            <w:rPr>
              <w:rStyle w:val="Char9"/>
              <w:rFonts w:eastAsia="宋体" w:hint="eastAsia"/>
            </w:rPr>
            <w:id w:val="-1424724063"/>
            <w:lock w:val="sdtLocked"/>
            <w:placeholder>
              <w:docPart w:val="E44658A0631649BF98EEBA277D9AA3CE"/>
            </w:placeholder>
          </w:sdtPr>
          <w:sdtEndPr>
            <w:rPr>
              <w:rStyle w:val="a2"/>
              <w:rFonts w:cstheme="minorBidi"/>
              <w:b w:val="0"/>
              <w:bCs w:val="0"/>
              <w:sz w:val="24"/>
              <w:szCs w:val="30"/>
            </w:rPr>
          </w:sdtEndPr>
          <w:sdtContent>
            <w:tc>
              <w:tcPr>
                <w:tcW w:w="2977" w:type="dxa"/>
                <w:tcBorders>
                  <w:top w:val="nil"/>
                  <w:left w:val="nil"/>
                  <w:right w:val="nil"/>
                </w:tcBorders>
                <w:vAlign w:val="center"/>
              </w:tcPr>
              <w:p w14:paraId="497A9D1D" w14:textId="77777777" w:rsidR="00FF79CC" w:rsidRDefault="00A07CBB">
                <w:pPr>
                  <w:spacing w:line="240" w:lineRule="auto"/>
                  <w:jc w:val="center"/>
                  <w:rPr>
                    <w:rFonts w:cs="Times New Roman"/>
                    <w:b/>
                    <w:sz w:val="30"/>
                    <w:szCs w:val="30"/>
                  </w:rPr>
                </w:pPr>
                <w:r>
                  <w:rPr>
                    <w:rStyle w:val="Char9"/>
                    <w:rFonts w:eastAsia="宋体" w:hint="eastAsia"/>
                  </w:rPr>
                  <w:t>谢仁义</w:t>
                </w:r>
              </w:p>
            </w:tc>
          </w:sdtContent>
        </w:sdt>
      </w:tr>
      <w:tr w:rsidR="00FF79CC" w14:paraId="227FB1C0" w14:textId="77777777">
        <w:trPr>
          <w:trHeight w:val="570"/>
          <w:jc w:val="center"/>
        </w:trPr>
        <w:tc>
          <w:tcPr>
            <w:tcW w:w="3402" w:type="dxa"/>
            <w:tcBorders>
              <w:top w:val="nil"/>
              <w:left w:val="nil"/>
              <w:bottom w:val="nil"/>
              <w:right w:val="nil"/>
            </w:tcBorders>
            <w:vAlign w:val="bottom"/>
          </w:tcPr>
          <w:p w14:paraId="599570CB" w14:textId="77777777" w:rsidR="00FF79CC" w:rsidRDefault="00A07CBB">
            <w:pPr>
              <w:pStyle w:val="afff"/>
              <w:rPr>
                <w:rFonts w:eastAsia="宋体"/>
              </w:rPr>
            </w:pPr>
            <w:r>
              <w:rPr>
                <w:rFonts w:eastAsia="宋体" w:hint="eastAsia"/>
              </w:rPr>
              <w:t>申请学位专业：</w:t>
            </w:r>
          </w:p>
        </w:tc>
        <w:tc>
          <w:tcPr>
            <w:tcW w:w="2977" w:type="dxa"/>
            <w:tcBorders>
              <w:left w:val="nil"/>
              <w:right w:val="nil"/>
            </w:tcBorders>
            <w:vAlign w:val="center"/>
          </w:tcPr>
          <w:p w14:paraId="55150578" w14:textId="77777777" w:rsidR="00FF79CC" w:rsidRDefault="00A07CBB">
            <w:pPr>
              <w:pStyle w:val="afff"/>
              <w:jc w:val="center"/>
              <w:rPr>
                <w:rFonts w:eastAsia="宋体"/>
              </w:rPr>
            </w:pPr>
            <w:sdt>
              <w:sdtPr>
                <w:rPr>
                  <w:rFonts w:eastAsia="宋体" w:hint="eastAsia"/>
                </w:rPr>
                <w:id w:val="-234090192"/>
                <w:placeholder>
                  <w:docPart w:val="6D0500F884F34B4CB38794500A92AB99"/>
                </w:placeholder>
              </w:sdtPr>
              <w:sdtEndPr>
                <w:rPr>
                  <w:color w:val="767171" w:themeColor="background2" w:themeShade="80"/>
                </w:rPr>
              </w:sdtEndPr>
              <w:sdtContent>
                <w:r>
                  <w:rPr>
                    <w:rFonts w:eastAsia="宋体" w:hint="eastAsia"/>
                  </w:rPr>
                  <w:t>软件工程</w:t>
                </w:r>
              </w:sdtContent>
            </w:sdt>
          </w:p>
        </w:tc>
      </w:tr>
      <w:tr w:rsidR="00FF79CC" w14:paraId="10328264" w14:textId="77777777">
        <w:trPr>
          <w:trHeight w:val="570"/>
          <w:jc w:val="center"/>
        </w:trPr>
        <w:tc>
          <w:tcPr>
            <w:tcW w:w="3402" w:type="dxa"/>
            <w:tcBorders>
              <w:top w:val="nil"/>
              <w:left w:val="nil"/>
              <w:bottom w:val="nil"/>
              <w:right w:val="nil"/>
            </w:tcBorders>
            <w:vAlign w:val="bottom"/>
          </w:tcPr>
          <w:p w14:paraId="17D2CE78" w14:textId="77777777" w:rsidR="00FF79CC" w:rsidRDefault="00A07CBB">
            <w:pPr>
              <w:pStyle w:val="afff"/>
              <w:rPr>
                <w:rFonts w:eastAsia="宋体"/>
              </w:rPr>
            </w:pPr>
            <w:r>
              <w:rPr>
                <w:rFonts w:eastAsia="宋体" w:hint="eastAsia"/>
              </w:rPr>
              <w:t>申请学位类别：</w:t>
            </w:r>
          </w:p>
        </w:tc>
        <w:tc>
          <w:tcPr>
            <w:tcW w:w="2977" w:type="dxa"/>
            <w:tcBorders>
              <w:left w:val="nil"/>
              <w:right w:val="nil"/>
            </w:tcBorders>
            <w:vAlign w:val="center"/>
          </w:tcPr>
          <w:p w14:paraId="0D47A285" w14:textId="77777777" w:rsidR="00FF79CC" w:rsidRDefault="00A07CBB">
            <w:pPr>
              <w:pStyle w:val="afff"/>
              <w:jc w:val="center"/>
              <w:rPr>
                <w:rFonts w:eastAsia="宋体"/>
              </w:rPr>
            </w:pPr>
            <w:bookmarkStart w:id="1" w:name="_Toc136927405"/>
            <w:bookmarkStart w:id="2" w:name="_Toc136593648"/>
            <w:bookmarkStart w:id="3" w:name="_Toc137205484"/>
            <w:bookmarkStart w:id="4" w:name="_Toc137206716"/>
            <w:bookmarkStart w:id="5" w:name="_Toc136593403"/>
            <w:bookmarkStart w:id="6" w:name="_Toc136592273"/>
            <w:r>
              <w:rPr>
                <w:rFonts w:eastAsia="宋体" w:hint="eastAsia"/>
              </w:rPr>
              <w:t>工学学士</w:t>
            </w:r>
            <w:bookmarkEnd w:id="1"/>
            <w:bookmarkEnd w:id="2"/>
            <w:bookmarkEnd w:id="3"/>
            <w:bookmarkEnd w:id="4"/>
            <w:bookmarkEnd w:id="5"/>
            <w:bookmarkEnd w:id="6"/>
          </w:p>
        </w:tc>
      </w:tr>
      <w:tr w:rsidR="00FF79CC" w14:paraId="466CD07C" w14:textId="77777777">
        <w:trPr>
          <w:trHeight w:val="570"/>
          <w:jc w:val="center"/>
        </w:trPr>
        <w:tc>
          <w:tcPr>
            <w:tcW w:w="3402" w:type="dxa"/>
            <w:tcBorders>
              <w:top w:val="nil"/>
              <w:left w:val="nil"/>
              <w:bottom w:val="nil"/>
              <w:right w:val="nil"/>
            </w:tcBorders>
            <w:vAlign w:val="bottom"/>
          </w:tcPr>
          <w:p w14:paraId="7CC0E109" w14:textId="77777777" w:rsidR="00FF79CC" w:rsidRDefault="00A07CBB">
            <w:pPr>
              <w:pStyle w:val="afff"/>
              <w:rPr>
                <w:rFonts w:eastAsia="宋体"/>
                <w:spacing w:val="-20"/>
              </w:rPr>
            </w:pPr>
            <w:r>
              <w:rPr>
                <w:rFonts w:eastAsia="宋体" w:hint="eastAsia"/>
                <w:spacing w:val="-20"/>
              </w:rPr>
              <w:t>指导教师姓名（职称）：</w:t>
            </w:r>
          </w:p>
        </w:tc>
        <w:bookmarkStart w:id="7" w:name="_Toc137206717"/>
        <w:bookmarkStart w:id="8" w:name="_Toc137205485"/>
        <w:bookmarkStart w:id="9" w:name="_Toc136593649"/>
        <w:bookmarkStart w:id="10" w:name="_Toc136593404"/>
        <w:bookmarkStart w:id="11" w:name="_Toc136927406"/>
        <w:bookmarkStart w:id="12" w:name="_Toc136592274"/>
        <w:tc>
          <w:tcPr>
            <w:tcW w:w="2977" w:type="dxa"/>
            <w:tcBorders>
              <w:left w:val="nil"/>
              <w:right w:val="nil"/>
            </w:tcBorders>
            <w:vAlign w:val="center"/>
          </w:tcPr>
          <w:p w14:paraId="0E8604A4" w14:textId="77777777" w:rsidR="00FF79CC" w:rsidRDefault="00A07CBB">
            <w:pPr>
              <w:pStyle w:val="afff"/>
              <w:jc w:val="center"/>
              <w:rPr>
                <w:rFonts w:eastAsia="宋体"/>
              </w:rPr>
            </w:pPr>
            <w:sdt>
              <w:sdtPr>
                <w:rPr>
                  <w:rFonts w:eastAsia="宋体" w:hint="eastAsia"/>
                </w:rPr>
                <w:id w:val="492760110"/>
                <w:placeholder>
                  <w:docPart w:val="A9CBEFC79C354894900068A0FAC395E0"/>
                </w:placeholder>
              </w:sdtPr>
              <w:sdtEndPr/>
              <w:sdtContent>
                <w:r>
                  <w:rPr>
                    <w:rFonts w:eastAsia="宋体" w:hint="eastAsia"/>
                  </w:rPr>
                  <w:t>王嘉昀</w:t>
                </w:r>
              </w:sdtContent>
            </w:sdt>
            <w:r>
              <w:rPr>
                <w:rFonts w:eastAsia="宋体" w:hint="eastAsia"/>
              </w:rPr>
              <w:t>（</w:t>
            </w:r>
            <w:sdt>
              <w:sdtPr>
                <w:rPr>
                  <w:rStyle w:val="Char9"/>
                  <w:rFonts w:eastAsia="宋体"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Pr>
                    <w:rStyle w:val="Char9"/>
                    <w:rFonts w:eastAsia="宋体" w:hint="eastAsia"/>
                  </w:rPr>
                  <w:t>讲师</w:t>
                </w:r>
              </w:sdtContent>
            </w:sdt>
            <w:r>
              <w:rPr>
                <w:rFonts w:eastAsia="宋体" w:hint="eastAsia"/>
              </w:rPr>
              <w:t>）</w:t>
            </w:r>
            <w:bookmarkEnd w:id="7"/>
            <w:bookmarkEnd w:id="8"/>
            <w:bookmarkEnd w:id="9"/>
            <w:bookmarkEnd w:id="10"/>
            <w:bookmarkEnd w:id="11"/>
            <w:bookmarkEnd w:id="12"/>
          </w:p>
        </w:tc>
      </w:tr>
      <w:tr w:rsidR="00FF79CC" w14:paraId="2C3B6CDE" w14:textId="77777777">
        <w:trPr>
          <w:trHeight w:val="570"/>
          <w:jc w:val="center"/>
        </w:trPr>
        <w:tc>
          <w:tcPr>
            <w:tcW w:w="3402" w:type="dxa"/>
            <w:tcBorders>
              <w:top w:val="nil"/>
              <w:left w:val="nil"/>
              <w:bottom w:val="nil"/>
              <w:right w:val="nil"/>
            </w:tcBorders>
            <w:vAlign w:val="bottom"/>
          </w:tcPr>
          <w:p w14:paraId="5786F4C5" w14:textId="77777777" w:rsidR="00FF79CC" w:rsidRDefault="00A07CBB">
            <w:pPr>
              <w:pStyle w:val="afff"/>
              <w:rPr>
                <w:rFonts w:eastAsia="宋体"/>
              </w:rPr>
            </w:pPr>
            <w:r>
              <w:rPr>
                <w:rFonts w:eastAsia="宋体" w:hint="eastAsia"/>
              </w:rPr>
              <w:t>论文提交日期：</w:t>
            </w:r>
          </w:p>
        </w:tc>
        <w:sdt>
          <w:sdtPr>
            <w:rPr>
              <w:rStyle w:val="Char9"/>
              <w:rFonts w:eastAsia="宋体"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6F690D98" w14:textId="77777777" w:rsidR="00FF79CC" w:rsidRDefault="00A07CBB">
                <w:pPr>
                  <w:pStyle w:val="afff"/>
                  <w:jc w:val="center"/>
                  <w:rPr>
                    <w:rFonts w:eastAsia="宋体"/>
                  </w:rPr>
                </w:pPr>
                <w:r>
                  <w:rPr>
                    <w:rStyle w:val="Char9"/>
                    <w:rFonts w:eastAsia="宋体" w:hint="eastAsia"/>
                  </w:rPr>
                  <w:t>2020</w:t>
                </w:r>
                <w:r>
                  <w:rPr>
                    <w:rStyle w:val="Char9"/>
                    <w:rFonts w:eastAsia="宋体" w:hint="eastAsia"/>
                  </w:rPr>
                  <w:t>年</w:t>
                </w:r>
                <w:r>
                  <w:rPr>
                    <w:rStyle w:val="Char9"/>
                    <w:rFonts w:eastAsia="宋体" w:hint="eastAsia"/>
                  </w:rPr>
                  <w:t>5</w:t>
                </w:r>
                <w:r>
                  <w:rPr>
                    <w:rStyle w:val="Char9"/>
                    <w:rFonts w:eastAsia="宋体" w:hint="eastAsia"/>
                  </w:rPr>
                  <w:t>月</w:t>
                </w:r>
                <w:r>
                  <w:rPr>
                    <w:rStyle w:val="Char9"/>
                    <w:rFonts w:eastAsia="宋体" w:hint="eastAsia"/>
                  </w:rPr>
                  <w:t>20</w:t>
                </w:r>
                <w:r>
                  <w:rPr>
                    <w:rStyle w:val="Char9"/>
                    <w:rFonts w:eastAsia="宋体" w:hint="eastAsia"/>
                  </w:rPr>
                  <w:t>日</w:t>
                </w:r>
              </w:p>
            </w:tc>
          </w:sdtContent>
        </w:sdt>
      </w:tr>
    </w:tbl>
    <w:p w14:paraId="1F31ECFA" w14:textId="77777777" w:rsidR="00FF79CC" w:rsidRDefault="00FF79CC">
      <w:pPr>
        <w:pStyle w:val="a1"/>
        <w:spacing w:line="240" w:lineRule="auto"/>
        <w:ind w:firstLineChars="0" w:firstLine="0"/>
        <w:jc w:val="center"/>
        <w:rPr>
          <w:sz w:val="32"/>
          <w:szCs w:val="32"/>
        </w:rPr>
        <w:sectPr w:rsidR="00FF79CC">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cols w:space="425"/>
          <w:titlePg/>
          <w:docGrid w:type="lines" w:linePitch="312"/>
        </w:sectPr>
      </w:pPr>
    </w:p>
    <w:sdt>
      <w:sdtPr>
        <w:rPr>
          <w:rStyle w:val="Char7"/>
          <w:rFonts w:eastAsia="宋体" w:hint="eastAsia"/>
        </w:rPr>
        <w:id w:val="-385255723"/>
        <w:placeholder>
          <w:docPart w:val="D42F43263535426A84393E7B87D2EE9C"/>
        </w:placeholder>
      </w:sdtPr>
      <w:sdtEndPr>
        <w:rPr>
          <w:rStyle w:val="a2"/>
          <w:rFonts w:eastAsia="黑体" w:cs="Times New Roman (正文 CS 字体)"/>
          <w:b w:val="0"/>
          <w:sz w:val="24"/>
          <w:szCs w:val="32"/>
        </w:rPr>
      </w:sdtEndPr>
      <w:sdtContent>
        <w:sdt>
          <w:sdtPr>
            <w:rPr>
              <w:rStyle w:val="Char7"/>
              <w:rFonts w:eastAsia="宋体" w:hint="eastAsia"/>
            </w:rPr>
            <w:id w:val="-2092078315"/>
            <w:placeholder>
              <w:docPart w:val="2C613607CA60394BB5EC44B4B5F3AC7C"/>
            </w:placeholder>
          </w:sdtPr>
          <w:sdtEndPr>
            <w:rPr>
              <w:rStyle w:val="a2"/>
              <w:rFonts w:eastAsia="黑体" w:cs="Times New Roman (正文 CS 字体)"/>
              <w:b w:val="0"/>
              <w:sz w:val="24"/>
              <w:szCs w:val="32"/>
            </w:rPr>
          </w:sdtEndPr>
          <w:sdtContent>
            <w:p w14:paraId="595CFC53" w14:textId="77777777" w:rsidR="00FF79CC" w:rsidRDefault="00A07CBB">
              <w:pPr>
                <w:pStyle w:val="a1"/>
                <w:spacing w:line="240" w:lineRule="auto"/>
                <w:ind w:firstLineChars="0" w:firstLine="0"/>
                <w:jc w:val="center"/>
                <w:rPr>
                  <w:rStyle w:val="Char7"/>
                  <w:rFonts w:eastAsia="宋体"/>
                  <w:b w:val="0"/>
                  <w:sz w:val="24"/>
                  <w:szCs w:val="32"/>
                </w:rPr>
              </w:pPr>
              <w:r>
                <w:rPr>
                  <w:rStyle w:val="Char7"/>
                  <w:rFonts w:eastAsia="宋体"/>
                </w:rPr>
                <w:t>CUIT-ACM</w:t>
              </w:r>
              <w:r>
                <w:rPr>
                  <w:rStyle w:val="Char7"/>
                  <w:rFonts w:cs="Times New Roman (正文 CS 字体)" w:hint="eastAsia"/>
                </w:rPr>
                <w:t>微信公众号的设计与实现</w:t>
              </w:r>
            </w:p>
          </w:sdtContent>
        </w:sdt>
      </w:sdtContent>
    </w:sdt>
    <w:p w14:paraId="5F48DD42" w14:textId="77777777" w:rsidR="00FF79CC" w:rsidRDefault="00A07CBB">
      <w:pPr>
        <w:spacing w:beforeLines="50" w:before="156" w:afterLines="50" w:after="156"/>
        <w:jc w:val="center"/>
        <w:rPr>
          <w:b/>
          <w:bCs/>
          <w:sz w:val="32"/>
          <w:szCs w:val="32"/>
        </w:rPr>
      </w:pPr>
      <w:r>
        <w:rPr>
          <w:rFonts w:hint="eastAsia"/>
          <w:b/>
          <w:bCs/>
          <w:sz w:val="32"/>
          <w:szCs w:val="32"/>
        </w:rPr>
        <w:t>摘　要</w:t>
      </w:r>
    </w:p>
    <w:p w14:paraId="095D1668" w14:textId="77777777" w:rsidR="00FF79CC" w:rsidRDefault="00A07CBB">
      <w:pPr>
        <w:pStyle w:val="affa"/>
        <w:ind w:firstLine="480"/>
        <w:rPr>
          <w:rFonts w:cs="Times New Roman"/>
        </w:rPr>
      </w:pPr>
      <w:r>
        <w:rPr>
          <w:rFonts w:hint="eastAsia"/>
        </w:rPr>
        <w:t>随着微信的普及，微信公众号也成为了日常生活中最常见的程序。，微信公众号依托于手机，操作方便，访问快捷，目前微信公众号开发已逐渐发展成一类标准。另一方面，我校越来越重视</w:t>
      </w:r>
      <w:r>
        <w:rPr>
          <w:rFonts w:hint="eastAsia"/>
        </w:rPr>
        <w:t xml:space="preserve"> </w:t>
      </w:r>
      <w:r>
        <w:t>ACM</w:t>
      </w:r>
      <w:r>
        <w:rPr>
          <w:rFonts w:hint="eastAsia"/>
        </w:rPr>
        <w:t>竞赛</w:t>
      </w:r>
      <w:r>
        <w:rPr>
          <w:rFonts w:cs="Times New Roman"/>
          <w:vertAlign w:val="superscript"/>
        </w:rPr>
        <w:t>[1]</w:t>
      </w:r>
      <w:r>
        <w:rPr>
          <w:rFonts w:hint="eastAsia"/>
        </w:rPr>
        <w:t>，但是却缺乏一个用来宣传该类竞赛的相关公众号，为了扩大这一类竞赛的影响力，让我校更多学生能了解和加入，也让实验室的日常工作能更好的被记录和管理，</w:t>
      </w:r>
      <w:r>
        <w:rPr>
          <w:rFonts w:hint="eastAsia"/>
        </w:rPr>
        <w:t>CUIT-</w:t>
      </w:r>
      <w:r>
        <w:t>ACM</w:t>
      </w:r>
      <w:r>
        <w:rPr>
          <w:rFonts w:hint="eastAsia"/>
        </w:rPr>
        <w:t>公众号应运而生。</w:t>
      </w:r>
    </w:p>
    <w:p w14:paraId="533136B2" w14:textId="77777777" w:rsidR="00FF79CC" w:rsidRDefault="00A07CBB">
      <w:pPr>
        <w:pStyle w:val="affa"/>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微信公众号一方面可以让本校学生更</w:t>
      </w:r>
      <w:r>
        <w:rPr>
          <w:rFonts w:cs="Times New Roman" w:hint="eastAsia"/>
        </w:rPr>
        <w:t>好的了解和加入到该项竞赛中，本校学生可以在新闻一栏中了解到目前赛事的一些发展和背景，可以在讨论区板块中发表自己的疑问或者想法。另一方面提供实验室管理功能，实验室人员可以在公众号上查看值日安排，查看目前想加入的同学的疑问以及查看比赛日程，导出比赛名单等。</w:t>
      </w:r>
    </w:p>
    <w:p w14:paraId="220C3D3B" w14:textId="77777777" w:rsidR="00FF79CC" w:rsidRDefault="00A07CBB">
      <w:pPr>
        <w:pStyle w:val="affa"/>
        <w:ind w:firstLine="480"/>
        <w:rPr>
          <w:rFonts w:cs="Times New Roman"/>
        </w:rPr>
      </w:pPr>
      <w:r>
        <w:rPr>
          <w:rFonts w:cs="Times New Roman" w:hint="eastAsia"/>
        </w:rPr>
        <w:t>本公众号依托于微信，通过微信端服务器与第三方服务器进行数据交换。后端总体框架为基于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_Ref39764230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构建。公众号根据不同的角色提供不同的操作权利，总体功能包括新闻管理，公告管理，值日管理，友链管理，讨论区管理，评论管理，举报管理，反馈管理，用户管理等。</w:t>
      </w:r>
    </w:p>
    <w:p w14:paraId="4A95CFDB" w14:textId="77777777" w:rsidR="00FF79CC" w:rsidRDefault="00FF79CC">
      <w:pPr>
        <w:pStyle w:val="affa"/>
        <w:ind w:firstLineChars="0" w:firstLine="0"/>
        <w:rPr>
          <w:rFonts w:cs="Times New Roman"/>
        </w:rPr>
      </w:pPr>
    </w:p>
    <w:p w14:paraId="7053F313" w14:textId="77777777" w:rsidR="00FF79CC" w:rsidRDefault="00FF79CC">
      <w:pPr>
        <w:pStyle w:val="a1"/>
        <w:ind w:firstLineChars="0" w:firstLine="0"/>
        <w:rPr>
          <w:rFonts w:cs="Times New Roman"/>
          <w:b/>
          <w:bCs/>
          <w:sz w:val="28"/>
          <w:szCs w:val="28"/>
        </w:rPr>
      </w:pPr>
    </w:p>
    <w:p w14:paraId="5FA11D08" w14:textId="77777777" w:rsidR="00FF79CC" w:rsidRDefault="00A07CBB">
      <w:pPr>
        <w:pStyle w:val="a1"/>
        <w:ind w:firstLineChars="0" w:firstLine="0"/>
      </w:pPr>
      <w:r>
        <w:rPr>
          <w:rFonts w:cs="Times New Roman" w:hint="eastAsia"/>
          <w:b/>
          <w:bCs/>
          <w:sz w:val="28"/>
          <w:szCs w:val="28"/>
        </w:rPr>
        <w:t>关键词</w:t>
      </w:r>
      <w:r>
        <w:rPr>
          <w:rFonts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p>
    <w:p w14:paraId="42E3A2EF" w14:textId="77777777" w:rsidR="00FF79CC" w:rsidRDefault="00FF79CC">
      <w:pPr>
        <w:pStyle w:val="a1"/>
        <w:spacing w:line="240" w:lineRule="auto"/>
        <w:ind w:firstLineChars="0" w:firstLine="0"/>
        <w:jc w:val="center"/>
        <w:rPr>
          <w:sz w:val="32"/>
          <w:szCs w:val="32"/>
        </w:rPr>
      </w:pPr>
    </w:p>
    <w:p w14:paraId="31EE7B4C" w14:textId="77777777" w:rsidR="00FF79CC" w:rsidRDefault="00FF79CC">
      <w:pPr>
        <w:pStyle w:val="a1"/>
        <w:spacing w:line="240" w:lineRule="auto"/>
        <w:ind w:firstLineChars="0" w:firstLine="0"/>
        <w:jc w:val="center"/>
        <w:rPr>
          <w:sz w:val="32"/>
          <w:szCs w:val="32"/>
        </w:rPr>
        <w:sectPr w:rsidR="00FF79CC">
          <w:pgSz w:w="11906" w:h="16838"/>
          <w:pgMar w:top="1440" w:right="1797" w:bottom="1440" w:left="1797" w:header="851" w:footer="992" w:gutter="0"/>
          <w:cols w:space="425"/>
          <w:titlePg/>
          <w:docGrid w:type="lines" w:linePitch="312"/>
        </w:sectPr>
      </w:pPr>
    </w:p>
    <w:sdt>
      <w:sdtPr>
        <w:rPr>
          <w:rStyle w:val="Char7"/>
          <w:rFonts w:eastAsia="宋体" w:hint="eastAsia"/>
        </w:rPr>
        <w:id w:val="-216439822"/>
        <w:lock w:val="sdtLocked"/>
        <w:placeholder>
          <w:docPart w:val="0FB2A18F33534633993595195335F5D6"/>
        </w:placeholder>
      </w:sdtPr>
      <w:sdtEndPr>
        <w:rPr>
          <w:rStyle w:val="a2"/>
          <w:b w:val="0"/>
          <w:sz w:val="24"/>
          <w:szCs w:val="32"/>
        </w:rPr>
      </w:sdtEndPr>
      <w:sdtContent>
        <w:sdt>
          <w:sdtPr>
            <w:rPr>
              <w:rStyle w:val="Char7"/>
              <w:rFonts w:eastAsia="宋体" w:hint="eastAsia"/>
            </w:rPr>
            <w:id w:val="359483478"/>
            <w:placeholder>
              <w:docPart w:val="0CA85B46B5D4D440B774477646479CF0"/>
            </w:placeholder>
          </w:sdtPr>
          <w:sdtEndPr>
            <w:rPr>
              <w:rStyle w:val="a2"/>
              <w:b w:val="0"/>
              <w:color w:val="000000" w:themeColor="text1"/>
              <w:sz w:val="24"/>
              <w:szCs w:val="32"/>
            </w:rPr>
          </w:sdtEndPr>
          <w:sdtContent>
            <w:p w14:paraId="24FCEF99" w14:textId="77777777" w:rsidR="00FF79CC" w:rsidRDefault="00A07CBB">
              <w:pPr>
                <w:pStyle w:val="a1"/>
                <w:ind w:firstLineChars="0" w:firstLine="0"/>
                <w:jc w:val="center"/>
                <w:rPr>
                  <w:rStyle w:val="Char7"/>
                  <w:rFonts w:eastAsia="宋体"/>
                  <w:color w:val="000000" w:themeColor="text1"/>
                </w:rPr>
              </w:pPr>
              <w:r>
                <w:rPr>
                  <w:rStyle w:val="Char7"/>
                  <w:rFonts w:eastAsia="宋体"/>
                  <w:color w:val="000000" w:themeColor="text1"/>
                </w:rPr>
                <w:t xml:space="preserve">Design and </w:t>
              </w:r>
              <w:r>
                <w:rPr>
                  <w:rStyle w:val="Char7"/>
                  <w:rFonts w:eastAsia="宋体"/>
                  <w:color w:val="000000" w:themeColor="text1"/>
                </w:rPr>
                <w:t>Implementation of CUIT-ACM WeChat Official Account</w:t>
              </w:r>
            </w:p>
          </w:sdtContent>
        </w:sdt>
      </w:sdtContent>
    </w:sdt>
    <w:p w14:paraId="16808405" w14:textId="77777777" w:rsidR="00FF79CC" w:rsidRDefault="00A07CBB">
      <w:pPr>
        <w:widowControl/>
        <w:spacing w:beforeLines="100" w:before="312"/>
        <w:jc w:val="center"/>
        <w:rPr>
          <w:b/>
          <w:kern w:val="0"/>
          <w:sz w:val="32"/>
          <w:szCs w:val="32"/>
        </w:rPr>
      </w:pPr>
      <w:r>
        <w:rPr>
          <w:b/>
          <w:kern w:val="0"/>
          <w:sz w:val="32"/>
          <w:szCs w:val="32"/>
        </w:rPr>
        <w:t>Abstract</w:t>
      </w:r>
    </w:p>
    <w:p w14:paraId="5B557993" w14:textId="77777777" w:rsidR="00FF79CC" w:rsidRDefault="00A07CBB">
      <w:pPr>
        <w:pStyle w:val="a1"/>
        <w:ind w:firstLine="480"/>
        <w:rPr>
          <w:color w:val="333333"/>
        </w:rPr>
      </w:pPr>
      <w:r>
        <w:rPr>
          <w:color w:val="333333"/>
        </w:rPr>
        <w:t>With the popularity of WeChat, the WeChat public account has become the most common program in daily life. Relying on mobile phones, the WeChat public account is easy to operate and quick to a</w:t>
      </w:r>
      <w:r>
        <w:rPr>
          <w:color w:val="333333"/>
        </w:rPr>
        <w:t>ccess. At present, the development of the WeChat public account has gradually developed into a class of standards. On the other hand, our school pays more and more attention to the ACM competition [1], but it lacks a relevant public account to promote this</w:t>
      </w:r>
      <w:r>
        <w:rPr>
          <w:color w:val="333333"/>
        </w:rPr>
        <w:t xml:space="preserve"> kind of competition. In order to expand the influence of this kind of competition, more students of our school can understand and Joining, also allows the daily work of the laboratory to be better recorded and managed, CUIT-ACM public number came into bei</w:t>
      </w:r>
      <w:r>
        <w:rPr>
          <w:color w:val="333333"/>
        </w:rPr>
        <w:t>ng.</w:t>
      </w:r>
    </w:p>
    <w:p w14:paraId="7925DA5C" w14:textId="77777777" w:rsidR="00FF79CC" w:rsidRDefault="00A07CBB">
      <w:pPr>
        <w:pStyle w:val="a1"/>
        <w:ind w:firstLine="480"/>
        <w:rPr>
          <w:color w:val="333333"/>
        </w:rPr>
      </w:pPr>
      <w:r>
        <w:rPr>
          <w:color w:val="333333"/>
        </w:rPr>
        <w:t xml:space="preserve">On the one hand, the CUIT-ACM WeChat public account allows our students to better understand and join the competition. Our students can learn about the current development and background of the current event in the news column, and can post themselves </w:t>
      </w:r>
      <w:r>
        <w:rPr>
          <w:color w:val="333333"/>
        </w:rPr>
        <w:t>in the discussion board. Questions or ideas. On the other hand, it provides laboratory management functions. Laboratory personnel can check the schedule of duty on the public account, check the questions of the students who want to join, view the game sche</w:t>
      </w:r>
      <w:r>
        <w:rPr>
          <w:color w:val="333333"/>
        </w:rPr>
        <w:t>dule, and export the game list.</w:t>
      </w:r>
    </w:p>
    <w:p w14:paraId="3C36F315" w14:textId="77777777" w:rsidR="00FF79CC" w:rsidRDefault="00A07CBB">
      <w:pPr>
        <w:pStyle w:val="a1"/>
        <w:ind w:firstLine="480"/>
        <w:rPr>
          <w:color w:val="333333"/>
        </w:rPr>
      </w:pPr>
      <w:r>
        <w:rPr>
          <w:color w:val="333333"/>
        </w:rPr>
        <w:t>This public account relies on WeChat to exchange data with third-party servers through WeChat server. The overall back-end framework is based on Spring Boot's SSM framework, using Redis [10], MySQL as the database, and the f</w:t>
      </w:r>
      <w:r>
        <w:rPr>
          <w:color w:val="333333"/>
        </w:rPr>
        <w:t>ront-end using React, one of the three most popular front-end frameworks in the industry. The public account provides different operation rights according to different roles. The overall functions include news management, announcement management, duty mana</w:t>
      </w:r>
      <w:r>
        <w:rPr>
          <w:color w:val="333333"/>
        </w:rPr>
        <w:t>gement, friend chain management, discussion area management, comment management, report management, feedback management, user management, etc.</w:t>
      </w:r>
    </w:p>
    <w:p w14:paraId="2318499E" w14:textId="77777777" w:rsidR="00FF79CC" w:rsidRDefault="00FF79CC">
      <w:pPr>
        <w:pStyle w:val="a1"/>
        <w:ind w:firstLine="480"/>
        <w:rPr>
          <w:color w:val="333333"/>
        </w:rPr>
      </w:pPr>
    </w:p>
    <w:p w14:paraId="75CCF5D5" w14:textId="77777777" w:rsidR="00FF79CC" w:rsidRDefault="00A07CBB">
      <w:pPr>
        <w:pStyle w:val="a1"/>
        <w:ind w:firstLine="562"/>
        <w:rPr>
          <w:rFonts w:cs="Times New Roman"/>
          <w:szCs w:val="18"/>
        </w:rPr>
      </w:pPr>
      <w:r>
        <w:rPr>
          <w:b/>
          <w:sz w:val="28"/>
          <w:szCs w:val="28"/>
        </w:rPr>
        <w:t>Key words:</w:t>
      </w:r>
      <w:r>
        <w:t xml:space="preserve"> </w:t>
      </w:r>
      <w:r>
        <w:rPr>
          <w:rStyle w:val="Char5"/>
          <w:rFonts w:cs="Times New Roman"/>
        </w:rPr>
        <w:t>Contest; WeChat official Accoun</w:t>
      </w:r>
      <w:r>
        <w:rPr>
          <w:rStyle w:val="Char5"/>
          <w:rFonts w:cs="Times New Roman" w:hint="eastAsia"/>
        </w:rPr>
        <w:t>t</w:t>
      </w:r>
      <w:r>
        <w:rPr>
          <w:rStyle w:val="Char5"/>
          <w:rFonts w:cs="Times New Roman"/>
        </w:rPr>
        <w:t>; A</w:t>
      </w:r>
      <w:r>
        <w:rPr>
          <w:color w:val="333333"/>
        </w:rPr>
        <w:t>CM</w:t>
      </w:r>
      <w:r>
        <w:rPr>
          <w:rStyle w:val="Char5"/>
          <w:rFonts w:cs="Times New Roman"/>
        </w:rPr>
        <w:t xml:space="preserve">; </w:t>
      </w:r>
      <w:r>
        <w:rPr>
          <w:rStyle w:val="Char5"/>
          <w:rFonts w:cs="Times New Roman" w:hint="eastAsia"/>
        </w:rPr>
        <w:t>S</w:t>
      </w:r>
      <w:r>
        <w:rPr>
          <w:rStyle w:val="Char5"/>
          <w:rFonts w:cs="Times New Roman"/>
        </w:rPr>
        <w:t xml:space="preserve">pring Boot; </w:t>
      </w:r>
      <w:r>
        <w:rPr>
          <w:rStyle w:val="Char5"/>
          <w:rFonts w:cs="Times New Roman" w:hint="eastAsia"/>
        </w:rPr>
        <w:t>R</w:t>
      </w:r>
      <w:r>
        <w:rPr>
          <w:rFonts w:cs="Times New Roman"/>
        </w:rPr>
        <w:t>eact</w:t>
      </w:r>
      <w:r>
        <w:rPr>
          <w:rStyle w:val="Char5"/>
          <w:rFonts w:cs="Times New Roman"/>
        </w:rPr>
        <w:t>;</w:t>
      </w:r>
      <w:commentRangeStart w:id="13"/>
      <w:commentRangeEnd w:id="13"/>
      <w:r>
        <w:commentReference w:id="13"/>
      </w:r>
    </w:p>
    <w:p w14:paraId="3C218489" w14:textId="77777777" w:rsidR="00FF79CC" w:rsidRDefault="00FF79CC">
      <w:pPr>
        <w:pStyle w:val="a1"/>
        <w:ind w:firstLineChars="0" w:firstLine="0"/>
        <w:sectPr w:rsidR="00FF79CC">
          <w:pgSz w:w="11906" w:h="16838"/>
          <w:pgMar w:top="1440" w:right="1797" w:bottom="1440" w:left="1797" w:header="851" w:footer="992" w:gutter="0"/>
          <w:cols w:space="425"/>
          <w:titlePg/>
          <w:docGrid w:type="lines" w:linePitch="312"/>
        </w:sectPr>
      </w:pPr>
    </w:p>
    <w:p w14:paraId="6CE65408" w14:textId="77777777" w:rsidR="00FF79CC" w:rsidRDefault="00A07CBB">
      <w:pPr>
        <w:spacing w:line="240" w:lineRule="auto"/>
        <w:jc w:val="center"/>
        <w:rPr>
          <w:rFonts w:cs="Times New Roman"/>
          <w:b/>
          <w:sz w:val="32"/>
          <w:szCs w:val="32"/>
        </w:rPr>
      </w:pPr>
      <w:r>
        <w:rPr>
          <w:rFonts w:cs="Times New Roman" w:hint="eastAsia"/>
          <w:b/>
          <w:sz w:val="32"/>
          <w:szCs w:val="32"/>
        </w:rPr>
        <w:lastRenderedPageBreak/>
        <w:t>目</w:t>
      </w:r>
      <w:r>
        <w:rPr>
          <w:rFonts w:cs="Times New Roman" w:hint="eastAsia"/>
          <w:b/>
          <w:sz w:val="32"/>
          <w:szCs w:val="32"/>
        </w:rPr>
        <w:t xml:space="preserve">  </w:t>
      </w:r>
      <w:r>
        <w:rPr>
          <w:rFonts w:cs="Times New Roman" w:hint="eastAsia"/>
          <w:b/>
          <w:sz w:val="32"/>
          <w:szCs w:val="32"/>
        </w:rPr>
        <w:t>录</w:t>
      </w:r>
    </w:p>
    <w:p w14:paraId="5B32B60F" w14:textId="77777777" w:rsidR="00FF79CC" w:rsidRDefault="00A07CBB">
      <w:pPr>
        <w:jc w:val="right"/>
        <w:rPr>
          <w:rFonts w:cs="Times New Roman"/>
          <w:szCs w:val="24"/>
        </w:rPr>
      </w:pPr>
      <w:r>
        <w:rPr>
          <w:rFonts w:cs="Times New Roman" w:hint="eastAsia"/>
          <w:szCs w:val="24"/>
        </w:rPr>
        <w:t>论文总页数：</w:t>
      </w:r>
      <w:sdt>
        <w:sdtPr>
          <w:rPr>
            <w:rFonts w:cs="Times New Roman" w:hint="eastAsia"/>
            <w:szCs w:val="24"/>
          </w:rPr>
          <w:id w:val="-1935815691"/>
          <w:lock w:val="sdtLocked"/>
          <w:placeholder>
            <w:docPart w:val="D7C2F9A6075D421B82CEDE94C30F7774"/>
          </w:placeholder>
        </w:sdtPr>
        <w:sdtEndPr/>
        <w:sdtContent>
          <w:r>
            <w:rPr>
              <w:rFonts w:cs="Times New Roman"/>
              <w:szCs w:val="24"/>
            </w:rPr>
            <w:t>42</w:t>
          </w:r>
        </w:sdtContent>
      </w:sdt>
      <w:r>
        <w:rPr>
          <w:rFonts w:cs="Times New Roman" w:hint="eastAsia"/>
          <w:szCs w:val="24"/>
        </w:rPr>
        <w:t>页</w:t>
      </w:r>
    </w:p>
    <w:commentRangeStart w:id="14"/>
    <w:commentRangeStart w:id="15"/>
    <w:commentRangeStart w:id="16"/>
    <w:commentRangeStart w:id="17"/>
    <w:commentRangeStart w:id="18"/>
    <w:commentRangeStart w:id="19"/>
    <w:commentRangeStart w:id="20"/>
    <w:commentRangeStart w:id="21"/>
    <w:commentRangeStart w:id="22"/>
    <w:commentRangeStart w:id="23"/>
    <w:commentRangeStart w:id="24"/>
    <w:commentRangeStart w:id="25"/>
    <w:commentRangeStart w:id="26"/>
    <w:commentRangeStart w:id="27"/>
    <w:commentRangeStart w:id="28"/>
    <w:commentRangeStart w:id="29"/>
    <w:commentRangeStart w:id="30"/>
    <w:commentRangeStart w:id="31"/>
    <w:commentRangeStart w:id="32"/>
    <w:commentRangeStart w:id="33"/>
    <w:commentRangeStart w:id="34"/>
    <w:commentRangeStart w:id="35"/>
    <w:commentRangeStart w:id="36"/>
    <w:commentRangeStart w:id="37"/>
    <w:commentRangeStart w:id="38"/>
    <w:commentRangeStart w:id="39"/>
    <w:commentRangeStart w:id="40"/>
    <w:commentRangeStart w:id="41"/>
    <w:commentRangeStart w:id="42"/>
    <w:commentRangeStart w:id="43"/>
    <w:commentRangeStart w:id="44"/>
    <w:commentRangeStart w:id="45"/>
    <w:commentRangeStart w:id="46"/>
    <w:commentRangeStart w:id="47"/>
    <w:commentRangeStart w:id="48"/>
    <w:commentRangeStart w:id="49"/>
    <w:commentRangeStart w:id="50"/>
    <w:commentRangeStart w:id="51"/>
    <w:commentRangeStart w:id="52"/>
    <w:commentRangeStart w:id="53"/>
    <w:commentRangeStart w:id="54"/>
    <w:commentRangeStart w:id="55"/>
    <w:commentRangeStart w:id="56"/>
    <w:commentRangeStart w:id="57"/>
    <w:commentRangeStart w:id="58"/>
    <w:commentRangeStart w:id="59"/>
    <w:commentRangeStart w:id="60"/>
    <w:commentRangeStart w:id="61"/>
    <w:commentRangeStart w:id="62"/>
    <w:commentRangeStart w:id="63"/>
    <w:commentRangeStart w:id="64"/>
    <w:commentRangeStart w:id="65"/>
    <w:commentRangeStart w:id="66"/>
    <w:commentRangeStart w:id="67"/>
    <w:commentRangeStart w:id="68"/>
    <w:commentRangeStart w:id="69"/>
    <w:commentRangeStart w:id="70"/>
    <w:commentRangeStart w:id="71"/>
    <w:commentRangeStart w:id="72"/>
    <w:commentRangeStart w:id="73"/>
    <w:commentRangeStart w:id="74"/>
    <w:commentRangeStart w:id="75"/>
    <w:commentRangeStart w:id="76"/>
    <w:commentRangeStart w:id="77"/>
    <w:p w14:paraId="437F40BB" w14:textId="77777777" w:rsidR="00FF79CC" w:rsidRPr="00057CC0" w:rsidRDefault="00A07CBB">
      <w:pPr>
        <w:pStyle w:val="TOC1"/>
        <w:tabs>
          <w:tab w:val="left" w:pos="480"/>
          <w:tab w:val="right" w:leader="dot" w:pos="8302"/>
        </w:tabs>
        <w:rPr>
          <w:rFonts w:ascii="Times New Roman" w:eastAsia="宋体"/>
          <w:b w:val="0"/>
          <w:bCs w:val="0"/>
          <w:caps w:val="0"/>
          <w:sz w:val="21"/>
          <w:szCs w:val="21"/>
        </w:rPr>
      </w:pPr>
      <w:r w:rsidRPr="00057CC0">
        <w:rPr>
          <w:rFonts w:ascii="Times New Roman" w:eastAsia="宋体"/>
          <w:b w:val="0"/>
          <w:bCs w:val="0"/>
          <w:caps w:val="0"/>
          <w:sz w:val="21"/>
          <w:szCs w:val="21"/>
        </w:rPr>
        <w:fldChar w:fldCharType="begin"/>
      </w:r>
      <w:r w:rsidRPr="00057CC0">
        <w:rPr>
          <w:rFonts w:ascii="Times New Roman" w:eastAsia="宋体"/>
          <w:b w:val="0"/>
          <w:bCs w:val="0"/>
          <w:caps w:val="0"/>
          <w:sz w:val="21"/>
          <w:szCs w:val="21"/>
        </w:rPr>
        <w:instrText xml:space="preserve"> TOC \o "2-3" \h \z \t "</w:instrText>
      </w:r>
      <w:r w:rsidRPr="00057CC0">
        <w:rPr>
          <w:rFonts w:ascii="Times New Roman" w:eastAsia="宋体"/>
          <w:b w:val="0"/>
          <w:bCs w:val="0"/>
          <w:caps w:val="0"/>
          <w:sz w:val="21"/>
          <w:szCs w:val="21"/>
        </w:rPr>
        <w:instrText>标题</w:instrText>
      </w:r>
      <w:r w:rsidRPr="00057CC0">
        <w:rPr>
          <w:rFonts w:ascii="Times New Roman" w:eastAsia="宋体"/>
          <w:b w:val="0"/>
          <w:bCs w:val="0"/>
          <w:caps w:val="0"/>
          <w:sz w:val="21"/>
          <w:szCs w:val="21"/>
        </w:rPr>
        <w:instrText xml:space="preserve"> 1,1,</w:instrText>
      </w:r>
      <w:r w:rsidRPr="00057CC0">
        <w:rPr>
          <w:rFonts w:ascii="Times New Roman" w:eastAsia="宋体"/>
          <w:b w:val="0"/>
          <w:bCs w:val="0"/>
          <w:caps w:val="0"/>
          <w:sz w:val="21"/>
          <w:szCs w:val="21"/>
        </w:rPr>
        <w:instrText>参考文献</w:instrText>
      </w:r>
      <w:r w:rsidRPr="00057CC0">
        <w:rPr>
          <w:rFonts w:ascii="Times New Roman" w:eastAsia="宋体"/>
          <w:b w:val="0"/>
          <w:bCs w:val="0"/>
          <w:caps w:val="0"/>
          <w:sz w:val="21"/>
          <w:szCs w:val="21"/>
        </w:rPr>
        <w:instrText>,1,</w:instrText>
      </w:r>
      <w:r w:rsidRPr="00057CC0">
        <w:rPr>
          <w:rFonts w:ascii="Times New Roman" w:eastAsia="宋体"/>
          <w:b w:val="0"/>
          <w:bCs w:val="0"/>
          <w:caps w:val="0"/>
          <w:sz w:val="21"/>
          <w:szCs w:val="21"/>
        </w:rPr>
        <w:instrText>论文结束语</w:instrText>
      </w:r>
      <w:r w:rsidRPr="00057CC0">
        <w:rPr>
          <w:rFonts w:ascii="Times New Roman" w:eastAsia="宋体"/>
          <w:b w:val="0"/>
          <w:bCs w:val="0"/>
          <w:caps w:val="0"/>
          <w:sz w:val="21"/>
          <w:szCs w:val="21"/>
        </w:rPr>
        <w:instrText xml:space="preserve">,1" </w:instrText>
      </w:r>
      <w:r w:rsidRPr="00057CC0">
        <w:rPr>
          <w:rFonts w:ascii="Times New Roman" w:eastAsia="宋体"/>
          <w:b w:val="0"/>
          <w:bCs w:val="0"/>
          <w:caps w:val="0"/>
          <w:sz w:val="21"/>
          <w:szCs w:val="21"/>
        </w:rPr>
        <w:fldChar w:fldCharType="separate"/>
      </w:r>
      <w:hyperlink w:anchor="_Toc41001946" w:history="1">
        <w:r w:rsidRPr="00057CC0">
          <w:rPr>
            <w:rStyle w:val="afb"/>
            <w:rFonts w:ascii="Times New Roman" w:eastAsia="宋体"/>
            <w:sz w:val="21"/>
            <w:szCs w:val="21"/>
          </w:rPr>
          <w:t>1</w:t>
        </w:r>
        <w:r w:rsidRPr="00057CC0">
          <w:rPr>
            <w:rFonts w:ascii="Times New Roman" w:eastAsia="宋体"/>
            <w:b w:val="0"/>
            <w:bCs w:val="0"/>
            <w:caps w:val="0"/>
            <w:sz w:val="21"/>
            <w:szCs w:val="21"/>
          </w:rPr>
          <w:tab/>
        </w:r>
        <w:r w:rsidRPr="00057CC0">
          <w:rPr>
            <w:rStyle w:val="afb"/>
            <w:rFonts w:ascii="Times New Roman" w:eastAsia="宋体"/>
            <w:sz w:val="21"/>
            <w:szCs w:val="21"/>
          </w:rPr>
          <w:t>引言</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_Toc41001946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1</w:t>
        </w:r>
        <w:r w:rsidRPr="00057CC0">
          <w:rPr>
            <w:rFonts w:ascii="Times New Roman" w:eastAsia="宋体"/>
            <w:sz w:val="21"/>
            <w:szCs w:val="21"/>
          </w:rPr>
          <w:fldChar w:fldCharType="end"/>
        </w:r>
      </w:hyperlink>
    </w:p>
    <w:p w14:paraId="03E31343"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47" w:history="1">
        <w:r w:rsidRPr="00057CC0">
          <w:rPr>
            <w:rStyle w:val="afb"/>
            <w:rFonts w:ascii="Times New Roman" w:eastAsia="宋体"/>
            <w:sz w:val="21"/>
            <w:szCs w:val="21"/>
          </w:rPr>
          <w:t>1.1</w:t>
        </w:r>
        <w:r w:rsidRPr="00057CC0">
          <w:rPr>
            <w:rFonts w:ascii="Times New Roman" w:eastAsia="宋体"/>
            <w:smallCaps w:val="0"/>
            <w:sz w:val="21"/>
            <w:szCs w:val="21"/>
          </w:rPr>
          <w:tab/>
        </w:r>
        <w:r w:rsidRPr="00057CC0">
          <w:rPr>
            <w:rStyle w:val="afb"/>
            <w:rFonts w:ascii="Times New Roman" w:eastAsia="宋体"/>
            <w:sz w:val="21"/>
            <w:szCs w:val="21"/>
          </w:rPr>
          <w:t>课题背景与意义</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_Toc41001947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1</w:t>
        </w:r>
        <w:r w:rsidRPr="00057CC0">
          <w:rPr>
            <w:rFonts w:ascii="Times New Roman" w:eastAsia="宋体"/>
            <w:sz w:val="21"/>
            <w:szCs w:val="21"/>
          </w:rPr>
          <w:fldChar w:fldCharType="end"/>
        </w:r>
      </w:hyperlink>
    </w:p>
    <w:p w14:paraId="3966B633"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48" w:history="1">
        <w:r w:rsidRPr="00057CC0">
          <w:rPr>
            <w:rStyle w:val="afb"/>
            <w:rFonts w:ascii="Times New Roman" w:eastAsia="宋体" w:cs="Times New Roman"/>
            <w:sz w:val="21"/>
            <w:szCs w:val="21"/>
          </w:rPr>
          <w:t>1.2</w:t>
        </w:r>
        <w:r w:rsidRPr="00057CC0">
          <w:rPr>
            <w:rFonts w:ascii="Times New Roman" w:eastAsia="宋体"/>
            <w:smallCaps w:val="0"/>
            <w:sz w:val="21"/>
            <w:szCs w:val="21"/>
          </w:rPr>
          <w:tab/>
        </w:r>
        <w:r w:rsidRPr="00057CC0">
          <w:rPr>
            <w:rStyle w:val="afb"/>
            <w:rFonts w:ascii="Times New Roman" w:eastAsia="宋体" w:cs="Times New Roman"/>
            <w:sz w:val="21"/>
            <w:szCs w:val="21"/>
          </w:rPr>
          <w:t>国内外研究现状</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_Toc41001948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1</w:t>
        </w:r>
        <w:r w:rsidRPr="00057CC0">
          <w:rPr>
            <w:rFonts w:ascii="Times New Roman" w:eastAsia="宋体"/>
            <w:sz w:val="21"/>
            <w:szCs w:val="21"/>
          </w:rPr>
          <w:fldChar w:fldCharType="end"/>
        </w:r>
      </w:hyperlink>
    </w:p>
    <w:p w14:paraId="34689998"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49" w:history="1">
        <w:r w:rsidRPr="00057CC0">
          <w:rPr>
            <w:rStyle w:val="afb"/>
            <w:rFonts w:ascii="Times New Roman" w:eastAsia="宋体"/>
            <w:sz w:val="21"/>
            <w:szCs w:val="21"/>
          </w:rPr>
          <w:t>1.3</w:t>
        </w:r>
        <w:r w:rsidRPr="00057CC0">
          <w:rPr>
            <w:rFonts w:ascii="Times New Roman" w:eastAsia="宋体"/>
            <w:smallCaps w:val="0"/>
            <w:sz w:val="21"/>
            <w:szCs w:val="21"/>
          </w:rPr>
          <w:tab/>
        </w:r>
        <w:r w:rsidRPr="00057CC0">
          <w:rPr>
            <w:rStyle w:val="afb"/>
            <w:rFonts w:ascii="Times New Roman" w:eastAsia="宋体"/>
            <w:sz w:val="21"/>
            <w:szCs w:val="21"/>
          </w:rPr>
          <w:t>本课题的研究方法</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_Toc41001949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1</w:t>
        </w:r>
        <w:r w:rsidRPr="00057CC0">
          <w:rPr>
            <w:rFonts w:ascii="Times New Roman" w:eastAsia="宋体"/>
            <w:sz w:val="21"/>
            <w:szCs w:val="21"/>
          </w:rPr>
          <w:fldChar w:fldCharType="end"/>
        </w:r>
      </w:hyperlink>
    </w:p>
    <w:p w14:paraId="2BD9389B" w14:textId="77777777" w:rsidR="00FF79CC" w:rsidRPr="00057CC0" w:rsidRDefault="00A07CBB">
      <w:pPr>
        <w:pStyle w:val="TOC1"/>
        <w:tabs>
          <w:tab w:val="left" w:pos="480"/>
          <w:tab w:val="right" w:leader="dot" w:pos="8302"/>
        </w:tabs>
        <w:rPr>
          <w:rFonts w:ascii="Times New Roman" w:eastAsia="宋体"/>
          <w:b w:val="0"/>
          <w:bCs w:val="0"/>
          <w:caps w:val="0"/>
          <w:sz w:val="21"/>
          <w:szCs w:val="21"/>
        </w:rPr>
      </w:pPr>
      <w:hyperlink w:anchor="_Toc41001950" w:history="1">
        <w:r w:rsidRPr="00057CC0">
          <w:rPr>
            <w:rStyle w:val="afb"/>
            <w:rFonts w:ascii="Times New Roman" w:eastAsia="宋体"/>
            <w:sz w:val="21"/>
            <w:szCs w:val="21"/>
          </w:rPr>
          <w:t>2</w:t>
        </w:r>
        <w:r w:rsidRPr="00057CC0">
          <w:rPr>
            <w:rFonts w:ascii="Times New Roman" w:eastAsia="宋体"/>
            <w:b w:val="0"/>
            <w:bCs w:val="0"/>
            <w:caps w:val="0"/>
            <w:sz w:val="21"/>
            <w:szCs w:val="21"/>
          </w:rPr>
          <w:tab/>
        </w:r>
        <w:r w:rsidRPr="00057CC0">
          <w:rPr>
            <w:rStyle w:val="afb"/>
            <w:rFonts w:ascii="Times New Roman" w:eastAsia="宋体"/>
            <w:sz w:val="21"/>
            <w:szCs w:val="21"/>
          </w:rPr>
          <w:t>需求分析</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_Toc41001950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2</w:t>
        </w:r>
        <w:r w:rsidRPr="00057CC0">
          <w:rPr>
            <w:rFonts w:ascii="Times New Roman" w:eastAsia="宋体"/>
            <w:sz w:val="21"/>
            <w:szCs w:val="21"/>
          </w:rPr>
          <w:fldChar w:fldCharType="end"/>
        </w:r>
      </w:hyperlink>
    </w:p>
    <w:p w14:paraId="475D6AB9"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51" w:history="1">
        <w:r w:rsidRPr="00057CC0">
          <w:rPr>
            <w:rStyle w:val="afb"/>
            <w:rFonts w:ascii="Times New Roman" w:eastAsia="宋体"/>
            <w:sz w:val="21"/>
            <w:szCs w:val="21"/>
          </w:rPr>
          <w:t>2.1</w:t>
        </w:r>
        <w:r w:rsidRPr="00057CC0">
          <w:rPr>
            <w:rFonts w:ascii="Times New Roman" w:eastAsia="宋体"/>
            <w:smallCaps w:val="0"/>
            <w:sz w:val="21"/>
            <w:szCs w:val="21"/>
          </w:rPr>
          <w:tab/>
        </w:r>
        <w:r w:rsidRPr="00057CC0">
          <w:rPr>
            <w:rStyle w:val="afb"/>
            <w:rFonts w:ascii="Times New Roman" w:eastAsia="宋体"/>
            <w:sz w:val="21"/>
            <w:szCs w:val="21"/>
          </w:rPr>
          <w:t>系统需求概述</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_Toc41001951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2</w:t>
        </w:r>
        <w:r w:rsidRPr="00057CC0">
          <w:rPr>
            <w:rFonts w:ascii="Times New Roman" w:eastAsia="宋体"/>
            <w:sz w:val="21"/>
            <w:szCs w:val="21"/>
          </w:rPr>
          <w:fldChar w:fldCharType="end"/>
        </w:r>
      </w:hyperlink>
    </w:p>
    <w:p w14:paraId="65D421EF"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52" w:history="1">
        <w:r w:rsidRPr="00057CC0">
          <w:rPr>
            <w:rStyle w:val="afb"/>
            <w:rFonts w:ascii="Times New Roman" w:eastAsia="宋体"/>
            <w:sz w:val="21"/>
            <w:szCs w:val="21"/>
          </w:rPr>
          <w:t>2.2</w:t>
        </w:r>
        <w:r w:rsidRPr="00057CC0">
          <w:rPr>
            <w:rFonts w:ascii="Times New Roman" w:eastAsia="宋体"/>
            <w:smallCaps w:val="0"/>
            <w:sz w:val="21"/>
            <w:szCs w:val="21"/>
          </w:rPr>
          <w:tab/>
        </w:r>
        <w:r w:rsidRPr="00057CC0">
          <w:rPr>
            <w:rStyle w:val="afb"/>
            <w:rFonts w:ascii="Times New Roman" w:eastAsia="宋体"/>
            <w:sz w:val="21"/>
            <w:szCs w:val="21"/>
          </w:rPr>
          <w:t>系统角色分析</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_Toc41001952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2</w:t>
        </w:r>
        <w:r w:rsidRPr="00057CC0">
          <w:rPr>
            <w:rFonts w:ascii="Times New Roman" w:eastAsia="宋体"/>
            <w:sz w:val="21"/>
            <w:szCs w:val="21"/>
          </w:rPr>
          <w:fldChar w:fldCharType="end"/>
        </w:r>
      </w:hyperlink>
    </w:p>
    <w:p w14:paraId="1626A8CA"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53" w:history="1">
        <w:r w:rsidRPr="00057CC0">
          <w:rPr>
            <w:rStyle w:val="afb"/>
            <w:rFonts w:ascii="Times New Roman" w:eastAsia="宋体"/>
            <w:sz w:val="21"/>
            <w:szCs w:val="21"/>
          </w:rPr>
          <w:t>2.3</w:t>
        </w:r>
        <w:r w:rsidRPr="00057CC0">
          <w:rPr>
            <w:rFonts w:ascii="Times New Roman" w:eastAsia="宋体"/>
            <w:smallCaps w:val="0"/>
            <w:sz w:val="21"/>
            <w:szCs w:val="21"/>
          </w:rPr>
          <w:tab/>
        </w:r>
        <w:r w:rsidRPr="00057CC0">
          <w:rPr>
            <w:rStyle w:val="afb"/>
            <w:rFonts w:ascii="Times New Roman" w:eastAsia="宋体"/>
            <w:sz w:val="21"/>
            <w:szCs w:val="21"/>
          </w:rPr>
          <w:t>系统功能性分析</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_Toc41001953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4</w:t>
        </w:r>
        <w:r w:rsidRPr="00057CC0">
          <w:rPr>
            <w:rFonts w:ascii="Times New Roman" w:eastAsia="宋体"/>
            <w:sz w:val="21"/>
            <w:szCs w:val="21"/>
          </w:rPr>
          <w:fldChar w:fldCharType="end"/>
        </w:r>
      </w:hyperlink>
    </w:p>
    <w:p w14:paraId="6426147D"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54" w:history="1">
        <w:r w:rsidRPr="00057CC0">
          <w:rPr>
            <w:rStyle w:val="afb"/>
            <w:rFonts w:ascii="Times New Roman" w:eastAsia="宋体"/>
            <w:sz w:val="21"/>
            <w:szCs w:val="21"/>
          </w:rPr>
          <w:t>2.4</w:t>
        </w:r>
        <w:r w:rsidRPr="00057CC0">
          <w:rPr>
            <w:rFonts w:ascii="Times New Roman" w:eastAsia="宋体"/>
            <w:smallCaps w:val="0"/>
            <w:sz w:val="21"/>
            <w:szCs w:val="21"/>
          </w:rPr>
          <w:tab/>
        </w:r>
        <w:r w:rsidRPr="00057CC0">
          <w:rPr>
            <w:rStyle w:val="afb"/>
            <w:rFonts w:ascii="Times New Roman" w:eastAsia="宋体"/>
            <w:sz w:val="21"/>
            <w:szCs w:val="21"/>
          </w:rPr>
          <w:t>可行性分析</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_Toc41001954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5</w:t>
        </w:r>
        <w:r w:rsidRPr="00057CC0">
          <w:rPr>
            <w:rFonts w:ascii="Times New Roman" w:eastAsia="宋体"/>
            <w:sz w:val="21"/>
            <w:szCs w:val="21"/>
          </w:rPr>
          <w:fldChar w:fldCharType="end"/>
        </w:r>
      </w:hyperlink>
    </w:p>
    <w:p w14:paraId="23ECE7B6" w14:textId="77777777" w:rsidR="00FF79CC" w:rsidRPr="00057CC0" w:rsidRDefault="00A07CBB">
      <w:pPr>
        <w:pStyle w:val="TOC1"/>
        <w:tabs>
          <w:tab w:val="left" w:pos="480"/>
          <w:tab w:val="right" w:leader="dot" w:pos="8302"/>
        </w:tabs>
        <w:rPr>
          <w:rFonts w:ascii="Times New Roman" w:eastAsia="宋体"/>
          <w:b w:val="0"/>
          <w:bCs w:val="0"/>
          <w:caps w:val="0"/>
          <w:sz w:val="21"/>
          <w:szCs w:val="21"/>
        </w:rPr>
      </w:pPr>
      <w:hyperlink w:anchor="_Toc41001955" w:history="1">
        <w:r w:rsidRPr="00057CC0">
          <w:rPr>
            <w:rStyle w:val="afb"/>
            <w:rFonts w:ascii="Times New Roman" w:eastAsia="宋体"/>
            <w:sz w:val="21"/>
            <w:szCs w:val="21"/>
          </w:rPr>
          <w:t>3</w:t>
        </w:r>
        <w:r w:rsidRPr="00057CC0">
          <w:rPr>
            <w:rFonts w:ascii="Times New Roman" w:eastAsia="宋体"/>
            <w:b w:val="0"/>
            <w:bCs w:val="0"/>
            <w:caps w:val="0"/>
            <w:sz w:val="21"/>
            <w:szCs w:val="21"/>
          </w:rPr>
          <w:tab/>
        </w:r>
        <w:r w:rsidRPr="00057CC0">
          <w:rPr>
            <w:rStyle w:val="afb"/>
            <w:rFonts w:ascii="Times New Roman" w:eastAsia="宋体"/>
            <w:sz w:val="21"/>
            <w:szCs w:val="21"/>
          </w:rPr>
          <w:t>系统总体设计</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_Toc41001955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5</w:t>
        </w:r>
        <w:r w:rsidRPr="00057CC0">
          <w:rPr>
            <w:rFonts w:ascii="Times New Roman" w:eastAsia="宋体"/>
            <w:sz w:val="21"/>
            <w:szCs w:val="21"/>
          </w:rPr>
          <w:fldChar w:fldCharType="end"/>
        </w:r>
      </w:hyperlink>
    </w:p>
    <w:p w14:paraId="528204F6"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56" w:history="1">
        <w:r w:rsidRPr="00057CC0">
          <w:rPr>
            <w:rStyle w:val="afb"/>
            <w:rFonts w:ascii="Times New Roman" w:eastAsia="宋体"/>
            <w:sz w:val="21"/>
            <w:szCs w:val="21"/>
          </w:rPr>
          <w:t>3.1</w:t>
        </w:r>
        <w:r w:rsidRPr="00057CC0">
          <w:rPr>
            <w:rFonts w:ascii="Times New Roman" w:eastAsia="宋体"/>
            <w:smallCaps w:val="0"/>
            <w:sz w:val="21"/>
            <w:szCs w:val="21"/>
          </w:rPr>
          <w:tab/>
        </w:r>
        <w:r w:rsidRPr="00057CC0">
          <w:rPr>
            <w:rStyle w:val="afb"/>
            <w:rFonts w:ascii="Times New Roman" w:eastAsia="宋体"/>
            <w:sz w:val="21"/>
            <w:szCs w:val="21"/>
          </w:rPr>
          <w:t>后端总体架构</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_Toc41001956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5</w:t>
        </w:r>
        <w:r w:rsidRPr="00057CC0">
          <w:rPr>
            <w:rFonts w:ascii="Times New Roman" w:eastAsia="宋体"/>
            <w:sz w:val="21"/>
            <w:szCs w:val="21"/>
          </w:rPr>
          <w:fldChar w:fldCharType="end"/>
        </w:r>
      </w:hyperlink>
    </w:p>
    <w:p w14:paraId="61053505"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57" w:history="1">
        <w:r w:rsidRPr="00057CC0">
          <w:rPr>
            <w:rStyle w:val="afb"/>
            <w:rFonts w:ascii="Times New Roman" w:eastAsia="宋体"/>
            <w:sz w:val="21"/>
            <w:szCs w:val="21"/>
          </w:rPr>
          <w:t>3.2</w:t>
        </w:r>
        <w:r w:rsidRPr="00057CC0">
          <w:rPr>
            <w:rFonts w:ascii="Times New Roman" w:eastAsia="宋体"/>
            <w:smallCaps w:val="0"/>
            <w:sz w:val="21"/>
            <w:szCs w:val="21"/>
          </w:rPr>
          <w:tab/>
        </w:r>
        <w:r w:rsidRPr="00057CC0">
          <w:rPr>
            <w:rStyle w:val="afb"/>
            <w:rFonts w:ascii="Times New Roman" w:eastAsia="宋体"/>
            <w:sz w:val="21"/>
            <w:szCs w:val="21"/>
          </w:rPr>
          <w:t>微信公众号开发者模式</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_Toc41001957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6</w:t>
        </w:r>
        <w:r w:rsidRPr="00057CC0">
          <w:rPr>
            <w:rFonts w:ascii="Times New Roman" w:eastAsia="宋体"/>
            <w:sz w:val="21"/>
            <w:szCs w:val="21"/>
          </w:rPr>
          <w:fldChar w:fldCharType="end"/>
        </w:r>
      </w:hyperlink>
    </w:p>
    <w:p w14:paraId="1FCFF0FD"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58" w:history="1">
        <w:r w:rsidRPr="00057CC0">
          <w:rPr>
            <w:rStyle w:val="afb"/>
            <w:rFonts w:ascii="Times New Roman" w:eastAsia="宋体"/>
            <w:sz w:val="21"/>
            <w:szCs w:val="21"/>
          </w:rPr>
          <w:t>3.3</w:t>
        </w:r>
        <w:r w:rsidRPr="00057CC0">
          <w:rPr>
            <w:rFonts w:ascii="Times New Roman" w:eastAsia="宋体"/>
            <w:smallCaps w:val="0"/>
            <w:sz w:val="21"/>
            <w:szCs w:val="21"/>
          </w:rPr>
          <w:tab/>
        </w:r>
        <w:r w:rsidRPr="00057CC0">
          <w:rPr>
            <w:rStyle w:val="afb"/>
            <w:rFonts w:ascii="Times New Roman" w:eastAsia="宋体"/>
            <w:sz w:val="21"/>
            <w:szCs w:val="21"/>
          </w:rPr>
          <w:t>系统数据库设计</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_Toc41001958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6</w:t>
        </w:r>
        <w:r w:rsidRPr="00057CC0">
          <w:rPr>
            <w:rFonts w:ascii="Times New Roman" w:eastAsia="宋体"/>
            <w:sz w:val="21"/>
            <w:szCs w:val="21"/>
          </w:rPr>
          <w:fldChar w:fldCharType="end"/>
        </w:r>
      </w:hyperlink>
    </w:p>
    <w:p w14:paraId="075CCA2B"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59" w:history="1">
        <w:r w:rsidRPr="00057CC0">
          <w:rPr>
            <w:rStyle w:val="afb"/>
            <w:rFonts w:ascii="Times New Roman" w:eastAsia="宋体"/>
            <w:i w:val="0"/>
            <w:iCs w:val="0"/>
            <w:sz w:val="21"/>
            <w:szCs w:val="21"/>
          </w:rPr>
          <w:t>3.3.1</w:t>
        </w:r>
        <w:r w:rsidRPr="00057CC0">
          <w:rPr>
            <w:rFonts w:ascii="Times New Roman" w:eastAsia="宋体"/>
            <w:i w:val="0"/>
            <w:iCs w:val="0"/>
            <w:sz w:val="21"/>
            <w:szCs w:val="21"/>
          </w:rPr>
          <w:tab/>
        </w:r>
        <w:r w:rsidRPr="00057CC0">
          <w:rPr>
            <w:rStyle w:val="afb"/>
            <w:rFonts w:ascii="Times New Roman" w:eastAsia="宋体"/>
            <w:i w:val="0"/>
            <w:iCs w:val="0"/>
            <w:sz w:val="21"/>
            <w:szCs w:val="21"/>
          </w:rPr>
          <w:t>数据库概念设计</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_Toc41001959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6</w:t>
        </w:r>
        <w:r w:rsidRPr="00057CC0">
          <w:rPr>
            <w:rFonts w:ascii="Times New Roman" w:eastAsia="宋体"/>
            <w:i w:val="0"/>
            <w:iCs w:val="0"/>
            <w:sz w:val="21"/>
            <w:szCs w:val="21"/>
          </w:rPr>
          <w:fldChar w:fldCharType="end"/>
        </w:r>
      </w:hyperlink>
    </w:p>
    <w:p w14:paraId="0DC48633"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60" w:history="1">
        <w:r w:rsidRPr="00057CC0">
          <w:rPr>
            <w:rStyle w:val="afb"/>
            <w:rFonts w:ascii="Times New Roman" w:eastAsia="宋体"/>
            <w:i w:val="0"/>
            <w:iCs w:val="0"/>
            <w:sz w:val="21"/>
            <w:szCs w:val="21"/>
          </w:rPr>
          <w:t>3.3.2</w:t>
        </w:r>
        <w:r w:rsidRPr="00057CC0">
          <w:rPr>
            <w:rFonts w:ascii="Times New Roman" w:eastAsia="宋体"/>
            <w:i w:val="0"/>
            <w:iCs w:val="0"/>
            <w:sz w:val="21"/>
            <w:szCs w:val="21"/>
          </w:rPr>
          <w:tab/>
        </w:r>
        <w:r w:rsidRPr="00057CC0">
          <w:rPr>
            <w:rStyle w:val="afb"/>
            <w:rFonts w:ascii="Times New Roman" w:eastAsia="宋体"/>
            <w:i w:val="0"/>
            <w:iCs w:val="0"/>
            <w:sz w:val="21"/>
            <w:szCs w:val="21"/>
          </w:rPr>
          <w:t>数据库物理结构模型</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_Toc41001960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8</w:t>
        </w:r>
        <w:r w:rsidRPr="00057CC0">
          <w:rPr>
            <w:rFonts w:ascii="Times New Roman" w:eastAsia="宋体"/>
            <w:i w:val="0"/>
            <w:iCs w:val="0"/>
            <w:sz w:val="21"/>
            <w:szCs w:val="21"/>
          </w:rPr>
          <w:fldChar w:fldCharType="end"/>
        </w:r>
      </w:hyperlink>
    </w:p>
    <w:p w14:paraId="475D1D4E"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61" w:history="1">
        <w:r w:rsidRPr="00057CC0">
          <w:rPr>
            <w:rStyle w:val="afb"/>
            <w:rFonts w:ascii="Times New Roman" w:eastAsia="宋体"/>
            <w:i w:val="0"/>
            <w:iCs w:val="0"/>
            <w:sz w:val="21"/>
            <w:szCs w:val="21"/>
          </w:rPr>
          <w:t>3.3.3</w:t>
        </w:r>
        <w:r w:rsidRPr="00057CC0">
          <w:rPr>
            <w:rFonts w:ascii="Times New Roman" w:eastAsia="宋体"/>
            <w:i w:val="0"/>
            <w:iCs w:val="0"/>
            <w:sz w:val="21"/>
            <w:szCs w:val="21"/>
          </w:rPr>
          <w:tab/>
        </w:r>
        <w:r w:rsidRPr="00057CC0">
          <w:rPr>
            <w:rStyle w:val="afb"/>
            <w:rFonts w:ascii="Times New Roman" w:eastAsia="宋体"/>
            <w:i w:val="0"/>
            <w:iCs w:val="0"/>
            <w:sz w:val="21"/>
            <w:szCs w:val="21"/>
          </w:rPr>
          <w:t>数据库表结构设计</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_Toc41001961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8</w:t>
        </w:r>
        <w:r w:rsidRPr="00057CC0">
          <w:rPr>
            <w:rFonts w:ascii="Times New Roman" w:eastAsia="宋体"/>
            <w:i w:val="0"/>
            <w:iCs w:val="0"/>
            <w:sz w:val="21"/>
            <w:szCs w:val="21"/>
          </w:rPr>
          <w:fldChar w:fldCharType="end"/>
        </w:r>
      </w:hyperlink>
    </w:p>
    <w:p w14:paraId="5A3A1DD0"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62" w:history="1">
        <w:r w:rsidRPr="00057CC0">
          <w:rPr>
            <w:rStyle w:val="afb"/>
            <w:rFonts w:ascii="Times New Roman" w:eastAsia="宋体"/>
            <w:sz w:val="21"/>
            <w:szCs w:val="21"/>
          </w:rPr>
          <w:t>3.4</w:t>
        </w:r>
        <w:r w:rsidRPr="00057CC0">
          <w:rPr>
            <w:rFonts w:ascii="Times New Roman" w:eastAsia="宋体"/>
            <w:smallCaps w:val="0"/>
            <w:sz w:val="21"/>
            <w:szCs w:val="21"/>
          </w:rPr>
          <w:tab/>
        </w:r>
        <w:r w:rsidRPr="00057CC0">
          <w:rPr>
            <w:rStyle w:val="afb"/>
            <w:rFonts w:ascii="Times New Roman" w:eastAsia="宋体"/>
            <w:sz w:val="21"/>
            <w:szCs w:val="21"/>
          </w:rPr>
          <w:t>系统功能设计</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_Toc41001962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14</w:t>
        </w:r>
        <w:r w:rsidRPr="00057CC0">
          <w:rPr>
            <w:rFonts w:ascii="Times New Roman" w:eastAsia="宋体"/>
            <w:sz w:val="21"/>
            <w:szCs w:val="21"/>
          </w:rPr>
          <w:fldChar w:fldCharType="end"/>
        </w:r>
      </w:hyperlink>
    </w:p>
    <w:p w14:paraId="0296A4A9"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63" w:history="1">
        <w:r w:rsidRPr="00057CC0">
          <w:rPr>
            <w:rStyle w:val="afb"/>
            <w:rFonts w:ascii="Times New Roman" w:eastAsia="宋体"/>
            <w:i w:val="0"/>
            <w:iCs w:val="0"/>
            <w:sz w:val="21"/>
            <w:szCs w:val="21"/>
          </w:rPr>
          <w:t>3.4.1</w:t>
        </w:r>
        <w:r w:rsidRPr="00057CC0">
          <w:rPr>
            <w:rFonts w:ascii="Times New Roman" w:eastAsia="宋体"/>
            <w:i w:val="0"/>
            <w:iCs w:val="0"/>
            <w:sz w:val="21"/>
            <w:szCs w:val="21"/>
          </w:rPr>
          <w:tab/>
        </w:r>
        <w:r w:rsidRPr="00057CC0">
          <w:rPr>
            <w:rStyle w:val="afb"/>
            <w:rFonts w:ascii="Times New Roman" w:eastAsia="宋体"/>
            <w:i w:val="0"/>
            <w:iCs w:val="0"/>
            <w:sz w:val="21"/>
            <w:szCs w:val="21"/>
          </w:rPr>
          <w:t>用户管理模块</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w:instrText>
        </w:r>
        <w:r w:rsidRPr="00057CC0">
          <w:rPr>
            <w:rFonts w:ascii="Times New Roman" w:eastAsia="宋体"/>
            <w:i w:val="0"/>
            <w:iCs w:val="0"/>
            <w:sz w:val="21"/>
            <w:szCs w:val="21"/>
          </w:rPr>
          <w:instrText xml:space="preserve">_Toc41001963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15</w:t>
        </w:r>
        <w:r w:rsidRPr="00057CC0">
          <w:rPr>
            <w:rFonts w:ascii="Times New Roman" w:eastAsia="宋体"/>
            <w:i w:val="0"/>
            <w:iCs w:val="0"/>
            <w:sz w:val="21"/>
            <w:szCs w:val="21"/>
          </w:rPr>
          <w:fldChar w:fldCharType="end"/>
        </w:r>
      </w:hyperlink>
    </w:p>
    <w:p w14:paraId="683790AE"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64" w:history="1">
        <w:r w:rsidRPr="00057CC0">
          <w:rPr>
            <w:rStyle w:val="afb"/>
            <w:rFonts w:ascii="Times New Roman" w:eastAsia="宋体"/>
            <w:i w:val="0"/>
            <w:iCs w:val="0"/>
            <w:sz w:val="21"/>
            <w:szCs w:val="21"/>
          </w:rPr>
          <w:t>3.4.2</w:t>
        </w:r>
        <w:r w:rsidRPr="00057CC0">
          <w:rPr>
            <w:rFonts w:ascii="Times New Roman" w:eastAsia="宋体"/>
            <w:i w:val="0"/>
            <w:iCs w:val="0"/>
            <w:sz w:val="21"/>
            <w:szCs w:val="21"/>
          </w:rPr>
          <w:tab/>
        </w:r>
        <w:r w:rsidRPr="00057CC0">
          <w:rPr>
            <w:rStyle w:val="afb"/>
            <w:rFonts w:ascii="Times New Roman" w:eastAsia="宋体"/>
            <w:i w:val="0"/>
            <w:iCs w:val="0"/>
            <w:sz w:val="21"/>
            <w:szCs w:val="21"/>
          </w:rPr>
          <w:t>新闻管理模块</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_Toc41001964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16</w:t>
        </w:r>
        <w:r w:rsidRPr="00057CC0">
          <w:rPr>
            <w:rFonts w:ascii="Times New Roman" w:eastAsia="宋体"/>
            <w:i w:val="0"/>
            <w:iCs w:val="0"/>
            <w:sz w:val="21"/>
            <w:szCs w:val="21"/>
          </w:rPr>
          <w:fldChar w:fldCharType="end"/>
        </w:r>
      </w:hyperlink>
    </w:p>
    <w:p w14:paraId="36B64046"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65" w:history="1">
        <w:r w:rsidRPr="00057CC0">
          <w:rPr>
            <w:rStyle w:val="afb"/>
            <w:rFonts w:ascii="Times New Roman" w:eastAsia="宋体"/>
            <w:i w:val="0"/>
            <w:iCs w:val="0"/>
            <w:sz w:val="21"/>
            <w:szCs w:val="21"/>
          </w:rPr>
          <w:t>3.4.3</w:t>
        </w:r>
        <w:r w:rsidRPr="00057CC0">
          <w:rPr>
            <w:rFonts w:ascii="Times New Roman" w:eastAsia="宋体"/>
            <w:i w:val="0"/>
            <w:iCs w:val="0"/>
            <w:sz w:val="21"/>
            <w:szCs w:val="21"/>
          </w:rPr>
          <w:tab/>
        </w:r>
        <w:r w:rsidRPr="00057CC0">
          <w:rPr>
            <w:rStyle w:val="afb"/>
            <w:rFonts w:ascii="Times New Roman" w:eastAsia="宋体"/>
            <w:i w:val="0"/>
            <w:iCs w:val="0"/>
            <w:sz w:val="21"/>
            <w:szCs w:val="21"/>
          </w:rPr>
          <w:t>公告管理模块</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_Toc41001965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16</w:t>
        </w:r>
        <w:r w:rsidRPr="00057CC0">
          <w:rPr>
            <w:rFonts w:ascii="Times New Roman" w:eastAsia="宋体"/>
            <w:i w:val="0"/>
            <w:iCs w:val="0"/>
            <w:sz w:val="21"/>
            <w:szCs w:val="21"/>
          </w:rPr>
          <w:fldChar w:fldCharType="end"/>
        </w:r>
      </w:hyperlink>
    </w:p>
    <w:p w14:paraId="08CC9ED7"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66" w:history="1">
        <w:r w:rsidRPr="00057CC0">
          <w:rPr>
            <w:rStyle w:val="afb"/>
            <w:rFonts w:ascii="Times New Roman" w:eastAsia="宋体"/>
            <w:i w:val="0"/>
            <w:iCs w:val="0"/>
            <w:sz w:val="21"/>
            <w:szCs w:val="21"/>
          </w:rPr>
          <w:t>3.4.4</w:t>
        </w:r>
        <w:r w:rsidRPr="00057CC0">
          <w:rPr>
            <w:rFonts w:ascii="Times New Roman" w:eastAsia="宋体"/>
            <w:i w:val="0"/>
            <w:iCs w:val="0"/>
            <w:sz w:val="21"/>
            <w:szCs w:val="21"/>
          </w:rPr>
          <w:tab/>
        </w:r>
        <w:r w:rsidRPr="00057CC0">
          <w:rPr>
            <w:rStyle w:val="afb"/>
            <w:rFonts w:ascii="Times New Roman" w:eastAsia="宋体"/>
            <w:i w:val="0"/>
            <w:iCs w:val="0"/>
            <w:sz w:val="21"/>
            <w:szCs w:val="21"/>
          </w:rPr>
          <w:t>讨论区管理模块</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_Toc41001966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18</w:t>
        </w:r>
        <w:r w:rsidRPr="00057CC0">
          <w:rPr>
            <w:rFonts w:ascii="Times New Roman" w:eastAsia="宋体"/>
            <w:i w:val="0"/>
            <w:iCs w:val="0"/>
            <w:sz w:val="21"/>
            <w:szCs w:val="21"/>
          </w:rPr>
          <w:fldChar w:fldCharType="end"/>
        </w:r>
      </w:hyperlink>
    </w:p>
    <w:p w14:paraId="2CF656AE"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67" w:history="1">
        <w:r w:rsidRPr="00057CC0">
          <w:rPr>
            <w:rStyle w:val="afb"/>
            <w:rFonts w:ascii="Times New Roman" w:eastAsia="宋体"/>
            <w:i w:val="0"/>
            <w:iCs w:val="0"/>
            <w:sz w:val="21"/>
            <w:szCs w:val="21"/>
          </w:rPr>
          <w:t>3.4.5</w:t>
        </w:r>
        <w:r w:rsidRPr="00057CC0">
          <w:rPr>
            <w:rFonts w:ascii="Times New Roman" w:eastAsia="宋体"/>
            <w:i w:val="0"/>
            <w:iCs w:val="0"/>
            <w:sz w:val="21"/>
            <w:szCs w:val="21"/>
          </w:rPr>
          <w:tab/>
        </w:r>
        <w:r w:rsidRPr="00057CC0">
          <w:rPr>
            <w:rStyle w:val="afb"/>
            <w:rFonts w:ascii="Times New Roman" w:eastAsia="宋体"/>
            <w:i w:val="0"/>
            <w:iCs w:val="0"/>
            <w:sz w:val="21"/>
            <w:szCs w:val="21"/>
          </w:rPr>
          <w:t>值班管理模块</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_Toc41001967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18</w:t>
        </w:r>
        <w:r w:rsidRPr="00057CC0">
          <w:rPr>
            <w:rFonts w:ascii="Times New Roman" w:eastAsia="宋体"/>
            <w:i w:val="0"/>
            <w:iCs w:val="0"/>
            <w:sz w:val="21"/>
            <w:szCs w:val="21"/>
          </w:rPr>
          <w:fldChar w:fldCharType="end"/>
        </w:r>
      </w:hyperlink>
    </w:p>
    <w:p w14:paraId="01680A03"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68" w:history="1">
        <w:r w:rsidRPr="00057CC0">
          <w:rPr>
            <w:rStyle w:val="afb"/>
            <w:rFonts w:ascii="Times New Roman" w:eastAsia="宋体"/>
            <w:i w:val="0"/>
            <w:iCs w:val="0"/>
            <w:sz w:val="21"/>
            <w:szCs w:val="21"/>
          </w:rPr>
          <w:t>3.4.6</w:t>
        </w:r>
        <w:r w:rsidRPr="00057CC0">
          <w:rPr>
            <w:rFonts w:ascii="Times New Roman" w:eastAsia="宋体"/>
            <w:i w:val="0"/>
            <w:iCs w:val="0"/>
            <w:sz w:val="21"/>
            <w:szCs w:val="21"/>
          </w:rPr>
          <w:tab/>
        </w:r>
        <w:r w:rsidRPr="00057CC0">
          <w:rPr>
            <w:rStyle w:val="afb"/>
            <w:rFonts w:ascii="Times New Roman" w:eastAsia="宋体"/>
            <w:i w:val="0"/>
            <w:iCs w:val="0"/>
            <w:sz w:val="21"/>
            <w:szCs w:val="21"/>
          </w:rPr>
          <w:t>友链模块</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w:instrText>
        </w:r>
        <w:r w:rsidRPr="00057CC0">
          <w:rPr>
            <w:rFonts w:ascii="Times New Roman" w:eastAsia="宋体"/>
            <w:i w:val="0"/>
            <w:iCs w:val="0"/>
            <w:sz w:val="21"/>
            <w:szCs w:val="21"/>
          </w:rPr>
          <w:instrText xml:space="preserve">_Toc41001968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19</w:t>
        </w:r>
        <w:r w:rsidRPr="00057CC0">
          <w:rPr>
            <w:rFonts w:ascii="Times New Roman" w:eastAsia="宋体"/>
            <w:i w:val="0"/>
            <w:iCs w:val="0"/>
            <w:sz w:val="21"/>
            <w:szCs w:val="21"/>
          </w:rPr>
          <w:fldChar w:fldCharType="end"/>
        </w:r>
      </w:hyperlink>
    </w:p>
    <w:p w14:paraId="0F54BC6E"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69" w:history="1">
        <w:r w:rsidRPr="00057CC0">
          <w:rPr>
            <w:rStyle w:val="afb"/>
            <w:rFonts w:ascii="Times New Roman" w:eastAsia="宋体"/>
            <w:i w:val="0"/>
            <w:iCs w:val="0"/>
            <w:sz w:val="21"/>
            <w:szCs w:val="21"/>
          </w:rPr>
          <w:t>3.4.7</w:t>
        </w:r>
        <w:r w:rsidRPr="00057CC0">
          <w:rPr>
            <w:rFonts w:ascii="Times New Roman" w:eastAsia="宋体"/>
            <w:i w:val="0"/>
            <w:iCs w:val="0"/>
            <w:sz w:val="21"/>
            <w:szCs w:val="21"/>
          </w:rPr>
          <w:tab/>
        </w:r>
        <w:r w:rsidRPr="00057CC0">
          <w:rPr>
            <w:rStyle w:val="afb"/>
            <w:rFonts w:ascii="Times New Roman" w:eastAsia="宋体"/>
            <w:i w:val="0"/>
            <w:iCs w:val="0"/>
            <w:sz w:val="21"/>
            <w:szCs w:val="21"/>
          </w:rPr>
          <w:t>其余模块</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_Toc41001969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20</w:t>
        </w:r>
        <w:r w:rsidRPr="00057CC0">
          <w:rPr>
            <w:rFonts w:ascii="Times New Roman" w:eastAsia="宋体"/>
            <w:i w:val="0"/>
            <w:iCs w:val="0"/>
            <w:sz w:val="21"/>
            <w:szCs w:val="21"/>
          </w:rPr>
          <w:fldChar w:fldCharType="end"/>
        </w:r>
      </w:hyperlink>
    </w:p>
    <w:p w14:paraId="40CD894D"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70" w:history="1">
        <w:r w:rsidRPr="00057CC0">
          <w:rPr>
            <w:rStyle w:val="afb"/>
            <w:rFonts w:ascii="Times New Roman" w:eastAsia="宋体"/>
            <w:sz w:val="21"/>
            <w:szCs w:val="21"/>
          </w:rPr>
          <w:t>3.5</w:t>
        </w:r>
        <w:r w:rsidRPr="00057CC0">
          <w:rPr>
            <w:rFonts w:ascii="Times New Roman" w:eastAsia="宋体"/>
            <w:smallCaps w:val="0"/>
            <w:sz w:val="21"/>
            <w:szCs w:val="21"/>
          </w:rPr>
          <w:tab/>
        </w:r>
        <w:r w:rsidRPr="00057CC0">
          <w:rPr>
            <w:rStyle w:val="afb"/>
            <w:rFonts w:ascii="Times New Roman" w:eastAsia="宋体"/>
            <w:sz w:val="21"/>
            <w:szCs w:val="21"/>
          </w:rPr>
          <w:t>系统技术难点及关键技术</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_Toc41001970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21</w:t>
        </w:r>
        <w:r w:rsidRPr="00057CC0">
          <w:rPr>
            <w:rFonts w:ascii="Times New Roman" w:eastAsia="宋体"/>
            <w:sz w:val="21"/>
            <w:szCs w:val="21"/>
          </w:rPr>
          <w:fldChar w:fldCharType="end"/>
        </w:r>
      </w:hyperlink>
    </w:p>
    <w:p w14:paraId="28191CF0" w14:textId="77777777" w:rsidR="00FF79CC" w:rsidRPr="00057CC0" w:rsidRDefault="00A07CBB">
      <w:pPr>
        <w:pStyle w:val="TOC1"/>
        <w:tabs>
          <w:tab w:val="left" w:pos="480"/>
          <w:tab w:val="right" w:leader="dot" w:pos="8302"/>
        </w:tabs>
        <w:rPr>
          <w:rFonts w:ascii="Times New Roman" w:eastAsia="宋体"/>
          <w:b w:val="0"/>
          <w:bCs w:val="0"/>
          <w:caps w:val="0"/>
          <w:sz w:val="21"/>
          <w:szCs w:val="21"/>
        </w:rPr>
      </w:pPr>
      <w:hyperlink w:anchor="_Toc41001971" w:history="1">
        <w:r w:rsidRPr="00057CC0">
          <w:rPr>
            <w:rStyle w:val="afb"/>
            <w:rFonts w:ascii="Times New Roman" w:eastAsia="宋体"/>
            <w:sz w:val="21"/>
            <w:szCs w:val="21"/>
          </w:rPr>
          <w:t>4</w:t>
        </w:r>
        <w:r w:rsidRPr="00057CC0">
          <w:rPr>
            <w:rFonts w:ascii="Times New Roman" w:eastAsia="宋体"/>
            <w:b w:val="0"/>
            <w:bCs w:val="0"/>
            <w:caps w:val="0"/>
            <w:sz w:val="21"/>
            <w:szCs w:val="21"/>
          </w:rPr>
          <w:tab/>
        </w:r>
        <w:r w:rsidRPr="00057CC0">
          <w:rPr>
            <w:rStyle w:val="afb"/>
            <w:rFonts w:ascii="Times New Roman" w:eastAsia="宋体"/>
            <w:sz w:val="21"/>
            <w:szCs w:val="21"/>
          </w:rPr>
          <w:t>系统实现</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_Toc41001971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21</w:t>
        </w:r>
        <w:r w:rsidRPr="00057CC0">
          <w:rPr>
            <w:rFonts w:ascii="Times New Roman" w:eastAsia="宋体"/>
            <w:sz w:val="21"/>
            <w:szCs w:val="21"/>
          </w:rPr>
          <w:fldChar w:fldCharType="end"/>
        </w:r>
      </w:hyperlink>
    </w:p>
    <w:p w14:paraId="6677E9C5"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72" w:history="1">
        <w:r w:rsidRPr="00057CC0">
          <w:rPr>
            <w:rStyle w:val="afb"/>
            <w:rFonts w:ascii="Times New Roman" w:eastAsia="宋体"/>
            <w:sz w:val="21"/>
            <w:szCs w:val="21"/>
          </w:rPr>
          <w:t>4.1</w:t>
        </w:r>
        <w:r w:rsidRPr="00057CC0">
          <w:rPr>
            <w:rFonts w:ascii="Times New Roman" w:eastAsia="宋体"/>
            <w:smallCaps w:val="0"/>
            <w:sz w:val="21"/>
            <w:szCs w:val="21"/>
          </w:rPr>
          <w:tab/>
        </w:r>
        <w:r w:rsidRPr="00057CC0">
          <w:rPr>
            <w:rStyle w:val="afb"/>
            <w:rFonts w:ascii="Times New Roman" w:eastAsia="宋体"/>
            <w:sz w:val="21"/>
            <w:szCs w:val="21"/>
          </w:rPr>
          <w:t>系统开发环境</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w:instrText>
        </w:r>
        <w:r w:rsidRPr="00057CC0">
          <w:rPr>
            <w:rFonts w:ascii="Times New Roman" w:eastAsia="宋体"/>
            <w:sz w:val="21"/>
            <w:szCs w:val="21"/>
          </w:rPr>
          <w:instrText xml:space="preserve">001972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21</w:t>
        </w:r>
        <w:r w:rsidRPr="00057CC0">
          <w:rPr>
            <w:rFonts w:ascii="Times New Roman" w:eastAsia="宋体"/>
            <w:sz w:val="21"/>
            <w:szCs w:val="21"/>
          </w:rPr>
          <w:fldChar w:fldCharType="end"/>
        </w:r>
      </w:hyperlink>
    </w:p>
    <w:p w14:paraId="21500874"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73" w:history="1">
        <w:r w:rsidRPr="00057CC0">
          <w:rPr>
            <w:rStyle w:val="afb"/>
            <w:rFonts w:ascii="Times New Roman" w:eastAsia="宋体"/>
            <w:sz w:val="21"/>
            <w:szCs w:val="21"/>
          </w:rPr>
          <w:t>4.2</w:t>
        </w:r>
        <w:r w:rsidRPr="00057CC0">
          <w:rPr>
            <w:rFonts w:ascii="Times New Roman" w:eastAsia="宋体"/>
            <w:smallCaps w:val="0"/>
            <w:sz w:val="21"/>
            <w:szCs w:val="21"/>
          </w:rPr>
          <w:tab/>
        </w:r>
        <w:r w:rsidRPr="00057CC0">
          <w:rPr>
            <w:rStyle w:val="afb"/>
            <w:rFonts w:ascii="Times New Roman" w:eastAsia="宋体"/>
            <w:sz w:val="21"/>
            <w:szCs w:val="21"/>
          </w:rPr>
          <w:t>用户模块的实现</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_Toc41001973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22</w:t>
        </w:r>
        <w:r w:rsidRPr="00057CC0">
          <w:rPr>
            <w:rFonts w:ascii="Times New Roman" w:eastAsia="宋体"/>
            <w:sz w:val="21"/>
            <w:szCs w:val="21"/>
          </w:rPr>
          <w:fldChar w:fldCharType="end"/>
        </w:r>
      </w:hyperlink>
    </w:p>
    <w:p w14:paraId="16611479"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74" w:history="1">
        <w:r w:rsidRPr="00057CC0">
          <w:rPr>
            <w:rStyle w:val="afb"/>
            <w:rFonts w:ascii="Times New Roman" w:eastAsia="宋体"/>
            <w:i w:val="0"/>
            <w:iCs w:val="0"/>
            <w:sz w:val="21"/>
            <w:szCs w:val="21"/>
          </w:rPr>
          <w:t>4.2.1</w:t>
        </w:r>
        <w:r w:rsidRPr="00057CC0">
          <w:rPr>
            <w:rFonts w:ascii="Times New Roman" w:eastAsia="宋体"/>
            <w:i w:val="0"/>
            <w:iCs w:val="0"/>
            <w:sz w:val="21"/>
            <w:szCs w:val="21"/>
          </w:rPr>
          <w:tab/>
        </w:r>
        <w:r w:rsidRPr="00057CC0">
          <w:rPr>
            <w:rStyle w:val="afb"/>
            <w:rFonts w:ascii="Times New Roman" w:eastAsia="宋体"/>
            <w:i w:val="0"/>
            <w:iCs w:val="0"/>
            <w:sz w:val="21"/>
            <w:szCs w:val="21"/>
          </w:rPr>
          <w:t>用户注册</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_Toc41001974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22</w:t>
        </w:r>
        <w:r w:rsidRPr="00057CC0">
          <w:rPr>
            <w:rFonts w:ascii="Times New Roman" w:eastAsia="宋体"/>
            <w:i w:val="0"/>
            <w:iCs w:val="0"/>
            <w:sz w:val="21"/>
            <w:szCs w:val="21"/>
          </w:rPr>
          <w:fldChar w:fldCharType="end"/>
        </w:r>
      </w:hyperlink>
    </w:p>
    <w:p w14:paraId="255B20A1"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75" w:history="1">
        <w:r w:rsidRPr="00057CC0">
          <w:rPr>
            <w:rStyle w:val="afb"/>
            <w:rFonts w:ascii="Times New Roman" w:eastAsia="宋体"/>
            <w:i w:val="0"/>
            <w:iCs w:val="0"/>
            <w:sz w:val="21"/>
            <w:szCs w:val="21"/>
          </w:rPr>
          <w:t>4.2.2</w:t>
        </w:r>
        <w:r w:rsidRPr="00057CC0">
          <w:rPr>
            <w:rFonts w:ascii="Times New Roman" w:eastAsia="宋体"/>
            <w:i w:val="0"/>
            <w:iCs w:val="0"/>
            <w:sz w:val="21"/>
            <w:szCs w:val="21"/>
          </w:rPr>
          <w:tab/>
        </w:r>
        <w:r w:rsidRPr="00057CC0">
          <w:rPr>
            <w:rStyle w:val="afb"/>
            <w:rFonts w:ascii="Times New Roman" w:eastAsia="宋体"/>
            <w:i w:val="0"/>
            <w:iCs w:val="0"/>
            <w:sz w:val="21"/>
            <w:szCs w:val="21"/>
          </w:rPr>
          <w:t>用户登录</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_Toc41001975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22</w:t>
        </w:r>
        <w:r w:rsidRPr="00057CC0">
          <w:rPr>
            <w:rFonts w:ascii="Times New Roman" w:eastAsia="宋体"/>
            <w:i w:val="0"/>
            <w:iCs w:val="0"/>
            <w:sz w:val="21"/>
            <w:szCs w:val="21"/>
          </w:rPr>
          <w:fldChar w:fldCharType="end"/>
        </w:r>
      </w:hyperlink>
    </w:p>
    <w:p w14:paraId="33FF7C95"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76" w:history="1">
        <w:r w:rsidRPr="00057CC0">
          <w:rPr>
            <w:rStyle w:val="afb"/>
            <w:rFonts w:ascii="Times New Roman" w:eastAsia="宋体"/>
            <w:i w:val="0"/>
            <w:iCs w:val="0"/>
            <w:sz w:val="21"/>
            <w:szCs w:val="21"/>
          </w:rPr>
          <w:t>4.2.3</w:t>
        </w:r>
        <w:r w:rsidRPr="00057CC0">
          <w:rPr>
            <w:rFonts w:ascii="Times New Roman" w:eastAsia="宋体"/>
            <w:i w:val="0"/>
            <w:iCs w:val="0"/>
            <w:sz w:val="21"/>
            <w:szCs w:val="21"/>
          </w:rPr>
          <w:tab/>
        </w:r>
        <w:r w:rsidRPr="00057CC0">
          <w:rPr>
            <w:rStyle w:val="afb"/>
            <w:rFonts w:ascii="Times New Roman" w:eastAsia="宋体"/>
            <w:i w:val="0"/>
            <w:iCs w:val="0"/>
            <w:sz w:val="21"/>
            <w:szCs w:val="21"/>
          </w:rPr>
          <w:t>关注用户</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w:instrText>
        </w:r>
        <w:r w:rsidRPr="00057CC0">
          <w:rPr>
            <w:rFonts w:ascii="Times New Roman" w:eastAsia="宋体"/>
            <w:i w:val="0"/>
            <w:iCs w:val="0"/>
            <w:sz w:val="21"/>
            <w:szCs w:val="21"/>
          </w:rPr>
          <w:instrText xml:space="preserve">oc41001976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23</w:t>
        </w:r>
        <w:r w:rsidRPr="00057CC0">
          <w:rPr>
            <w:rFonts w:ascii="Times New Roman" w:eastAsia="宋体"/>
            <w:i w:val="0"/>
            <w:iCs w:val="0"/>
            <w:sz w:val="21"/>
            <w:szCs w:val="21"/>
          </w:rPr>
          <w:fldChar w:fldCharType="end"/>
        </w:r>
      </w:hyperlink>
    </w:p>
    <w:p w14:paraId="6B5B2D87"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77" w:history="1">
        <w:r w:rsidRPr="00057CC0">
          <w:rPr>
            <w:rStyle w:val="afb"/>
            <w:rFonts w:ascii="Times New Roman" w:eastAsia="宋体"/>
            <w:i w:val="0"/>
            <w:iCs w:val="0"/>
            <w:sz w:val="21"/>
            <w:szCs w:val="21"/>
          </w:rPr>
          <w:t>4.2.4</w:t>
        </w:r>
        <w:r w:rsidRPr="00057CC0">
          <w:rPr>
            <w:rFonts w:ascii="Times New Roman" w:eastAsia="宋体"/>
            <w:i w:val="0"/>
            <w:iCs w:val="0"/>
            <w:sz w:val="21"/>
            <w:szCs w:val="21"/>
          </w:rPr>
          <w:tab/>
        </w:r>
        <w:r w:rsidRPr="00057CC0">
          <w:rPr>
            <w:rStyle w:val="afb"/>
            <w:rFonts w:ascii="Times New Roman" w:eastAsia="宋体"/>
            <w:i w:val="0"/>
            <w:iCs w:val="0"/>
            <w:sz w:val="21"/>
            <w:szCs w:val="21"/>
          </w:rPr>
          <w:t>用户管理</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_Toc41001977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24</w:t>
        </w:r>
        <w:r w:rsidRPr="00057CC0">
          <w:rPr>
            <w:rFonts w:ascii="Times New Roman" w:eastAsia="宋体"/>
            <w:i w:val="0"/>
            <w:iCs w:val="0"/>
            <w:sz w:val="21"/>
            <w:szCs w:val="21"/>
          </w:rPr>
          <w:fldChar w:fldCharType="end"/>
        </w:r>
      </w:hyperlink>
    </w:p>
    <w:p w14:paraId="23EE863C"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78" w:history="1">
        <w:r w:rsidRPr="00057CC0">
          <w:rPr>
            <w:rStyle w:val="afb"/>
            <w:rFonts w:ascii="Times New Roman" w:eastAsia="宋体"/>
            <w:sz w:val="21"/>
            <w:szCs w:val="21"/>
          </w:rPr>
          <w:t>4.3</w:t>
        </w:r>
        <w:r w:rsidRPr="00057CC0">
          <w:rPr>
            <w:rFonts w:ascii="Times New Roman" w:eastAsia="宋体"/>
            <w:smallCaps w:val="0"/>
            <w:sz w:val="21"/>
            <w:szCs w:val="21"/>
          </w:rPr>
          <w:tab/>
        </w:r>
        <w:r w:rsidRPr="00057CC0">
          <w:rPr>
            <w:rStyle w:val="afb"/>
            <w:rFonts w:ascii="Times New Roman" w:eastAsia="宋体"/>
            <w:sz w:val="21"/>
            <w:szCs w:val="21"/>
          </w:rPr>
          <w:t>新闻管理模块的实现</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_Toc41001978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25</w:t>
        </w:r>
        <w:r w:rsidRPr="00057CC0">
          <w:rPr>
            <w:rFonts w:ascii="Times New Roman" w:eastAsia="宋体"/>
            <w:sz w:val="21"/>
            <w:szCs w:val="21"/>
          </w:rPr>
          <w:fldChar w:fldCharType="end"/>
        </w:r>
      </w:hyperlink>
    </w:p>
    <w:p w14:paraId="10A07EBF"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79" w:history="1">
        <w:r w:rsidRPr="00057CC0">
          <w:rPr>
            <w:rStyle w:val="afb"/>
            <w:rFonts w:ascii="Times New Roman" w:eastAsia="宋体"/>
            <w:sz w:val="21"/>
            <w:szCs w:val="21"/>
          </w:rPr>
          <w:t>4.4</w:t>
        </w:r>
        <w:r w:rsidRPr="00057CC0">
          <w:rPr>
            <w:rFonts w:ascii="Times New Roman" w:eastAsia="宋体"/>
            <w:smallCaps w:val="0"/>
            <w:sz w:val="21"/>
            <w:szCs w:val="21"/>
          </w:rPr>
          <w:tab/>
        </w:r>
        <w:r w:rsidRPr="00057CC0">
          <w:rPr>
            <w:rStyle w:val="afb"/>
            <w:rFonts w:ascii="Times New Roman" w:eastAsia="宋体"/>
            <w:sz w:val="21"/>
            <w:szCs w:val="21"/>
          </w:rPr>
          <w:t>公告管理模块的实现</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_Toc41001979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26</w:t>
        </w:r>
        <w:r w:rsidRPr="00057CC0">
          <w:rPr>
            <w:rFonts w:ascii="Times New Roman" w:eastAsia="宋体"/>
            <w:sz w:val="21"/>
            <w:szCs w:val="21"/>
          </w:rPr>
          <w:fldChar w:fldCharType="end"/>
        </w:r>
      </w:hyperlink>
    </w:p>
    <w:p w14:paraId="782B1BC8"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80" w:history="1">
        <w:r w:rsidRPr="00057CC0">
          <w:rPr>
            <w:rStyle w:val="afb"/>
            <w:rFonts w:ascii="Times New Roman" w:eastAsia="宋体"/>
            <w:i w:val="0"/>
            <w:iCs w:val="0"/>
            <w:sz w:val="21"/>
            <w:szCs w:val="21"/>
          </w:rPr>
          <w:t>4.4.1</w:t>
        </w:r>
        <w:r w:rsidRPr="00057CC0">
          <w:rPr>
            <w:rFonts w:ascii="Times New Roman" w:eastAsia="宋体"/>
            <w:i w:val="0"/>
            <w:iCs w:val="0"/>
            <w:sz w:val="21"/>
            <w:szCs w:val="21"/>
          </w:rPr>
          <w:tab/>
        </w:r>
        <w:r w:rsidRPr="00057CC0">
          <w:rPr>
            <w:rStyle w:val="afb"/>
            <w:rFonts w:ascii="Times New Roman" w:eastAsia="宋体"/>
            <w:i w:val="0"/>
            <w:iCs w:val="0"/>
            <w:sz w:val="21"/>
            <w:szCs w:val="21"/>
          </w:rPr>
          <w:t>添加公告</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_Toc41001980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26</w:t>
        </w:r>
        <w:r w:rsidRPr="00057CC0">
          <w:rPr>
            <w:rFonts w:ascii="Times New Roman" w:eastAsia="宋体"/>
            <w:i w:val="0"/>
            <w:iCs w:val="0"/>
            <w:sz w:val="21"/>
            <w:szCs w:val="21"/>
          </w:rPr>
          <w:fldChar w:fldCharType="end"/>
        </w:r>
      </w:hyperlink>
    </w:p>
    <w:p w14:paraId="28D5C2EA"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81" w:history="1">
        <w:r w:rsidRPr="00057CC0">
          <w:rPr>
            <w:rStyle w:val="afb"/>
            <w:rFonts w:ascii="Times New Roman" w:eastAsia="宋体"/>
            <w:i w:val="0"/>
            <w:iCs w:val="0"/>
            <w:sz w:val="21"/>
            <w:szCs w:val="21"/>
          </w:rPr>
          <w:t>4.4.2</w:t>
        </w:r>
        <w:r w:rsidRPr="00057CC0">
          <w:rPr>
            <w:rFonts w:ascii="Times New Roman" w:eastAsia="宋体"/>
            <w:i w:val="0"/>
            <w:iCs w:val="0"/>
            <w:sz w:val="21"/>
            <w:szCs w:val="21"/>
          </w:rPr>
          <w:tab/>
        </w:r>
        <w:r w:rsidRPr="00057CC0">
          <w:rPr>
            <w:rStyle w:val="afb"/>
            <w:rFonts w:ascii="Times New Roman" w:eastAsia="宋体"/>
            <w:i w:val="0"/>
            <w:iCs w:val="0"/>
            <w:sz w:val="21"/>
            <w:szCs w:val="21"/>
          </w:rPr>
          <w:t>删除公告</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_Toc41001981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26</w:t>
        </w:r>
        <w:r w:rsidRPr="00057CC0">
          <w:rPr>
            <w:rFonts w:ascii="Times New Roman" w:eastAsia="宋体"/>
            <w:i w:val="0"/>
            <w:iCs w:val="0"/>
            <w:sz w:val="21"/>
            <w:szCs w:val="21"/>
          </w:rPr>
          <w:fldChar w:fldCharType="end"/>
        </w:r>
      </w:hyperlink>
    </w:p>
    <w:p w14:paraId="2BA35D35"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82" w:history="1">
        <w:r w:rsidRPr="00057CC0">
          <w:rPr>
            <w:rStyle w:val="afb"/>
            <w:rFonts w:ascii="Times New Roman" w:eastAsia="宋体"/>
            <w:i w:val="0"/>
            <w:iCs w:val="0"/>
            <w:sz w:val="21"/>
            <w:szCs w:val="21"/>
          </w:rPr>
          <w:t>4.4.3</w:t>
        </w:r>
        <w:r w:rsidRPr="00057CC0">
          <w:rPr>
            <w:rFonts w:ascii="Times New Roman" w:eastAsia="宋体"/>
            <w:i w:val="0"/>
            <w:iCs w:val="0"/>
            <w:sz w:val="21"/>
            <w:szCs w:val="21"/>
          </w:rPr>
          <w:tab/>
        </w:r>
        <w:r w:rsidRPr="00057CC0">
          <w:rPr>
            <w:rStyle w:val="afb"/>
            <w:rFonts w:ascii="Times New Roman" w:eastAsia="宋体"/>
            <w:i w:val="0"/>
            <w:iCs w:val="0"/>
            <w:sz w:val="21"/>
            <w:szCs w:val="21"/>
          </w:rPr>
          <w:t>修改公告</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_Toc41001982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26</w:t>
        </w:r>
        <w:r w:rsidRPr="00057CC0">
          <w:rPr>
            <w:rFonts w:ascii="Times New Roman" w:eastAsia="宋体"/>
            <w:i w:val="0"/>
            <w:iCs w:val="0"/>
            <w:sz w:val="21"/>
            <w:szCs w:val="21"/>
          </w:rPr>
          <w:fldChar w:fldCharType="end"/>
        </w:r>
      </w:hyperlink>
    </w:p>
    <w:p w14:paraId="353B77B2"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83" w:history="1">
        <w:r w:rsidRPr="00057CC0">
          <w:rPr>
            <w:rStyle w:val="afb"/>
            <w:rFonts w:ascii="Times New Roman" w:eastAsia="宋体"/>
            <w:i w:val="0"/>
            <w:iCs w:val="0"/>
            <w:sz w:val="21"/>
            <w:szCs w:val="21"/>
          </w:rPr>
          <w:t>4.4.4</w:t>
        </w:r>
        <w:r w:rsidRPr="00057CC0">
          <w:rPr>
            <w:rFonts w:ascii="Times New Roman" w:eastAsia="宋体"/>
            <w:i w:val="0"/>
            <w:iCs w:val="0"/>
            <w:sz w:val="21"/>
            <w:szCs w:val="21"/>
          </w:rPr>
          <w:tab/>
        </w:r>
        <w:r w:rsidRPr="00057CC0">
          <w:rPr>
            <w:rStyle w:val="afb"/>
            <w:rFonts w:ascii="Times New Roman" w:eastAsia="宋体"/>
            <w:i w:val="0"/>
            <w:iCs w:val="0"/>
            <w:sz w:val="21"/>
            <w:szCs w:val="21"/>
          </w:rPr>
          <w:t>报名管理</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_Toc41001983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26</w:t>
        </w:r>
        <w:r w:rsidRPr="00057CC0">
          <w:rPr>
            <w:rFonts w:ascii="Times New Roman" w:eastAsia="宋体"/>
            <w:i w:val="0"/>
            <w:iCs w:val="0"/>
            <w:sz w:val="21"/>
            <w:szCs w:val="21"/>
          </w:rPr>
          <w:fldChar w:fldCharType="end"/>
        </w:r>
      </w:hyperlink>
    </w:p>
    <w:p w14:paraId="456BBF68"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84" w:history="1">
        <w:r w:rsidRPr="00057CC0">
          <w:rPr>
            <w:rStyle w:val="afb"/>
            <w:rFonts w:ascii="Times New Roman" w:eastAsia="宋体"/>
            <w:i w:val="0"/>
            <w:iCs w:val="0"/>
            <w:sz w:val="21"/>
            <w:szCs w:val="21"/>
          </w:rPr>
          <w:t>4.4.5</w:t>
        </w:r>
        <w:r w:rsidRPr="00057CC0">
          <w:rPr>
            <w:rFonts w:ascii="Times New Roman" w:eastAsia="宋体"/>
            <w:i w:val="0"/>
            <w:iCs w:val="0"/>
            <w:sz w:val="21"/>
            <w:szCs w:val="21"/>
          </w:rPr>
          <w:tab/>
        </w:r>
        <w:r w:rsidRPr="00057CC0">
          <w:rPr>
            <w:rStyle w:val="afb"/>
            <w:rFonts w:ascii="Times New Roman" w:eastAsia="宋体"/>
            <w:i w:val="0"/>
            <w:iCs w:val="0"/>
            <w:sz w:val="21"/>
            <w:szCs w:val="21"/>
          </w:rPr>
          <w:t>类别管理</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_Toc41001984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28</w:t>
        </w:r>
        <w:r w:rsidRPr="00057CC0">
          <w:rPr>
            <w:rFonts w:ascii="Times New Roman" w:eastAsia="宋体"/>
            <w:i w:val="0"/>
            <w:iCs w:val="0"/>
            <w:sz w:val="21"/>
            <w:szCs w:val="21"/>
          </w:rPr>
          <w:fldChar w:fldCharType="end"/>
        </w:r>
      </w:hyperlink>
    </w:p>
    <w:p w14:paraId="519AC728"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85" w:history="1">
        <w:r w:rsidRPr="00057CC0">
          <w:rPr>
            <w:rStyle w:val="afb"/>
            <w:rFonts w:ascii="Times New Roman" w:eastAsia="宋体"/>
            <w:sz w:val="21"/>
            <w:szCs w:val="21"/>
          </w:rPr>
          <w:t>4.5</w:t>
        </w:r>
        <w:r w:rsidRPr="00057CC0">
          <w:rPr>
            <w:rFonts w:ascii="Times New Roman" w:eastAsia="宋体"/>
            <w:smallCaps w:val="0"/>
            <w:sz w:val="21"/>
            <w:szCs w:val="21"/>
          </w:rPr>
          <w:tab/>
        </w:r>
        <w:r w:rsidRPr="00057CC0">
          <w:rPr>
            <w:rStyle w:val="afb"/>
            <w:rFonts w:ascii="Times New Roman" w:eastAsia="宋体"/>
            <w:sz w:val="21"/>
            <w:szCs w:val="21"/>
          </w:rPr>
          <w:t>讨论区管理模块的实现</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w:instrText>
        </w:r>
        <w:r w:rsidRPr="00057CC0">
          <w:rPr>
            <w:rFonts w:ascii="Times New Roman" w:eastAsia="宋体"/>
            <w:sz w:val="21"/>
            <w:szCs w:val="21"/>
          </w:rPr>
          <w:instrText xml:space="preserve">F _Toc41001985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28</w:t>
        </w:r>
        <w:r w:rsidRPr="00057CC0">
          <w:rPr>
            <w:rFonts w:ascii="Times New Roman" w:eastAsia="宋体"/>
            <w:sz w:val="21"/>
            <w:szCs w:val="21"/>
          </w:rPr>
          <w:fldChar w:fldCharType="end"/>
        </w:r>
      </w:hyperlink>
    </w:p>
    <w:p w14:paraId="39D72339"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86" w:history="1">
        <w:r w:rsidRPr="00057CC0">
          <w:rPr>
            <w:rStyle w:val="afb"/>
            <w:rFonts w:ascii="Times New Roman" w:eastAsia="宋体"/>
            <w:i w:val="0"/>
            <w:iCs w:val="0"/>
            <w:sz w:val="21"/>
            <w:szCs w:val="21"/>
          </w:rPr>
          <w:t>4.5.1</w:t>
        </w:r>
        <w:r w:rsidRPr="00057CC0">
          <w:rPr>
            <w:rFonts w:ascii="Times New Roman" w:eastAsia="宋体"/>
            <w:i w:val="0"/>
            <w:iCs w:val="0"/>
            <w:sz w:val="21"/>
            <w:szCs w:val="21"/>
          </w:rPr>
          <w:tab/>
        </w:r>
        <w:r w:rsidRPr="00057CC0">
          <w:rPr>
            <w:rStyle w:val="afb"/>
            <w:rFonts w:ascii="Times New Roman" w:eastAsia="宋体"/>
            <w:i w:val="0"/>
            <w:iCs w:val="0"/>
            <w:sz w:val="21"/>
            <w:szCs w:val="21"/>
          </w:rPr>
          <w:t>添加帖子</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_Toc41001986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28</w:t>
        </w:r>
        <w:r w:rsidRPr="00057CC0">
          <w:rPr>
            <w:rFonts w:ascii="Times New Roman" w:eastAsia="宋体"/>
            <w:i w:val="0"/>
            <w:iCs w:val="0"/>
            <w:sz w:val="21"/>
            <w:szCs w:val="21"/>
          </w:rPr>
          <w:fldChar w:fldCharType="end"/>
        </w:r>
      </w:hyperlink>
    </w:p>
    <w:p w14:paraId="0D6F0572"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87" w:history="1">
        <w:r w:rsidRPr="00057CC0">
          <w:rPr>
            <w:rStyle w:val="afb"/>
            <w:rFonts w:ascii="Times New Roman" w:eastAsia="宋体"/>
            <w:i w:val="0"/>
            <w:iCs w:val="0"/>
            <w:sz w:val="21"/>
            <w:szCs w:val="21"/>
          </w:rPr>
          <w:t>4.5.2</w:t>
        </w:r>
        <w:r w:rsidRPr="00057CC0">
          <w:rPr>
            <w:rFonts w:ascii="Times New Roman" w:eastAsia="宋体"/>
            <w:i w:val="0"/>
            <w:iCs w:val="0"/>
            <w:sz w:val="21"/>
            <w:szCs w:val="21"/>
          </w:rPr>
          <w:tab/>
        </w:r>
        <w:r w:rsidRPr="00057CC0">
          <w:rPr>
            <w:rStyle w:val="afb"/>
            <w:rFonts w:ascii="Times New Roman" w:eastAsia="宋体"/>
            <w:i w:val="0"/>
            <w:iCs w:val="0"/>
            <w:sz w:val="21"/>
            <w:szCs w:val="21"/>
          </w:rPr>
          <w:t>删除帖子</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_Toc41001987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28</w:t>
        </w:r>
        <w:r w:rsidRPr="00057CC0">
          <w:rPr>
            <w:rFonts w:ascii="Times New Roman" w:eastAsia="宋体"/>
            <w:i w:val="0"/>
            <w:iCs w:val="0"/>
            <w:sz w:val="21"/>
            <w:szCs w:val="21"/>
          </w:rPr>
          <w:fldChar w:fldCharType="end"/>
        </w:r>
      </w:hyperlink>
    </w:p>
    <w:p w14:paraId="7730A1AE"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88" w:history="1">
        <w:r w:rsidRPr="00057CC0">
          <w:rPr>
            <w:rStyle w:val="afb"/>
            <w:rFonts w:ascii="Times New Roman" w:eastAsia="宋体"/>
            <w:i w:val="0"/>
            <w:iCs w:val="0"/>
            <w:sz w:val="21"/>
            <w:szCs w:val="21"/>
          </w:rPr>
          <w:t>4.5.3</w:t>
        </w:r>
        <w:r w:rsidRPr="00057CC0">
          <w:rPr>
            <w:rFonts w:ascii="Times New Roman" w:eastAsia="宋体"/>
            <w:i w:val="0"/>
            <w:iCs w:val="0"/>
            <w:sz w:val="21"/>
            <w:szCs w:val="21"/>
          </w:rPr>
          <w:tab/>
        </w:r>
        <w:r w:rsidRPr="00057CC0">
          <w:rPr>
            <w:rStyle w:val="afb"/>
            <w:rFonts w:ascii="Times New Roman" w:eastAsia="宋体"/>
            <w:i w:val="0"/>
            <w:iCs w:val="0"/>
            <w:sz w:val="21"/>
            <w:szCs w:val="21"/>
          </w:rPr>
          <w:t>修改帖子</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_Toc41001988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29</w:t>
        </w:r>
        <w:r w:rsidRPr="00057CC0">
          <w:rPr>
            <w:rFonts w:ascii="Times New Roman" w:eastAsia="宋体"/>
            <w:i w:val="0"/>
            <w:iCs w:val="0"/>
            <w:sz w:val="21"/>
            <w:szCs w:val="21"/>
          </w:rPr>
          <w:fldChar w:fldCharType="end"/>
        </w:r>
      </w:hyperlink>
    </w:p>
    <w:p w14:paraId="1FB7840D"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89" w:history="1">
        <w:r w:rsidRPr="00057CC0">
          <w:rPr>
            <w:rStyle w:val="afb"/>
            <w:rFonts w:ascii="Times New Roman" w:eastAsia="宋体"/>
            <w:i w:val="0"/>
            <w:iCs w:val="0"/>
            <w:sz w:val="21"/>
            <w:szCs w:val="21"/>
          </w:rPr>
          <w:t>4.5.4</w:t>
        </w:r>
        <w:r w:rsidRPr="00057CC0">
          <w:rPr>
            <w:rFonts w:ascii="Times New Roman" w:eastAsia="宋体"/>
            <w:i w:val="0"/>
            <w:iCs w:val="0"/>
            <w:sz w:val="21"/>
            <w:szCs w:val="21"/>
          </w:rPr>
          <w:tab/>
        </w:r>
        <w:r w:rsidRPr="00057CC0">
          <w:rPr>
            <w:rStyle w:val="afb"/>
            <w:rFonts w:ascii="Times New Roman" w:eastAsia="宋体"/>
            <w:i w:val="0"/>
            <w:iCs w:val="0"/>
            <w:sz w:val="21"/>
            <w:szCs w:val="21"/>
          </w:rPr>
          <w:t>标签管理</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_Toc41001989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29</w:t>
        </w:r>
        <w:r w:rsidRPr="00057CC0">
          <w:rPr>
            <w:rFonts w:ascii="Times New Roman" w:eastAsia="宋体"/>
            <w:i w:val="0"/>
            <w:iCs w:val="0"/>
            <w:sz w:val="21"/>
            <w:szCs w:val="21"/>
          </w:rPr>
          <w:fldChar w:fldCharType="end"/>
        </w:r>
      </w:hyperlink>
    </w:p>
    <w:p w14:paraId="5E51B9AB"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90" w:history="1">
        <w:r w:rsidRPr="00057CC0">
          <w:rPr>
            <w:rStyle w:val="afb"/>
            <w:rFonts w:ascii="Times New Roman" w:eastAsia="宋体"/>
            <w:i w:val="0"/>
            <w:iCs w:val="0"/>
            <w:sz w:val="21"/>
            <w:szCs w:val="21"/>
          </w:rPr>
          <w:t>4.5.5</w:t>
        </w:r>
        <w:r w:rsidRPr="00057CC0">
          <w:rPr>
            <w:rFonts w:ascii="Times New Roman" w:eastAsia="宋体"/>
            <w:i w:val="0"/>
            <w:iCs w:val="0"/>
            <w:sz w:val="21"/>
            <w:szCs w:val="21"/>
          </w:rPr>
          <w:tab/>
        </w:r>
        <w:r w:rsidRPr="00057CC0">
          <w:rPr>
            <w:rStyle w:val="afb"/>
            <w:rFonts w:ascii="Times New Roman" w:eastAsia="宋体"/>
            <w:i w:val="0"/>
            <w:iCs w:val="0"/>
            <w:sz w:val="21"/>
            <w:szCs w:val="21"/>
          </w:rPr>
          <w:t>评论管理</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_Toc41001990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29</w:t>
        </w:r>
        <w:r w:rsidRPr="00057CC0">
          <w:rPr>
            <w:rFonts w:ascii="Times New Roman" w:eastAsia="宋体"/>
            <w:i w:val="0"/>
            <w:iCs w:val="0"/>
            <w:sz w:val="21"/>
            <w:szCs w:val="21"/>
          </w:rPr>
          <w:fldChar w:fldCharType="end"/>
        </w:r>
      </w:hyperlink>
    </w:p>
    <w:p w14:paraId="004CB1E3"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91" w:history="1">
        <w:r w:rsidRPr="00057CC0">
          <w:rPr>
            <w:rStyle w:val="afb"/>
            <w:rFonts w:ascii="Times New Roman" w:eastAsia="宋体"/>
            <w:sz w:val="21"/>
            <w:szCs w:val="21"/>
          </w:rPr>
          <w:t>4.6</w:t>
        </w:r>
        <w:r w:rsidRPr="00057CC0">
          <w:rPr>
            <w:rFonts w:ascii="Times New Roman" w:eastAsia="宋体"/>
            <w:smallCaps w:val="0"/>
            <w:sz w:val="21"/>
            <w:szCs w:val="21"/>
          </w:rPr>
          <w:tab/>
        </w:r>
        <w:r w:rsidRPr="00057CC0">
          <w:rPr>
            <w:rStyle w:val="afb"/>
            <w:rFonts w:ascii="Times New Roman" w:eastAsia="宋体"/>
            <w:sz w:val="21"/>
            <w:szCs w:val="21"/>
          </w:rPr>
          <w:t>值班管理模块的实现</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_Toc41001991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30</w:t>
        </w:r>
        <w:r w:rsidRPr="00057CC0">
          <w:rPr>
            <w:rFonts w:ascii="Times New Roman" w:eastAsia="宋体"/>
            <w:sz w:val="21"/>
            <w:szCs w:val="21"/>
          </w:rPr>
          <w:fldChar w:fldCharType="end"/>
        </w:r>
      </w:hyperlink>
    </w:p>
    <w:p w14:paraId="1950FFFF"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92" w:history="1">
        <w:r w:rsidRPr="00057CC0">
          <w:rPr>
            <w:rStyle w:val="afb"/>
            <w:rFonts w:ascii="Times New Roman" w:eastAsia="宋体"/>
            <w:sz w:val="21"/>
            <w:szCs w:val="21"/>
          </w:rPr>
          <w:t>4.7</w:t>
        </w:r>
        <w:r w:rsidRPr="00057CC0">
          <w:rPr>
            <w:rFonts w:ascii="Times New Roman" w:eastAsia="宋体"/>
            <w:smallCaps w:val="0"/>
            <w:sz w:val="21"/>
            <w:szCs w:val="21"/>
          </w:rPr>
          <w:tab/>
        </w:r>
        <w:r w:rsidRPr="00057CC0">
          <w:rPr>
            <w:rStyle w:val="afb"/>
            <w:rFonts w:ascii="Times New Roman" w:eastAsia="宋体"/>
            <w:sz w:val="21"/>
            <w:szCs w:val="21"/>
          </w:rPr>
          <w:t>友链管理模块的实现</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_Toc41001992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31</w:t>
        </w:r>
        <w:r w:rsidRPr="00057CC0">
          <w:rPr>
            <w:rFonts w:ascii="Times New Roman" w:eastAsia="宋体"/>
            <w:sz w:val="21"/>
            <w:szCs w:val="21"/>
          </w:rPr>
          <w:fldChar w:fldCharType="end"/>
        </w:r>
      </w:hyperlink>
    </w:p>
    <w:p w14:paraId="5379ABC2"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93" w:history="1">
        <w:r w:rsidRPr="00057CC0">
          <w:rPr>
            <w:rStyle w:val="afb"/>
            <w:rFonts w:ascii="Times New Roman" w:eastAsia="宋体"/>
            <w:sz w:val="21"/>
            <w:szCs w:val="21"/>
          </w:rPr>
          <w:t>4.8</w:t>
        </w:r>
        <w:r w:rsidRPr="00057CC0">
          <w:rPr>
            <w:rFonts w:ascii="Times New Roman" w:eastAsia="宋体"/>
            <w:smallCaps w:val="0"/>
            <w:sz w:val="21"/>
            <w:szCs w:val="21"/>
          </w:rPr>
          <w:tab/>
        </w:r>
        <w:r w:rsidRPr="00057CC0">
          <w:rPr>
            <w:rStyle w:val="afb"/>
            <w:rFonts w:ascii="Times New Roman" w:eastAsia="宋体"/>
            <w:sz w:val="21"/>
            <w:szCs w:val="21"/>
          </w:rPr>
          <w:t>其余管理模块的实现</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w:instrText>
        </w:r>
        <w:r w:rsidRPr="00057CC0">
          <w:rPr>
            <w:rFonts w:ascii="Times New Roman" w:eastAsia="宋体"/>
            <w:sz w:val="21"/>
            <w:szCs w:val="21"/>
          </w:rPr>
          <w:instrText xml:space="preserve">EF _Toc41001993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33</w:t>
        </w:r>
        <w:r w:rsidRPr="00057CC0">
          <w:rPr>
            <w:rFonts w:ascii="Times New Roman" w:eastAsia="宋体"/>
            <w:sz w:val="21"/>
            <w:szCs w:val="21"/>
          </w:rPr>
          <w:fldChar w:fldCharType="end"/>
        </w:r>
      </w:hyperlink>
    </w:p>
    <w:p w14:paraId="7DBF1CAD"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94" w:history="1">
        <w:r w:rsidRPr="00057CC0">
          <w:rPr>
            <w:rStyle w:val="afb"/>
            <w:rFonts w:ascii="Times New Roman" w:eastAsia="宋体"/>
            <w:i w:val="0"/>
            <w:iCs w:val="0"/>
            <w:sz w:val="21"/>
            <w:szCs w:val="21"/>
          </w:rPr>
          <w:t>4.8.1</w:t>
        </w:r>
        <w:r w:rsidRPr="00057CC0">
          <w:rPr>
            <w:rFonts w:ascii="Times New Roman" w:eastAsia="宋体"/>
            <w:i w:val="0"/>
            <w:iCs w:val="0"/>
            <w:sz w:val="21"/>
            <w:szCs w:val="21"/>
          </w:rPr>
          <w:tab/>
        </w:r>
        <w:r w:rsidRPr="00057CC0">
          <w:rPr>
            <w:rStyle w:val="afb"/>
            <w:rFonts w:ascii="Times New Roman" w:eastAsia="宋体"/>
            <w:i w:val="0"/>
            <w:iCs w:val="0"/>
            <w:sz w:val="21"/>
            <w:szCs w:val="21"/>
          </w:rPr>
          <w:t>反馈管理</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_Toc41001994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33</w:t>
        </w:r>
        <w:r w:rsidRPr="00057CC0">
          <w:rPr>
            <w:rFonts w:ascii="Times New Roman" w:eastAsia="宋体"/>
            <w:i w:val="0"/>
            <w:iCs w:val="0"/>
            <w:sz w:val="21"/>
            <w:szCs w:val="21"/>
          </w:rPr>
          <w:fldChar w:fldCharType="end"/>
        </w:r>
      </w:hyperlink>
    </w:p>
    <w:p w14:paraId="27BC1E26"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95" w:history="1">
        <w:r w:rsidRPr="00057CC0">
          <w:rPr>
            <w:rStyle w:val="afb"/>
            <w:rFonts w:ascii="Times New Roman" w:eastAsia="宋体"/>
            <w:i w:val="0"/>
            <w:iCs w:val="0"/>
            <w:sz w:val="21"/>
            <w:szCs w:val="21"/>
          </w:rPr>
          <w:t>4.8.2</w:t>
        </w:r>
        <w:r w:rsidRPr="00057CC0">
          <w:rPr>
            <w:rFonts w:ascii="Times New Roman" w:eastAsia="宋体"/>
            <w:i w:val="0"/>
            <w:iCs w:val="0"/>
            <w:sz w:val="21"/>
            <w:szCs w:val="21"/>
          </w:rPr>
          <w:tab/>
        </w:r>
        <w:r w:rsidRPr="00057CC0">
          <w:rPr>
            <w:rStyle w:val="afb"/>
            <w:rFonts w:ascii="Times New Roman" w:eastAsia="宋体"/>
            <w:i w:val="0"/>
            <w:iCs w:val="0"/>
            <w:sz w:val="21"/>
            <w:szCs w:val="21"/>
          </w:rPr>
          <w:t>举报管理</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_Toc41001995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33</w:t>
        </w:r>
        <w:r w:rsidRPr="00057CC0">
          <w:rPr>
            <w:rFonts w:ascii="Times New Roman" w:eastAsia="宋体"/>
            <w:i w:val="0"/>
            <w:iCs w:val="0"/>
            <w:sz w:val="21"/>
            <w:szCs w:val="21"/>
          </w:rPr>
          <w:fldChar w:fldCharType="end"/>
        </w:r>
      </w:hyperlink>
    </w:p>
    <w:p w14:paraId="76DD50AC" w14:textId="77777777" w:rsidR="00FF79CC" w:rsidRPr="00057CC0" w:rsidRDefault="00A07CBB">
      <w:pPr>
        <w:pStyle w:val="TOC1"/>
        <w:tabs>
          <w:tab w:val="left" w:pos="480"/>
          <w:tab w:val="right" w:leader="dot" w:pos="8302"/>
        </w:tabs>
        <w:rPr>
          <w:rFonts w:ascii="Times New Roman" w:eastAsia="宋体"/>
          <w:b w:val="0"/>
          <w:bCs w:val="0"/>
          <w:caps w:val="0"/>
          <w:sz w:val="21"/>
          <w:szCs w:val="21"/>
        </w:rPr>
      </w:pPr>
      <w:hyperlink w:anchor="_Toc41001996" w:history="1">
        <w:r w:rsidRPr="00057CC0">
          <w:rPr>
            <w:rStyle w:val="afb"/>
            <w:rFonts w:ascii="Times New Roman" w:eastAsia="宋体"/>
            <w:sz w:val="21"/>
            <w:szCs w:val="21"/>
          </w:rPr>
          <w:t>5</w:t>
        </w:r>
        <w:r w:rsidRPr="00057CC0">
          <w:rPr>
            <w:rFonts w:ascii="Times New Roman" w:eastAsia="宋体"/>
            <w:b w:val="0"/>
            <w:bCs w:val="0"/>
            <w:caps w:val="0"/>
            <w:sz w:val="21"/>
            <w:szCs w:val="21"/>
          </w:rPr>
          <w:tab/>
        </w:r>
        <w:r w:rsidRPr="00057CC0">
          <w:rPr>
            <w:rStyle w:val="afb"/>
            <w:rFonts w:ascii="Times New Roman" w:eastAsia="宋体"/>
            <w:sz w:val="21"/>
            <w:szCs w:val="21"/>
          </w:rPr>
          <w:t>系统测试</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_Toc41001996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35</w:t>
        </w:r>
        <w:r w:rsidRPr="00057CC0">
          <w:rPr>
            <w:rFonts w:ascii="Times New Roman" w:eastAsia="宋体"/>
            <w:sz w:val="21"/>
            <w:szCs w:val="21"/>
          </w:rPr>
          <w:fldChar w:fldCharType="end"/>
        </w:r>
      </w:hyperlink>
    </w:p>
    <w:p w14:paraId="236CD185"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97" w:history="1">
        <w:r w:rsidRPr="00057CC0">
          <w:rPr>
            <w:rStyle w:val="afb"/>
            <w:rFonts w:ascii="Times New Roman" w:eastAsia="宋体"/>
            <w:sz w:val="21"/>
            <w:szCs w:val="21"/>
          </w:rPr>
          <w:t>5.1</w:t>
        </w:r>
        <w:r w:rsidRPr="00057CC0">
          <w:rPr>
            <w:rFonts w:ascii="Times New Roman" w:eastAsia="宋体"/>
            <w:smallCaps w:val="0"/>
            <w:sz w:val="21"/>
            <w:szCs w:val="21"/>
          </w:rPr>
          <w:tab/>
        </w:r>
        <w:r w:rsidRPr="00057CC0">
          <w:rPr>
            <w:rStyle w:val="afb"/>
            <w:rFonts w:ascii="Times New Roman" w:eastAsia="宋体"/>
            <w:sz w:val="21"/>
            <w:szCs w:val="21"/>
          </w:rPr>
          <w:t>测试环境</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_Toc41001997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35</w:t>
        </w:r>
        <w:r w:rsidRPr="00057CC0">
          <w:rPr>
            <w:rFonts w:ascii="Times New Roman" w:eastAsia="宋体"/>
            <w:sz w:val="21"/>
            <w:szCs w:val="21"/>
          </w:rPr>
          <w:fldChar w:fldCharType="end"/>
        </w:r>
      </w:hyperlink>
    </w:p>
    <w:p w14:paraId="20AE98AF"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1998" w:history="1">
        <w:r w:rsidRPr="00057CC0">
          <w:rPr>
            <w:rStyle w:val="afb"/>
            <w:rFonts w:ascii="Times New Roman" w:eastAsia="宋体"/>
            <w:sz w:val="21"/>
            <w:szCs w:val="21"/>
          </w:rPr>
          <w:t>5.2</w:t>
        </w:r>
        <w:r w:rsidRPr="00057CC0">
          <w:rPr>
            <w:rFonts w:ascii="Times New Roman" w:eastAsia="宋体"/>
            <w:smallCaps w:val="0"/>
            <w:sz w:val="21"/>
            <w:szCs w:val="21"/>
          </w:rPr>
          <w:tab/>
        </w:r>
        <w:r w:rsidRPr="00057CC0">
          <w:rPr>
            <w:rStyle w:val="afb"/>
            <w:rFonts w:ascii="Times New Roman" w:eastAsia="宋体"/>
            <w:sz w:val="21"/>
            <w:szCs w:val="21"/>
          </w:rPr>
          <w:t>测试用例及过程</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w:instrText>
        </w:r>
        <w:r w:rsidRPr="00057CC0">
          <w:rPr>
            <w:rFonts w:ascii="Times New Roman" w:eastAsia="宋体"/>
            <w:sz w:val="21"/>
            <w:szCs w:val="21"/>
          </w:rPr>
          <w:instrText xml:space="preserve">c41001998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35</w:t>
        </w:r>
        <w:r w:rsidRPr="00057CC0">
          <w:rPr>
            <w:rFonts w:ascii="Times New Roman" w:eastAsia="宋体"/>
            <w:sz w:val="21"/>
            <w:szCs w:val="21"/>
          </w:rPr>
          <w:fldChar w:fldCharType="end"/>
        </w:r>
      </w:hyperlink>
    </w:p>
    <w:p w14:paraId="65244258"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1999" w:history="1">
        <w:r w:rsidRPr="00057CC0">
          <w:rPr>
            <w:rStyle w:val="afb"/>
            <w:rFonts w:ascii="Times New Roman" w:eastAsia="宋体"/>
            <w:i w:val="0"/>
            <w:iCs w:val="0"/>
            <w:sz w:val="21"/>
            <w:szCs w:val="21"/>
          </w:rPr>
          <w:t>5.2.1</w:t>
        </w:r>
        <w:r w:rsidRPr="00057CC0">
          <w:rPr>
            <w:rFonts w:ascii="Times New Roman" w:eastAsia="宋体"/>
            <w:i w:val="0"/>
            <w:iCs w:val="0"/>
            <w:sz w:val="21"/>
            <w:szCs w:val="21"/>
          </w:rPr>
          <w:tab/>
        </w:r>
        <w:r w:rsidRPr="00057CC0">
          <w:rPr>
            <w:rStyle w:val="afb"/>
            <w:rFonts w:ascii="Times New Roman" w:eastAsia="宋体"/>
            <w:i w:val="0"/>
            <w:iCs w:val="0"/>
            <w:sz w:val="21"/>
            <w:szCs w:val="21"/>
          </w:rPr>
          <w:t>用户管理模块测试</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_Toc41001999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35</w:t>
        </w:r>
        <w:r w:rsidRPr="00057CC0">
          <w:rPr>
            <w:rFonts w:ascii="Times New Roman" w:eastAsia="宋体"/>
            <w:i w:val="0"/>
            <w:iCs w:val="0"/>
            <w:sz w:val="21"/>
            <w:szCs w:val="21"/>
          </w:rPr>
          <w:fldChar w:fldCharType="end"/>
        </w:r>
      </w:hyperlink>
    </w:p>
    <w:p w14:paraId="3B1222D4"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2000" w:history="1">
        <w:r w:rsidRPr="00057CC0">
          <w:rPr>
            <w:rStyle w:val="afb"/>
            <w:rFonts w:ascii="Times New Roman" w:eastAsia="宋体"/>
            <w:i w:val="0"/>
            <w:iCs w:val="0"/>
            <w:sz w:val="21"/>
            <w:szCs w:val="21"/>
          </w:rPr>
          <w:t>5.2.2</w:t>
        </w:r>
        <w:r w:rsidRPr="00057CC0">
          <w:rPr>
            <w:rFonts w:ascii="Times New Roman" w:eastAsia="宋体"/>
            <w:i w:val="0"/>
            <w:iCs w:val="0"/>
            <w:sz w:val="21"/>
            <w:szCs w:val="21"/>
          </w:rPr>
          <w:tab/>
        </w:r>
        <w:r w:rsidRPr="00057CC0">
          <w:rPr>
            <w:rStyle w:val="afb"/>
            <w:rFonts w:ascii="Times New Roman" w:eastAsia="宋体"/>
            <w:i w:val="0"/>
            <w:iCs w:val="0"/>
            <w:sz w:val="21"/>
            <w:szCs w:val="21"/>
          </w:rPr>
          <w:t>公告管理模块测试</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_Toc41002000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35</w:t>
        </w:r>
        <w:r w:rsidRPr="00057CC0">
          <w:rPr>
            <w:rFonts w:ascii="Times New Roman" w:eastAsia="宋体"/>
            <w:i w:val="0"/>
            <w:iCs w:val="0"/>
            <w:sz w:val="21"/>
            <w:szCs w:val="21"/>
          </w:rPr>
          <w:fldChar w:fldCharType="end"/>
        </w:r>
      </w:hyperlink>
    </w:p>
    <w:p w14:paraId="41CEF855"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2001" w:history="1">
        <w:r w:rsidRPr="00057CC0">
          <w:rPr>
            <w:rStyle w:val="afb"/>
            <w:rFonts w:ascii="Times New Roman" w:eastAsia="宋体"/>
            <w:i w:val="0"/>
            <w:iCs w:val="0"/>
            <w:sz w:val="21"/>
            <w:szCs w:val="21"/>
          </w:rPr>
          <w:t>5.2.3</w:t>
        </w:r>
        <w:r w:rsidRPr="00057CC0">
          <w:rPr>
            <w:rFonts w:ascii="Times New Roman" w:eastAsia="宋体"/>
            <w:i w:val="0"/>
            <w:iCs w:val="0"/>
            <w:sz w:val="21"/>
            <w:szCs w:val="21"/>
          </w:rPr>
          <w:tab/>
        </w:r>
        <w:r w:rsidRPr="00057CC0">
          <w:rPr>
            <w:rStyle w:val="afb"/>
            <w:rFonts w:ascii="Times New Roman" w:eastAsia="宋体"/>
            <w:i w:val="0"/>
            <w:iCs w:val="0"/>
            <w:sz w:val="21"/>
            <w:szCs w:val="21"/>
          </w:rPr>
          <w:t>讨论区管理模块测试</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w:instrText>
        </w:r>
        <w:r w:rsidRPr="00057CC0">
          <w:rPr>
            <w:rFonts w:ascii="Times New Roman" w:eastAsia="宋体"/>
            <w:i w:val="0"/>
            <w:iCs w:val="0"/>
            <w:sz w:val="21"/>
            <w:szCs w:val="21"/>
          </w:rPr>
          <w:instrText xml:space="preserve">AGEREF _Toc41002001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36</w:t>
        </w:r>
        <w:r w:rsidRPr="00057CC0">
          <w:rPr>
            <w:rFonts w:ascii="Times New Roman" w:eastAsia="宋体"/>
            <w:i w:val="0"/>
            <w:iCs w:val="0"/>
            <w:sz w:val="21"/>
            <w:szCs w:val="21"/>
          </w:rPr>
          <w:fldChar w:fldCharType="end"/>
        </w:r>
      </w:hyperlink>
    </w:p>
    <w:p w14:paraId="3C199C23"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2002" w:history="1">
        <w:r w:rsidRPr="00057CC0">
          <w:rPr>
            <w:rStyle w:val="afb"/>
            <w:rFonts w:ascii="Times New Roman" w:eastAsia="宋体"/>
            <w:i w:val="0"/>
            <w:iCs w:val="0"/>
            <w:sz w:val="21"/>
            <w:szCs w:val="21"/>
          </w:rPr>
          <w:t>5.2.4</w:t>
        </w:r>
        <w:r w:rsidRPr="00057CC0">
          <w:rPr>
            <w:rFonts w:ascii="Times New Roman" w:eastAsia="宋体"/>
            <w:i w:val="0"/>
            <w:iCs w:val="0"/>
            <w:sz w:val="21"/>
            <w:szCs w:val="21"/>
          </w:rPr>
          <w:tab/>
        </w:r>
        <w:r w:rsidRPr="00057CC0">
          <w:rPr>
            <w:rStyle w:val="afb"/>
            <w:rFonts w:ascii="Times New Roman" w:eastAsia="宋体"/>
            <w:i w:val="0"/>
            <w:iCs w:val="0"/>
            <w:sz w:val="21"/>
            <w:szCs w:val="21"/>
          </w:rPr>
          <w:t>值班管理模块测试</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_Toc41002002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37</w:t>
        </w:r>
        <w:r w:rsidRPr="00057CC0">
          <w:rPr>
            <w:rFonts w:ascii="Times New Roman" w:eastAsia="宋体"/>
            <w:i w:val="0"/>
            <w:iCs w:val="0"/>
            <w:sz w:val="21"/>
            <w:szCs w:val="21"/>
          </w:rPr>
          <w:fldChar w:fldCharType="end"/>
        </w:r>
      </w:hyperlink>
    </w:p>
    <w:p w14:paraId="3D87BA97"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2003" w:history="1">
        <w:r w:rsidRPr="00057CC0">
          <w:rPr>
            <w:rStyle w:val="afb"/>
            <w:rFonts w:ascii="Times New Roman" w:eastAsia="宋体"/>
            <w:i w:val="0"/>
            <w:iCs w:val="0"/>
            <w:sz w:val="21"/>
            <w:szCs w:val="21"/>
          </w:rPr>
          <w:t>5.2.5</w:t>
        </w:r>
        <w:r w:rsidRPr="00057CC0">
          <w:rPr>
            <w:rFonts w:ascii="Times New Roman" w:eastAsia="宋体"/>
            <w:i w:val="0"/>
            <w:iCs w:val="0"/>
            <w:sz w:val="21"/>
            <w:szCs w:val="21"/>
          </w:rPr>
          <w:tab/>
        </w:r>
        <w:r w:rsidRPr="00057CC0">
          <w:rPr>
            <w:rStyle w:val="afb"/>
            <w:rFonts w:ascii="Times New Roman" w:eastAsia="宋体"/>
            <w:i w:val="0"/>
            <w:iCs w:val="0"/>
            <w:sz w:val="21"/>
            <w:szCs w:val="21"/>
          </w:rPr>
          <w:t>友链管理模块测试</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_Toc41002003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37</w:t>
        </w:r>
        <w:r w:rsidRPr="00057CC0">
          <w:rPr>
            <w:rFonts w:ascii="Times New Roman" w:eastAsia="宋体"/>
            <w:i w:val="0"/>
            <w:iCs w:val="0"/>
            <w:sz w:val="21"/>
            <w:szCs w:val="21"/>
          </w:rPr>
          <w:fldChar w:fldCharType="end"/>
        </w:r>
      </w:hyperlink>
    </w:p>
    <w:p w14:paraId="1B0DFE76" w14:textId="77777777" w:rsidR="00FF79CC" w:rsidRPr="00057CC0" w:rsidRDefault="00A07CBB">
      <w:pPr>
        <w:pStyle w:val="TOC3"/>
        <w:tabs>
          <w:tab w:val="left" w:pos="1200"/>
          <w:tab w:val="right" w:leader="dot" w:pos="8302"/>
        </w:tabs>
        <w:rPr>
          <w:rFonts w:ascii="Times New Roman" w:eastAsia="宋体"/>
          <w:i w:val="0"/>
          <w:iCs w:val="0"/>
          <w:sz w:val="21"/>
          <w:szCs w:val="21"/>
        </w:rPr>
      </w:pPr>
      <w:hyperlink w:anchor="_Toc41002004" w:history="1">
        <w:r w:rsidRPr="00057CC0">
          <w:rPr>
            <w:rStyle w:val="afb"/>
            <w:rFonts w:ascii="Times New Roman" w:eastAsia="宋体"/>
            <w:i w:val="0"/>
            <w:iCs w:val="0"/>
            <w:sz w:val="21"/>
            <w:szCs w:val="21"/>
          </w:rPr>
          <w:t>5.2.6</w:t>
        </w:r>
        <w:r w:rsidRPr="00057CC0">
          <w:rPr>
            <w:rFonts w:ascii="Times New Roman" w:eastAsia="宋体"/>
            <w:i w:val="0"/>
            <w:iCs w:val="0"/>
            <w:sz w:val="21"/>
            <w:szCs w:val="21"/>
          </w:rPr>
          <w:tab/>
        </w:r>
        <w:r w:rsidRPr="00057CC0">
          <w:rPr>
            <w:rStyle w:val="afb"/>
            <w:rFonts w:ascii="Times New Roman" w:eastAsia="宋体"/>
            <w:i w:val="0"/>
            <w:iCs w:val="0"/>
            <w:sz w:val="21"/>
            <w:szCs w:val="21"/>
          </w:rPr>
          <w:t>举报管理模块测试</w:t>
        </w:r>
        <w:r w:rsidRPr="00057CC0">
          <w:rPr>
            <w:rFonts w:ascii="Times New Roman" w:eastAsia="宋体"/>
            <w:i w:val="0"/>
            <w:iCs w:val="0"/>
            <w:sz w:val="21"/>
            <w:szCs w:val="21"/>
          </w:rPr>
          <w:tab/>
        </w:r>
        <w:r w:rsidRPr="00057CC0">
          <w:rPr>
            <w:rFonts w:ascii="Times New Roman" w:eastAsia="宋体"/>
            <w:i w:val="0"/>
            <w:iCs w:val="0"/>
            <w:sz w:val="21"/>
            <w:szCs w:val="21"/>
          </w:rPr>
          <w:fldChar w:fldCharType="begin"/>
        </w:r>
        <w:r w:rsidRPr="00057CC0">
          <w:rPr>
            <w:rFonts w:ascii="Times New Roman" w:eastAsia="宋体"/>
            <w:i w:val="0"/>
            <w:iCs w:val="0"/>
            <w:sz w:val="21"/>
            <w:szCs w:val="21"/>
          </w:rPr>
          <w:instrText xml:space="preserve"> PAGEREF _Toc41002004 \h </w:instrText>
        </w:r>
        <w:r w:rsidRPr="00057CC0">
          <w:rPr>
            <w:rFonts w:ascii="Times New Roman" w:eastAsia="宋体"/>
            <w:i w:val="0"/>
            <w:iCs w:val="0"/>
            <w:sz w:val="21"/>
            <w:szCs w:val="21"/>
          </w:rPr>
        </w:r>
        <w:r w:rsidRPr="00057CC0">
          <w:rPr>
            <w:rFonts w:ascii="Times New Roman" w:eastAsia="宋体"/>
            <w:i w:val="0"/>
            <w:iCs w:val="0"/>
            <w:sz w:val="21"/>
            <w:szCs w:val="21"/>
          </w:rPr>
          <w:fldChar w:fldCharType="separate"/>
        </w:r>
        <w:r w:rsidRPr="00057CC0">
          <w:rPr>
            <w:rFonts w:ascii="Times New Roman" w:eastAsia="宋体"/>
            <w:i w:val="0"/>
            <w:iCs w:val="0"/>
            <w:sz w:val="21"/>
            <w:szCs w:val="21"/>
          </w:rPr>
          <w:t>38</w:t>
        </w:r>
        <w:r w:rsidRPr="00057CC0">
          <w:rPr>
            <w:rFonts w:ascii="Times New Roman" w:eastAsia="宋体"/>
            <w:i w:val="0"/>
            <w:iCs w:val="0"/>
            <w:sz w:val="21"/>
            <w:szCs w:val="21"/>
          </w:rPr>
          <w:fldChar w:fldCharType="end"/>
        </w:r>
      </w:hyperlink>
    </w:p>
    <w:p w14:paraId="02E7B2E9" w14:textId="77777777" w:rsidR="00FF79CC" w:rsidRPr="00057CC0" w:rsidRDefault="00A07CBB">
      <w:pPr>
        <w:pStyle w:val="TOC2"/>
        <w:tabs>
          <w:tab w:val="left" w:pos="960"/>
          <w:tab w:val="right" w:leader="dot" w:pos="8302"/>
        </w:tabs>
        <w:rPr>
          <w:rFonts w:ascii="Times New Roman" w:eastAsia="宋体"/>
          <w:smallCaps w:val="0"/>
          <w:sz w:val="21"/>
          <w:szCs w:val="21"/>
        </w:rPr>
      </w:pPr>
      <w:hyperlink w:anchor="_Toc41002005" w:history="1">
        <w:r w:rsidRPr="00057CC0">
          <w:rPr>
            <w:rStyle w:val="afb"/>
            <w:rFonts w:ascii="Times New Roman" w:eastAsia="宋体"/>
            <w:sz w:val="21"/>
            <w:szCs w:val="21"/>
          </w:rPr>
          <w:t>5.3</w:t>
        </w:r>
        <w:r w:rsidRPr="00057CC0">
          <w:rPr>
            <w:rFonts w:ascii="Times New Roman" w:eastAsia="宋体"/>
            <w:smallCaps w:val="0"/>
            <w:sz w:val="21"/>
            <w:szCs w:val="21"/>
          </w:rPr>
          <w:tab/>
        </w:r>
        <w:r w:rsidRPr="00057CC0">
          <w:rPr>
            <w:rStyle w:val="afb"/>
            <w:rFonts w:ascii="Times New Roman" w:eastAsia="宋体"/>
            <w:sz w:val="21"/>
            <w:szCs w:val="21"/>
          </w:rPr>
          <w:t>测试结果分析</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_Toc41002005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38</w:t>
        </w:r>
        <w:r w:rsidRPr="00057CC0">
          <w:rPr>
            <w:rFonts w:ascii="Times New Roman" w:eastAsia="宋体"/>
            <w:sz w:val="21"/>
            <w:szCs w:val="21"/>
          </w:rPr>
          <w:fldChar w:fldCharType="end"/>
        </w:r>
      </w:hyperlink>
    </w:p>
    <w:p w14:paraId="0DC75769" w14:textId="77777777" w:rsidR="00FF79CC" w:rsidRPr="00057CC0" w:rsidRDefault="00A07CBB">
      <w:pPr>
        <w:pStyle w:val="TOC1"/>
        <w:tabs>
          <w:tab w:val="right" w:leader="dot" w:pos="8302"/>
        </w:tabs>
        <w:rPr>
          <w:rFonts w:ascii="Times New Roman" w:eastAsia="宋体"/>
          <w:b w:val="0"/>
          <w:bCs w:val="0"/>
          <w:caps w:val="0"/>
          <w:sz w:val="21"/>
          <w:szCs w:val="21"/>
        </w:rPr>
      </w:pPr>
      <w:hyperlink w:anchor="_Toc41002006" w:history="1">
        <w:r w:rsidRPr="00057CC0">
          <w:rPr>
            <w:rStyle w:val="afb"/>
            <w:rFonts w:ascii="Times New Roman" w:eastAsia="宋体"/>
            <w:sz w:val="21"/>
            <w:szCs w:val="21"/>
          </w:rPr>
          <w:t>结</w:t>
        </w:r>
        <w:r w:rsidRPr="00057CC0">
          <w:rPr>
            <w:rStyle w:val="afb"/>
            <w:rFonts w:ascii="Times New Roman" w:eastAsia="宋体"/>
            <w:sz w:val="21"/>
            <w:szCs w:val="21"/>
          </w:rPr>
          <w:t xml:space="preserve"> </w:t>
        </w:r>
        <w:r w:rsidRPr="00057CC0">
          <w:rPr>
            <w:rStyle w:val="afb"/>
            <w:rFonts w:ascii="Times New Roman" w:eastAsia="宋体"/>
            <w:sz w:val="21"/>
            <w:szCs w:val="21"/>
          </w:rPr>
          <w:t>束</w:t>
        </w:r>
        <w:r w:rsidRPr="00057CC0">
          <w:rPr>
            <w:rStyle w:val="afb"/>
            <w:rFonts w:ascii="Times New Roman" w:eastAsia="宋体"/>
            <w:sz w:val="21"/>
            <w:szCs w:val="21"/>
          </w:rPr>
          <w:t xml:space="preserve"> </w:t>
        </w:r>
        <w:r w:rsidRPr="00057CC0">
          <w:rPr>
            <w:rStyle w:val="afb"/>
            <w:rFonts w:ascii="Times New Roman" w:eastAsia="宋体"/>
            <w:sz w:val="21"/>
            <w:szCs w:val="21"/>
          </w:rPr>
          <w:t>语</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_Toc41002006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39</w:t>
        </w:r>
        <w:r w:rsidRPr="00057CC0">
          <w:rPr>
            <w:rFonts w:ascii="Times New Roman" w:eastAsia="宋体"/>
            <w:sz w:val="21"/>
            <w:szCs w:val="21"/>
          </w:rPr>
          <w:fldChar w:fldCharType="end"/>
        </w:r>
      </w:hyperlink>
    </w:p>
    <w:p w14:paraId="3371048E" w14:textId="77777777" w:rsidR="00FF79CC" w:rsidRPr="00057CC0" w:rsidRDefault="00A07CBB">
      <w:pPr>
        <w:pStyle w:val="TOC1"/>
        <w:tabs>
          <w:tab w:val="right" w:leader="dot" w:pos="8302"/>
        </w:tabs>
        <w:rPr>
          <w:rFonts w:ascii="Times New Roman" w:eastAsia="宋体"/>
          <w:b w:val="0"/>
          <w:bCs w:val="0"/>
          <w:caps w:val="0"/>
          <w:sz w:val="21"/>
          <w:szCs w:val="21"/>
        </w:rPr>
      </w:pPr>
      <w:hyperlink w:anchor="_Toc41002007" w:history="1">
        <w:r w:rsidRPr="00057CC0">
          <w:rPr>
            <w:rStyle w:val="afb"/>
            <w:rFonts w:ascii="Times New Roman" w:eastAsia="宋体"/>
            <w:sz w:val="21"/>
            <w:szCs w:val="21"/>
          </w:rPr>
          <w:t>参考文献</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_Toc41002007 \</w:instrText>
        </w:r>
        <w:r w:rsidRPr="00057CC0">
          <w:rPr>
            <w:rFonts w:ascii="Times New Roman" w:eastAsia="宋体"/>
            <w:sz w:val="21"/>
            <w:szCs w:val="21"/>
          </w:rPr>
          <w:instrText xml:space="preserve">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40</w:t>
        </w:r>
        <w:r w:rsidRPr="00057CC0">
          <w:rPr>
            <w:rFonts w:ascii="Times New Roman" w:eastAsia="宋体"/>
            <w:sz w:val="21"/>
            <w:szCs w:val="21"/>
          </w:rPr>
          <w:fldChar w:fldCharType="end"/>
        </w:r>
      </w:hyperlink>
    </w:p>
    <w:p w14:paraId="11C888EA" w14:textId="77777777" w:rsidR="00FF79CC" w:rsidRPr="00057CC0" w:rsidRDefault="00A07CBB">
      <w:pPr>
        <w:pStyle w:val="TOC1"/>
        <w:tabs>
          <w:tab w:val="right" w:leader="dot" w:pos="8302"/>
        </w:tabs>
        <w:rPr>
          <w:rFonts w:ascii="Times New Roman" w:eastAsia="宋体"/>
          <w:b w:val="0"/>
          <w:bCs w:val="0"/>
          <w:caps w:val="0"/>
          <w:sz w:val="21"/>
          <w:szCs w:val="21"/>
        </w:rPr>
      </w:pPr>
      <w:hyperlink w:anchor="_Toc41002008" w:history="1">
        <w:r w:rsidRPr="00057CC0">
          <w:rPr>
            <w:rStyle w:val="afb"/>
            <w:rFonts w:ascii="Times New Roman" w:eastAsia="宋体"/>
            <w:sz w:val="21"/>
            <w:szCs w:val="21"/>
          </w:rPr>
          <w:t>致　　谢</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_Toc41002008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41</w:t>
        </w:r>
        <w:r w:rsidRPr="00057CC0">
          <w:rPr>
            <w:rFonts w:ascii="Times New Roman" w:eastAsia="宋体"/>
            <w:sz w:val="21"/>
            <w:szCs w:val="21"/>
          </w:rPr>
          <w:fldChar w:fldCharType="end"/>
        </w:r>
      </w:hyperlink>
    </w:p>
    <w:p w14:paraId="55393DDE" w14:textId="77777777" w:rsidR="00FF79CC" w:rsidRPr="00057CC0" w:rsidRDefault="00A07CBB">
      <w:pPr>
        <w:pStyle w:val="TOC1"/>
        <w:tabs>
          <w:tab w:val="right" w:leader="dot" w:pos="8302"/>
        </w:tabs>
        <w:rPr>
          <w:rFonts w:ascii="Times New Roman" w:eastAsia="宋体"/>
          <w:b w:val="0"/>
          <w:bCs w:val="0"/>
          <w:caps w:val="0"/>
          <w:sz w:val="21"/>
          <w:szCs w:val="21"/>
        </w:rPr>
      </w:pPr>
      <w:hyperlink w:anchor="_Toc41002009" w:history="1">
        <w:r w:rsidRPr="00057CC0">
          <w:rPr>
            <w:rStyle w:val="afb"/>
            <w:rFonts w:ascii="Times New Roman" w:eastAsia="宋体"/>
            <w:sz w:val="21"/>
            <w:szCs w:val="21"/>
          </w:rPr>
          <w:t>声　　明</w:t>
        </w:r>
        <w:r w:rsidRPr="00057CC0">
          <w:rPr>
            <w:rFonts w:ascii="Times New Roman" w:eastAsia="宋体"/>
            <w:sz w:val="21"/>
            <w:szCs w:val="21"/>
          </w:rPr>
          <w:tab/>
        </w:r>
        <w:r w:rsidRPr="00057CC0">
          <w:rPr>
            <w:rFonts w:ascii="Times New Roman" w:eastAsia="宋体"/>
            <w:sz w:val="21"/>
            <w:szCs w:val="21"/>
          </w:rPr>
          <w:fldChar w:fldCharType="begin"/>
        </w:r>
        <w:r w:rsidRPr="00057CC0">
          <w:rPr>
            <w:rFonts w:ascii="Times New Roman" w:eastAsia="宋体"/>
            <w:sz w:val="21"/>
            <w:szCs w:val="21"/>
          </w:rPr>
          <w:instrText xml:space="preserve"> PAGEREF _Toc41</w:instrText>
        </w:r>
        <w:r w:rsidRPr="00057CC0">
          <w:rPr>
            <w:rFonts w:ascii="Times New Roman" w:eastAsia="宋体"/>
            <w:sz w:val="21"/>
            <w:szCs w:val="21"/>
          </w:rPr>
          <w:instrText xml:space="preserve">002009 \h </w:instrText>
        </w:r>
        <w:r w:rsidRPr="00057CC0">
          <w:rPr>
            <w:rFonts w:ascii="Times New Roman" w:eastAsia="宋体"/>
            <w:sz w:val="21"/>
            <w:szCs w:val="21"/>
          </w:rPr>
        </w:r>
        <w:r w:rsidRPr="00057CC0">
          <w:rPr>
            <w:rFonts w:ascii="Times New Roman" w:eastAsia="宋体"/>
            <w:sz w:val="21"/>
            <w:szCs w:val="21"/>
          </w:rPr>
          <w:fldChar w:fldCharType="separate"/>
        </w:r>
        <w:r w:rsidRPr="00057CC0">
          <w:rPr>
            <w:rFonts w:ascii="Times New Roman" w:eastAsia="宋体"/>
            <w:sz w:val="21"/>
            <w:szCs w:val="21"/>
          </w:rPr>
          <w:t>42</w:t>
        </w:r>
        <w:r w:rsidRPr="00057CC0">
          <w:rPr>
            <w:rFonts w:ascii="Times New Roman" w:eastAsia="宋体"/>
            <w:sz w:val="21"/>
            <w:szCs w:val="21"/>
          </w:rPr>
          <w:fldChar w:fldCharType="end"/>
        </w:r>
      </w:hyperlink>
    </w:p>
    <w:p w14:paraId="100744B8" w14:textId="77777777" w:rsidR="00FF79CC" w:rsidRDefault="00A07CBB">
      <w:pPr>
        <w:pStyle w:val="a1"/>
        <w:ind w:firstLineChars="0" w:firstLine="0"/>
      </w:pPr>
      <w:r w:rsidRPr="00057CC0">
        <w:rPr>
          <w:b/>
          <w:bCs/>
          <w:caps/>
          <w:sz w:val="21"/>
        </w:rPr>
        <w:fldChar w:fldCharType="end"/>
      </w:r>
      <w:commentRangeEnd w:id="14"/>
      <w:r>
        <w:commentReference w:id="14"/>
      </w:r>
      <w:commentRangeEnd w:id="15"/>
      <w:r>
        <w:commentReference w:id="15"/>
      </w:r>
      <w:commentRangeEnd w:id="16"/>
      <w:r>
        <w:commentReference w:id="16"/>
      </w:r>
      <w:commentRangeEnd w:id="17"/>
      <w:r>
        <w:commentReference w:id="17"/>
      </w:r>
      <w:commentRangeEnd w:id="18"/>
      <w:r>
        <w:commentReference w:id="18"/>
      </w:r>
      <w:commentRangeEnd w:id="19"/>
      <w:r>
        <w:commentReference w:id="19"/>
      </w:r>
      <w:commentRangeEnd w:id="20"/>
      <w:r>
        <w:commentReference w:id="20"/>
      </w:r>
      <w:commentRangeEnd w:id="21"/>
      <w:r>
        <w:commentReference w:id="21"/>
      </w:r>
      <w:commentRangeEnd w:id="22"/>
      <w:r>
        <w:commentReference w:id="22"/>
      </w:r>
      <w:commentRangeEnd w:id="23"/>
      <w:r>
        <w:commentReference w:id="23"/>
      </w:r>
      <w:commentRangeEnd w:id="24"/>
      <w:r>
        <w:commentReference w:id="24"/>
      </w:r>
      <w:commentRangeEnd w:id="25"/>
      <w:r>
        <w:commentReference w:id="25"/>
      </w:r>
      <w:commentRangeEnd w:id="26"/>
      <w:r>
        <w:commentReference w:id="26"/>
      </w:r>
      <w:commentRangeEnd w:id="27"/>
      <w:r>
        <w:commentReference w:id="27"/>
      </w:r>
      <w:commentRangeEnd w:id="28"/>
      <w:r>
        <w:commentReference w:id="28"/>
      </w:r>
      <w:commentRangeEnd w:id="29"/>
      <w:r>
        <w:commentReference w:id="29"/>
      </w:r>
      <w:commentRangeEnd w:id="30"/>
      <w:r>
        <w:commentReference w:id="30"/>
      </w:r>
      <w:commentRangeEnd w:id="31"/>
      <w:r>
        <w:commentReference w:id="31"/>
      </w:r>
      <w:commentRangeEnd w:id="32"/>
      <w:r>
        <w:commentReference w:id="32"/>
      </w:r>
      <w:commentRangeEnd w:id="33"/>
      <w:r>
        <w:commentReference w:id="33"/>
      </w:r>
      <w:commentRangeEnd w:id="34"/>
      <w:r>
        <w:commentReference w:id="34"/>
      </w:r>
      <w:commentRangeEnd w:id="35"/>
      <w:r>
        <w:commentReference w:id="35"/>
      </w:r>
      <w:commentRangeEnd w:id="36"/>
      <w:r>
        <w:commentReference w:id="36"/>
      </w:r>
      <w:commentRangeEnd w:id="37"/>
      <w:r>
        <w:commentReference w:id="37"/>
      </w:r>
      <w:commentRangeEnd w:id="38"/>
      <w:r>
        <w:commentReference w:id="38"/>
      </w:r>
      <w:commentRangeEnd w:id="39"/>
      <w:r>
        <w:commentReference w:id="39"/>
      </w:r>
      <w:commentRangeEnd w:id="40"/>
      <w:r>
        <w:commentReference w:id="40"/>
      </w:r>
      <w:commentRangeEnd w:id="41"/>
      <w:r>
        <w:commentReference w:id="41"/>
      </w:r>
      <w:commentRangeEnd w:id="42"/>
      <w:r>
        <w:commentReference w:id="42"/>
      </w:r>
      <w:commentRangeEnd w:id="43"/>
      <w:r>
        <w:commentReference w:id="43"/>
      </w:r>
      <w:commentRangeEnd w:id="44"/>
      <w:r>
        <w:commentReference w:id="44"/>
      </w:r>
      <w:commentRangeEnd w:id="45"/>
      <w:r>
        <w:commentReference w:id="45"/>
      </w:r>
      <w:commentRangeEnd w:id="46"/>
      <w:r>
        <w:commentReference w:id="46"/>
      </w:r>
      <w:commentRangeEnd w:id="47"/>
      <w:r>
        <w:commentReference w:id="47"/>
      </w:r>
      <w:commentRangeEnd w:id="48"/>
      <w:r>
        <w:commentReference w:id="48"/>
      </w:r>
      <w:commentRangeEnd w:id="49"/>
      <w:r>
        <w:commentReference w:id="49"/>
      </w:r>
      <w:commentRangeEnd w:id="50"/>
      <w:r>
        <w:commentReference w:id="50"/>
      </w:r>
      <w:commentRangeEnd w:id="51"/>
      <w:r>
        <w:commentReference w:id="51"/>
      </w:r>
      <w:commentRangeEnd w:id="52"/>
      <w:r>
        <w:commentReference w:id="52"/>
      </w:r>
      <w:commentRangeEnd w:id="53"/>
      <w:r>
        <w:commentReference w:id="53"/>
      </w:r>
      <w:commentRangeEnd w:id="54"/>
      <w:r>
        <w:commentReference w:id="54"/>
      </w:r>
      <w:commentRangeEnd w:id="55"/>
      <w:r>
        <w:commentReference w:id="55"/>
      </w:r>
      <w:commentRangeEnd w:id="56"/>
      <w:r>
        <w:commentReference w:id="56"/>
      </w:r>
      <w:commentRangeEnd w:id="57"/>
      <w:r>
        <w:commentReference w:id="57"/>
      </w:r>
      <w:commentRangeEnd w:id="58"/>
      <w:r>
        <w:commentReference w:id="58"/>
      </w:r>
      <w:commentRangeEnd w:id="59"/>
      <w:r>
        <w:commentReference w:id="59"/>
      </w:r>
      <w:commentRangeEnd w:id="60"/>
      <w:r>
        <w:commentReference w:id="60"/>
      </w:r>
      <w:commentRangeEnd w:id="61"/>
      <w:r>
        <w:commentReference w:id="61"/>
      </w:r>
      <w:commentRangeEnd w:id="62"/>
      <w:r>
        <w:commentReference w:id="62"/>
      </w:r>
      <w:commentRangeEnd w:id="63"/>
      <w:r>
        <w:commentReference w:id="63"/>
      </w:r>
      <w:commentRangeEnd w:id="64"/>
      <w:r>
        <w:commentReference w:id="64"/>
      </w:r>
      <w:commentRangeEnd w:id="65"/>
      <w:r>
        <w:commentReference w:id="65"/>
      </w:r>
      <w:commentRangeEnd w:id="66"/>
      <w:r>
        <w:commentReference w:id="66"/>
      </w:r>
      <w:commentRangeEnd w:id="67"/>
      <w:r>
        <w:commentReference w:id="67"/>
      </w:r>
      <w:commentRangeEnd w:id="68"/>
      <w:r>
        <w:commentReference w:id="68"/>
      </w:r>
      <w:commentRangeEnd w:id="69"/>
      <w:r>
        <w:commentReference w:id="69"/>
      </w:r>
      <w:commentRangeEnd w:id="70"/>
      <w:r>
        <w:commentReference w:id="70"/>
      </w:r>
      <w:commentRangeEnd w:id="71"/>
      <w:r>
        <w:commentReference w:id="71"/>
      </w:r>
      <w:commentRangeEnd w:id="72"/>
      <w:r>
        <w:commentReference w:id="72"/>
      </w:r>
      <w:commentRangeEnd w:id="73"/>
      <w:r>
        <w:commentReference w:id="73"/>
      </w:r>
      <w:commentRangeEnd w:id="74"/>
      <w:r>
        <w:commentReference w:id="74"/>
      </w:r>
      <w:commentRangeEnd w:id="75"/>
      <w:r>
        <w:commentReference w:id="75"/>
      </w:r>
      <w:commentRangeEnd w:id="76"/>
      <w:r>
        <w:commentReference w:id="76"/>
      </w:r>
      <w:commentRangeEnd w:id="77"/>
      <w:r>
        <w:commentReference w:id="77"/>
      </w:r>
    </w:p>
    <w:p w14:paraId="286AD610" w14:textId="77777777" w:rsidR="00FF79CC" w:rsidRDefault="00FF79CC">
      <w:pPr>
        <w:pStyle w:val="a1"/>
        <w:ind w:firstLineChars="0" w:firstLine="0"/>
      </w:pPr>
    </w:p>
    <w:p w14:paraId="25A2F4F6" w14:textId="77777777" w:rsidR="00FF79CC" w:rsidRDefault="00FF79CC">
      <w:pPr>
        <w:pStyle w:val="a1"/>
        <w:ind w:firstLineChars="0" w:firstLine="0"/>
      </w:pPr>
    </w:p>
    <w:p w14:paraId="779C5057" w14:textId="77777777" w:rsidR="00FF79CC" w:rsidRDefault="00FF79CC">
      <w:pPr>
        <w:pStyle w:val="a1"/>
        <w:ind w:firstLineChars="0" w:firstLine="0"/>
        <w:sectPr w:rsidR="00FF79CC">
          <w:pgSz w:w="11906" w:h="16838"/>
          <w:pgMar w:top="1440" w:right="1797" w:bottom="1440" w:left="1797" w:header="851" w:footer="992" w:gutter="0"/>
          <w:cols w:space="425"/>
          <w:titlePg/>
          <w:docGrid w:type="lines" w:linePitch="312"/>
        </w:sectPr>
      </w:pPr>
    </w:p>
    <w:p w14:paraId="42C304AE" w14:textId="77777777" w:rsidR="00FF79CC" w:rsidRDefault="00A07CBB">
      <w:pPr>
        <w:pStyle w:val="1"/>
        <w:spacing w:before="312"/>
      </w:pPr>
      <w:bookmarkStart w:id="78" w:name="_Toc41001946"/>
      <w:bookmarkStart w:id="79" w:name="_Toc512610510"/>
      <w:r>
        <w:rPr>
          <w:rFonts w:hint="eastAsia"/>
        </w:rPr>
        <w:lastRenderedPageBreak/>
        <w:t>引言</w:t>
      </w:r>
      <w:bookmarkEnd w:id="78"/>
      <w:bookmarkEnd w:id="79"/>
    </w:p>
    <w:p w14:paraId="4E97506A" w14:textId="77777777" w:rsidR="00FF79CC" w:rsidRDefault="00A07CBB">
      <w:pPr>
        <w:pStyle w:val="2"/>
        <w:ind w:left="818"/>
      </w:pPr>
      <w:bookmarkStart w:id="80" w:name="_Toc512610511"/>
      <w:bookmarkStart w:id="81" w:name="_Toc39763797"/>
      <w:bookmarkStart w:id="82" w:name="_Toc41001947"/>
      <w:r>
        <w:t>课题背景</w:t>
      </w:r>
      <w:bookmarkEnd w:id="80"/>
      <w:r>
        <w:rPr>
          <w:rFonts w:hint="eastAsia"/>
        </w:rPr>
        <w:t>与意义</w:t>
      </w:r>
      <w:bookmarkEnd w:id="81"/>
      <w:bookmarkEnd w:id="82"/>
    </w:p>
    <w:p w14:paraId="1DF4DE1B" w14:textId="77777777" w:rsidR="00FF79CC" w:rsidRDefault="00A07CBB">
      <w:pPr>
        <w:pStyle w:val="affa"/>
        <w:ind w:firstLine="480"/>
      </w:pPr>
      <w:bookmarkStart w:id="83" w:name="_Toc512610512"/>
      <w:r>
        <w:rPr>
          <w:rFonts w:hint="eastAsia"/>
        </w:rPr>
        <w:t>随着微信公众号</w:t>
      </w:r>
      <w:r>
        <w:rPr>
          <w:vertAlign w:val="superscript"/>
        </w:rPr>
        <w:fldChar w:fldCharType="begin"/>
      </w:r>
      <w:r>
        <w:rPr>
          <w:vertAlign w:val="superscript"/>
        </w:rPr>
        <w:instrText xml:space="preserve"> </w:instrText>
      </w:r>
      <w:r>
        <w:rPr>
          <w:rFonts w:hint="eastAsia"/>
          <w:vertAlign w:val="superscript"/>
        </w:rPr>
        <w:instrText>REF _Ref39763989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亿，微信公众号的易于访问与操作便捷带来了巨大的流量，只需要一个能运行微信的手机就能操作。目前微信公众号开发逐渐发展成一类标准，再结合目前在高校中被越来越重视的</w:t>
      </w:r>
      <w:r>
        <w:rPr>
          <w:rFonts w:hint="eastAsia"/>
        </w:rPr>
        <w:t xml:space="preserve"> </w:t>
      </w:r>
      <w:r>
        <w:t>ACM</w:t>
      </w:r>
      <w:r>
        <w:rPr>
          <w:rFonts w:hint="eastAsia"/>
        </w:rPr>
        <w:t>竞赛</w:t>
      </w:r>
      <w:r>
        <w:rPr>
          <w:vertAlign w:val="superscript"/>
        </w:rPr>
        <w:fldChar w:fldCharType="begin"/>
      </w:r>
      <w:r>
        <w:rPr>
          <w:vertAlign w:val="superscript"/>
        </w:rPr>
        <w:instrText xml:space="preserve"> </w:instrText>
      </w:r>
      <w:r>
        <w:rPr>
          <w:rFonts w:hint="eastAsia"/>
          <w:vertAlign w:val="superscript"/>
        </w:rPr>
        <w:instrText>REF _Ref39763865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，为了扩大这一类竞赛的影响力，让我校更多学生能了解和加入进来以及让实验室的日常工作能更好的被记录和管理，设计一款微信公众号是非常有必要的事情。</w:t>
      </w:r>
    </w:p>
    <w:p w14:paraId="55F9855A" w14:textId="77777777" w:rsidR="00FF79CC" w:rsidRDefault="00A07CBB">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[3]</w:t>
      </w:r>
      <w:r>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607DBBD7" w14:textId="77777777" w:rsidR="00FF79CC" w:rsidRDefault="00A07CBB">
      <w:pPr>
        <w:pStyle w:val="2"/>
        <w:ind w:left="818"/>
        <w:rPr>
          <w:rFonts w:cs="Times New Roman"/>
        </w:rPr>
      </w:pPr>
      <w:bookmarkStart w:id="84" w:name="_Toc41001948"/>
      <w:bookmarkStart w:id="85" w:name="_Toc39763798"/>
      <w:bookmarkEnd w:id="83"/>
      <w:r>
        <w:rPr>
          <w:rFonts w:cs="Times New Roman"/>
        </w:rPr>
        <w:t>国内外研究现状</w:t>
      </w:r>
      <w:bookmarkEnd w:id="84"/>
      <w:bookmarkEnd w:id="85"/>
    </w:p>
    <w:p w14:paraId="529C0165" w14:textId="77777777" w:rsidR="00FF79CC" w:rsidRDefault="00A07CBB">
      <w:pPr>
        <w:pStyle w:val="a1"/>
        <w:ind w:firstLine="480"/>
      </w:pPr>
      <w:bookmarkStart w:id="86"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万个。目前微信公众号还在不断完善中，已经渗透到我们的日常生活中，各行各业都在使用着微信公众号进行传递信息。另一方面，虽然国内的大部分高校宣传</w:t>
      </w:r>
      <w:r>
        <w:rPr>
          <w:rFonts w:hint="eastAsia"/>
        </w:rPr>
        <w:t>ACM</w:t>
      </w:r>
      <w:r>
        <w:rPr>
          <w:rFonts w:hint="eastAsia"/>
        </w:rPr>
        <w:t>竞赛都是通过的官方提供好的微信公众号，但仅仅局限于发一些得奖消息等简单通知，并没有</w:t>
      </w:r>
      <w:r>
        <w:rPr>
          <w:rFonts w:hint="eastAsia"/>
        </w:rPr>
        <w:t>提供更多的使用功能，使得很多地方都非常受限。</w:t>
      </w:r>
    </w:p>
    <w:p w14:paraId="45EE54CF" w14:textId="77777777" w:rsidR="00FF79CC" w:rsidRDefault="00A07CBB">
      <w:pPr>
        <w:pStyle w:val="a1"/>
        <w:ind w:firstLine="480"/>
      </w:pPr>
      <w:r>
        <w:rPr>
          <w:rFonts w:hint="eastAsia"/>
        </w:rPr>
        <w:t>而在国外</w:t>
      </w:r>
      <w:r>
        <w:t xml:space="preserve">, </w:t>
      </w:r>
      <w:r>
        <w:rPr>
          <w:rFonts w:hint="eastAsia"/>
        </w:rPr>
        <w:t>根据众多因素的影响，国内的微信在国外受众并不大，而国外也有像微信的社交平台比如</w:t>
      </w:r>
      <w:r>
        <w:rPr>
          <w:rFonts w:hint="eastAsia"/>
        </w:rPr>
        <w:t>Facebook</w:t>
      </w:r>
      <w:r>
        <w:rPr>
          <w:rFonts w:hint="eastAsia"/>
        </w:rPr>
        <w:t>、</w:t>
      </w:r>
      <w:r>
        <w:rPr>
          <w:rFonts w:hint="eastAsia"/>
        </w:rPr>
        <w:t>Twitter</w:t>
      </w:r>
      <w:r>
        <w:rPr>
          <w:rFonts w:hint="eastAsia"/>
        </w:rPr>
        <w:t>等聊天软件，因此微信在国外的流量并不大，在国外的影响力远不如国内，流量也远不及国内。而国外高校对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等社交账号。</w:t>
      </w:r>
    </w:p>
    <w:p w14:paraId="63387039" w14:textId="77777777" w:rsidR="00FF79CC" w:rsidRDefault="00A07CBB">
      <w:pPr>
        <w:pStyle w:val="2"/>
        <w:ind w:left="818"/>
      </w:pPr>
      <w:bookmarkStart w:id="87" w:name="_Toc41001949"/>
      <w:r>
        <w:rPr>
          <w:rFonts w:hint="eastAsia"/>
        </w:rPr>
        <w:t>本课题的研究方法</w:t>
      </w:r>
      <w:bookmarkEnd w:id="86"/>
      <w:bookmarkEnd w:id="87"/>
    </w:p>
    <w:p w14:paraId="0736318C" w14:textId="77777777" w:rsidR="00FF79CC" w:rsidRDefault="00A07CBB">
      <w:pPr>
        <w:pStyle w:val="a1"/>
        <w:ind w:firstLine="480"/>
        <w:rPr>
          <w:rFonts w:cs="Times New Roman"/>
        </w:rPr>
      </w:pPr>
      <w:r>
        <w:rPr>
          <w:rFonts w:cs="Times New Roman"/>
        </w:rPr>
        <w:t>平台基于</w:t>
      </w:r>
      <w:r>
        <w:rPr>
          <w:rFonts w:cs="Times New Roman"/>
        </w:rPr>
        <w:t xml:space="preserve">Spring Boot </w:t>
      </w:r>
      <w:r>
        <w:rPr>
          <w:rFonts w:cs="Times New Roman"/>
          <w:vertAlign w:val="superscript"/>
        </w:rPr>
        <w:fldChar w:fldCharType="begin"/>
      </w:r>
      <w:r>
        <w:rPr>
          <w:rFonts w:cs="Times New Roman"/>
          <w:vertAlign w:val="superscript"/>
        </w:rPr>
        <w:instrText xml:space="preserve"> REF _Ref39764067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_Ref39764092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r>
        <w:rPr>
          <w:rFonts w:cs="Times New Roman"/>
        </w:rPr>
        <w:t>w</w:t>
      </w:r>
      <w:r>
        <w:rPr>
          <w:rFonts w:cs="Times New Roman" w:hint="eastAsia"/>
        </w:rPr>
        <w:t>angEditor</w:t>
      </w:r>
      <w:r>
        <w:rPr>
          <w:rFonts w:cs="Times New Roman"/>
        </w:rPr>
        <w:t>插件作为富文本编辑器。</w:t>
      </w:r>
    </w:p>
    <w:p w14:paraId="45177E7B" w14:textId="77777777" w:rsidR="00FF79CC" w:rsidRDefault="00FF79CC">
      <w:pPr>
        <w:pStyle w:val="a1"/>
        <w:ind w:firstLine="480"/>
      </w:pPr>
    </w:p>
    <w:p w14:paraId="315C1E7C" w14:textId="77777777" w:rsidR="00FF79CC" w:rsidRDefault="00FF79CC">
      <w:pPr>
        <w:pStyle w:val="a1"/>
        <w:ind w:firstLine="480"/>
      </w:pPr>
    </w:p>
    <w:p w14:paraId="360A40CE" w14:textId="77777777" w:rsidR="00FF79CC" w:rsidRDefault="00A07CBB">
      <w:pPr>
        <w:pStyle w:val="1"/>
        <w:spacing w:before="312"/>
      </w:pPr>
      <w:bookmarkStart w:id="88" w:name="_Toc41001950"/>
      <w:bookmarkStart w:id="89" w:name="_Toc512610514"/>
      <w:r>
        <w:rPr>
          <w:rFonts w:hint="eastAsia"/>
        </w:rPr>
        <w:lastRenderedPageBreak/>
        <w:t>需求分析</w:t>
      </w:r>
      <w:bookmarkEnd w:id="88"/>
      <w:bookmarkEnd w:id="89"/>
    </w:p>
    <w:p w14:paraId="4264FCCC" w14:textId="77777777" w:rsidR="00FF79CC" w:rsidRDefault="00A07CBB">
      <w:pPr>
        <w:pStyle w:val="2"/>
        <w:tabs>
          <w:tab w:val="left" w:pos="776"/>
          <w:tab w:val="left" w:pos="993"/>
        </w:tabs>
        <w:ind w:leftChars="0" w:left="240" w:firstLineChars="100" w:firstLine="281"/>
      </w:pPr>
      <w:bookmarkStart w:id="90" w:name="_Toc39763801"/>
      <w:bookmarkStart w:id="91" w:name="_Toc515042877"/>
      <w:bookmarkStart w:id="92" w:name="_Toc41001951"/>
      <w:bookmarkStart w:id="93" w:name="_Toc512610516"/>
      <w:r>
        <w:rPr>
          <w:rFonts w:hint="eastAsia"/>
        </w:rPr>
        <w:t>系统需求概述</w:t>
      </w:r>
      <w:bookmarkEnd w:id="90"/>
      <w:bookmarkEnd w:id="91"/>
      <w:bookmarkEnd w:id="92"/>
    </w:p>
    <w:bookmarkEnd w:id="93"/>
    <w:p w14:paraId="3742EF68" w14:textId="77777777" w:rsidR="00FF79CC" w:rsidRDefault="00A07CBB">
      <w:pPr>
        <w:pStyle w:val="a1"/>
        <w:ind w:firstLine="480"/>
      </w:pPr>
      <w:r>
        <w:rPr>
          <w:rFonts w:hint="eastAsia"/>
        </w:rPr>
        <w:t>本微信公众号系统用户分为普通用户，普通管理员和超级管理员。</w:t>
      </w:r>
    </w:p>
    <w:p w14:paraId="1DE745B2" w14:textId="77777777" w:rsidR="00FF79CC" w:rsidRDefault="00A07CBB">
      <w:pPr>
        <w:ind w:firstLineChars="200" w:firstLine="480"/>
      </w:pPr>
      <w:r>
        <w:rPr>
          <w:rFonts w:hint="eastAsia"/>
        </w:rPr>
        <w:t>公众号的功能需要同时兼顾普通用户和管理员，主要需求分析如下</w:t>
      </w:r>
      <w:r>
        <w:rPr>
          <w:rFonts w:hint="eastAsia"/>
        </w:rPr>
        <w:t>:</w:t>
      </w:r>
    </w:p>
    <w:p w14:paraId="4C697A21" w14:textId="77777777" w:rsidR="00FF79CC" w:rsidRDefault="00A07CBB">
      <w:pPr>
        <w:numPr>
          <w:ilvl w:val="0"/>
          <w:numId w:val="3"/>
        </w:numPr>
      </w:pPr>
      <w:r>
        <w:rPr>
          <w:rFonts w:hint="eastAsia"/>
        </w:rPr>
        <w:t>新闻管理，用于发布关于</w:t>
      </w:r>
      <w:r>
        <w:rPr>
          <w:rFonts w:hint="eastAsia"/>
        </w:rPr>
        <w:t>ACM</w:t>
      </w:r>
      <w:r>
        <w:rPr>
          <w:rFonts w:hint="eastAsia"/>
        </w:rPr>
        <w:t>竞赛的一些相关新闻和我校竞赛获奖新闻。</w:t>
      </w:r>
    </w:p>
    <w:p w14:paraId="057F343C" w14:textId="77777777" w:rsidR="00FF79CC" w:rsidRDefault="00A07CBB">
      <w:pPr>
        <w:numPr>
          <w:ilvl w:val="0"/>
          <w:numId w:val="3"/>
        </w:numPr>
        <w:ind w:left="0" w:firstLine="480"/>
      </w:pPr>
      <w:r>
        <w:rPr>
          <w:rFonts w:hint="eastAsia"/>
        </w:rPr>
        <w:t>公告管理，</w:t>
      </w:r>
      <w:r>
        <w:rPr>
          <w:rFonts w:hint="eastAsia"/>
        </w:rPr>
        <w:t>管理员发布一些比赛或者会议通知等，便于用户能更快更好的收到消息，管理员还可以导出相关比赛的报名人员名单。</w:t>
      </w:r>
    </w:p>
    <w:p w14:paraId="7C039904" w14:textId="77777777" w:rsidR="00FF79CC" w:rsidRDefault="00A07CBB">
      <w:pPr>
        <w:numPr>
          <w:ilvl w:val="0"/>
          <w:numId w:val="3"/>
        </w:numPr>
      </w:pPr>
      <w:r>
        <w:rPr>
          <w:rFonts w:hint="eastAsia"/>
        </w:rPr>
        <w:t>值日管理，管理员添加实验室的值班安排，方便实验室人员查看。</w:t>
      </w:r>
    </w:p>
    <w:p w14:paraId="311229A3" w14:textId="77777777" w:rsidR="00FF79CC" w:rsidRDefault="00A07CBB">
      <w:pPr>
        <w:numPr>
          <w:ilvl w:val="0"/>
          <w:numId w:val="3"/>
        </w:numPr>
      </w:pPr>
      <w:r>
        <w:rPr>
          <w:rFonts w:hint="eastAsia"/>
        </w:rPr>
        <w:t>友链功能，提供一些相关的友情链接。</w:t>
      </w:r>
    </w:p>
    <w:p w14:paraId="20D41D5F" w14:textId="77777777" w:rsidR="00FF79CC" w:rsidRDefault="00A07CBB">
      <w:pPr>
        <w:numPr>
          <w:ilvl w:val="0"/>
          <w:numId w:val="3"/>
        </w:numPr>
        <w:ind w:left="0" w:firstLine="480"/>
      </w:pPr>
      <w:r>
        <w:rPr>
          <w:rFonts w:hint="eastAsia"/>
        </w:rPr>
        <w:t>讨论区管理，普通用户可以在这里发布、查看和评论帖子，方便大家分享感想和问题，同时也能让实验室的人员能了解到目前大家的状况，促进交流。</w:t>
      </w:r>
    </w:p>
    <w:p w14:paraId="0477801C" w14:textId="77777777" w:rsidR="00FF79CC" w:rsidRDefault="00A07CBB">
      <w:pPr>
        <w:numPr>
          <w:ilvl w:val="0"/>
          <w:numId w:val="3"/>
        </w:numPr>
        <w:ind w:left="0" w:firstLine="480"/>
      </w:pPr>
      <w:r>
        <w:rPr>
          <w:rFonts w:hint="eastAsia"/>
        </w:rPr>
        <w:t>举报功能，普通用户可以在微信公众号内举报相关不当的帖子、回复以及用户。</w:t>
      </w:r>
    </w:p>
    <w:p w14:paraId="777A674B" w14:textId="77777777" w:rsidR="00FF79CC" w:rsidRDefault="00A07CBB">
      <w:pPr>
        <w:numPr>
          <w:ilvl w:val="0"/>
          <w:numId w:val="3"/>
        </w:numPr>
      </w:pPr>
      <w:r>
        <w:rPr>
          <w:rFonts w:hint="eastAsia"/>
        </w:rPr>
        <w:t>反馈功能，用户可以将自己的建议或者</w:t>
      </w:r>
      <w:r>
        <w:rPr>
          <w:rFonts w:hint="eastAsia"/>
        </w:rPr>
        <w:t>bug</w:t>
      </w:r>
      <w:r>
        <w:rPr>
          <w:rFonts w:hint="eastAsia"/>
        </w:rPr>
        <w:t>反馈给后台。</w:t>
      </w:r>
    </w:p>
    <w:p w14:paraId="2DD9A022" w14:textId="77777777" w:rsidR="00FF79CC" w:rsidRDefault="00A07CBB">
      <w:pPr>
        <w:numPr>
          <w:ilvl w:val="0"/>
          <w:numId w:val="3"/>
        </w:numPr>
      </w:pPr>
      <w:r>
        <w:rPr>
          <w:rFonts w:hint="eastAsia"/>
        </w:rPr>
        <w:t>用户管理功能，管理员负责管理好公众号的使用人员。</w:t>
      </w:r>
    </w:p>
    <w:p w14:paraId="10E103CF" w14:textId="77777777" w:rsidR="00FF79CC" w:rsidRDefault="00A07CBB">
      <w:pPr>
        <w:pStyle w:val="2"/>
        <w:tabs>
          <w:tab w:val="left" w:pos="776"/>
        </w:tabs>
        <w:ind w:leftChars="0" w:left="-142" w:firstLineChars="252" w:firstLine="708"/>
      </w:pPr>
      <w:bookmarkStart w:id="94" w:name="_Toc515042878"/>
      <w:bookmarkStart w:id="95" w:name="_Toc41001952"/>
      <w:bookmarkStart w:id="96" w:name="_Toc39763802"/>
      <w:r>
        <w:rPr>
          <w:rFonts w:hint="eastAsia"/>
        </w:rPr>
        <w:t>系统角色分析</w:t>
      </w:r>
      <w:bookmarkEnd w:id="94"/>
      <w:bookmarkEnd w:id="95"/>
      <w:bookmarkEnd w:id="96"/>
    </w:p>
    <w:p w14:paraId="235BCC4E" w14:textId="77777777" w:rsidR="00FF79CC" w:rsidRDefault="00A07CBB">
      <w:pPr>
        <w:pStyle w:val="a1"/>
        <w:ind w:firstLine="480"/>
      </w:pPr>
      <w:r>
        <w:rPr>
          <w:rFonts w:hint="eastAsia"/>
        </w:rPr>
        <w:t>系统主要角色分为普通用户，普通管理员和超级管理员。普通用户可以查看新闻、公告、值日、友链，可以任意发布、查看和评论帖子，对帖子进行举报和反馈。普通管理员除了具有普通用户的功能，还包括审核用户，而超级管理员除了有普通管理员的权利外还有一个权限，就是能将用户设置和取消普通管理员身份。</w:t>
      </w:r>
    </w:p>
    <w:p w14:paraId="13B99758" w14:textId="77777777" w:rsidR="00FF79CC" w:rsidRDefault="00A07CBB">
      <w:pPr>
        <w:pStyle w:val="a1"/>
        <w:ind w:firstLine="480"/>
      </w:pPr>
      <w:r>
        <w:rPr>
          <w:rFonts w:hint="eastAsia"/>
        </w:rPr>
        <w:t>根据用户角色分析，得出如下角色用例图。普通用户用例图如图</w:t>
      </w:r>
      <w:r>
        <w:rPr>
          <w:rFonts w:hint="eastAsia"/>
        </w:rPr>
        <w:t>2</w:t>
      </w:r>
      <w:r>
        <w:t>-1</w:t>
      </w:r>
      <w:r>
        <w:rPr>
          <w:rFonts w:hint="eastAsia"/>
        </w:rPr>
        <w:t>所示，普通管理员用例图如图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51EFB7A0" w14:textId="77777777" w:rsidR="00FF79CC" w:rsidRDefault="00FF79CC"/>
    <w:p w14:paraId="746458DA" w14:textId="77777777" w:rsidR="00FF79CC" w:rsidRDefault="00FF79CC"/>
    <w:p w14:paraId="48B19A55" w14:textId="77777777" w:rsidR="00FF79CC" w:rsidRDefault="00A07CBB">
      <w:pPr>
        <w:pStyle w:val="a1"/>
        <w:spacing w:line="240" w:lineRule="auto"/>
        <w:ind w:firstLineChars="0" w:firstLine="0"/>
        <w:jc w:val="center"/>
      </w:pPr>
      <w:r>
        <w:rPr>
          <w:noProof/>
        </w:rPr>
        <w:lastRenderedPageBreak/>
        <w:drawing>
          <wp:inline distT="0" distB="0" distL="0" distR="0" wp14:anchorId="24EE6CDB" wp14:editId="69D2DC88">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607A8186" w14:textId="77777777" w:rsidR="00FF79CC" w:rsidRDefault="00A07CBB">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-1 </w:t>
      </w:r>
      <w:r>
        <w:rPr>
          <w:rFonts w:hint="eastAsia"/>
          <w:sz w:val="21"/>
        </w:rPr>
        <w:t>普通用户用例图</w:t>
      </w:r>
    </w:p>
    <w:p w14:paraId="56C7D8EE" w14:textId="77777777" w:rsidR="00FF79CC" w:rsidRDefault="00A07CBB">
      <w:pPr>
        <w:pStyle w:val="a1"/>
        <w:spacing w:line="360" w:lineRule="auto"/>
        <w:ind w:firstLineChars="0" w:firstLine="0"/>
        <w:jc w:val="center"/>
      </w:pPr>
      <w:r>
        <w:rPr>
          <w:noProof/>
        </w:rPr>
        <w:drawing>
          <wp:inline distT="0" distB="0" distL="0" distR="0" wp14:anchorId="5963387A" wp14:editId="4E7A8FD0">
            <wp:extent cx="3759200" cy="3947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4BDA07D7" w14:textId="77777777" w:rsidR="00FF79CC" w:rsidRDefault="00A07CBB">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-2 </w:t>
      </w:r>
      <w:r>
        <w:rPr>
          <w:rFonts w:hint="eastAsia"/>
          <w:sz w:val="21"/>
        </w:rPr>
        <w:t>普通管理员用例图</w:t>
      </w:r>
    </w:p>
    <w:p w14:paraId="066B93BB" w14:textId="77777777" w:rsidR="00FF79CC" w:rsidRDefault="00A07CBB">
      <w:pPr>
        <w:pStyle w:val="a1"/>
        <w:spacing w:line="480" w:lineRule="auto"/>
        <w:ind w:firstLineChars="0" w:firstLine="0"/>
        <w:jc w:val="center"/>
      </w:pPr>
      <w:r>
        <w:rPr>
          <w:noProof/>
        </w:rPr>
        <w:lastRenderedPageBreak/>
        <w:drawing>
          <wp:inline distT="0" distB="0" distL="0" distR="0" wp14:anchorId="4EEC0331" wp14:editId="4F434677">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680F317E" w14:textId="77777777" w:rsidR="00FF79CC" w:rsidRDefault="00A07CBB">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-3 </w:t>
      </w:r>
      <w:r>
        <w:rPr>
          <w:rFonts w:hint="eastAsia"/>
          <w:sz w:val="21"/>
        </w:rPr>
        <w:t>超级管理员用例图</w:t>
      </w:r>
    </w:p>
    <w:p w14:paraId="29EA9055" w14:textId="77777777" w:rsidR="00FF79CC" w:rsidRDefault="00A07CBB">
      <w:pPr>
        <w:pStyle w:val="2"/>
        <w:ind w:left="818"/>
      </w:pPr>
      <w:bookmarkStart w:id="97" w:name="_Toc39763803"/>
      <w:bookmarkStart w:id="98" w:name="_Toc41001953"/>
      <w:bookmarkStart w:id="99" w:name="_Hlk7789313"/>
      <w:r>
        <w:rPr>
          <w:rFonts w:hint="eastAsia"/>
        </w:rPr>
        <w:t>系统功能性分析</w:t>
      </w:r>
      <w:bookmarkEnd w:id="97"/>
      <w:bookmarkEnd w:id="98"/>
    </w:p>
    <w:bookmarkEnd w:id="99"/>
    <w:p w14:paraId="26AFD363" w14:textId="77777777" w:rsidR="00FF79CC" w:rsidRDefault="00A07CBB">
      <w:pPr>
        <w:ind w:firstLineChars="200" w:firstLine="480"/>
        <w:rPr>
          <w:rStyle w:val="cnblogscode2"/>
        </w:rPr>
      </w:pPr>
      <w:r>
        <w:rPr>
          <w:rStyle w:val="cnblogscode2"/>
          <w:rFonts w:hint="eastAsia"/>
        </w:rPr>
        <w:t>系统主要功能划分包含新闻管理，公告管理，值日管理，友链管理，讨论区管理，举报管理，反馈管理，用户管理。</w:t>
      </w:r>
    </w:p>
    <w:p w14:paraId="424D53E2" w14:textId="77777777" w:rsidR="00FF79CC" w:rsidRDefault="00A07CBB">
      <w:pPr>
        <w:ind w:firstLineChars="200" w:firstLine="480"/>
        <w:rPr>
          <w:rStyle w:val="cnblogscode2"/>
        </w:rPr>
      </w:pPr>
      <w:r>
        <w:rPr>
          <w:rStyle w:val="cnblogscode2"/>
          <w:rFonts w:hint="eastAsia"/>
        </w:rPr>
        <w:t>（</w:t>
      </w:r>
      <w:r>
        <w:rPr>
          <w:rStyle w:val="cnblogscode2"/>
          <w:rFonts w:hint="eastAsia"/>
        </w:rPr>
        <w:t>1</w:t>
      </w:r>
      <w:r>
        <w:rPr>
          <w:rStyle w:val="cnblogscode2"/>
          <w:rFonts w:hint="eastAsia"/>
        </w:rPr>
        <w:t>）新闻管理</w:t>
      </w:r>
    </w:p>
    <w:p w14:paraId="2B97D38E" w14:textId="77777777" w:rsidR="00FF79CC" w:rsidRDefault="00A07CBB">
      <w:pPr>
        <w:ind w:firstLineChars="200" w:firstLine="480"/>
        <w:rPr>
          <w:rStyle w:val="cnblogscode2"/>
        </w:rPr>
      </w:pPr>
      <w:r>
        <w:rPr>
          <w:rStyle w:val="cnblogscode2"/>
          <w:rFonts w:hint="eastAsia"/>
        </w:rPr>
        <w:t>普通管理员发布与竞赛相关的新闻，普通用户进行查看。管理员进行管理。</w:t>
      </w:r>
    </w:p>
    <w:p w14:paraId="7A9BA8E0" w14:textId="77777777" w:rsidR="00FF79CC" w:rsidRDefault="00A07CBB">
      <w:pPr>
        <w:ind w:firstLineChars="200" w:firstLine="480"/>
        <w:rPr>
          <w:rFonts w:cs="Times New Roman"/>
        </w:rPr>
      </w:pPr>
      <w:r>
        <w:rPr>
          <w:rFonts w:cs="Times New Roman" w:hint="eastAsia"/>
        </w:rPr>
        <w:t>（</w:t>
      </w:r>
      <w:r>
        <w:rPr>
          <w:rFonts w:cs="Times New Roman" w:hint="eastAsia"/>
        </w:rPr>
        <w:t>2</w:t>
      </w:r>
      <w:r>
        <w:rPr>
          <w:rFonts w:cs="Times New Roman" w:hint="eastAsia"/>
        </w:rPr>
        <w:t>）公告管理</w:t>
      </w:r>
    </w:p>
    <w:p w14:paraId="40AAA5B7" w14:textId="77777777" w:rsidR="00FF79CC" w:rsidRDefault="00A07CBB">
      <w:pPr>
        <w:ind w:firstLineChars="200" w:firstLine="480"/>
        <w:rPr>
          <w:rFonts w:cs="Times New Roman"/>
        </w:rPr>
      </w:pPr>
      <w:r>
        <w:rPr>
          <w:rStyle w:val="cnblogscode2"/>
          <w:rFonts w:hint="eastAsia"/>
        </w:rPr>
        <w:t>普通管理员发布相关比赛或者会议通知，普通用户进行报名和查看</w:t>
      </w:r>
      <w:r>
        <w:rPr>
          <w:rFonts w:cs="Times New Roman" w:hint="eastAsia"/>
        </w:rPr>
        <w:t>。</w:t>
      </w:r>
      <w:r>
        <w:rPr>
          <w:rStyle w:val="cnblogscode2"/>
          <w:rFonts w:hint="eastAsia"/>
        </w:rPr>
        <w:t>管理员进行管理。</w:t>
      </w:r>
    </w:p>
    <w:p w14:paraId="6DA43F8F" w14:textId="77777777" w:rsidR="00FF79CC" w:rsidRDefault="00A07CBB">
      <w:pPr>
        <w:ind w:firstLineChars="200" w:firstLine="480"/>
        <w:rPr>
          <w:rStyle w:val="cnblogscode2"/>
        </w:rPr>
      </w:pPr>
      <w:r>
        <w:rPr>
          <w:rStyle w:val="cnblogscode2"/>
          <w:rFonts w:hint="eastAsia"/>
        </w:rPr>
        <w:t>（</w:t>
      </w:r>
      <w:r>
        <w:rPr>
          <w:rStyle w:val="cnblogscode2"/>
          <w:rFonts w:hint="eastAsia"/>
        </w:rPr>
        <w:t>3</w:t>
      </w:r>
      <w:r>
        <w:rPr>
          <w:rStyle w:val="cnblogscode2"/>
          <w:rFonts w:hint="eastAsia"/>
        </w:rPr>
        <w:t>）值日管理</w:t>
      </w:r>
    </w:p>
    <w:p w14:paraId="5127483C" w14:textId="77777777" w:rsidR="00FF79CC" w:rsidRDefault="00A07CBB">
      <w:pPr>
        <w:ind w:firstLineChars="200" w:firstLine="480"/>
      </w:pPr>
      <w:r>
        <w:rPr>
          <w:rFonts w:hint="eastAsia"/>
        </w:rPr>
        <w:t>普通管理员发布和安排实验室的值日，实验室人员可以随时随地的在微信公众号上查看相关值日安排。</w:t>
      </w:r>
      <w:r>
        <w:rPr>
          <w:rStyle w:val="cnblogscode2"/>
          <w:rFonts w:hint="eastAsia"/>
        </w:rPr>
        <w:t>管理员进行管理。</w:t>
      </w:r>
    </w:p>
    <w:p w14:paraId="6B0B063A" w14:textId="77777777" w:rsidR="00FF79CC" w:rsidRDefault="00A07CBB">
      <w:pPr>
        <w:ind w:firstLineChars="200" w:firstLine="480"/>
        <w:rPr>
          <w:rStyle w:val="cnblogscode2"/>
        </w:rPr>
      </w:pPr>
      <w:r>
        <w:rPr>
          <w:rStyle w:val="cnblogscode2"/>
          <w:rFonts w:hint="eastAsia"/>
        </w:rPr>
        <w:lastRenderedPageBreak/>
        <w:t>（</w:t>
      </w:r>
      <w:r>
        <w:rPr>
          <w:rStyle w:val="cnblogscode2"/>
          <w:rFonts w:hint="eastAsia"/>
        </w:rPr>
        <w:t>4</w:t>
      </w:r>
      <w:r>
        <w:rPr>
          <w:rStyle w:val="cnblogscode2"/>
          <w:rFonts w:hint="eastAsia"/>
        </w:rPr>
        <w:t>）友链管理</w:t>
      </w:r>
    </w:p>
    <w:p w14:paraId="20FAD682" w14:textId="77777777" w:rsidR="00FF79CC" w:rsidRDefault="00A07CBB">
      <w:pPr>
        <w:ind w:firstLineChars="200" w:firstLine="480"/>
        <w:rPr>
          <w:rStyle w:val="cnblogscode2"/>
        </w:rPr>
      </w:pPr>
      <w:r>
        <w:rPr>
          <w:rFonts w:hint="eastAsia"/>
        </w:rPr>
        <w:t>普通管理员添加一定的友情链接作为学习链接</w:t>
      </w:r>
      <w:r>
        <w:rPr>
          <w:rStyle w:val="cnblogscode2"/>
          <w:rFonts w:hint="eastAsia"/>
        </w:rPr>
        <w:t>。管理员进行管理。</w:t>
      </w:r>
    </w:p>
    <w:p w14:paraId="52040162" w14:textId="77777777" w:rsidR="00FF79CC" w:rsidRDefault="00A07CBB">
      <w:pPr>
        <w:ind w:firstLineChars="200" w:firstLine="480"/>
        <w:rPr>
          <w:rStyle w:val="cnblogscode2"/>
        </w:rPr>
      </w:pPr>
      <w:r>
        <w:rPr>
          <w:rStyle w:val="cnblogscode2"/>
          <w:rFonts w:hint="eastAsia"/>
        </w:rPr>
        <w:t>（</w:t>
      </w:r>
      <w:r>
        <w:rPr>
          <w:rStyle w:val="cnblogscode2"/>
          <w:rFonts w:hint="eastAsia"/>
        </w:rPr>
        <w:t>5</w:t>
      </w:r>
      <w:r>
        <w:rPr>
          <w:rStyle w:val="cnblogscode2"/>
          <w:rFonts w:hint="eastAsia"/>
        </w:rPr>
        <w:t>）讨论区管理</w:t>
      </w:r>
    </w:p>
    <w:p w14:paraId="7EB5E35D" w14:textId="77777777" w:rsidR="00FF79CC" w:rsidRDefault="00A07CBB">
      <w:pPr>
        <w:ind w:firstLineChars="200" w:firstLine="480"/>
        <w:rPr>
          <w:rStyle w:val="cnblogscode2"/>
        </w:rPr>
      </w:pPr>
      <w:r>
        <w:rPr>
          <w:rStyle w:val="cnblogscode2"/>
          <w:rFonts w:hint="eastAsia"/>
        </w:rPr>
        <w:t>用户可以在讨论区中发布帖子、浏览帖子、评论帖子。普通用户与管理员可对帖子进行管理。</w:t>
      </w:r>
    </w:p>
    <w:p w14:paraId="22E07407" w14:textId="77777777" w:rsidR="00FF79CC" w:rsidRDefault="00A07CBB">
      <w:pPr>
        <w:ind w:firstLineChars="200" w:firstLine="480"/>
        <w:rPr>
          <w:rStyle w:val="cnblogscode2"/>
        </w:rPr>
      </w:pPr>
      <w:r>
        <w:rPr>
          <w:rStyle w:val="cnblogscode2"/>
          <w:rFonts w:hint="eastAsia"/>
        </w:rPr>
        <w:t>（</w:t>
      </w:r>
      <w:r>
        <w:rPr>
          <w:rStyle w:val="cnblogscode2"/>
          <w:rFonts w:hint="eastAsia"/>
        </w:rPr>
        <w:t>6</w:t>
      </w:r>
      <w:r>
        <w:rPr>
          <w:rStyle w:val="cnblogscode2"/>
          <w:rFonts w:hint="eastAsia"/>
        </w:rPr>
        <w:t>）举报功能</w:t>
      </w:r>
    </w:p>
    <w:p w14:paraId="17CFF328" w14:textId="77777777" w:rsidR="00FF79CC" w:rsidRDefault="00A07CBB">
      <w:pPr>
        <w:ind w:firstLineChars="200" w:firstLine="480"/>
        <w:rPr>
          <w:rStyle w:val="cnblogscode2"/>
        </w:rPr>
      </w:pPr>
      <w:r>
        <w:rPr>
          <w:rStyle w:val="cnblogscode2"/>
          <w:rFonts w:hint="eastAsia"/>
        </w:rPr>
        <w:t>普通用户对讨论区中不当的帖子和评论进行举报。管理员进行管理。</w:t>
      </w:r>
    </w:p>
    <w:p w14:paraId="1FB00B5E" w14:textId="77777777" w:rsidR="00FF79CC" w:rsidRDefault="00A07CBB">
      <w:pPr>
        <w:ind w:firstLineChars="200" w:firstLine="480"/>
        <w:rPr>
          <w:rStyle w:val="cnblogscode2"/>
        </w:rPr>
      </w:pPr>
      <w:r>
        <w:rPr>
          <w:rStyle w:val="cnblogscode2"/>
          <w:rFonts w:hint="eastAsia"/>
        </w:rPr>
        <w:t>（</w:t>
      </w:r>
      <w:r>
        <w:rPr>
          <w:rStyle w:val="cnblogscode2"/>
        </w:rPr>
        <w:t>7</w:t>
      </w:r>
      <w:r>
        <w:rPr>
          <w:rStyle w:val="cnblogscode2"/>
          <w:rFonts w:hint="eastAsia"/>
        </w:rPr>
        <w:t>）反馈管理</w:t>
      </w:r>
    </w:p>
    <w:p w14:paraId="3FB0D3B7" w14:textId="77777777" w:rsidR="00FF79CC" w:rsidRDefault="00A07CBB">
      <w:pPr>
        <w:ind w:firstLineChars="200" w:firstLine="480"/>
      </w:pPr>
      <w:r>
        <w:rPr>
          <w:rStyle w:val="cnblogscode2"/>
          <w:rFonts w:hint="eastAsia"/>
        </w:rPr>
        <w:t>普通用户对后台提供一定的使用建议和</w:t>
      </w:r>
      <w:r>
        <w:rPr>
          <w:rStyle w:val="cnblogscode2"/>
        </w:rPr>
        <w:t>b</w:t>
      </w:r>
      <w:r>
        <w:rPr>
          <w:rStyle w:val="cnblogscode2"/>
          <w:rFonts w:hint="eastAsia"/>
        </w:rPr>
        <w:t>ug</w:t>
      </w:r>
      <w:r>
        <w:rPr>
          <w:rStyle w:val="cnblogscode2"/>
          <w:rFonts w:hint="eastAsia"/>
        </w:rPr>
        <w:t>反馈</w:t>
      </w:r>
      <w:r>
        <w:rPr>
          <w:rFonts w:hint="eastAsia"/>
        </w:rPr>
        <w:t>,</w:t>
      </w:r>
      <w:r>
        <w:rPr>
          <w:rFonts w:hint="eastAsia"/>
        </w:rPr>
        <w:t>方便开发人员更好的改善公众号。</w:t>
      </w:r>
    </w:p>
    <w:p w14:paraId="7DB6E0A7" w14:textId="77777777" w:rsidR="00FF79CC" w:rsidRDefault="00A07CBB">
      <w:pPr>
        <w:ind w:firstLineChars="200" w:firstLine="480"/>
        <w:rPr>
          <w:rStyle w:val="cnblogscode2"/>
        </w:rPr>
      </w:pPr>
      <w:r>
        <w:rPr>
          <w:rStyle w:val="cnblogscode2"/>
          <w:rFonts w:hint="eastAsia"/>
        </w:rPr>
        <w:t>（</w:t>
      </w:r>
      <w:r>
        <w:rPr>
          <w:rStyle w:val="cnblogscode2"/>
        </w:rPr>
        <w:t>8</w:t>
      </w:r>
      <w:r>
        <w:rPr>
          <w:rStyle w:val="cnblogscode2"/>
          <w:rFonts w:hint="eastAsia"/>
        </w:rPr>
        <w:t>）用户管理</w:t>
      </w:r>
    </w:p>
    <w:p w14:paraId="6BD56A51" w14:textId="77777777" w:rsidR="00FF79CC" w:rsidRDefault="00A07CBB">
      <w:pPr>
        <w:ind w:firstLineChars="200" w:firstLine="480"/>
        <w:rPr>
          <w:rStyle w:val="cnblogscode2"/>
        </w:rPr>
      </w:pPr>
      <w:r>
        <w:rPr>
          <w:rFonts w:hint="eastAsia"/>
        </w:rPr>
        <w:t>普通用户第一次登录微信公众号需要进行注册，由普通管理员进行审核后方可进入微信公众号使用相关功能，只有超级管理有权利设置和取消用户的管理员身份。</w:t>
      </w:r>
    </w:p>
    <w:p w14:paraId="755C84CE" w14:textId="77777777" w:rsidR="00FF79CC" w:rsidRDefault="00A07CBB">
      <w:pPr>
        <w:pStyle w:val="2"/>
        <w:ind w:left="818"/>
      </w:pPr>
      <w:bookmarkStart w:id="100" w:name="_Toc41001954"/>
      <w:bookmarkStart w:id="101" w:name="_Toc39763804"/>
      <w:r>
        <w:rPr>
          <w:rFonts w:hint="eastAsia"/>
        </w:rPr>
        <w:t>可行性分析</w:t>
      </w:r>
      <w:bookmarkEnd w:id="100"/>
      <w:bookmarkEnd w:id="101"/>
    </w:p>
    <w:p w14:paraId="795FDBE0" w14:textId="77777777" w:rsidR="00FF79CC" w:rsidRDefault="00A07CBB">
      <w:pPr>
        <w:pStyle w:val="a1"/>
        <w:ind w:firstLine="480"/>
      </w:pPr>
      <w:r>
        <w:rPr>
          <w:rFonts w:hint="eastAsia"/>
        </w:rPr>
        <w:t>在着手开发系统前，为了避免资源的浪费，必须先做好全面的可行性分析。而本公众号的可行性分析主要包含以下两个方面：</w:t>
      </w:r>
    </w:p>
    <w:p w14:paraId="6D83291E" w14:textId="77777777" w:rsidR="00FF79CC" w:rsidRDefault="00A07CBB">
      <w:pPr>
        <w:pStyle w:val="a1"/>
        <w:ind w:firstLineChars="0" w:firstLine="480"/>
      </w:pPr>
      <w:r>
        <w:rPr>
          <w:rFonts w:hint="eastAsia"/>
        </w:rPr>
        <w:t>1.</w:t>
      </w:r>
      <w:r>
        <w:rPr>
          <w:rFonts w:hint="eastAsia"/>
        </w:rPr>
        <w:t>经济可行性</w:t>
      </w:r>
    </w:p>
    <w:p w14:paraId="5BCD50C5" w14:textId="77777777" w:rsidR="00FF79CC" w:rsidRDefault="00A07CBB">
      <w:pPr>
        <w:pStyle w:val="a1"/>
        <w:ind w:firstLine="480"/>
      </w:pPr>
      <w:r>
        <w:rPr>
          <w:rFonts w:hint="eastAsia"/>
        </w:rPr>
        <w:t>本公众号开发所使用的框架，插件，软件全部为免费或者开源的。整个项目的计划与实现也都由本人独立完成，无额外的开销。平台也只在本地计算机上运行，暂时不需要额外购买服务器搭建平台，综上分析，开发该公众号的成本极低</w:t>
      </w:r>
      <w:r>
        <w:rPr>
          <w:rFonts w:hint="eastAsia"/>
        </w:rPr>
        <w:t>,</w:t>
      </w:r>
      <w:r>
        <w:rPr>
          <w:rFonts w:hint="eastAsia"/>
        </w:rPr>
        <w:t>故经济上可行</w:t>
      </w:r>
      <w:r>
        <w:rPr>
          <w:rFonts w:hint="eastAsia"/>
          <w:vertAlign w:val="superscript"/>
        </w:rPr>
        <w:t>[</w:t>
      </w:r>
      <w:r>
        <w:rPr>
          <w:vertAlign w:val="superscript"/>
        </w:rPr>
        <w:t>4]</w:t>
      </w:r>
      <w:r>
        <w:rPr>
          <w:rFonts w:hint="eastAsia"/>
        </w:rPr>
        <w:t>。</w:t>
      </w:r>
    </w:p>
    <w:p w14:paraId="6EA06C8E" w14:textId="77777777" w:rsidR="00FF79CC" w:rsidRDefault="00A07CBB">
      <w:pPr>
        <w:pStyle w:val="a1"/>
        <w:ind w:firstLineChars="0" w:firstLine="480"/>
      </w:pPr>
      <w:r>
        <w:rPr>
          <w:rFonts w:hint="eastAsia"/>
        </w:rPr>
        <w:t>2</w:t>
      </w:r>
      <w:r>
        <w:t>.</w:t>
      </w:r>
      <w:r>
        <w:rPr>
          <w:rFonts w:hint="eastAsia"/>
        </w:rPr>
        <w:t>技术可行性</w:t>
      </w:r>
    </w:p>
    <w:p w14:paraId="1B717F5F" w14:textId="77777777" w:rsidR="00FF79CC" w:rsidRDefault="00A07CBB">
      <w:pPr>
        <w:pStyle w:val="a1"/>
        <w:ind w:firstLine="480"/>
        <w:rPr>
          <w:vertAlign w:val="superscript"/>
        </w:rPr>
      </w:pPr>
      <w:r>
        <w:rPr>
          <w:rFonts w:hint="eastAsia"/>
        </w:rPr>
        <w:t>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的生态技术等都是在前期时间中已经学习掌握了的。故技术方面是可行的。</w:t>
      </w:r>
    </w:p>
    <w:p w14:paraId="6C3015AF" w14:textId="77777777" w:rsidR="00FF79CC" w:rsidRDefault="00FF79CC"/>
    <w:p w14:paraId="0BBCC0EE" w14:textId="77777777" w:rsidR="00FF79CC" w:rsidRDefault="00A07CBB">
      <w:pPr>
        <w:pStyle w:val="1"/>
        <w:spacing w:before="312"/>
      </w:pPr>
      <w:bookmarkStart w:id="102" w:name="_Toc41001955"/>
      <w:bookmarkStart w:id="103" w:name="_Toc515042881"/>
      <w:bookmarkStart w:id="104" w:name="_Toc39763805"/>
      <w:r>
        <w:rPr>
          <w:rFonts w:hint="eastAsia"/>
        </w:rPr>
        <w:t>系统总体设计</w:t>
      </w:r>
      <w:bookmarkEnd w:id="102"/>
      <w:bookmarkEnd w:id="103"/>
      <w:bookmarkEnd w:id="104"/>
    </w:p>
    <w:p w14:paraId="634222BB" w14:textId="77777777" w:rsidR="00FF79CC" w:rsidRDefault="00A07CBB">
      <w:pPr>
        <w:pStyle w:val="2"/>
        <w:ind w:left="818"/>
      </w:pPr>
      <w:bookmarkStart w:id="105" w:name="_Toc39763806"/>
      <w:bookmarkStart w:id="106" w:name="_Toc41001956"/>
      <w:r>
        <w:rPr>
          <w:rFonts w:hint="eastAsia"/>
        </w:rPr>
        <w:t>后端总体架构</w:t>
      </w:r>
      <w:bookmarkEnd w:id="105"/>
      <w:bookmarkEnd w:id="106"/>
    </w:p>
    <w:p w14:paraId="7B3B4994" w14:textId="77777777" w:rsidR="00FF79CC" w:rsidRDefault="00A07CBB">
      <w:pPr>
        <w:pStyle w:val="a1"/>
        <w:ind w:firstLine="480"/>
      </w:pPr>
      <w:r>
        <w:rPr>
          <w:rFonts w:hint="eastAsia"/>
        </w:rPr>
        <w:t>该微信公众号后端总体框架采</w:t>
      </w:r>
      <w:r>
        <w:rPr>
          <w:rFonts w:hint="eastAsia"/>
        </w:rPr>
        <w:t>用的基于</w:t>
      </w:r>
      <w:r>
        <w:rPr>
          <w:rFonts w:hint="eastAsia"/>
        </w:rPr>
        <w:t>Spring Boot</w:t>
      </w:r>
      <w:r>
        <w:rPr>
          <w:rFonts w:hint="eastAsia"/>
        </w:rPr>
        <w:t>并整合了</w:t>
      </w:r>
      <w:r>
        <w:rPr>
          <w:rFonts w:hint="eastAsia"/>
        </w:rPr>
        <w:t>Spring MVC</w:t>
      </w:r>
      <w:r>
        <w:rPr>
          <w:rFonts w:hint="eastAsia"/>
        </w:rPr>
        <w:t>，</w:t>
      </w:r>
      <w:r>
        <w:rPr>
          <w:rFonts w:hint="eastAsia"/>
        </w:rPr>
        <w:t>MyBatis</w:t>
      </w:r>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w:t>
      </w:r>
      <w:r>
        <w:rPr>
          <w:rFonts w:hint="eastAsia"/>
        </w:rPr>
        <w:lastRenderedPageBreak/>
        <w:t>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t>Service</w:t>
      </w:r>
      <w:r>
        <w:rPr>
          <w:rFonts w:hint="eastAsia"/>
        </w:rPr>
        <w:t>层调用</w:t>
      </w:r>
      <w:r>
        <w:rPr>
          <w:rFonts w:hint="eastAsia"/>
        </w:rPr>
        <w:t>Mapper</w:t>
      </w:r>
      <w:r>
        <w:rPr>
          <w:rFonts w:hint="eastAsia"/>
        </w:rPr>
        <w:t>层进行数据持久化处理</w:t>
      </w:r>
      <w:r>
        <w:rPr>
          <w:rFonts w:hint="eastAsia"/>
          <w:vertAlign w:val="superscript"/>
        </w:rPr>
        <w:t>[</w:t>
      </w:r>
      <w:r>
        <w:rPr>
          <w:vertAlign w:val="superscript"/>
        </w:rPr>
        <w:t>5]</w:t>
      </w:r>
      <w:r>
        <w:rPr>
          <w:rFonts w:hint="eastAsia"/>
        </w:rPr>
        <w:t>。</w:t>
      </w:r>
    </w:p>
    <w:p w14:paraId="2C82B751" w14:textId="77777777" w:rsidR="00FF79CC" w:rsidRDefault="00A07CBB">
      <w:pPr>
        <w:pStyle w:val="a1"/>
        <w:ind w:firstLine="480"/>
      </w:pPr>
      <w:r>
        <w:rPr>
          <w:rFonts w:hint="eastAsia"/>
        </w:rPr>
        <w:t>后端总体架构图如图</w:t>
      </w:r>
      <w:r>
        <w:rPr>
          <w:rFonts w:hint="eastAsia"/>
        </w:rPr>
        <w:t>3</w:t>
      </w:r>
      <w:r>
        <w:t>-1</w:t>
      </w:r>
      <w:r>
        <w:rPr>
          <w:rFonts w:hint="eastAsia"/>
        </w:rPr>
        <w:t>所示：</w:t>
      </w:r>
    </w:p>
    <w:p w14:paraId="2DBF5E57" w14:textId="77777777" w:rsidR="00FF79CC" w:rsidRDefault="00A07CBB">
      <w:pPr>
        <w:pStyle w:val="a1"/>
        <w:spacing w:line="480" w:lineRule="auto"/>
        <w:ind w:firstLine="480"/>
        <w:jc w:val="center"/>
      </w:pPr>
      <w:r>
        <w:rPr>
          <w:noProof/>
        </w:rPr>
        <w:drawing>
          <wp:inline distT="0" distB="0" distL="0" distR="0" wp14:anchorId="62F33100" wp14:editId="26ABAAD0">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21930720" w14:textId="77777777" w:rsidR="00FF79CC" w:rsidRDefault="00A07CBB">
      <w:pPr>
        <w:pStyle w:val="a1"/>
        <w:spacing w:afterLines="50" w:after="156"/>
        <w:ind w:firstLineChars="0" w:firstLine="0"/>
        <w:jc w:val="center"/>
        <w:rPr>
          <w:sz w:val="21"/>
        </w:rPr>
      </w:pPr>
      <w:bookmarkStart w:id="107" w:name="OLE_LINK1"/>
      <w:bookmarkStart w:id="108" w:name="OLE_LINK2"/>
      <w:r>
        <w:rPr>
          <w:rFonts w:hint="eastAsia"/>
          <w:sz w:val="21"/>
        </w:rPr>
        <w:t>图</w:t>
      </w:r>
      <w:r>
        <w:rPr>
          <w:rFonts w:hint="eastAsia"/>
          <w:sz w:val="21"/>
        </w:rPr>
        <w:t>3</w:t>
      </w:r>
      <w:r>
        <w:rPr>
          <w:sz w:val="21"/>
        </w:rPr>
        <w:t xml:space="preserve">-1 </w:t>
      </w:r>
      <w:r>
        <w:rPr>
          <w:rFonts w:hint="eastAsia"/>
          <w:sz w:val="21"/>
        </w:rPr>
        <w:t>后端总体架构图</w:t>
      </w:r>
    </w:p>
    <w:p w14:paraId="20851019" w14:textId="77777777" w:rsidR="00FF79CC" w:rsidRDefault="00A07CBB">
      <w:pPr>
        <w:pStyle w:val="2"/>
        <w:ind w:left="818"/>
      </w:pPr>
      <w:bookmarkStart w:id="109" w:name="_Toc39763807"/>
      <w:bookmarkStart w:id="110" w:name="_Toc41001957"/>
      <w:bookmarkEnd w:id="107"/>
      <w:bookmarkEnd w:id="108"/>
      <w:r>
        <w:rPr>
          <w:rFonts w:hint="eastAsia"/>
        </w:rPr>
        <w:t>微信公众号开发者模式</w:t>
      </w:r>
      <w:bookmarkEnd w:id="109"/>
      <w:bookmarkEnd w:id="110"/>
    </w:p>
    <w:p w14:paraId="2BC74EC6" w14:textId="77777777" w:rsidR="00FF79CC" w:rsidRDefault="00A07CBB">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Pr>
          <w:vertAlign w:val="superscript"/>
        </w:rPr>
        <w:fldChar w:fldCharType="begin"/>
      </w:r>
      <w:r>
        <w:rPr>
          <w:vertAlign w:val="superscript"/>
        </w:rPr>
        <w:instrText xml:space="preserve"> </w:instrText>
      </w:r>
      <w:r>
        <w:rPr>
          <w:rFonts w:hint="eastAsia"/>
          <w:vertAlign w:val="superscript"/>
        </w:rPr>
        <w:instrText>REF _Ref39764258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1825C48B" w14:textId="77777777" w:rsidR="00FF79CC" w:rsidRDefault="00A07CBB">
      <w:pPr>
        <w:pStyle w:val="aff"/>
        <w:spacing w:before="156" w:after="312"/>
      </w:pPr>
      <w:r>
        <w:rPr>
          <w:noProof/>
        </w:rPr>
        <w:drawing>
          <wp:inline distT="0" distB="0" distL="0" distR="0" wp14:anchorId="22C4B0ED" wp14:editId="6EC432E3">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7BF1CE53" w14:textId="77777777" w:rsidR="00FF79CC" w:rsidRDefault="00A07CBB">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14:paraId="06855173" w14:textId="77777777" w:rsidR="00FF79CC" w:rsidRDefault="00A07CBB">
      <w:pPr>
        <w:pStyle w:val="2"/>
        <w:ind w:left="818"/>
      </w:pPr>
      <w:bookmarkStart w:id="111" w:name="_Toc39763808"/>
      <w:bookmarkStart w:id="112" w:name="_Toc41001958"/>
      <w:r>
        <w:rPr>
          <w:rFonts w:hint="eastAsia"/>
        </w:rPr>
        <w:t>系统数据库设计</w:t>
      </w:r>
      <w:bookmarkEnd w:id="111"/>
      <w:bookmarkEnd w:id="112"/>
    </w:p>
    <w:p w14:paraId="43924FAA" w14:textId="77777777" w:rsidR="00FF79CC" w:rsidRDefault="00A07CBB">
      <w:pPr>
        <w:pStyle w:val="3"/>
        <w:ind w:left="1200"/>
      </w:pPr>
      <w:bookmarkStart w:id="113" w:name="_Toc39763809"/>
      <w:bookmarkStart w:id="114" w:name="_Toc41001959"/>
      <w:r>
        <w:rPr>
          <w:rFonts w:hint="eastAsia"/>
        </w:rPr>
        <w:t>数据库概念设计</w:t>
      </w:r>
      <w:bookmarkEnd w:id="113"/>
      <w:bookmarkEnd w:id="114"/>
    </w:p>
    <w:p w14:paraId="5F071103" w14:textId="77777777" w:rsidR="00FF79CC" w:rsidRDefault="00A07CBB">
      <w:pPr>
        <w:pStyle w:val="a1"/>
        <w:ind w:firstLineChars="0" w:firstLine="42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REF _Ref39764199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r>
        <w:t xml:space="preserve"> </w:t>
      </w:r>
    </w:p>
    <w:p w14:paraId="2D247B47" w14:textId="77777777" w:rsidR="00FF79CC" w:rsidRDefault="00A07CBB">
      <w:pPr>
        <w:pStyle w:val="a1"/>
        <w:ind w:firstLine="48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6B9A2ECD" w14:textId="77777777" w:rsidR="00FF79CC" w:rsidRDefault="00A07CBB">
      <w:pPr>
        <w:pStyle w:val="a1"/>
        <w:ind w:firstLine="480"/>
      </w:pPr>
      <w:r>
        <w:rPr>
          <w:rFonts w:hint="eastAsia"/>
        </w:rPr>
        <w:t>（</w:t>
      </w:r>
      <w:r>
        <w:t>2</w:t>
      </w:r>
      <w:r>
        <w:rPr>
          <w:rFonts w:hint="eastAsia"/>
        </w:rPr>
        <w:t>）公告（</w:t>
      </w:r>
      <w:r>
        <w:t>Announcement</w:t>
      </w:r>
      <w:r>
        <w:rPr>
          <w:rFonts w:hint="eastAsia"/>
        </w:rPr>
        <w:t>）：公告编号</w:t>
      </w:r>
      <w:r>
        <w:rPr>
          <w:rFonts w:hint="eastAsia"/>
        </w:rPr>
        <w:t>、公告标题、公告内容、公告类别编号、发布人编号、发布时间、是否注册、注册开始时间、注册结束时间、开始时间、持续时间、是否发布、浏览量等。</w:t>
      </w:r>
    </w:p>
    <w:p w14:paraId="150270C7" w14:textId="77777777" w:rsidR="00FF79CC" w:rsidRDefault="00A07CBB">
      <w:pPr>
        <w:pStyle w:val="a1"/>
        <w:ind w:firstLine="480"/>
      </w:pPr>
      <w:r>
        <w:rPr>
          <w:rFonts w:hint="eastAsia"/>
        </w:rPr>
        <w:lastRenderedPageBreak/>
        <w:t>（</w:t>
      </w:r>
      <w:r>
        <w:t>3</w:t>
      </w:r>
      <w:r>
        <w:rPr>
          <w:rFonts w:hint="eastAsia"/>
        </w:rPr>
        <w:t>）公告类别（</w:t>
      </w:r>
      <w:r>
        <w:rPr>
          <w:rFonts w:hint="eastAsia"/>
        </w:rPr>
        <w:t>AnnouncementTag</w:t>
      </w:r>
      <w:r>
        <w:rPr>
          <w:rFonts w:hint="eastAsia"/>
        </w:rPr>
        <w:t>）：公告类别编号、公告类别名称、公告类别颜色、发布人编号、发布时间、是否需要开始时间等。</w:t>
      </w:r>
    </w:p>
    <w:p w14:paraId="19AD30FA" w14:textId="77777777" w:rsidR="00FF79CC" w:rsidRDefault="00A07CBB">
      <w:pPr>
        <w:pStyle w:val="a1"/>
        <w:ind w:firstLine="48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243CA084" w14:textId="77777777" w:rsidR="00FF79CC" w:rsidRDefault="00A07CBB">
      <w:pPr>
        <w:pStyle w:val="a1"/>
        <w:ind w:firstLine="480"/>
      </w:pPr>
      <w:r>
        <w:rPr>
          <w:rFonts w:hint="eastAsia"/>
        </w:rPr>
        <w:t>（</w:t>
      </w:r>
      <w:r>
        <w:rPr>
          <w:rFonts w:hint="eastAsia"/>
        </w:rPr>
        <w:t>5</w:t>
      </w:r>
      <w:r>
        <w:rPr>
          <w:rFonts w:hint="eastAsia"/>
        </w:rPr>
        <w:t>）新闻类别（</w:t>
      </w:r>
      <w:r>
        <w:rPr>
          <w:rFonts w:hint="eastAsia"/>
        </w:rPr>
        <w:t>NewsTag</w:t>
      </w:r>
      <w:r>
        <w:rPr>
          <w:rFonts w:hint="eastAsia"/>
        </w:rPr>
        <w:t>）：新闻类别编号、新闻类别名称、新闻类别颜色、发布人、发布时间等。</w:t>
      </w:r>
    </w:p>
    <w:p w14:paraId="44E6BC8C" w14:textId="77777777" w:rsidR="00FF79CC" w:rsidRDefault="00A07CBB">
      <w:pPr>
        <w:pStyle w:val="a1"/>
        <w:ind w:firstLine="480"/>
      </w:pPr>
      <w:r>
        <w:rPr>
          <w:rFonts w:hint="eastAsia"/>
        </w:rPr>
        <w:t>（</w:t>
      </w:r>
      <w:r>
        <w:t>6</w:t>
      </w:r>
      <w:r>
        <w:rPr>
          <w:rFonts w:hint="eastAsia"/>
        </w:rPr>
        <w:t>）值日管理（</w:t>
      </w:r>
      <w:r>
        <w:t>O</w:t>
      </w:r>
      <w:r>
        <w:t>nDuty</w:t>
      </w:r>
      <w:r>
        <w:rPr>
          <w:rFonts w:hint="eastAsia"/>
        </w:rPr>
        <w:t>）：值日编号、值班人员用户编号、值班人用户名、值班人员电话、值班周期开始时间、值班周期结束时间、发布人、发布时间等。</w:t>
      </w:r>
    </w:p>
    <w:p w14:paraId="62DC2378" w14:textId="77777777" w:rsidR="00FF79CC" w:rsidRDefault="00A07CBB">
      <w:pPr>
        <w:pStyle w:val="a1"/>
        <w:ind w:firstLine="480"/>
      </w:pPr>
      <w:commentRangeStart w:id="115"/>
      <w:r>
        <w:rPr>
          <w:rFonts w:hint="eastAsia"/>
        </w:rPr>
        <w:t>（</w:t>
      </w:r>
      <w:r>
        <w:rPr>
          <w:rFonts w:hint="eastAsia"/>
        </w:rPr>
        <w:t>7</w:t>
      </w:r>
      <w:r>
        <w:rPr>
          <w:rFonts w:hint="eastAsia"/>
        </w:rPr>
        <w:t>）友链管理（</w:t>
      </w:r>
      <w:r>
        <w:rPr>
          <w:rFonts w:hint="eastAsia"/>
        </w:rPr>
        <w:t>FriendUrl</w:t>
      </w:r>
      <w:r>
        <w:rPr>
          <w:rFonts w:hint="eastAsia"/>
        </w:rPr>
        <w:t>）：友链编号、友链名称、友链类别、友链地址、发布人编号、发布时间等</w:t>
      </w:r>
      <w:commentRangeEnd w:id="115"/>
      <w:r>
        <w:commentReference w:id="115"/>
      </w:r>
    </w:p>
    <w:p w14:paraId="4D88AE5F" w14:textId="77777777" w:rsidR="00FF79CC" w:rsidRDefault="00A07CBB">
      <w:pPr>
        <w:pStyle w:val="a1"/>
        <w:ind w:firstLine="48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0F964E9A" w14:textId="77777777" w:rsidR="00FF79CC" w:rsidRDefault="00A07CBB">
      <w:pPr>
        <w:pStyle w:val="a1"/>
        <w:ind w:firstLine="480"/>
      </w:pPr>
      <w:r>
        <w:rPr>
          <w:rFonts w:hint="eastAsia"/>
        </w:rPr>
        <w:t>（</w:t>
      </w:r>
      <w:r>
        <w:t>9</w:t>
      </w:r>
      <w:r>
        <w:rPr>
          <w:rFonts w:hint="eastAsia"/>
        </w:rPr>
        <w:t>）讨论帖标签（</w:t>
      </w:r>
      <w:r>
        <w:t>Label</w:t>
      </w:r>
      <w:r>
        <w:rPr>
          <w:rFonts w:hint="eastAsia"/>
        </w:rPr>
        <w:t>）：标签编号、标签名称、标签颜色、标签标识、发布人、发布时间等。</w:t>
      </w:r>
    </w:p>
    <w:p w14:paraId="1452267E" w14:textId="77777777" w:rsidR="00FF79CC" w:rsidRDefault="00A07CBB">
      <w:pPr>
        <w:pStyle w:val="a1"/>
        <w:ind w:firstLine="48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2E9B5A42" w14:textId="77777777" w:rsidR="00FF79CC" w:rsidRDefault="00A07CBB">
      <w:pPr>
        <w:pStyle w:val="a1"/>
        <w:ind w:firstLine="480"/>
      </w:pPr>
      <w:r>
        <w:rPr>
          <w:rFonts w:hint="eastAsia"/>
        </w:rPr>
        <w:t>（</w:t>
      </w:r>
      <w:r>
        <w:rPr>
          <w:rFonts w:hint="eastAsia"/>
        </w:rPr>
        <w:t>1</w:t>
      </w:r>
      <w:r>
        <w:t>1</w:t>
      </w:r>
      <w:r>
        <w:rPr>
          <w:rFonts w:hint="eastAsia"/>
        </w:rPr>
        <w:t>）人员回复（</w:t>
      </w:r>
      <w:r>
        <w:t>ForumTotalReply</w:t>
      </w:r>
      <w:r>
        <w:rPr>
          <w:rFonts w:hint="eastAsia"/>
        </w:rPr>
        <w:t>）：人员回复编号、回复的用户编号、类型、类型对应的编号、回复的内容、发起人、发起时间等。</w:t>
      </w:r>
    </w:p>
    <w:p w14:paraId="18E26F72" w14:textId="77777777" w:rsidR="00FF79CC" w:rsidRDefault="00A07CBB">
      <w:pPr>
        <w:pStyle w:val="a1"/>
        <w:ind w:firstLine="480"/>
      </w:pPr>
      <w:r>
        <w:rPr>
          <w:rFonts w:hint="eastAsia"/>
        </w:rPr>
        <w:t>（</w:t>
      </w:r>
      <w:r>
        <w:t>12</w:t>
      </w:r>
      <w:r>
        <w:rPr>
          <w:rFonts w:hint="eastAsia"/>
        </w:rPr>
        <w:t>）反馈（</w:t>
      </w:r>
      <w:r>
        <w:t>Feedback</w:t>
      </w:r>
      <w:r>
        <w:rPr>
          <w:rFonts w:hint="eastAsia"/>
        </w:rPr>
        <w:t>）：反馈编号、反馈人编号、反馈内容、反馈时间等。</w:t>
      </w:r>
    </w:p>
    <w:p w14:paraId="41DA173F" w14:textId="77777777" w:rsidR="00FF79CC" w:rsidRDefault="00A07CBB">
      <w:pPr>
        <w:pStyle w:val="a1"/>
        <w:ind w:firstLine="48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w:t>
      </w:r>
      <w:r>
        <w:rPr>
          <w:rFonts w:hint="eastAsia"/>
        </w:rPr>
        <w:t>处理等。</w:t>
      </w:r>
    </w:p>
    <w:p w14:paraId="66BA9384" w14:textId="77777777" w:rsidR="00FF79CC" w:rsidRDefault="00A07CBB">
      <w:pPr>
        <w:pStyle w:val="a1"/>
        <w:ind w:firstLine="480"/>
      </w:pPr>
      <w:r>
        <w:rPr>
          <w:rFonts w:hint="eastAsia"/>
        </w:rPr>
        <w:t>根据实体间的联系，得出本微信公众号的数据库整体</w:t>
      </w:r>
      <w:r>
        <w:rPr>
          <w:rFonts w:hint="eastAsia"/>
        </w:rPr>
        <w:t>E-R</w:t>
      </w:r>
      <w:r>
        <w:rPr>
          <w:rFonts w:hint="eastAsia"/>
        </w:rPr>
        <w:t>图如图</w:t>
      </w:r>
      <w:r>
        <w:rPr>
          <w:color w:val="000000" w:themeColor="text1"/>
        </w:rPr>
        <w:t>3-3</w:t>
      </w:r>
      <w:r>
        <w:rPr>
          <w:rFonts w:hint="eastAsia"/>
          <w:color w:val="000000" w:themeColor="text1"/>
        </w:rPr>
        <w:t>所</w:t>
      </w:r>
      <w:r>
        <w:rPr>
          <w:rFonts w:hint="eastAsia"/>
        </w:rPr>
        <w:t>示。</w:t>
      </w:r>
    </w:p>
    <w:p w14:paraId="1EBA21AC" w14:textId="77777777" w:rsidR="00FF79CC" w:rsidRDefault="00A07CBB">
      <w:pPr>
        <w:pStyle w:val="a1"/>
        <w:spacing w:line="480" w:lineRule="auto"/>
        <w:ind w:firstLineChars="0" w:firstLine="0"/>
        <w:jc w:val="left"/>
      </w:pPr>
      <w:r>
        <w:rPr>
          <w:noProof/>
        </w:rPr>
        <w:drawing>
          <wp:inline distT="0" distB="0" distL="0" distR="0" wp14:anchorId="77E1108B" wp14:editId="10449BDC">
            <wp:extent cx="5283200" cy="2934335"/>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38930" cy="3021423"/>
                    </a:xfrm>
                    <a:prstGeom prst="rect">
                      <a:avLst/>
                    </a:prstGeom>
                  </pic:spPr>
                </pic:pic>
              </a:graphicData>
            </a:graphic>
          </wp:inline>
        </w:drawing>
      </w:r>
    </w:p>
    <w:p w14:paraId="65AA7A7B" w14:textId="77777777" w:rsidR="00FF79CC" w:rsidRDefault="00A07CBB">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-3 </w:t>
      </w:r>
      <w:r>
        <w:rPr>
          <w:rFonts w:hint="eastAsia"/>
          <w:sz w:val="21"/>
        </w:rPr>
        <w:t>系统整体</w:t>
      </w:r>
      <w:r>
        <w:rPr>
          <w:rFonts w:hint="eastAsia"/>
          <w:sz w:val="21"/>
        </w:rPr>
        <w:t>E-R</w:t>
      </w:r>
      <w:r>
        <w:rPr>
          <w:rFonts w:hint="eastAsia"/>
          <w:sz w:val="21"/>
        </w:rPr>
        <w:t>图</w:t>
      </w:r>
    </w:p>
    <w:p w14:paraId="5829A6F6" w14:textId="77777777" w:rsidR="00FF79CC" w:rsidRDefault="00A07CBB">
      <w:pPr>
        <w:pStyle w:val="3"/>
        <w:ind w:left="1200"/>
      </w:pPr>
      <w:bookmarkStart w:id="116" w:name="_Toc41001960"/>
      <w:bookmarkStart w:id="117" w:name="_Toc39763810"/>
      <w:r>
        <w:rPr>
          <w:rFonts w:hint="eastAsia"/>
        </w:rPr>
        <w:lastRenderedPageBreak/>
        <w:t>数据库物理结构模型</w:t>
      </w:r>
      <w:bookmarkEnd w:id="116"/>
      <w:bookmarkEnd w:id="117"/>
    </w:p>
    <w:p w14:paraId="50F702E2" w14:textId="77777777" w:rsidR="00FF79CC" w:rsidRDefault="00A07CBB">
      <w:pPr>
        <w:pStyle w:val="a1"/>
        <w:ind w:firstLine="480"/>
      </w:pPr>
      <w:r>
        <w:rPr>
          <w:rFonts w:hint="eastAsia"/>
        </w:rPr>
        <w:t>本系统一共设计了</w:t>
      </w:r>
      <w:r>
        <w:t>14</w:t>
      </w:r>
      <w:r>
        <w:rPr>
          <w:rFonts w:hint="eastAsia"/>
        </w:rPr>
        <w:t>张数据库表，数据库物理结构如图</w:t>
      </w:r>
      <w:r>
        <w:rPr>
          <w:color w:val="000000" w:themeColor="text1"/>
        </w:rPr>
        <w:t>3-4</w:t>
      </w:r>
      <w:r>
        <w:rPr>
          <w:rFonts w:hint="eastAsia"/>
          <w:color w:val="000000" w:themeColor="text1"/>
        </w:rPr>
        <w:t>所</w:t>
      </w:r>
      <w:r>
        <w:rPr>
          <w:rFonts w:hint="eastAsia"/>
        </w:rPr>
        <w:t>示：</w:t>
      </w:r>
    </w:p>
    <w:p w14:paraId="2F3677F0" w14:textId="77777777" w:rsidR="00FF79CC" w:rsidRDefault="00A07CBB">
      <w:pPr>
        <w:pStyle w:val="a1"/>
        <w:spacing w:line="480" w:lineRule="auto"/>
        <w:ind w:firstLineChars="0"/>
        <w:jc w:val="center"/>
      </w:pPr>
      <w:r>
        <w:rPr>
          <w:noProof/>
        </w:rPr>
        <w:drawing>
          <wp:inline distT="0" distB="0" distL="0" distR="0" wp14:anchorId="331C0809" wp14:editId="556D1530">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57A3F1E0" w14:textId="77777777" w:rsidR="00FF79CC" w:rsidRDefault="00A07CBB">
      <w:pPr>
        <w:pStyle w:val="a1"/>
        <w:spacing w:afterLines="50" w:after="156"/>
        <w:ind w:firstLineChars="0" w:firstLine="0"/>
        <w:jc w:val="center"/>
        <w:rPr>
          <w:sz w:val="21"/>
        </w:rPr>
      </w:pPr>
      <w:r>
        <w:rPr>
          <w:rFonts w:hint="eastAsia"/>
          <w:sz w:val="21"/>
        </w:rPr>
        <w:t>图</w:t>
      </w:r>
      <w:r>
        <w:rPr>
          <w:sz w:val="21"/>
        </w:rPr>
        <w:t xml:space="preserve">3-4 </w:t>
      </w:r>
      <w:r>
        <w:rPr>
          <w:rFonts w:hint="eastAsia"/>
          <w:sz w:val="21"/>
        </w:rPr>
        <w:t>数据库物理结构图</w:t>
      </w:r>
    </w:p>
    <w:p w14:paraId="47830759" w14:textId="77777777" w:rsidR="00FF79CC" w:rsidRDefault="00A07CBB">
      <w:pPr>
        <w:pStyle w:val="3"/>
        <w:ind w:left="1200"/>
      </w:pPr>
      <w:bookmarkStart w:id="118" w:name="_Toc39763811"/>
      <w:bookmarkStart w:id="119" w:name="_Toc41001961"/>
      <w:r>
        <w:rPr>
          <w:rFonts w:hint="eastAsia"/>
        </w:rPr>
        <w:t>数据库表结构设计</w:t>
      </w:r>
      <w:bookmarkEnd w:id="118"/>
      <w:bookmarkEnd w:id="119"/>
    </w:p>
    <w:p w14:paraId="08BDCD88" w14:textId="77777777" w:rsidR="00FF79CC" w:rsidRDefault="00A07CBB">
      <w:pPr>
        <w:pStyle w:val="a1"/>
        <w:ind w:firstLineChars="0" w:firstLine="0"/>
      </w:pPr>
      <w:r>
        <w:rPr>
          <w:rFonts w:hint="eastAsia"/>
        </w:rPr>
        <w:t>本系统使用</w:t>
      </w:r>
      <w:r>
        <w:rPr>
          <w:rFonts w:hint="eastAsia"/>
        </w:rPr>
        <w:t>MySQL</w:t>
      </w:r>
      <w:r>
        <w:rPr>
          <w:vertAlign w:val="superscript"/>
        </w:rPr>
        <w:fldChar w:fldCharType="begin"/>
      </w:r>
      <w:r>
        <w:rPr>
          <w:vertAlign w:val="superscript"/>
        </w:rPr>
        <w:instrText xml:space="preserve"> </w:instrText>
      </w:r>
      <w:r>
        <w:rPr>
          <w:rFonts w:hint="eastAsia"/>
          <w:vertAlign w:val="superscript"/>
        </w:rPr>
        <w:instrText>REF _Ref39764135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p>
    <w:p w14:paraId="748298F8" w14:textId="77777777" w:rsidR="00FF79CC" w:rsidRDefault="00A07CBB">
      <w:pPr>
        <w:pStyle w:val="a1"/>
        <w:numPr>
          <w:ilvl w:val="0"/>
          <w:numId w:val="4"/>
        </w:numPr>
        <w:tabs>
          <w:tab w:val="left" w:pos="960"/>
        </w:tabs>
        <w:ind w:left="0" w:firstLine="480"/>
      </w:pPr>
      <w:r>
        <w:rPr>
          <w:rFonts w:hint="eastAsia"/>
        </w:rPr>
        <w:t>用户信息表（</w:t>
      </w:r>
      <w:r>
        <w:rPr>
          <w:rFonts w:hint="eastAsia"/>
        </w:rPr>
        <w:t>User</w:t>
      </w:r>
      <w:r>
        <w:rPr>
          <w:rFonts w:hint="eastAsia"/>
        </w:rPr>
        <w:t>）</w:t>
      </w:r>
    </w:p>
    <w:p w14:paraId="513355A2" w14:textId="77777777" w:rsidR="00FF79CC" w:rsidRDefault="00A07CBB">
      <w:pPr>
        <w:pStyle w:val="a1"/>
        <w:ind w:firstLineChars="0" w:firstLine="420"/>
      </w:pPr>
      <w:r>
        <w:rPr>
          <w:rFonts w:hint="eastAsia"/>
        </w:rPr>
        <w:t>存放用户信息，如头像，账号密码、姓名等等，用户信息表（</w:t>
      </w:r>
      <w:r>
        <w:rPr>
          <w:rFonts w:hint="eastAsia"/>
        </w:rPr>
        <w:t>User</w:t>
      </w:r>
      <w:r>
        <w:rPr>
          <w:rFonts w:hint="eastAsia"/>
        </w:rPr>
        <w:t>）的设计如表</w:t>
      </w:r>
      <w:r>
        <w:t>3-1</w:t>
      </w:r>
      <w:r>
        <w:rPr>
          <w:rFonts w:hint="eastAsia"/>
        </w:rPr>
        <w:t>所示：</w:t>
      </w:r>
    </w:p>
    <w:p w14:paraId="3969054A" w14:textId="77777777" w:rsidR="00FF79CC" w:rsidRDefault="00A07CBB">
      <w:pPr>
        <w:pStyle w:val="a1"/>
        <w:spacing w:beforeLines="50" w:before="156"/>
        <w:ind w:firstLineChars="0" w:firstLine="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FF79CC" w14:paraId="3976430A"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0CFCAEC5" w14:textId="77777777" w:rsidR="00FF79CC" w:rsidRDefault="00A07CBB">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4C96899" w14:textId="77777777" w:rsidR="00FF79CC" w:rsidRDefault="00A07CBB">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DBE95CA" w14:textId="77777777" w:rsidR="00FF79CC" w:rsidRDefault="00A07CBB">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38548EA" w14:textId="77777777" w:rsidR="00FF79CC" w:rsidRDefault="00A07CBB">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B4B0D60" w14:textId="77777777" w:rsidR="00FF79CC" w:rsidRDefault="00A07CBB">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94D09F3" w14:textId="77777777" w:rsidR="00FF79CC" w:rsidRDefault="00A07CBB">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3B835C3C" w14:textId="77777777" w:rsidR="00FF79CC" w:rsidRDefault="00A07CBB">
            <w:pPr>
              <w:jc w:val="center"/>
              <w:rPr>
                <w:sz w:val="18"/>
              </w:rPr>
            </w:pPr>
            <w:r>
              <w:rPr>
                <w:rFonts w:hint="eastAsia"/>
                <w:sz w:val="18"/>
              </w:rPr>
              <w:t>外键</w:t>
            </w:r>
          </w:p>
        </w:tc>
      </w:tr>
      <w:tr w:rsidR="00FF79CC" w14:paraId="34CD9257" w14:textId="77777777">
        <w:tc>
          <w:tcPr>
            <w:tcW w:w="668" w:type="dxa"/>
            <w:tcBorders>
              <w:top w:val="single" w:sz="2" w:space="0" w:color="000000"/>
              <w:bottom w:val="single" w:sz="2" w:space="0" w:color="000000"/>
              <w:right w:val="single" w:sz="2" w:space="0" w:color="000000"/>
            </w:tcBorders>
          </w:tcPr>
          <w:p w14:paraId="08F696ED" w14:textId="77777777" w:rsidR="00FF79CC" w:rsidRDefault="00A07CBB">
            <w:pPr>
              <w:pStyle w:val="afff3"/>
              <w:jc w:val="center"/>
              <w:rPr>
                <w:rFonts w:ascii="Times New Roman" w:hAnsi="Times New Roman"/>
                <w:sz w:val="18"/>
              </w:rPr>
            </w:pPr>
            <w:r>
              <w:rPr>
                <w:rFonts w:ascii="Times New Roman" w:hAnsi="Times New Roman"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7708AFBA" w14:textId="77777777" w:rsidR="00FF79CC" w:rsidRDefault="00A07CBB">
            <w:pPr>
              <w:pStyle w:val="afff3"/>
              <w:jc w:val="center"/>
              <w:rPr>
                <w:rFonts w:ascii="Times New Roman" w:hAnsi="Times New Roman"/>
                <w:sz w:val="18"/>
              </w:rPr>
            </w:pPr>
            <w:r>
              <w:rPr>
                <w:rFonts w:ascii="Times New Roman" w:hAnsi="Times New Roman" w:hint="eastAsia"/>
                <w:sz w:val="18"/>
              </w:rPr>
              <w:t>用户</w:t>
            </w:r>
            <w:r>
              <w:rPr>
                <w:rFonts w:ascii="Times New Roman" w:hAnsi="Times New Roman" w:hint="eastAsia"/>
                <w:sz w:val="18"/>
              </w:rPr>
              <w:t>id</w:t>
            </w:r>
          </w:p>
        </w:tc>
        <w:tc>
          <w:tcPr>
            <w:tcW w:w="1745" w:type="dxa"/>
            <w:tcBorders>
              <w:top w:val="single" w:sz="2" w:space="0" w:color="000000"/>
              <w:left w:val="single" w:sz="2" w:space="0" w:color="000000"/>
              <w:bottom w:val="single" w:sz="2" w:space="0" w:color="000000"/>
              <w:right w:val="single" w:sz="2" w:space="0" w:color="000000"/>
            </w:tcBorders>
          </w:tcPr>
          <w:p w14:paraId="234A642A" w14:textId="77777777" w:rsidR="00FF79CC" w:rsidRDefault="00A07CBB">
            <w:pPr>
              <w:pStyle w:val="afff3"/>
              <w:jc w:val="center"/>
              <w:rPr>
                <w:rFonts w:ascii="Times New Roman" w:hAnsi="Times New Roman"/>
                <w:sz w:val="18"/>
              </w:rPr>
            </w:pPr>
            <w:r>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77F160D1"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021C2FA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E5D121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238B5F23"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36F5D6F7" w14:textId="77777777">
        <w:tc>
          <w:tcPr>
            <w:tcW w:w="668" w:type="dxa"/>
            <w:tcBorders>
              <w:top w:val="single" w:sz="2" w:space="0" w:color="000000"/>
              <w:bottom w:val="single" w:sz="2" w:space="0" w:color="000000"/>
              <w:right w:val="single" w:sz="2" w:space="0" w:color="000000"/>
            </w:tcBorders>
          </w:tcPr>
          <w:p w14:paraId="4D73D82A" w14:textId="77777777" w:rsidR="00FF79CC" w:rsidRDefault="00A07CBB">
            <w:pPr>
              <w:pStyle w:val="afff3"/>
              <w:jc w:val="center"/>
              <w:rPr>
                <w:rFonts w:ascii="Times New Roman" w:hAnsi="Times New Roman"/>
                <w:sz w:val="18"/>
              </w:rPr>
            </w:pPr>
            <w:r>
              <w:rPr>
                <w:rFonts w:ascii="Times New Roman" w:hAnsi="Times New Roman"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7038A4D0" w14:textId="77777777" w:rsidR="00FF79CC" w:rsidRDefault="00A07CBB">
            <w:pPr>
              <w:pStyle w:val="afff3"/>
              <w:jc w:val="center"/>
              <w:rPr>
                <w:rFonts w:ascii="Times New Roman" w:hAnsi="Times New Roman"/>
                <w:sz w:val="18"/>
              </w:rPr>
            </w:pPr>
            <w:r>
              <w:rPr>
                <w:rFonts w:ascii="Times New Roman" w:hAnsi="Times New Roman"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4817AC6F" w14:textId="77777777" w:rsidR="00FF79CC" w:rsidRDefault="00A07CBB">
            <w:pPr>
              <w:pStyle w:val="afff3"/>
              <w:jc w:val="center"/>
              <w:rPr>
                <w:rFonts w:ascii="Times New Roman" w:hAnsi="Times New Roman"/>
                <w:sz w:val="18"/>
              </w:rPr>
            </w:pPr>
            <w:r>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4F3EF551"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3D55F9D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265EB00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1992FCB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5E6731A9" w14:textId="77777777">
        <w:tc>
          <w:tcPr>
            <w:tcW w:w="668" w:type="dxa"/>
            <w:tcBorders>
              <w:top w:val="single" w:sz="2" w:space="0" w:color="000000"/>
              <w:bottom w:val="single" w:sz="2" w:space="0" w:color="000000"/>
              <w:right w:val="single" w:sz="2" w:space="0" w:color="000000"/>
            </w:tcBorders>
          </w:tcPr>
          <w:p w14:paraId="10449D72" w14:textId="77777777" w:rsidR="00FF79CC" w:rsidRDefault="00A07CBB">
            <w:pPr>
              <w:pStyle w:val="afff3"/>
              <w:jc w:val="center"/>
              <w:rPr>
                <w:rFonts w:ascii="Times New Roman" w:hAnsi="Times New Roman"/>
                <w:sz w:val="18"/>
              </w:rPr>
            </w:pPr>
            <w:r>
              <w:rPr>
                <w:rFonts w:ascii="Times New Roman" w:hAnsi="Times New Roman"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3358DE7B" w14:textId="77777777" w:rsidR="00FF79CC" w:rsidRDefault="00A07CBB">
            <w:pPr>
              <w:pStyle w:val="afff3"/>
              <w:jc w:val="center"/>
              <w:rPr>
                <w:rFonts w:ascii="Times New Roman" w:hAnsi="Times New Roman"/>
                <w:sz w:val="18"/>
              </w:rPr>
            </w:pPr>
            <w:r>
              <w:rPr>
                <w:rFonts w:ascii="Times New Roman" w:hAnsi="Times New Roman"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735BD3C5" w14:textId="77777777" w:rsidR="00FF79CC" w:rsidRDefault="00A07CBB">
            <w:pPr>
              <w:pStyle w:val="afff3"/>
              <w:jc w:val="center"/>
              <w:rPr>
                <w:rFonts w:ascii="Times New Roman" w:hAnsi="Times New Roman"/>
                <w:sz w:val="18"/>
              </w:rPr>
            </w:pPr>
            <w:r>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24D82A86"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13E4173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05A9BB4"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1F14074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29F78857" w14:textId="77777777">
        <w:tc>
          <w:tcPr>
            <w:tcW w:w="668" w:type="dxa"/>
            <w:tcBorders>
              <w:top w:val="single" w:sz="2" w:space="0" w:color="000000"/>
              <w:bottom w:val="single" w:sz="2" w:space="0" w:color="000000"/>
              <w:right w:val="single" w:sz="2" w:space="0" w:color="000000"/>
            </w:tcBorders>
          </w:tcPr>
          <w:p w14:paraId="37E9138F" w14:textId="77777777" w:rsidR="00FF79CC" w:rsidRDefault="00A07CBB">
            <w:pPr>
              <w:pStyle w:val="afff3"/>
              <w:jc w:val="center"/>
              <w:rPr>
                <w:rFonts w:ascii="Times New Roman" w:hAnsi="Times New Roman"/>
                <w:sz w:val="18"/>
              </w:rPr>
            </w:pPr>
            <w:r>
              <w:rPr>
                <w:rFonts w:ascii="Times New Roman" w:hAnsi="Times New Roman"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03A035C3" w14:textId="77777777" w:rsidR="00FF79CC" w:rsidRDefault="00A07CBB">
            <w:pPr>
              <w:pStyle w:val="afff3"/>
              <w:jc w:val="center"/>
              <w:rPr>
                <w:rFonts w:ascii="Times New Roman" w:hAnsi="Times New Roman"/>
                <w:sz w:val="18"/>
              </w:rPr>
            </w:pPr>
            <w:r>
              <w:rPr>
                <w:rFonts w:ascii="Times New Roman" w:hAnsi="Times New Roman"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343B2107" w14:textId="77777777" w:rsidR="00FF79CC" w:rsidRDefault="00A07CBB">
            <w:pPr>
              <w:pStyle w:val="afff3"/>
              <w:jc w:val="center"/>
              <w:rPr>
                <w:rFonts w:ascii="Times New Roman" w:hAnsi="Times New Roman"/>
                <w:sz w:val="18"/>
              </w:rPr>
            </w:pPr>
            <w:r>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5B6EE34E"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48131867"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1F9C04E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3F75EC5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5D765593" w14:textId="77777777">
        <w:tc>
          <w:tcPr>
            <w:tcW w:w="668" w:type="dxa"/>
            <w:tcBorders>
              <w:top w:val="single" w:sz="2" w:space="0" w:color="000000"/>
              <w:bottom w:val="single" w:sz="2" w:space="0" w:color="000000"/>
              <w:right w:val="single" w:sz="2" w:space="0" w:color="000000"/>
            </w:tcBorders>
          </w:tcPr>
          <w:p w14:paraId="18362BD4" w14:textId="77777777" w:rsidR="00FF79CC" w:rsidRDefault="00A07CBB">
            <w:pPr>
              <w:pStyle w:val="afff3"/>
              <w:jc w:val="center"/>
              <w:rPr>
                <w:rFonts w:ascii="Times New Roman" w:hAnsi="Times New Roman"/>
                <w:sz w:val="18"/>
              </w:rPr>
            </w:pPr>
            <w:r>
              <w:rPr>
                <w:rFonts w:ascii="Times New Roman" w:hAnsi="Times New Roman"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713C1CA9" w14:textId="77777777" w:rsidR="00FF79CC" w:rsidRDefault="00A07CBB">
            <w:pPr>
              <w:pStyle w:val="afff3"/>
              <w:jc w:val="center"/>
              <w:rPr>
                <w:rFonts w:ascii="Times New Roman" w:hAnsi="Times New Roman"/>
                <w:sz w:val="18"/>
              </w:rPr>
            </w:pPr>
            <w:r>
              <w:rPr>
                <w:rFonts w:ascii="Times New Roman" w:hAnsi="Times New Roman"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2A246586" w14:textId="77777777" w:rsidR="00FF79CC" w:rsidRDefault="00A07CBB">
            <w:pPr>
              <w:pStyle w:val="afff3"/>
              <w:jc w:val="center"/>
              <w:rPr>
                <w:rFonts w:ascii="Times New Roman" w:hAnsi="Times New Roman"/>
                <w:sz w:val="18"/>
              </w:rPr>
            </w:pPr>
            <w:r>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51578F55"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27229EE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7637A4E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4FBE956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49F587BB" w14:textId="77777777">
        <w:tc>
          <w:tcPr>
            <w:tcW w:w="668" w:type="dxa"/>
            <w:tcBorders>
              <w:top w:val="single" w:sz="2" w:space="0" w:color="000000"/>
              <w:bottom w:val="single" w:sz="2" w:space="0" w:color="000000"/>
              <w:right w:val="single" w:sz="2" w:space="0" w:color="000000"/>
            </w:tcBorders>
          </w:tcPr>
          <w:p w14:paraId="1FBDDB58" w14:textId="77777777" w:rsidR="00FF79CC" w:rsidRDefault="00A07CBB">
            <w:pPr>
              <w:pStyle w:val="afff3"/>
              <w:jc w:val="center"/>
              <w:rPr>
                <w:rFonts w:ascii="Times New Roman" w:hAnsi="Times New Roman"/>
                <w:sz w:val="18"/>
              </w:rPr>
            </w:pPr>
            <w:r>
              <w:rPr>
                <w:rFonts w:ascii="Times New Roman" w:hAnsi="Times New Roman"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51948ADF" w14:textId="77777777" w:rsidR="00FF79CC" w:rsidRDefault="00A07CBB">
            <w:pPr>
              <w:pStyle w:val="afff3"/>
              <w:jc w:val="center"/>
              <w:rPr>
                <w:rFonts w:ascii="Times New Roman" w:hAnsi="Times New Roman"/>
                <w:sz w:val="18"/>
              </w:rPr>
            </w:pPr>
            <w:r>
              <w:rPr>
                <w:rFonts w:ascii="Times New Roman" w:hAnsi="Times New Roman"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4AA066ED" w14:textId="77777777" w:rsidR="00FF79CC" w:rsidRDefault="00A07CBB">
            <w:pPr>
              <w:pStyle w:val="afff3"/>
              <w:jc w:val="center"/>
              <w:rPr>
                <w:rFonts w:ascii="Times New Roman" w:hAnsi="Times New Roman"/>
                <w:sz w:val="18"/>
              </w:rPr>
            </w:pPr>
            <w:r>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06996ABE"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46A0A9E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1CA3DE1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558AD40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05B30D0C" w14:textId="77777777">
        <w:tc>
          <w:tcPr>
            <w:tcW w:w="668" w:type="dxa"/>
            <w:tcBorders>
              <w:top w:val="single" w:sz="2" w:space="0" w:color="000000"/>
              <w:bottom w:val="single" w:sz="2" w:space="0" w:color="000000"/>
              <w:right w:val="single" w:sz="2" w:space="0" w:color="000000"/>
            </w:tcBorders>
          </w:tcPr>
          <w:p w14:paraId="6B64F3B0" w14:textId="77777777" w:rsidR="00FF79CC" w:rsidRDefault="00A07CBB">
            <w:pPr>
              <w:pStyle w:val="afff3"/>
              <w:ind w:left="0" w:firstLine="0"/>
              <w:jc w:val="center"/>
              <w:rPr>
                <w:rFonts w:ascii="Times New Roman" w:hAnsi="Times New Roman"/>
                <w:sz w:val="18"/>
              </w:rPr>
            </w:pPr>
            <w:r>
              <w:rPr>
                <w:rFonts w:ascii="Times New Roman" w:hAnsi="Times New Roman"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1AE59037" w14:textId="77777777" w:rsidR="00FF79CC" w:rsidRDefault="00A07CBB">
            <w:pPr>
              <w:pStyle w:val="afff3"/>
              <w:jc w:val="center"/>
              <w:rPr>
                <w:rFonts w:ascii="Times New Roman" w:hAnsi="Times New Roman"/>
                <w:sz w:val="18"/>
              </w:rPr>
            </w:pPr>
            <w:r>
              <w:rPr>
                <w:rFonts w:ascii="Times New Roman" w:hAnsi="Times New Roman"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73DA4965" w14:textId="77777777" w:rsidR="00FF79CC" w:rsidRDefault="00A07CBB">
            <w:pPr>
              <w:pStyle w:val="afff3"/>
              <w:jc w:val="center"/>
              <w:rPr>
                <w:rFonts w:ascii="Times New Roman" w:hAnsi="Times New Roman"/>
                <w:sz w:val="18"/>
              </w:rPr>
            </w:pPr>
            <w:r>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183EA978"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36F82B2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699C206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2592FF55"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20"/>
            <w:commentRangeEnd w:id="120"/>
            <w:r>
              <w:commentReference w:id="120"/>
            </w:r>
          </w:p>
        </w:tc>
      </w:tr>
    </w:tbl>
    <w:p w14:paraId="410840DA" w14:textId="77777777" w:rsidR="00FF79CC" w:rsidRDefault="00A07CBB">
      <w:pPr>
        <w:pStyle w:val="a1"/>
        <w:ind w:firstLineChars="0"/>
        <w:jc w:val="right"/>
        <w:rPr>
          <w:sz w:val="21"/>
        </w:rPr>
      </w:pPr>
      <w:r>
        <w:rPr>
          <w:rFonts w:hint="eastAsia"/>
          <w:sz w:val="21"/>
        </w:rPr>
        <w:lastRenderedPageBreak/>
        <w:t>续表</w:t>
      </w:r>
      <w:r>
        <w:rPr>
          <w:rFonts w:hint="eastAsia"/>
          <w:sz w:val="21"/>
        </w:rPr>
        <w:t>3</w:t>
      </w:r>
      <w:r>
        <w:rPr>
          <w:sz w:val="21"/>
        </w:rPr>
        <w:t>-1</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FF79CC" w14:paraId="1F651F61" w14:textId="77777777">
        <w:trPr>
          <w:trHeight w:val="68"/>
        </w:trPr>
        <w:tc>
          <w:tcPr>
            <w:tcW w:w="673" w:type="dxa"/>
            <w:tcBorders>
              <w:top w:val="single" w:sz="2" w:space="0" w:color="000000"/>
              <w:bottom w:val="single" w:sz="2" w:space="0" w:color="000000"/>
              <w:right w:val="single" w:sz="2" w:space="0" w:color="000000"/>
            </w:tcBorders>
          </w:tcPr>
          <w:p w14:paraId="74ACCD93" w14:textId="77777777" w:rsidR="00FF79CC" w:rsidRDefault="00A07CBB">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24576D33" w14:textId="77777777" w:rsidR="00FF79CC" w:rsidRDefault="00A07CBB">
            <w:pPr>
              <w:pStyle w:val="afff3"/>
              <w:jc w:val="center"/>
              <w:rPr>
                <w:rFonts w:ascii="Times New Roman" w:hAnsi="Times New Roman"/>
                <w:sz w:val="18"/>
              </w:rPr>
            </w:pPr>
            <w:r>
              <w:rPr>
                <w:rFonts w:ascii="Times New Roman" w:hAnsi="Times New Roman"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49050D7A" w14:textId="77777777" w:rsidR="00FF79CC" w:rsidRDefault="00A07CBB">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61E2D3E4"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55E7B21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4A8C5A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9B427B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58EF5B1B" w14:textId="77777777">
        <w:trPr>
          <w:trHeight w:val="68"/>
        </w:trPr>
        <w:tc>
          <w:tcPr>
            <w:tcW w:w="673" w:type="dxa"/>
            <w:tcBorders>
              <w:top w:val="single" w:sz="2" w:space="0" w:color="000000"/>
              <w:bottom w:val="single" w:sz="2" w:space="0" w:color="000000"/>
              <w:right w:val="single" w:sz="2" w:space="0" w:color="000000"/>
            </w:tcBorders>
          </w:tcPr>
          <w:p w14:paraId="05719C0A" w14:textId="77777777" w:rsidR="00FF79CC" w:rsidRDefault="00A07CBB">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727BF044" w14:textId="77777777" w:rsidR="00FF79CC" w:rsidRDefault="00A07CBB">
            <w:pPr>
              <w:pStyle w:val="afff3"/>
              <w:jc w:val="center"/>
              <w:rPr>
                <w:rFonts w:ascii="Times New Roman" w:hAnsi="Times New Roman"/>
                <w:sz w:val="18"/>
              </w:rPr>
            </w:pPr>
            <w:r>
              <w:rPr>
                <w:rFonts w:ascii="Times New Roman" w:hAnsi="Times New Roman"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17BD493B" w14:textId="77777777" w:rsidR="00FF79CC" w:rsidRDefault="00A07CBB">
            <w:pPr>
              <w:pStyle w:val="afff3"/>
              <w:jc w:val="center"/>
              <w:rPr>
                <w:rFonts w:ascii="Times New Roman" w:hAnsi="Times New Roman"/>
                <w:sz w:val="18"/>
              </w:rPr>
            </w:pPr>
            <w:r>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53AF1EE5"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0041157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BE0C9F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9B03BB4"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48C87B51" w14:textId="77777777">
        <w:trPr>
          <w:trHeight w:val="68"/>
        </w:trPr>
        <w:tc>
          <w:tcPr>
            <w:tcW w:w="673" w:type="dxa"/>
            <w:tcBorders>
              <w:top w:val="single" w:sz="2" w:space="0" w:color="000000"/>
              <w:bottom w:val="single" w:sz="2" w:space="0" w:color="000000"/>
              <w:right w:val="single" w:sz="2" w:space="0" w:color="000000"/>
            </w:tcBorders>
          </w:tcPr>
          <w:p w14:paraId="7186F82B" w14:textId="77777777" w:rsidR="00FF79CC" w:rsidRDefault="00A07CBB">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22" w:type="dxa"/>
            <w:tcBorders>
              <w:top w:val="single" w:sz="2" w:space="0" w:color="000000"/>
              <w:left w:val="single" w:sz="2" w:space="0" w:color="000000"/>
              <w:bottom w:val="single" w:sz="2" w:space="0" w:color="000000"/>
              <w:right w:val="single" w:sz="2" w:space="0" w:color="000000"/>
            </w:tcBorders>
          </w:tcPr>
          <w:p w14:paraId="61EB6FE5" w14:textId="77777777" w:rsidR="00FF79CC" w:rsidRDefault="00A07CBB">
            <w:pPr>
              <w:pStyle w:val="afff3"/>
              <w:jc w:val="center"/>
              <w:rPr>
                <w:rFonts w:ascii="Times New Roman" w:hAnsi="Times New Roman"/>
                <w:sz w:val="18"/>
              </w:rPr>
            </w:pPr>
            <w:r>
              <w:rPr>
                <w:rFonts w:ascii="Times New Roman" w:hAnsi="Times New Roman"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2030A226" w14:textId="77777777" w:rsidR="00FF79CC" w:rsidRDefault="00A07CBB">
            <w:pPr>
              <w:pStyle w:val="afff3"/>
              <w:jc w:val="center"/>
              <w:rPr>
                <w:rFonts w:ascii="Times New Roman" w:hAnsi="Times New Roman"/>
                <w:sz w:val="18"/>
              </w:rPr>
            </w:pPr>
            <w:r>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04C94C3F"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397EC87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FDCF37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A75EB1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357A4FD2" w14:textId="77777777">
        <w:trPr>
          <w:trHeight w:val="68"/>
        </w:trPr>
        <w:tc>
          <w:tcPr>
            <w:tcW w:w="673" w:type="dxa"/>
            <w:tcBorders>
              <w:top w:val="single" w:sz="2" w:space="0" w:color="000000"/>
              <w:bottom w:val="single" w:sz="2" w:space="0" w:color="000000"/>
              <w:right w:val="single" w:sz="2" w:space="0" w:color="000000"/>
            </w:tcBorders>
          </w:tcPr>
          <w:p w14:paraId="4E2FA179" w14:textId="77777777" w:rsidR="00FF79CC" w:rsidRDefault="00A07CBB">
            <w:pPr>
              <w:pStyle w:val="afff3"/>
              <w:jc w:val="center"/>
              <w:rPr>
                <w:rFonts w:ascii="Times New Roman" w:hAnsi="Times New Roman"/>
                <w:sz w:val="18"/>
              </w:rPr>
            </w:pPr>
            <w:r>
              <w:rPr>
                <w:rFonts w:ascii="Times New Roman" w:hAnsi="Times New Roman"/>
                <w:sz w:val="18"/>
              </w:rPr>
              <w:t>11</w:t>
            </w:r>
          </w:p>
        </w:tc>
        <w:tc>
          <w:tcPr>
            <w:tcW w:w="1622" w:type="dxa"/>
            <w:tcBorders>
              <w:top w:val="single" w:sz="2" w:space="0" w:color="000000"/>
              <w:left w:val="single" w:sz="2" w:space="0" w:color="000000"/>
              <w:bottom w:val="single" w:sz="2" w:space="0" w:color="000000"/>
              <w:right w:val="single" w:sz="2" w:space="0" w:color="000000"/>
            </w:tcBorders>
          </w:tcPr>
          <w:p w14:paraId="14529100" w14:textId="77777777" w:rsidR="00FF79CC" w:rsidRDefault="00A07CBB">
            <w:pPr>
              <w:pStyle w:val="afff3"/>
              <w:jc w:val="center"/>
              <w:rPr>
                <w:rFonts w:ascii="Times New Roman" w:hAnsi="Times New Roman"/>
                <w:sz w:val="18"/>
              </w:rPr>
            </w:pPr>
            <w:r>
              <w:rPr>
                <w:rFonts w:ascii="Times New Roman" w:hAnsi="Times New Roman"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3E917202" w14:textId="77777777" w:rsidR="00FF79CC" w:rsidRDefault="00A07CBB">
            <w:pPr>
              <w:pStyle w:val="afff3"/>
              <w:jc w:val="center"/>
              <w:rPr>
                <w:rFonts w:ascii="Times New Roman" w:hAnsi="Times New Roman"/>
                <w:sz w:val="18"/>
              </w:rPr>
            </w:pPr>
            <w:r>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6CCF9BBA"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73962913"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2B2BD8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E1CE49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3D513851" w14:textId="77777777">
        <w:trPr>
          <w:trHeight w:val="68"/>
        </w:trPr>
        <w:tc>
          <w:tcPr>
            <w:tcW w:w="673" w:type="dxa"/>
            <w:tcBorders>
              <w:top w:val="single" w:sz="2" w:space="0" w:color="000000"/>
              <w:bottom w:val="single" w:sz="2" w:space="0" w:color="000000"/>
              <w:right w:val="single" w:sz="2" w:space="0" w:color="000000"/>
            </w:tcBorders>
          </w:tcPr>
          <w:p w14:paraId="3054F28C" w14:textId="77777777" w:rsidR="00FF79CC" w:rsidRDefault="00A07CBB">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622" w:type="dxa"/>
            <w:tcBorders>
              <w:top w:val="single" w:sz="2" w:space="0" w:color="000000"/>
              <w:left w:val="single" w:sz="2" w:space="0" w:color="000000"/>
              <w:bottom w:val="single" w:sz="2" w:space="0" w:color="000000"/>
              <w:right w:val="single" w:sz="2" w:space="0" w:color="000000"/>
            </w:tcBorders>
          </w:tcPr>
          <w:p w14:paraId="45E9B4BC" w14:textId="77777777" w:rsidR="00FF79CC" w:rsidRDefault="00A07CBB">
            <w:pPr>
              <w:pStyle w:val="afff3"/>
              <w:jc w:val="center"/>
              <w:rPr>
                <w:rFonts w:ascii="Times New Roman" w:hAnsi="Times New Roman"/>
                <w:sz w:val="18"/>
              </w:rPr>
            </w:pPr>
            <w:r>
              <w:rPr>
                <w:rFonts w:ascii="Times New Roman" w:hAnsi="Times New Roman"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31C75BE7" w14:textId="77777777" w:rsidR="00FF79CC" w:rsidRDefault="00A07CBB">
            <w:pPr>
              <w:pStyle w:val="afff3"/>
              <w:jc w:val="center"/>
              <w:rPr>
                <w:rFonts w:ascii="Times New Roman" w:hAnsi="Times New Roman"/>
                <w:sz w:val="18"/>
              </w:rPr>
            </w:pPr>
            <w:r>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481D6AF5"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B9D222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6331FC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3256322A"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21"/>
            <w:commentRangeEnd w:id="121"/>
            <w:r>
              <w:commentReference w:id="121"/>
            </w:r>
          </w:p>
        </w:tc>
      </w:tr>
    </w:tbl>
    <w:p w14:paraId="6FEA57E2" w14:textId="77777777" w:rsidR="00FF79CC" w:rsidRDefault="00A07CBB">
      <w:pPr>
        <w:pStyle w:val="a1"/>
        <w:numPr>
          <w:ilvl w:val="0"/>
          <w:numId w:val="4"/>
        </w:numPr>
        <w:ind w:left="0" w:firstLine="480"/>
      </w:pPr>
      <w:r>
        <w:rPr>
          <w:rFonts w:hint="eastAsia"/>
        </w:rPr>
        <w:t>公告表（</w:t>
      </w:r>
      <w:r>
        <w:t>Announcement</w:t>
      </w:r>
      <w:r>
        <w:rPr>
          <w:rFonts w:hint="eastAsia"/>
        </w:rPr>
        <w:t>）</w:t>
      </w:r>
    </w:p>
    <w:p w14:paraId="0C3A7EDA" w14:textId="77777777" w:rsidR="00FF79CC" w:rsidRDefault="00A07CBB">
      <w:pPr>
        <w:pStyle w:val="a1"/>
        <w:ind w:firstLine="480"/>
      </w:pPr>
      <w:r>
        <w:rPr>
          <w:rFonts w:hint="eastAsia"/>
        </w:rPr>
        <w:t>用于发布相关的公告信息，包括讲座，比赛，会议等类型，公告表（</w:t>
      </w:r>
      <w:r>
        <w:t>Announcement</w:t>
      </w:r>
      <w:r>
        <w:rPr>
          <w:rFonts w:hint="eastAsia"/>
        </w:rPr>
        <w:t>）的设计如表</w:t>
      </w:r>
      <w:r>
        <w:t>3-2</w:t>
      </w:r>
      <w:r>
        <w:rPr>
          <w:rFonts w:hint="eastAsia"/>
        </w:rPr>
        <w:t>所示</w:t>
      </w:r>
      <w:r>
        <w:rPr>
          <w:rFonts w:hint="eastAsia"/>
        </w:rPr>
        <w:t>:</w:t>
      </w:r>
    </w:p>
    <w:p w14:paraId="3B212D83" w14:textId="77777777" w:rsidR="00FF79CC" w:rsidRDefault="00A07CBB">
      <w:pPr>
        <w:pStyle w:val="a1"/>
        <w:spacing w:beforeLines="50" w:before="156"/>
        <w:ind w:firstLineChars="0" w:firstLine="0"/>
        <w:jc w:val="center"/>
        <w:rPr>
          <w:sz w:val="21"/>
        </w:rPr>
      </w:pPr>
      <w:r>
        <w:rPr>
          <w:rFonts w:hint="eastAsia"/>
          <w:sz w:val="21"/>
        </w:rPr>
        <w:t>表</w:t>
      </w:r>
      <w:r>
        <w:rPr>
          <w:sz w:val="21"/>
        </w:rPr>
        <w:t xml:space="preserve">3-2 </w:t>
      </w:r>
      <w:r>
        <w:rPr>
          <w:rFonts w:hint="eastAsia"/>
          <w:sz w:val="21"/>
        </w:rPr>
        <w:t>公告表（</w:t>
      </w:r>
      <w:r>
        <w:rPr>
          <w:sz w:val="21"/>
        </w:rPr>
        <w:t>Announcement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FF79CC" w14:paraId="5659E6D6"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02DBDCE6" w14:textId="77777777" w:rsidR="00FF79CC" w:rsidRDefault="00A07CBB">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7B62305" w14:textId="77777777" w:rsidR="00FF79CC" w:rsidRDefault="00A07CBB">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16A4AE4" w14:textId="77777777" w:rsidR="00FF79CC" w:rsidRDefault="00A07CBB">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5C7CFAA" w14:textId="77777777" w:rsidR="00FF79CC" w:rsidRDefault="00A07CBB">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D76877E" w14:textId="77777777" w:rsidR="00FF79CC" w:rsidRDefault="00A07CBB">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38EBB3" w14:textId="77777777" w:rsidR="00FF79CC" w:rsidRDefault="00A07CBB">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5DB726D7" w14:textId="77777777" w:rsidR="00FF79CC" w:rsidRDefault="00A07CBB">
            <w:pPr>
              <w:jc w:val="center"/>
              <w:rPr>
                <w:sz w:val="18"/>
              </w:rPr>
            </w:pPr>
            <w:r>
              <w:rPr>
                <w:rFonts w:hint="eastAsia"/>
                <w:sz w:val="18"/>
              </w:rPr>
              <w:t>外键</w:t>
            </w:r>
          </w:p>
        </w:tc>
      </w:tr>
      <w:tr w:rsidR="00FF79CC" w14:paraId="7C0C40E3" w14:textId="77777777">
        <w:tc>
          <w:tcPr>
            <w:tcW w:w="668" w:type="dxa"/>
            <w:tcBorders>
              <w:top w:val="single" w:sz="2" w:space="0" w:color="000000"/>
              <w:bottom w:val="single" w:sz="2" w:space="0" w:color="000000"/>
              <w:right w:val="single" w:sz="2" w:space="0" w:color="000000"/>
            </w:tcBorders>
          </w:tcPr>
          <w:p w14:paraId="51F98CB0" w14:textId="77777777" w:rsidR="00FF79CC" w:rsidRDefault="00A07CBB">
            <w:pPr>
              <w:pStyle w:val="afff3"/>
              <w:jc w:val="center"/>
              <w:rPr>
                <w:rFonts w:ascii="Times New Roman" w:hAnsi="Times New Roman"/>
                <w:sz w:val="18"/>
              </w:rPr>
            </w:pPr>
            <w:r>
              <w:rPr>
                <w:rFonts w:ascii="Times New Roman" w:hAnsi="Times New Roman"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6D9719D2" w14:textId="77777777" w:rsidR="00FF79CC" w:rsidRDefault="00A07CBB">
            <w:pPr>
              <w:pStyle w:val="afff3"/>
              <w:jc w:val="center"/>
              <w:rPr>
                <w:rFonts w:ascii="Times New Roman" w:hAnsi="Times New Roman"/>
                <w:sz w:val="18"/>
              </w:rPr>
            </w:pPr>
            <w:r>
              <w:rPr>
                <w:rFonts w:ascii="Times New Roman" w:hAnsi="Times New Roman"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58C67DFB" w14:textId="77777777" w:rsidR="00FF79CC" w:rsidRDefault="00A07CBB">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51DBE737"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7C420B6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CBD951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00D5F4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7BF0C8CC" w14:textId="77777777">
        <w:tc>
          <w:tcPr>
            <w:tcW w:w="668" w:type="dxa"/>
            <w:tcBorders>
              <w:top w:val="single" w:sz="2" w:space="0" w:color="000000"/>
              <w:bottom w:val="single" w:sz="2" w:space="0" w:color="000000"/>
              <w:right w:val="single" w:sz="2" w:space="0" w:color="000000"/>
            </w:tcBorders>
          </w:tcPr>
          <w:p w14:paraId="7D224377" w14:textId="77777777" w:rsidR="00FF79CC" w:rsidRDefault="00A07CBB">
            <w:pPr>
              <w:pStyle w:val="afff3"/>
              <w:jc w:val="center"/>
              <w:rPr>
                <w:rFonts w:ascii="Times New Roman" w:hAnsi="Times New Roman"/>
                <w:sz w:val="18"/>
              </w:rPr>
            </w:pPr>
            <w:r>
              <w:rPr>
                <w:rFonts w:ascii="Times New Roman" w:hAnsi="Times New Roman"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268327F0" w14:textId="77777777" w:rsidR="00FF79CC" w:rsidRDefault="00A07CBB">
            <w:pPr>
              <w:pStyle w:val="afff3"/>
              <w:jc w:val="center"/>
              <w:rPr>
                <w:rFonts w:ascii="Times New Roman" w:hAnsi="Times New Roman"/>
                <w:sz w:val="18"/>
              </w:rPr>
            </w:pPr>
            <w:r>
              <w:rPr>
                <w:rFonts w:ascii="Times New Roman" w:hAnsi="Times New Roman"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109FF7D5" w14:textId="77777777" w:rsidR="00FF79CC" w:rsidRDefault="00A07CBB">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63F37175"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0D546F7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B46146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4A88C4C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2D715BAF" w14:textId="77777777">
        <w:tc>
          <w:tcPr>
            <w:tcW w:w="668" w:type="dxa"/>
            <w:tcBorders>
              <w:top w:val="single" w:sz="2" w:space="0" w:color="000000"/>
              <w:bottom w:val="single" w:sz="2" w:space="0" w:color="000000"/>
              <w:right w:val="single" w:sz="2" w:space="0" w:color="000000"/>
            </w:tcBorders>
          </w:tcPr>
          <w:p w14:paraId="5F542C26" w14:textId="77777777" w:rsidR="00FF79CC" w:rsidRDefault="00A07CBB">
            <w:pPr>
              <w:pStyle w:val="afff3"/>
              <w:jc w:val="center"/>
              <w:rPr>
                <w:rFonts w:ascii="Times New Roman" w:hAnsi="Times New Roman"/>
                <w:sz w:val="18"/>
              </w:rPr>
            </w:pPr>
            <w:r>
              <w:rPr>
                <w:rFonts w:ascii="Times New Roman" w:hAnsi="Times New Roman"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3B2E9954" w14:textId="77777777" w:rsidR="00FF79CC" w:rsidRDefault="00A07CBB">
            <w:pPr>
              <w:pStyle w:val="afff3"/>
              <w:jc w:val="center"/>
              <w:rPr>
                <w:rFonts w:ascii="Times New Roman" w:hAnsi="Times New Roman"/>
                <w:sz w:val="18"/>
              </w:rPr>
            </w:pPr>
            <w:r>
              <w:rPr>
                <w:rFonts w:ascii="Times New Roman" w:hAnsi="Times New Roman"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05BCF819" w14:textId="77777777" w:rsidR="00FF79CC" w:rsidRDefault="00A07CBB">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3D867C9F" w14:textId="77777777" w:rsidR="00FF79CC" w:rsidRDefault="00A07CBB">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6B67B9A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54AFA7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87862C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2672D267" w14:textId="77777777">
        <w:tc>
          <w:tcPr>
            <w:tcW w:w="668" w:type="dxa"/>
            <w:tcBorders>
              <w:top w:val="single" w:sz="2" w:space="0" w:color="000000"/>
              <w:bottom w:val="single" w:sz="2" w:space="0" w:color="000000"/>
              <w:right w:val="single" w:sz="2" w:space="0" w:color="000000"/>
            </w:tcBorders>
          </w:tcPr>
          <w:p w14:paraId="70D70CAE" w14:textId="77777777" w:rsidR="00FF79CC" w:rsidRDefault="00A07CBB">
            <w:pPr>
              <w:pStyle w:val="afff3"/>
              <w:jc w:val="center"/>
              <w:rPr>
                <w:rFonts w:ascii="Times New Roman" w:hAnsi="Times New Roman"/>
                <w:sz w:val="18"/>
              </w:rPr>
            </w:pPr>
            <w:r>
              <w:rPr>
                <w:rFonts w:ascii="Times New Roman" w:hAnsi="Times New Roman"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050E73B0" w14:textId="77777777" w:rsidR="00FF79CC" w:rsidRDefault="00A07CBB">
            <w:pPr>
              <w:pStyle w:val="afff3"/>
              <w:jc w:val="center"/>
              <w:rPr>
                <w:rFonts w:ascii="Times New Roman" w:hAnsi="Times New Roman"/>
                <w:sz w:val="18"/>
              </w:rPr>
            </w:pPr>
            <w:r>
              <w:rPr>
                <w:rFonts w:ascii="Times New Roman" w:hAnsi="Times New Roman"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1678DFD0" w14:textId="77777777" w:rsidR="00FF79CC" w:rsidRDefault="00A07CBB">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362EDCDE"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3EDC143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C00DE4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85BD7C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6AD599A9" w14:textId="77777777">
        <w:tc>
          <w:tcPr>
            <w:tcW w:w="668" w:type="dxa"/>
            <w:tcBorders>
              <w:top w:val="single" w:sz="2" w:space="0" w:color="000000"/>
              <w:bottom w:val="single" w:sz="2" w:space="0" w:color="000000"/>
              <w:right w:val="single" w:sz="2" w:space="0" w:color="000000"/>
            </w:tcBorders>
          </w:tcPr>
          <w:p w14:paraId="1DFE87B8" w14:textId="77777777" w:rsidR="00FF79CC" w:rsidRDefault="00A07CBB">
            <w:pPr>
              <w:pStyle w:val="afff3"/>
              <w:jc w:val="center"/>
              <w:rPr>
                <w:rFonts w:ascii="Times New Roman" w:hAnsi="Times New Roman"/>
                <w:sz w:val="18"/>
              </w:rPr>
            </w:pPr>
            <w:r>
              <w:rPr>
                <w:rFonts w:ascii="Times New Roman" w:hAnsi="Times New Roman"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48A97090" w14:textId="77777777" w:rsidR="00FF79CC" w:rsidRDefault="00A07CBB">
            <w:pPr>
              <w:pStyle w:val="afff3"/>
              <w:jc w:val="center"/>
              <w:rPr>
                <w:rFonts w:ascii="Times New Roman" w:hAnsi="Times New Roman"/>
                <w:sz w:val="18"/>
              </w:rPr>
            </w:pPr>
            <w:r>
              <w:rPr>
                <w:rFonts w:ascii="Times New Roman" w:hAnsi="Times New Roman"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27503289" w14:textId="77777777" w:rsidR="00FF79CC" w:rsidRDefault="00A07CBB">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4AAF6CAA"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6E886C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1868183"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02371E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43AF21B5" w14:textId="77777777">
        <w:tc>
          <w:tcPr>
            <w:tcW w:w="668" w:type="dxa"/>
            <w:tcBorders>
              <w:top w:val="single" w:sz="2" w:space="0" w:color="000000"/>
              <w:bottom w:val="single" w:sz="2" w:space="0" w:color="000000"/>
              <w:right w:val="single" w:sz="2" w:space="0" w:color="000000"/>
            </w:tcBorders>
          </w:tcPr>
          <w:p w14:paraId="1F74D412" w14:textId="77777777" w:rsidR="00FF79CC" w:rsidRDefault="00A07CBB">
            <w:pPr>
              <w:pStyle w:val="afff3"/>
              <w:jc w:val="center"/>
              <w:rPr>
                <w:rFonts w:ascii="Times New Roman" w:hAnsi="Times New Roman"/>
                <w:sz w:val="18"/>
              </w:rPr>
            </w:pPr>
            <w:r>
              <w:rPr>
                <w:rFonts w:ascii="Times New Roman" w:hAnsi="Times New Roman"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5FF87926" w14:textId="77777777" w:rsidR="00FF79CC" w:rsidRDefault="00A07CBB">
            <w:pPr>
              <w:pStyle w:val="afff3"/>
              <w:jc w:val="center"/>
              <w:rPr>
                <w:rFonts w:ascii="Times New Roman" w:hAnsi="Times New Roman"/>
                <w:sz w:val="18"/>
              </w:rPr>
            </w:pPr>
            <w:r>
              <w:rPr>
                <w:rFonts w:ascii="Times New Roman" w:hAnsi="Times New Roman"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5A4C9300" w14:textId="77777777" w:rsidR="00FF79CC" w:rsidRDefault="00A07CBB">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46B04BEE"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745DB6A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34688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799D5E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4013A9B5" w14:textId="77777777">
        <w:tc>
          <w:tcPr>
            <w:tcW w:w="668" w:type="dxa"/>
            <w:tcBorders>
              <w:top w:val="single" w:sz="2" w:space="0" w:color="000000"/>
              <w:bottom w:val="single" w:sz="2" w:space="0" w:color="000000"/>
              <w:right w:val="single" w:sz="2" w:space="0" w:color="000000"/>
            </w:tcBorders>
          </w:tcPr>
          <w:p w14:paraId="30ACF818" w14:textId="77777777" w:rsidR="00FF79CC" w:rsidRDefault="00A07CBB">
            <w:pPr>
              <w:pStyle w:val="afff3"/>
              <w:jc w:val="center"/>
              <w:rPr>
                <w:rFonts w:ascii="Times New Roman" w:hAnsi="Times New Roman"/>
                <w:sz w:val="18"/>
              </w:rPr>
            </w:pPr>
            <w:r>
              <w:rPr>
                <w:rFonts w:ascii="Times New Roman" w:hAnsi="Times New Roman"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76B6744D" w14:textId="77777777" w:rsidR="00FF79CC" w:rsidRDefault="00A07CBB">
            <w:pPr>
              <w:pStyle w:val="afff3"/>
              <w:jc w:val="center"/>
              <w:rPr>
                <w:rFonts w:ascii="Times New Roman" w:hAnsi="Times New Roman"/>
                <w:sz w:val="18"/>
              </w:rPr>
            </w:pPr>
            <w:r>
              <w:rPr>
                <w:rFonts w:ascii="Times New Roman" w:hAnsi="Times New Roman"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5098A808" w14:textId="77777777" w:rsidR="00FF79CC" w:rsidRDefault="00A07CBB">
            <w:pPr>
              <w:pStyle w:val="afff3"/>
              <w:jc w:val="center"/>
              <w:rPr>
                <w:rFonts w:ascii="Times New Roman" w:hAnsi="Times New Roman"/>
                <w:sz w:val="18"/>
              </w:rPr>
            </w:pPr>
            <w:r>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0B7310B4"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58547C0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C2783B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2F5F06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7B90F509" w14:textId="77777777">
        <w:tc>
          <w:tcPr>
            <w:tcW w:w="668" w:type="dxa"/>
            <w:tcBorders>
              <w:top w:val="single" w:sz="2" w:space="0" w:color="000000"/>
              <w:bottom w:val="single" w:sz="2" w:space="0" w:color="000000"/>
              <w:right w:val="single" w:sz="2" w:space="0" w:color="000000"/>
            </w:tcBorders>
          </w:tcPr>
          <w:p w14:paraId="4D6250E1" w14:textId="77777777" w:rsidR="00FF79CC" w:rsidRDefault="00A07CBB">
            <w:pPr>
              <w:pStyle w:val="afff3"/>
              <w:jc w:val="center"/>
              <w:rPr>
                <w:rFonts w:ascii="Times New Roman" w:hAnsi="Times New Roman"/>
                <w:sz w:val="18"/>
              </w:rPr>
            </w:pPr>
            <w:r>
              <w:rPr>
                <w:rFonts w:ascii="Times New Roman" w:hAnsi="Times New Roman"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4FC5B68E" w14:textId="77777777" w:rsidR="00FF79CC" w:rsidRDefault="00A07CBB">
            <w:pPr>
              <w:pStyle w:val="afff3"/>
              <w:jc w:val="center"/>
              <w:rPr>
                <w:rFonts w:ascii="Times New Roman" w:hAnsi="Times New Roman"/>
                <w:sz w:val="18"/>
              </w:rPr>
            </w:pPr>
            <w:r>
              <w:rPr>
                <w:rFonts w:ascii="Times New Roman" w:hAnsi="Times New Roman"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6EF95839" w14:textId="77777777" w:rsidR="00FF79CC" w:rsidRDefault="00A07CBB">
            <w:pPr>
              <w:pStyle w:val="afff3"/>
              <w:jc w:val="center"/>
              <w:rPr>
                <w:rFonts w:ascii="Times New Roman" w:hAnsi="Times New Roman"/>
                <w:sz w:val="18"/>
              </w:rPr>
            </w:pPr>
            <w:r>
              <w:rPr>
                <w:rFonts w:ascii="Times New Roman" w:hAnsi="Times New Roman"/>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6EBA7F76"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03B8BC5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11E33C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EB5B29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3BB2516F" w14:textId="77777777">
        <w:tc>
          <w:tcPr>
            <w:tcW w:w="668" w:type="dxa"/>
            <w:tcBorders>
              <w:top w:val="single" w:sz="2" w:space="0" w:color="000000"/>
              <w:bottom w:val="single" w:sz="2" w:space="0" w:color="000000"/>
              <w:right w:val="single" w:sz="2" w:space="0" w:color="000000"/>
            </w:tcBorders>
          </w:tcPr>
          <w:p w14:paraId="03156497" w14:textId="77777777" w:rsidR="00FF79CC" w:rsidRDefault="00A07CBB">
            <w:pPr>
              <w:pStyle w:val="afff3"/>
              <w:jc w:val="center"/>
              <w:rPr>
                <w:rFonts w:ascii="Times New Roman" w:hAnsi="Times New Roman"/>
                <w:sz w:val="18"/>
              </w:rPr>
            </w:pPr>
            <w:r>
              <w:rPr>
                <w:rFonts w:ascii="Times New Roman" w:hAnsi="Times New Roman"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66C0B451" w14:textId="77777777" w:rsidR="00FF79CC" w:rsidRDefault="00A07CBB">
            <w:pPr>
              <w:pStyle w:val="afff3"/>
              <w:jc w:val="center"/>
              <w:rPr>
                <w:rFonts w:ascii="Times New Roman" w:hAnsi="Times New Roman"/>
                <w:sz w:val="18"/>
              </w:rPr>
            </w:pPr>
            <w:r>
              <w:rPr>
                <w:rFonts w:ascii="Times New Roman" w:hAnsi="Times New Roman"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09D281DD" w14:textId="77777777" w:rsidR="00FF79CC" w:rsidRDefault="00A07CBB">
            <w:pPr>
              <w:pStyle w:val="afff3"/>
              <w:jc w:val="center"/>
              <w:rPr>
                <w:rFonts w:ascii="Times New Roman" w:hAnsi="Times New Roman"/>
                <w:sz w:val="18"/>
              </w:rPr>
            </w:pPr>
            <w:r>
              <w:rPr>
                <w:rFonts w:ascii="Times New Roman" w:hAnsi="Times New Roman"/>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6BCCBE1E"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28A6860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76F86A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C8D16D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3CC586ED" w14:textId="77777777">
        <w:tc>
          <w:tcPr>
            <w:tcW w:w="668" w:type="dxa"/>
            <w:tcBorders>
              <w:top w:val="single" w:sz="2" w:space="0" w:color="000000"/>
              <w:bottom w:val="single" w:sz="2" w:space="0" w:color="000000"/>
              <w:right w:val="single" w:sz="2" w:space="0" w:color="000000"/>
            </w:tcBorders>
          </w:tcPr>
          <w:p w14:paraId="42EAD78E" w14:textId="77777777" w:rsidR="00FF79CC" w:rsidRDefault="00A07CBB">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312" w:type="dxa"/>
            <w:tcBorders>
              <w:top w:val="single" w:sz="2" w:space="0" w:color="000000"/>
              <w:left w:val="single" w:sz="2" w:space="0" w:color="000000"/>
              <w:bottom w:val="single" w:sz="2" w:space="0" w:color="000000"/>
              <w:right w:val="single" w:sz="2" w:space="0" w:color="000000"/>
            </w:tcBorders>
          </w:tcPr>
          <w:p w14:paraId="465C4052" w14:textId="77777777" w:rsidR="00FF79CC" w:rsidRDefault="00A07CBB">
            <w:pPr>
              <w:pStyle w:val="afff3"/>
              <w:jc w:val="center"/>
              <w:rPr>
                <w:rFonts w:ascii="Times New Roman" w:hAnsi="Times New Roman"/>
                <w:sz w:val="18"/>
              </w:rPr>
            </w:pPr>
            <w:r>
              <w:rPr>
                <w:rFonts w:ascii="Times New Roman" w:hAnsi="Times New Roman"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5C1C6C8B" w14:textId="77777777" w:rsidR="00FF79CC" w:rsidRDefault="00A07CBB">
            <w:pPr>
              <w:pStyle w:val="afff3"/>
              <w:jc w:val="center"/>
              <w:rPr>
                <w:rFonts w:ascii="Times New Roman" w:hAnsi="Times New Roman"/>
                <w:sz w:val="18"/>
              </w:rPr>
            </w:pPr>
            <w:r>
              <w:rPr>
                <w:rFonts w:ascii="Times New Roman" w:hAnsi="Times New Roman"/>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497CF9C5"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5A86DC4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2BD3DE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0FB890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034C9112" w14:textId="77777777">
        <w:tc>
          <w:tcPr>
            <w:tcW w:w="668" w:type="dxa"/>
            <w:tcBorders>
              <w:top w:val="single" w:sz="2" w:space="0" w:color="000000"/>
              <w:bottom w:val="single" w:sz="2" w:space="0" w:color="000000"/>
              <w:right w:val="single" w:sz="2" w:space="0" w:color="000000"/>
            </w:tcBorders>
          </w:tcPr>
          <w:p w14:paraId="00D5FC5B" w14:textId="77777777" w:rsidR="00FF79CC" w:rsidRDefault="00A07CBB">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312" w:type="dxa"/>
            <w:tcBorders>
              <w:top w:val="single" w:sz="2" w:space="0" w:color="000000"/>
              <w:left w:val="single" w:sz="2" w:space="0" w:color="000000"/>
              <w:bottom w:val="single" w:sz="2" w:space="0" w:color="000000"/>
              <w:right w:val="single" w:sz="2" w:space="0" w:color="000000"/>
            </w:tcBorders>
          </w:tcPr>
          <w:p w14:paraId="2C3EE2C3" w14:textId="77777777" w:rsidR="00FF79CC" w:rsidRDefault="00A07CBB">
            <w:pPr>
              <w:pStyle w:val="afff3"/>
              <w:jc w:val="center"/>
              <w:rPr>
                <w:rFonts w:ascii="Times New Roman" w:hAnsi="Times New Roman"/>
                <w:sz w:val="18"/>
              </w:rPr>
            </w:pPr>
            <w:r>
              <w:rPr>
                <w:rFonts w:ascii="Times New Roman" w:hAnsi="Times New Roman"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038E130F" w14:textId="77777777" w:rsidR="00FF79CC" w:rsidRDefault="00A07CBB">
            <w:pPr>
              <w:pStyle w:val="afff3"/>
              <w:jc w:val="center"/>
              <w:rPr>
                <w:rFonts w:ascii="Times New Roman" w:hAnsi="Times New Roman"/>
                <w:sz w:val="18"/>
              </w:rPr>
            </w:pPr>
            <w:r>
              <w:rPr>
                <w:rFonts w:ascii="Times New Roman" w:hAnsi="Times New Roman"/>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7C7DD89C"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02EBDD0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D8B63F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787797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61BBA28D" w14:textId="77777777">
        <w:tc>
          <w:tcPr>
            <w:tcW w:w="668" w:type="dxa"/>
            <w:tcBorders>
              <w:top w:val="single" w:sz="2" w:space="0" w:color="000000"/>
              <w:bottom w:val="single" w:sz="2" w:space="0" w:color="000000"/>
              <w:right w:val="single" w:sz="2" w:space="0" w:color="000000"/>
            </w:tcBorders>
          </w:tcPr>
          <w:p w14:paraId="2B661F28" w14:textId="77777777" w:rsidR="00FF79CC" w:rsidRDefault="00A07CBB">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312" w:type="dxa"/>
            <w:tcBorders>
              <w:top w:val="single" w:sz="2" w:space="0" w:color="000000"/>
              <w:left w:val="single" w:sz="2" w:space="0" w:color="000000"/>
              <w:bottom w:val="single" w:sz="2" w:space="0" w:color="000000"/>
              <w:right w:val="single" w:sz="2" w:space="0" w:color="000000"/>
            </w:tcBorders>
          </w:tcPr>
          <w:p w14:paraId="07C5FD2E" w14:textId="77777777" w:rsidR="00FF79CC" w:rsidRDefault="00A07CBB">
            <w:pPr>
              <w:pStyle w:val="afff3"/>
              <w:jc w:val="center"/>
              <w:rPr>
                <w:rFonts w:ascii="Times New Roman" w:hAnsi="Times New Roman"/>
                <w:sz w:val="18"/>
              </w:rPr>
            </w:pPr>
            <w:r>
              <w:rPr>
                <w:rFonts w:ascii="Times New Roman" w:hAnsi="Times New Roman"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518E884E" w14:textId="77777777" w:rsidR="00FF79CC" w:rsidRDefault="00A07CBB">
            <w:pPr>
              <w:pStyle w:val="afff3"/>
              <w:jc w:val="center"/>
              <w:rPr>
                <w:rFonts w:ascii="Times New Roman" w:hAnsi="Times New Roman"/>
                <w:sz w:val="18"/>
              </w:rPr>
            </w:pPr>
            <w:r>
              <w:rPr>
                <w:rFonts w:ascii="Times New Roman" w:hAnsi="Times New Roman"/>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640FF3D2"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5309B72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6C504C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F5602F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0577ECAE" w14:textId="77777777">
        <w:tc>
          <w:tcPr>
            <w:tcW w:w="668" w:type="dxa"/>
            <w:tcBorders>
              <w:top w:val="single" w:sz="2" w:space="0" w:color="000000"/>
              <w:bottom w:val="single" w:sz="2" w:space="0" w:color="000000"/>
              <w:right w:val="single" w:sz="2" w:space="0" w:color="000000"/>
            </w:tcBorders>
          </w:tcPr>
          <w:p w14:paraId="7657F49A" w14:textId="77777777" w:rsidR="00FF79CC" w:rsidRDefault="00A07CBB">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3</w:t>
            </w:r>
          </w:p>
        </w:tc>
        <w:tc>
          <w:tcPr>
            <w:tcW w:w="1312" w:type="dxa"/>
            <w:tcBorders>
              <w:top w:val="single" w:sz="2" w:space="0" w:color="000000"/>
              <w:left w:val="single" w:sz="2" w:space="0" w:color="000000"/>
              <w:bottom w:val="single" w:sz="2" w:space="0" w:color="000000"/>
              <w:right w:val="single" w:sz="2" w:space="0" w:color="000000"/>
            </w:tcBorders>
          </w:tcPr>
          <w:p w14:paraId="274FC20A" w14:textId="77777777" w:rsidR="00FF79CC" w:rsidRDefault="00A07CBB">
            <w:pPr>
              <w:pStyle w:val="afff3"/>
              <w:jc w:val="center"/>
              <w:rPr>
                <w:rFonts w:ascii="Times New Roman" w:hAnsi="Times New Roman"/>
                <w:sz w:val="18"/>
              </w:rPr>
            </w:pPr>
            <w:r>
              <w:rPr>
                <w:rFonts w:ascii="Times New Roman" w:hAnsi="Times New Roman"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39D3CA7B" w14:textId="77777777" w:rsidR="00FF79CC" w:rsidRDefault="00A07CBB">
            <w:pPr>
              <w:pStyle w:val="afff3"/>
              <w:jc w:val="center"/>
              <w:rPr>
                <w:rFonts w:ascii="Times New Roman" w:hAnsi="Times New Roman"/>
                <w:sz w:val="18"/>
              </w:rPr>
            </w:pPr>
            <w:r>
              <w:rPr>
                <w:rFonts w:ascii="Times New Roman" w:hAnsi="Times New Roman"/>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0D0BAA27"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138B490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17C4CA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894AF33"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22"/>
            <w:commentRangeEnd w:id="122"/>
            <w:r>
              <w:commentReference w:id="122"/>
            </w:r>
          </w:p>
        </w:tc>
      </w:tr>
    </w:tbl>
    <w:p w14:paraId="64BF8E60" w14:textId="77777777" w:rsidR="00FF79CC" w:rsidRDefault="00A07CBB">
      <w:pPr>
        <w:pStyle w:val="a1"/>
        <w:numPr>
          <w:ilvl w:val="0"/>
          <w:numId w:val="4"/>
        </w:numPr>
        <w:ind w:left="0" w:firstLine="480"/>
      </w:pPr>
      <w:r>
        <w:rPr>
          <w:rFonts w:hint="eastAsia"/>
        </w:rPr>
        <w:t>公告类别表（</w:t>
      </w:r>
      <w:r>
        <w:rPr>
          <w:rFonts w:hint="eastAsia"/>
        </w:rPr>
        <w:t>AnnouncementTag</w:t>
      </w:r>
      <w:r>
        <w:rPr>
          <w:rFonts w:hint="eastAsia"/>
        </w:rPr>
        <w:t>）</w:t>
      </w:r>
    </w:p>
    <w:p w14:paraId="23C5D770" w14:textId="77777777" w:rsidR="00FF79CC" w:rsidRDefault="00A07CBB">
      <w:pPr>
        <w:pStyle w:val="a1"/>
        <w:ind w:firstLine="480"/>
      </w:pPr>
      <w:r>
        <w:rPr>
          <w:rFonts w:hint="eastAsia"/>
        </w:rPr>
        <w:t>用于表示公告的种类，</w:t>
      </w:r>
      <w:r>
        <w:rPr>
          <w:rFonts w:hint="eastAsia"/>
          <w:color w:val="000000" w:themeColor="text1"/>
        </w:rPr>
        <w:t>公告类别表</w:t>
      </w:r>
      <w:r>
        <w:rPr>
          <w:rFonts w:hint="eastAsia"/>
        </w:rPr>
        <w:t>（</w:t>
      </w:r>
      <w:r>
        <w:rPr>
          <w:rFonts w:hint="eastAsia"/>
        </w:rPr>
        <w:t>AnnouncementTag</w:t>
      </w:r>
      <w:r>
        <w:rPr>
          <w:rFonts w:hint="eastAsia"/>
        </w:rPr>
        <w:t>）的设计如表</w:t>
      </w:r>
      <w:r>
        <w:t>3-3</w:t>
      </w:r>
      <w:r>
        <w:rPr>
          <w:rFonts w:hint="eastAsia"/>
        </w:rPr>
        <w:t>所示</w:t>
      </w:r>
      <w:r>
        <w:rPr>
          <w:rFonts w:hint="eastAsia"/>
        </w:rPr>
        <w:t>:</w:t>
      </w:r>
    </w:p>
    <w:p w14:paraId="77E6A000" w14:textId="77777777" w:rsidR="00FF79CC" w:rsidRDefault="00A07CBB">
      <w:pPr>
        <w:pStyle w:val="a1"/>
        <w:spacing w:beforeLines="50" w:before="156"/>
        <w:ind w:firstLineChars="0" w:firstLine="0"/>
        <w:jc w:val="center"/>
        <w:rPr>
          <w:sz w:val="21"/>
        </w:rPr>
      </w:pPr>
      <w:r>
        <w:rPr>
          <w:rFonts w:hint="eastAsia"/>
          <w:sz w:val="21"/>
        </w:rPr>
        <w:t>表</w:t>
      </w:r>
      <w:r>
        <w:rPr>
          <w:sz w:val="21"/>
        </w:rPr>
        <w:t xml:space="preserve">3-3 </w:t>
      </w:r>
      <w:r>
        <w:rPr>
          <w:rFonts w:hint="eastAsia"/>
          <w:sz w:val="21"/>
        </w:rPr>
        <w:t>公告类别表（</w:t>
      </w:r>
      <w:r>
        <w:rPr>
          <w:rFonts w:hint="eastAsia"/>
          <w:sz w:val="21"/>
        </w:rPr>
        <w:t>AnnouncementTag</w:t>
      </w:r>
      <w:r>
        <w:rPr>
          <w:rFonts w:hint="eastAsia"/>
          <w:sz w:val="21"/>
        </w:rPr>
        <w:t>）</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680"/>
        <w:gridCol w:w="709"/>
      </w:tblGrid>
      <w:tr w:rsidR="00FF79CC" w14:paraId="440A11EE" w14:textId="77777777">
        <w:tc>
          <w:tcPr>
            <w:tcW w:w="668" w:type="dxa"/>
            <w:tcBorders>
              <w:top w:val="single" w:sz="2" w:space="0" w:color="000000"/>
              <w:bottom w:val="single" w:sz="2" w:space="0" w:color="000000"/>
              <w:right w:val="single" w:sz="2" w:space="0" w:color="000000"/>
            </w:tcBorders>
            <w:shd w:val="clear" w:color="auto" w:fill="FFFFFF" w:themeFill="background1"/>
          </w:tcPr>
          <w:p w14:paraId="659528AB" w14:textId="77777777" w:rsidR="00FF79CC" w:rsidRDefault="00A07CBB">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6460DF3" w14:textId="77777777" w:rsidR="00FF79CC" w:rsidRDefault="00A07CBB">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891F758" w14:textId="77777777" w:rsidR="00FF79CC" w:rsidRDefault="00A07CBB">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2CAE387" w14:textId="77777777" w:rsidR="00FF79CC" w:rsidRDefault="00A07CBB">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C8795D8" w14:textId="77777777" w:rsidR="00FF79CC" w:rsidRDefault="00A07CBB">
            <w:pPr>
              <w:jc w:val="center"/>
              <w:rPr>
                <w:sz w:val="18"/>
                <w:szCs w:val="18"/>
              </w:rPr>
            </w:pPr>
            <w:r>
              <w:rPr>
                <w:rFonts w:hint="eastAsia"/>
                <w:sz w:val="18"/>
                <w:szCs w:val="18"/>
              </w:rPr>
              <w:t>主键</w:t>
            </w:r>
          </w:p>
        </w:tc>
        <w:tc>
          <w:tcPr>
            <w:tcW w:w="68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88C7D92" w14:textId="77777777" w:rsidR="00FF79CC" w:rsidRDefault="00A07CBB">
            <w:pPr>
              <w:jc w:val="center"/>
              <w:rPr>
                <w:sz w:val="18"/>
                <w:szCs w:val="18"/>
              </w:rPr>
            </w:pPr>
            <w:r>
              <w:rPr>
                <w:rFonts w:hint="eastAsia"/>
                <w:sz w:val="18"/>
                <w:szCs w:val="18"/>
              </w:rPr>
              <w:t>非空</w:t>
            </w:r>
          </w:p>
        </w:tc>
        <w:tc>
          <w:tcPr>
            <w:tcW w:w="709" w:type="dxa"/>
            <w:tcBorders>
              <w:top w:val="single" w:sz="2" w:space="0" w:color="000000"/>
              <w:left w:val="single" w:sz="2" w:space="0" w:color="000000"/>
              <w:bottom w:val="single" w:sz="2" w:space="0" w:color="000000"/>
            </w:tcBorders>
            <w:shd w:val="clear" w:color="auto" w:fill="FFFFFF" w:themeFill="background1"/>
          </w:tcPr>
          <w:p w14:paraId="40BA3EDA" w14:textId="77777777" w:rsidR="00FF79CC" w:rsidRDefault="00A07CBB">
            <w:pPr>
              <w:jc w:val="center"/>
              <w:rPr>
                <w:sz w:val="18"/>
                <w:szCs w:val="18"/>
              </w:rPr>
            </w:pPr>
            <w:r>
              <w:rPr>
                <w:rFonts w:hint="eastAsia"/>
                <w:sz w:val="18"/>
                <w:szCs w:val="18"/>
              </w:rPr>
              <w:t>外键</w:t>
            </w:r>
          </w:p>
        </w:tc>
      </w:tr>
      <w:tr w:rsidR="00FF79CC" w14:paraId="01B38BE3" w14:textId="77777777">
        <w:tc>
          <w:tcPr>
            <w:tcW w:w="668" w:type="dxa"/>
            <w:tcBorders>
              <w:top w:val="single" w:sz="2" w:space="0" w:color="000000"/>
              <w:bottom w:val="single" w:sz="2" w:space="0" w:color="000000"/>
              <w:right w:val="single" w:sz="2" w:space="0" w:color="000000"/>
            </w:tcBorders>
          </w:tcPr>
          <w:p w14:paraId="515E9E0B" w14:textId="77777777" w:rsidR="00FF79CC" w:rsidRDefault="00A07CBB">
            <w:pPr>
              <w:pStyle w:val="afff3"/>
              <w:jc w:val="center"/>
              <w:rPr>
                <w:rFonts w:ascii="Times New Roman" w:hAnsi="Times New Roman"/>
                <w:sz w:val="18"/>
              </w:rPr>
            </w:pPr>
            <w:r>
              <w:rPr>
                <w:rFonts w:ascii="Times New Roman" w:hAnsi="Times New Roman"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35E1E9E2" w14:textId="77777777" w:rsidR="00FF79CC" w:rsidRDefault="00A07CBB">
            <w:pPr>
              <w:pStyle w:val="afff3"/>
              <w:jc w:val="center"/>
              <w:rPr>
                <w:rFonts w:ascii="Times New Roman" w:hAnsi="Times New Roman"/>
                <w:sz w:val="18"/>
              </w:rPr>
            </w:pPr>
            <w:r>
              <w:rPr>
                <w:rFonts w:ascii="Times New Roman" w:hAnsi="Times New Roman"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36D64D6E" w14:textId="77777777" w:rsidR="00FF79CC" w:rsidRDefault="00A07CBB">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566555FE"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8A0D3B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680" w:type="dxa"/>
            <w:tcBorders>
              <w:top w:val="single" w:sz="2" w:space="0" w:color="000000"/>
              <w:left w:val="single" w:sz="2" w:space="0" w:color="000000"/>
              <w:bottom w:val="single" w:sz="2" w:space="0" w:color="000000"/>
              <w:right w:val="single" w:sz="2" w:space="0" w:color="000000"/>
            </w:tcBorders>
          </w:tcPr>
          <w:p w14:paraId="1CE77A5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774D0111"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23"/>
            <w:commentRangeEnd w:id="123"/>
            <w:r>
              <w:commentReference w:id="123"/>
            </w:r>
          </w:p>
        </w:tc>
      </w:tr>
    </w:tbl>
    <w:p w14:paraId="600A38F6" w14:textId="77777777" w:rsidR="00FF79CC" w:rsidRDefault="00A07CBB">
      <w:pPr>
        <w:pStyle w:val="a1"/>
        <w:ind w:firstLineChars="0"/>
        <w:jc w:val="right"/>
        <w:rPr>
          <w:sz w:val="21"/>
        </w:rPr>
      </w:pPr>
      <w:r>
        <w:rPr>
          <w:rFonts w:hint="eastAsia"/>
          <w:sz w:val="21"/>
        </w:rPr>
        <w:lastRenderedPageBreak/>
        <w:t>续表</w:t>
      </w:r>
      <w:r>
        <w:rPr>
          <w:rFonts w:hint="eastAsia"/>
          <w:sz w:val="21"/>
        </w:rPr>
        <w:t>3</w:t>
      </w:r>
      <w:r>
        <w:rPr>
          <w:sz w:val="21"/>
        </w:rPr>
        <w:t>-3</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276"/>
        <w:gridCol w:w="567"/>
        <w:gridCol w:w="709"/>
        <w:gridCol w:w="709"/>
      </w:tblGrid>
      <w:tr w:rsidR="00FF79CC" w14:paraId="5A2C9C3B" w14:textId="77777777">
        <w:trPr>
          <w:trHeight w:val="68"/>
        </w:trPr>
        <w:tc>
          <w:tcPr>
            <w:tcW w:w="673" w:type="dxa"/>
            <w:tcBorders>
              <w:top w:val="single" w:sz="2" w:space="0" w:color="000000"/>
              <w:bottom w:val="single" w:sz="2" w:space="0" w:color="000000"/>
              <w:right w:val="single" w:sz="2" w:space="0" w:color="000000"/>
            </w:tcBorders>
          </w:tcPr>
          <w:p w14:paraId="033829BD" w14:textId="77777777" w:rsidR="00FF79CC" w:rsidRDefault="00A07CBB">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1CA5DF26" w14:textId="77777777" w:rsidR="00FF79CC" w:rsidRDefault="00A07CBB">
            <w:pPr>
              <w:pStyle w:val="afff3"/>
              <w:jc w:val="center"/>
              <w:rPr>
                <w:rFonts w:ascii="Times New Roman" w:hAnsi="Times New Roman"/>
                <w:sz w:val="18"/>
              </w:rPr>
            </w:pPr>
            <w:r>
              <w:rPr>
                <w:rFonts w:ascii="Times New Roman" w:hAnsi="Times New Roman"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226E8415" w14:textId="77777777" w:rsidR="00FF79CC" w:rsidRDefault="00A07CBB">
            <w:pPr>
              <w:pStyle w:val="afff3"/>
              <w:jc w:val="center"/>
              <w:rPr>
                <w:rFonts w:ascii="Times New Roman" w:hAnsi="Times New Roman"/>
                <w:sz w:val="18"/>
              </w:rPr>
            </w:pPr>
            <w:r>
              <w:rPr>
                <w:rFonts w:ascii="Times New Roman" w:hAnsi="Times New Roman"/>
                <w:sz w:val="18"/>
              </w:rPr>
              <w:t>ANNOUNCEMENTTAGNAME</w:t>
            </w:r>
          </w:p>
        </w:tc>
        <w:tc>
          <w:tcPr>
            <w:tcW w:w="1276" w:type="dxa"/>
            <w:tcBorders>
              <w:top w:val="single" w:sz="2" w:space="0" w:color="000000"/>
              <w:left w:val="single" w:sz="2" w:space="0" w:color="000000"/>
              <w:bottom w:val="single" w:sz="2" w:space="0" w:color="000000"/>
              <w:right w:val="single" w:sz="2" w:space="0" w:color="000000"/>
            </w:tcBorders>
          </w:tcPr>
          <w:p w14:paraId="04CDEADB"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6AB78323"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D2EBCA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508B5A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2EE9DDDC" w14:textId="77777777">
        <w:trPr>
          <w:trHeight w:val="68"/>
        </w:trPr>
        <w:tc>
          <w:tcPr>
            <w:tcW w:w="673" w:type="dxa"/>
            <w:tcBorders>
              <w:top w:val="single" w:sz="2" w:space="0" w:color="000000"/>
              <w:bottom w:val="single" w:sz="2" w:space="0" w:color="000000"/>
              <w:right w:val="single" w:sz="2" w:space="0" w:color="000000"/>
            </w:tcBorders>
          </w:tcPr>
          <w:p w14:paraId="7C726CDB" w14:textId="77777777" w:rsidR="00FF79CC" w:rsidRDefault="00A07CBB">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4CC6FD34" w14:textId="77777777" w:rsidR="00FF79CC" w:rsidRDefault="00A07CBB">
            <w:pPr>
              <w:pStyle w:val="afff3"/>
              <w:jc w:val="center"/>
              <w:rPr>
                <w:rFonts w:ascii="Times New Roman" w:hAnsi="Times New Roman"/>
                <w:sz w:val="18"/>
              </w:rPr>
            </w:pPr>
            <w:r>
              <w:rPr>
                <w:rFonts w:ascii="Times New Roman" w:hAnsi="Times New Roman"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08EC803F" w14:textId="77777777" w:rsidR="00FF79CC" w:rsidRDefault="00A07CBB">
            <w:pPr>
              <w:pStyle w:val="afff3"/>
              <w:jc w:val="center"/>
              <w:rPr>
                <w:rFonts w:ascii="Times New Roman" w:hAnsi="Times New Roman"/>
                <w:sz w:val="18"/>
              </w:rPr>
            </w:pPr>
            <w:r>
              <w:rPr>
                <w:rFonts w:ascii="Times New Roman" w:hAnsi="Times New Roman"/>
                <w:sz w:val="18"/>
              </w:rPr>
              <w:t>ANNOUNCEMENTTAGCOLOR</w:t>
            </w:r>
          </w:p>
        </w:tc>
        <w:tc>
          <w:tcPr>
            <w:tcW w:w="1276" w:type="dxa"/>
            <w:tcBorders>
              <w:top w:val="single" w:sz="2" w:space="0" w:color="000000"/>
              <w:left w:val="single" w:sz="2" w:space="0" w:color="000000"/>
              <w:bottom w:val="single" w:sz="2" w:space="0" w:color="000000"/>
              <w:right w:val="single" w:sz="2" w:space="0" w:color="000000"/>
            </w:tcBorders>
          </w:tcPr>
          <w:p w14:paraId="7400A7E2"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58356F6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4FEB3D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0A45B2D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0FCC86DC" w14:textId="77777777">
        <w:trPr>
          <w:trHeight w:val="68"/>
        </w:trPr>
        <w:tc>
          <w:tcPr>
            <w:tcW w:w="673" w:type="dxa"/>
            <w:tcBorders>
              <w:top w:val="single" w:sz="2" w:space="0" w:color="000000"/>
              <w:bottom w:val="single" w:sz="2" w:space="0" w:color="000000"/>
              <w:right w:val="single" w:sz="2" w:space="0" w:color="000000"/>
            </w:tcBorders>
          </w:tcPr>
          <w:p w14:paraId="5CF103E8" w14:textId="77777777" w:rsidR="00FF79CC" w:rsidRDefault="00A07CBB">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52FC3F5" w14:textId="77777777" w:rsidR="00FF79CC" w:rsidRDefault="00A07CBB">
            <w:pPr>
              <w:pStyle w:val="afff3"/>
              <w:jc w:val="center"/>
              <w:rPr>
                <w:rFonts w:ascii="Times New Roman" w:hAnsi="Times New Roman"/>
                <w:sz w:val="18"/>
              </w:rPr>
            </w:pPr>
            <w:r>
              <w:rPr>
                <w:rFonts w:ascii="Times New Roman" w:hAnsi="Times New Roman"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347D5E54" w14:textId="77777777" w:rsidR="00FF79CC" w:rsidRDefault="00A07CBB">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48988B91"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567" w:type="dxa"/>
            <w:tcBorders>
              <w:top w:val="single" w:sz="2" w:space="0" w:color="000000"/>
              <w:left w:val="single" w:sz="2" w:space="0" w:color="000000"/>
              <w:bottom w:val="single" w:sz="2" w:space="0" w:color="000000"/>
              <w:right w:val="single" w:sz="2" w:space="0" w:color="000000"/>
            </w:tcBorders>
          </w:tcPr>
          <w:p w14:paraId="1F2F055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9ED391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4CB3262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1A49A290" w14:textId="77777777">
        <w:trPr>
          <w:trHeight w:val="68"/>
        </w:trPr>
        <w:tc>
          <w:tcPr>
            <w:tcW w:w="673" w:type="dxa"/>
            <w:tcBorders>
              <w:top w:val="single" w:sz="2" w:space="0" w:color="000000"/>
              <w:bottom w:val="single" w:sz="2" w:space="0" w:color="000000"/>
              <w:right w:val="single" w:sz="2" w:space="0" w:color="000000"/>
            </w:tcBorders>
          </w:tcPr>
          <w:p w14:paraId="345E58B9" w14:textId="77777777" w:rsidR="00FF79CC" w:rsidRDefault="00A07CBB">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227E90E5" w14:textId="77777777" w:rsidR="00FF79CC" w:rsidRDefault="00A07CBB">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6C8952F1" w14:textId="77777777" w:rsidR="00FF79CC" w:rsidRDefault="00A07CBB">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6B3FD8C4"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567" w:type="dxa"/>
            <w:tcBorders>
              <w:top w:val="single" w:sz="2" w:space="0" w:color="000000"/>
              <w:left w:val="single" w:sz="2" w:space="0" w:color="000000"/>
              <w:bottom w:val="single" w:sz="2" w:space="0" w:color="000000"/>
              <w:right w:val="single" w:sz="2" w:space="0" w:color="000000"/>
            </w:tcBorders>
          </w:tcPr>
          <w:p w14:paraId="0B6BC2B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01A263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46392B94"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65F1BAE7" w14:textId="77777777">
        <w:trPr>
          <w:trHeight w:val="68"/>
        </w:trPr>
        <w:tc>
          <w:tcPr>
            <w:tcW w:w="673" w:type="dxa"/>
            <w:tcBorders>
              <w:top w:val="single" w:sz="2" w:space="0" w:color="000000"/>
              <w:bottom w:val="single" w:sz="2" w:space="0" w:color="000000"/>
              <w:right w:val="single" w:sz="2" w:space="0" w:color="000000"/>
            </w:tcBorders>
          </w:tcPr>
          <w:p w14:paraId="15EE20F8" w14:textId="77777777" w:rsidR="00FF79CC" w:rsidRDefault="00A07CBB">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6B73757A" w14:textId="77777777" w:rsidR="00FF79CC" w:rsidRDefault="00A07CBB">
            <w:pPr>
              <w:pStyle w:val="afff3"/>
              <w:jc w:val="center"/>
              <w:rPr>
                <w:rFonts w:ascii="Times New Roman" w:hAnsi="Times New Roman"/>
                <w:sz w:val="18"/>
              </w:rPr>
            </w:pPr>
            <w:r>
              <w:rPr>
                <w:rFonts w:ascii="Times New Roman" w:hAnsi="Times New Roman"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476EA9AE" w14:textId="77777777" w:rsidR="00FF79CC" w:rsidRDefault="00A07CBB">
            <w:pPr>
              <w:pStyle w:val="afff3"/>
              <w:jc w:val="center"/>
              <w:rPr>
                <w:rFonts w:ascii="Times New Roman" w:hAnsi="Times New Roman"/>
                <w:sz w:val="18"/>
              </w:rPr>
            </w:pPr>
            <w:r>
              <w:rPr>
                <w:rFonts w:ascii="Times New Roman" w:hAnsi="Times New Roman"/>
                <w:sz w:val="18"/>
              </w:rPr>
              <w:t>NEEDSTARTTIME</w:t>
            </w:r>
          </w:p>
        </w:tc>
        <w:tc>
          <w:tcPr>
            <w:tcW w:w="1276" w:type="dxa"/>
            <w:tcBorders>
              <w:top w:val="single" w:sz="2" w:space="0" w:color="000000"/>
              <w:left w:val="single" w:sz="2" w:space="0" w:color="000000"/>
              <w:bottom w:val="single" w:sz="2" w:space="0" w:color="000000"/>
              <w:right w:val="single" w:sz="2" w:space="0" w:color="000000"/>
            </w:tcBorders>
          </w:tcPr>
          <w:p w14:paraId="7B704276"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567" w:type="dxa"/>
            <w:tcBorders>
              <w:top w:val="single" w:sz="2" w:space="0" w:color="000000"/>
              <w:left w:val="single" w:sz="2" w:space="0" w:color="000000"/>
              <w:bottom w:val="single" w:sz="2" w:space="0" w:color="000000"/>
              <w:right w:val="single" w:sz="2" w:space="0" w:color="000000"/>
            </w:tcBorders>
          </w:tcPr>
          <w:p w14:paraId="1CB2A94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0D1588FA" w14:textId="77777777" w:rsidR="00FF79CC" w:rsidRDefault="00FF79CC">
            <w:pPr>
              <w:pStyle w:val="afff3"/>
              <w:jc w:val="center"/>
              <w:rPr>
                <w:rFonts w:ascii="Times New Roman" w:hAnsi="Times New Roman"/>
                <w:sz w:val="18"/>
              </w:rPr>
            </w:pPr>
          </w:p>
        </w:tc>
        <w:tc>
          <w:tcPr>
            <w:tcW w:w="709" w:type="dxa"/>
            <w:tcBorders>
              <w:top w:val="single" w:sz="2" w:space="0" w:color="000000"/>
              <w:left w:val="single" w:sz="2" w:space="0" w:color="000000"/>
              <w:bottom w:val="single" w:sz="2" w:space="0" w:color="000000"/>
            </w:tcBorders>
          </w:tcPr>
          <w:p w14:paraId="0E34936C"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24"/>
            <w:commentRangeEnd w:id="124"/>
            <w:r>
              <w:commentReference w:id="124"/>
            </w:r>
          </w:p>
        </w:tc>
      </w:tr>
    </w:tbl>
    <w:p w14:paraId="059C2A21" w14:textId="77777777" w:rsidR="00FF79CC" w:rsidRDefault="00A07CBB">
      <w:pPr>
        <w:pStyle w:val="a1"/>
        <w:numPr>
          <w:ilvl w:val="0"/>
          <w:numId w:val="4"/>
        </w:numPr>
        <w:ind w:left="0" w:firstLine="480"/>
      </w:pPr>
      <w:r>
        <w:rPr>
          <w:rFonts w:hint="eastAsia"/>
        </w:rPr>
        <w:t>新闻表（</w:t>
      </w:r>
      <w:r>
        <w:rPr>
          <w:rFonts w:hint="eastAsia"/>
        </w:rPr>
        <w:t>News</w:t>
      </w:r>
      <w:r>
        <w:rPr>
          <w:rFonts w:hint="eastAsia"/>
        </w:rPr>
        <w:t>）</w:t>
      </w:r>
    </w:p>
    <w:p w14:paraId="5308F147" w14:textId="77777777" w:rsidR="00FF79CC" w:rsidRDefault="00A07CBB">
      <w:pPr>
        <w:pStyle w:val="a1"/>
        <w:ind w:firstLine="480"/>
      </w:pPr>
      <w:r>
        <w:rPr>
          <w:rFonts w:hint="eastAsia"/>
        </w:rPr>
        <w:t>用于发布相关的新闻，包括一系列的类型（见</w:t>
      </w:r>
      <w:r>
        <w:rPr>
          <w:rFonts w:hint="eastAsia"/>
        </w:rPr>
        <w:t>NewsTag</w:t>
      </w:r>
      <w:r>
        <w:rPr>
          <w:rFonts w:hint="eastAsia"/>
        </w:rPr>
        <w:t>表），新闻表（</w:t>
      </w:r>
      <w:r>
        <w:t>News</w:t>
      </w:r>
      <w:r>
        <w:rPr>
          <w:rFonts w:hint="eastAsia"/>
        </w:rPr>
        <w:t>）的设计如下表</w:t>
      </w:r>
      <w:r>
        <w:t>3-4</w:t>
      </w:r>
      <w:r>
        <w:rPr>
          <w:rFonts w:hint="eastAsia"/>
        </w:rPr>
        <w:t>所示：</w:t>
      </w:r>
    </w:p>
    <w:p w14:paraId="191D20F7" w14:textId="77777777" w:rsidR="00FF79CC" w:rsidRDefault="00A07CBB">
      <w:pPr>
        <w:pStyle w:val="a1"/>
        <w:spacing w:beforeLines="50" w:before="156"/>
        <w:ind w:firstLineChars="0" w:firstLine="0"/>
        <w:jc w:val="center"/>
        <w:rPr>
          <w:sz w:val="21"/>
        </w:rPr>
      </w:pPr>
      <w:r>
        <w:rPr>
          <w:rFonts w:hint="eastAsia"/>
          <w:sz w:val="21"/>
        </w:rPr>
        <w:t>表</w:t>
      </w:r>
      <w:r>
        <w:rPr>
          <w:sz w:val="21"/>
        </w:rPr>
        <w:t xml:space="preserve">3-4 </w:t>
      </w:r>
      <w:r>
        <w:rPr>
          <w:rFonts w:hint="eastAsia"/>
          <w:sz w:val="21"/>
        </w:rPr>
        <w:t>新闻表（</w:t>
      </w:r>
      <w:r>
        <w:rPr>
          <w:rFonts w:hint="eastAsia"/>
          <w:sz w:val="21"/>
        </w:rPr>
        <w:t>News</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FF79CC" w14:paraId="73FE52CC" w14:textId="77777777">
        <w:tc>
          <w:tcPr>
            <w:tcW w:w="673" w:type="dxa"/>
            <w:tcBorders>
              <w:top w:val="single" w:sz="2" w:space="0" w:color="000000"/>
              <w:bottom w:val="single" w:sz="2" w:space="0" w:color="000000"/>
              <w:right w:val="single" w:sz="2" w:space="0" w:color="000000"/>
            </w:tcBorders>
            <w:shd w:val="clear" w:color="auto" w:fill="FFFFFF" w:themeFill="background1"/>
          </w:tcPr>
          <w:p w14:paraId="0D8653FD" w14:textId="77777777" w:rsidR="00FF79CC" w:rsidRDefault="00A07CBB">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550C37C" w14:textId="77777777" w:rsidR="00FF79CC" w:rsidRDefault="00A07CBB">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6685D31" w14:textId="77777777" w:rsidR="00FF79CC" w:rsidRDefault="00A07CBB">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CBDF11" w14:textId="77777777" w:rsidR="00FF79CC" w:rsidRDefault="00A07CBB">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43966D8" w14:textId="77777777" w:rsidR="00FF79CC" w:rsidRDefault="00A07CBB">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92B33DF" w14:textId="77777777" w:rsidR="00FF79CC" w:rsidRDefault="00A07CBB">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0971F630" w14:textId="77777777" w:rsidR="00FF79CC" w:rsidRDefault="00A07CBB">
            <w:pPr>
              <w:jc w:val="center"/>
              <w:rPr>
                <w:sz w:val="18"/>
                <w:szCs w:val="18"/>
              </w:rPr>
            </w:pPr>
            <w:r>
              <w:rPr>
                <w:rFonts w:hint="eastAsia"/>
                <w:sz w:val="18"/>
                <w:szCs w:val="18"/>
              </w:rPr>
              <w:t>外键</w:t>
            </w:r>
          </w:p>
        </w:tc>
      </w:tr>
      <w:tr w:rsidR="00FF79CC" w14:paraId="74E1314F" w14:textId="77777777">
        <w:tc>
          <w:tcPr>
            <w:tcW w:w="673" w:type="dxa"/>
            <w:tcBorders>
              <w:top w:val="single" w:sz="2" w:space="0" w:color="000000"/>
              <w:bottom w:val="single" w:sz="2" w:space="0" w:color="000000"/>
              <w:right w:val="single" w:sz="2" w:space="0" w:color="000000"/>
            </w:tcBorders>
          </w:tcPr>
          <w:p w14:paraId="7EBB4142" w14:textId="77777777" w:rsidR="00FF79CC" w:rsidRDefault="00A07CBB">
            <w:pPr>
              <w:pStyle w:val="afff3"/>
              <w:jc w:val="center"/>
              <w:rPr>
                <w:rFonts w:ascii="Times New Roman" w:hAnsi="Times New Roman"/>
                <w:sz w:val="18"/>
              </w:rPr>
            </w:pPr>
            <w:r>
              <w:rPr>
                <w:rFonts w:ascii="Times New Roman" w:hAnsi="Times New Roman"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70C38991" w14:textId="77777777" w:rsidR="00FF79CC" w:rsidRDefault="00A07CBB">
            <w:pPr>
              <w:pStyle w:val="afff3"/>
              <w:jc w:val="center"/>
              <w:rPr>
                <w:rFonts w:ascii="Times New Roman" w:hAnsi="Times New Roman"/>
                <w:sz w:val="18"/>
              </w:rPr>
            </w:pPr>
            <w:r>
              <w:rPr>
                <w:rFonts w:ascii="Times New Roman" w:hAnsi="Times New Roman"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188184FA" w14:textId="77777777" w:rsidR="00FF79CC" w:rsidRDefault="00A07CBB">
            <w:pPr>
              <w:pStyle w:val="afff3"/>
              <w:jc w:val="center"/>
              <w:rPr>
                <w:rFonts w:ascii="Times New Roman" w:hAnsi="Times New Roman"/>
                <w:sz w:val="18"/>
              </w:rPr>
            </w:pPr>
            <w:r>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3BD723B1"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478111F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D9B3AA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0726C1B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7E482FE0" w14:textId="77777777">
        <w:tc>
          <w:tcPr>
            <w:tcW w:w="673" w:type="dxa"/>
            <w:tcBorders>
              <w:top w:val="single" w:sz="2" w:space="0" w:color="000000"/>
              <w:bottom w:val="single" w:sz="2" w:space="0" w:color="000000"/>
              <w:right w:val="single" w:sz="2" w:space="0" w:color="000000"/>
            </w:tcBorders>
          </w:tcPr>
          <w:p w14:paraId="7E2DA2A0" w14:textId="77777777" w:rsidR="00FF79CC" w:rsidRDefault="00A07CBB">
            <w:pPr>
              <w:pStyle w:val="afff3"/>
              <w:jc w:val="center"/>
              <w:rPr>
                <w:rFonts w:ascii="Times New Roman" w:hAnsi="Times New Roman"/>
                <w:sz w:val="18"/>
              </w:rPr>
            </w:pPr>
            <w:r>
              <w:rPr>
                <w:rFonts w:ascii="Times New Roman" w:hAnsi="Times New Roman"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37C4C8F0" w14:textId="77777777" w:rsidR="00FF79CC" w:rsidRDefault="00A07CBB">
            <w:pPr>
              <w:pStyle w:val="afff3"/>
              <w:jc w:val="center"/>
              <w:rPr>
                <w:rFonts w:ascii="Times New Roman" w:hAnsi="Times New Roman"/>
                <w:sz w:val="18"/>
              </w:rPr>
            </w:pPr>
            <w:r>
              <w:rPr>
                <w:rFonts w:ascii="Times New Roman" w:hAnsi="Times New Roman"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135D7FEC" w14:textId="77777777" w:rsidR="00FF79CC" w:rsidRDefault="00A07CBB">
            <w:pPr>
              <w:pStyle w:val="afff3"/>
              <w:jc w:val="center"/>
              <w:rPr>
                <w:rFonts w:ascii="Times New Roman" w:hAnsi="Times New Roman"/>
                <w:sz w:val="18"/>
              </w:rPr>
            </w:pPr>
            <w:r>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05014752"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D19CC5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1BFE36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3983545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76D10FFF" w14:textId="77777777">
        <w:tc>
          <w:tcPr>
            <w:tcW w:w="673" w:type="dxa"/>
            <w:tcBorders>
              <w:top w:val="single" w:sz="2" w:space="0" w:color="000000"/>
              <w:bottom w:val="single" w:sz="2" w:space="0" w:color="000000"/>
              <w:right w:val="single" w:sz="2" w:space="0" w:color="000000"/>
            </w:tcBorders>
          </w:tcPr>
          <w:p w14:paraId="3261AF25" w14:textId="77777777" w:rsidR="00FF79CC" w:rsidRDefault="00A07CBB">
            <w:pPr>
              <w:pStyle w:val="afff3"/>
              <w:jc w:val="center"/>
              <w:rPr>
                <w:rFonts w:ascii="Times New Roman" w:hAnsi="Times New Roman"/>
                <w:sz w:val="18"/>
              </w:rPr>
            </w:pPr>
            <w:r>
              <w:rPr>
                <w:rFonts w:ascii="Times New Roman" w:hAnsi="Times New Roman"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6888E133" w14:textId="77777777" w:rsidR="00FF79CC" w:rsidRDefault="00A07CBB">
            <w:pPr>
              <w:pStyle w:val="afff3"/>
              <w:jc w:val="center"/>
              <w:rPr>
                <w:rFonts w:ascii="Times New Roman" w:hAnsi="Times New Roman"/>
                <w:sz w:val="18"/>
              </w:rPr>
            </w:pPr>
            <w:r>
              <w:rPr>
                <w:rFonts w:ascii="Times New Roman" w:hAnsi="Times New Roman"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66345BA9" w14:textId="77777777" w:rsidR="00FF79CC" w:rsidRDefault="00A07CBB">
            <w:pPr>
              <w:pStyle w:val="afff3"/>
              <w:jc w:val="center"/>
              <w:rPr>
                <w:rFonts w:ascii="Times New Roman" w:hAnsi="Times New Roman"/>
                <w:sz w:val="18"/>
              </w:rPr>
            </w:pPr>
            <w:r>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01AD3F16" w14:textId="77777777" w:rsidR="00FF79CC" w:rsidRDefault="00A07CBB">
            <w:pPr>
              <w:pStyle w:val="afff3"/>
              <w:jc w:val="center"/>
              <w:rPr>
                <w:rFonts w:ascii="Times New Roman" w:hAnsi="Times New Roman"/>
                <w:sz w:val="18"/>
              </w:rPr>
            </w:pPr>
            <w:r>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6E59D68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788DBD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2866477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22E239F7" w14:textId="77777777">
        <w:tc>
          <w:tcPr>
            <w:tcW w:w="673" w:type="dxa"/>
            <w:tcBorders>
              <w:top w:val="single" w:sz="2" w:space="0" w:color="000000"/>
              <w:bottom w:val="single" w:sz="2" w:space="0" w:color="000000"/>
              <w:right w:val="single" w:sz="2" w:space="0" w:color="000000"/>
            </w:tcBorders>
          </w:tcPr>
          <w:p w14:paraId="4D5FB36E" w14:textId="77777777" w:rsidR="00FF79CC" w:rsidRDefault="00A07CBB">
            <w:pPr>
              <w:pStyle w:val="afff3"/>
              <w:jc w:val="center"/>
              <w:rPr>
                <w:rFonts w:ascii="Times New Roman" w:hAnsi="Times New Roman"/>
                <w:sz w:val="18"/>
              </w:rPr>
            </w:pPr>
            <w:r>
              <w:rPr>
                <w:rFonts w:ascii="Times New Roman" w:hAnsi="Times New Roman"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6B735E4C" w14:textId="77777777" w:rsidR="00FF79CC" w:rsidRDefault="00A07CBB">
            <w:pPr>
              <w:pStyle w:val="afff3"/>
              <w:jc w:val="center"/>
              <w:rPr>
                <w:rFonts w:ascii="Times New Roman" w:hAnsi="Times New Roman"/>
                <w:sz w:val="18"/>
              </w:rPr>
            </w:pPr>
            <w:r>
              <w:rPr>
                <w:rFonts w:ascii="Times New Roman" w:hAnsi="Times New Roman"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43F5738F" w14:textId="77777777" w:rsidR="00FF79CC" w:rsidRDefault="00A07CBB">
            <w:pPr>
              <w:pStyle w:val="afff3"/>
              <w:jc w:val="center"/>
              <w:rPr>
                <w:rFonts w:ascii="Times New Roman" w:hAnsi="Times New Roman"/>
                <w:sz w:val="18"/>
              </w:rPr>
            </w:pPr>
            <w:r>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3A5F08CB"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6AE1376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D17343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E3B456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35185512" w14:textId="77777777">
        <w:tc>
          <w:tcPr>
            <w:tcW w:w="673" w:type="dxa"/>
            <w:tcBorders>
              <w:top w:val="single" w:sz="2" w:space="0" w:color="000000"/>
              <w:bottom w:val="single" w:sz="2" w:space="0" w:color="000000"/>
              <w:right w:val="single" w:sz="2" w:space="0" w:color="000000"/>
            </w:tcBorders>
          </w:tcPr>
          <w:p w14:paraId="5BD67F63" w14:textId="77777777" w:rsidR="00FF79CC" w:rsidRDefault="00A07CBB">
            <w:pPr>
              <w:pStyle w:val="afff3"/>
              <w:jc w:val="center"/>
              <w:rPr>
                <w:rFonts w:ascii="Times New Roman" w:hAnsi="Times New Roman"/>
                <w:sz w:val="18"/>
              </w:rPr>
            </w:pPr>
            <w:r>
              <w:rPr>
                <w:rFonts w:ascii="Times New Roman" w:hAnsi="Times New Roman"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4EE1DDD1" w14:textId="77777777" w:rsidR="00FF79CC" w:rsidRDefault="00A07CBB">
            <w:pPr>
              <w:pStyle w:val="afff3"/>
              <w:jc w:val="center"/>
              <w:rPr>
                <w:rFonts w:ascii="Times New Roman" w:hAnsi="Times New Roman"/>
                <w:sz w:val="18"/>
              </w:rPr>
            </w:pPr>
            <w:r>
              <w:rPr>
                <w:rFonts w:ascii="Times New Roman" w:hAnsi="Times New Roman"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4A07877F" w14:textId="77777777" w:rsidR="00FF79CC" w:rsidRDefault="00A07CBB">
            <w:pPr>
              <w:pStyle w:val="afff3"/>
              <w:jc w:val="center"/>
              <w:rPr>
                <w:rFonts w:ascii="Times New Roman" w:hAnsi="Times New Roman"/>
                <w:sz w:val="18"/>
              </w:rPr>
            </w:pPr>
            <w:r>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1DE5F48C"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19E3576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19DF61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3F7D0F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0DCD48F6" w14:textId="77777777">
        <w:tc>
          <w:tcPr>
            <w:tcW w:w="673" w:type="dxa"/>
            <w:tcBorders>
              <w:top w:val="single" w:sz="2" w:space="0" w:color="000000"/>
              <w:bottom w:val="single" w:sz="2" w:space="0" w:color="000000"/>
              <w:right w:val="single" w:sz="2" w:space="0" w:color="000000"/>
            </w:tcBorders>
          </w:tcPr>
          <w:p w14:paraId="01845601" w14:textId="77777777" w:rsidR="00FF79CC" w:rsidRDefault="00A07CBB">
            <w:pPr>
              <w:pStyle w:val="afff3"/>
              <w:jc w:val="center"/>
              <w:rPr>
                <w:rFonts w:ascii="Times New Roman" w:hAnsi="Times New Roman"/>
                <w:sz w:val="18"/>
              </w:rPr>
            </w:pPr>
            <w:r>
              <w:rPr>
                <w:rFonts w:ascii="Times New Roman" w:hAnsi="Times New Roman"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4CE41C42" w14:textId="77777777" w:rsidR="00FF79CC" w:rsidRDefault="00A07CBB">
            <w:pPr>
              <w:pStyle w:val="afff3"/>
              <w:jc w:val="center"/>
              <w:rPr>
                <w:rFonts w:ascii="Times New Roman" w:hAnsi="Times New Roman"/>
                <w:sz w:val="18"/>
              </w:rPr>
            </w:pPr>
            <w:r>
              <w:rPr>
                <w:rFonts w:ascii="Times New Roman" w:hAnsi="Times New Roman"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661CFD25" w14:textId="77777777" w:rsidR="00FF79CC" w:rsidRDefault="00A07CBB">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012872B3"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07C4F2F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9AA324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0157510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19E1FE85" w14:textId="77777777">
        <w:tc>
          <w:tcPr>
            <w:tcW w:w="673" w:type="dxa"/>
            <w:tcBorders>
              <w:top w:val="single" w:sz="2" w:space="0" w:color="000000"/>
              <w:bottom w:val="single" w:sz="2" w:space="0" w:color="000000"/>
              <w:right w:val="single" w:sz="2" w:space="0" w:color="000000"/>
            </w:tcBorders>
          </w:tcPr>
          <w:p w14:paraId="1774D069" w14:textId="77777777" w:rsidR="00FF79CC" w:rsidRDefault="00A07CBB">
            <w:pPr>
              <w:pStyle w:val="afff3"/>
              <w:jc w:val="center"/>
              <w:rPr>
                <w:rFonts w:ascii="Times New Roman" w:hAnsi="Times New Roman"/>
                <w:sz w:val="18"/>
              </w:rPr>
            </w:pPr>
            <w:r>
              <w:rPr>
                <w:rFonts w:ascii="Times New Roman" w:hAnsi="Times New Roman"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776C1AF7" w14:textId="77777777" w:rsidR="00FF79CC" w:rsidRDefault="00A07CBB">
            <w:pPr>
              <w:pStyle w:val="afff3"/>
              <w:jc w:val="center"/>
              <w:rPr>
                <w:rFonts w:ascii="Times New Roman" w:hAnsi="Times New Roman"/>
                <w:sz w:val="18"/>
              </w:rPr>
            </w:pPr>
            <w:r>
              <w:rPr>
                <w:rFonts w:ascii="Times New Roman" w:hAnsi="Times New Roman"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0953793C" w14:textId="77777777" w:rsidR="00FF79CC" w:rsidRDefault="00A07CBB">
            <w:pPr>
              <w:pStyle w:val="afff3"/>
              <w:jc w:val="center"/>
              <w:rPr>
                <w:rFonts w:ascii="Times New Roman" w:hAnsi="Times New Roman"/>
                <w:sz w:val="18"/>
              </w:rPr>
            </w:pPr>
            <w:r>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625E9DE1"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62DBAB9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052741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63C1443"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2767C1C3" w14:textId="77777777">
        <w:tc>
          <w:tcPr>
            <w:tcW w:w="673" w:type="dxa"/>
            <w:tcBorders>
              <w:top w:val="single" w:sz="2" w:space="0" w:color="000000"/>
              <w:bottom w:val="single" w:sz="2" w:space="0" w:color="000000"/>
              <w:right w:val="single" w:sz="2" w:space="0" w:color="000000"/>
            </w:tcBorders>
          </w:tcPr>
          <w:p w14:paraId="0DEE064B" w14:textId="77777777" w:rsidR="00FF79CC" w:rsidRDefault="00A07CBB">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7F7413C7" w14:textId="77777777" w:rsidR="00FF79CC" w:rsidRDefault="00A07CBB">
            <w:pPr>
              <w:pStyle w:val="afff3"/>
              <w:jc w:val="center"/>
              <w:rPr>
                <w:rFonts w:ascii="Times New Roman" w:hAnsi="Times New Roman"/>
                <w:sz w:val="18"/>
              </w:rPr>
            </w:pPr>
            <w:r>
              <w:rPr>
                <w:rFonts w:ascii="Times New Roman" w:hAnsi="Times New Roman"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2327C3C3" w14:textId="77777777" w:rsidR="00FF79CC" w:rsidRDefault="00A07CBB">
            <w:pPr>
              <w:pStyle w:val="afff3"/>
              <w:jc w:val="center"/>
              <w:rPr>
                <w:rFonts w:ascii="Times New Roman" w:hAnsi="Times New Roman"/>
                <w:sz w:val="18"/>
              </w:rPr>
            </w:pPr>
            <w:r>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478DDD17"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28679F9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A62FED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32D819E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51595F91" w14:textId="77777777">
        <w:tc>
          <w:tcPr>
            <w:tcW w:w="673" w:type="dxa"/>
            <w:tcBorders>
              <w:top w:val="single" w:sz="2" w:space="0" w:color="000000"/>
              <w:bottom w:val="single" w:sz="2" w:space="0" w:color="000000"/>
              <w:right w:val="single" w:sz="2" w:space="0" w:color="000000"/>
            </w:tcBorders>
          </w:tcPr>
          <w:p w14:paraId="52812ACF" w14:textId="77777777" w:rsidR="00FF79CC" w:rsidRDefault="00A07CBB">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4054204A" w14:textId="77777777" w:rsidR="00FF79CC" w:rsidRDefault="00A07CBB">
            <w:pPr>
              <w:pStyle w:val="afff3"/>
              <w:jc w:val="center"/>
              <w:rPr>
                <w:rFonts w:ascii="Times New Roman" w:hAnsi="Times New Roman"/>
                <w:sz w:val="18"/>
              </w:rPr>
            </w:pPr>
            <w:r>
              <w:rPr>
                <w:rFonts w:ascii="Times New Roman" w:hAnsi="Times New Roman"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76678F98" w14:textId="77777777" w:rsidR="00FF79CC" w:rsidRDefault="00A07CBB">
            <w:pPr>
              <w:pStyle w:val="afff3"/>
              <w:jc w:val="center"/>
              <w:rPr>
                <w:rFonts w:ascii="Times New Roman" w:hAnsi="Times New Roman"/>
                <w:sz w:val="18"/>
              </w:rPr>
            </w:pPr>
            <w:r>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7DFCBCD1"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63E48ED7"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248C41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4C988FF5"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25"/>
            <w:commentRangeEnd w:id="125"/>
            <w:r>
              <w:commentReference w:id="125"/>
            </w:r>
          </w:p>
        </w:tc>
      </w:tr>
    </w:tbl>
    <w:p w14:paraId="6CB41C02" w14:textId="77777777" w:rsidR="00FF79CC" w:rsidRDefault="00A07CBB">
      <w:pPr>
        <w:pStyle w:val="a1"/>
        <w:numPr>
          <w:ilvl w:val="0"/>
          <w:numId w:val="4"/>
        </w:numPr>
        <w:ind w:left="0" w:firstLine="480"/>
      </w:pPr>
      <w:r>
        <w:rPr>
          <w:rFonts w:hint="eastAsia"/>
        </w:rPr>
        <w:t>新闻类别表（</w:t>
      </w:r>
      <w:r>
        <w:t>NewsTag</w:t>
      </w:r>
      <w:r>
        <w:rPr>
          <w:rFonts w:hint="eastAsia"/>
        </w:rPr>
        <w:t>）</w:t>
      </w:r>
    </w:p>
    <w:p w14:paraId="54A36CDD" w14:textId="77777777" w:rsidR="00FF79CC" w:rsidRDefault="00A07CBB">
      <w:pPr>
        <w:pStyle w:val="a1"/>
        <w:ind w:firstLine="480"/>
      </w:pPr>
      <w:r>
        <w:rPr>
          <w:rFonts w:hint="eastAsia"/>
        </w:rPr>
        <w:t>用于表示新闻的类别，新闻类别表（</w:t>
      </w:r>
      <w:r>
        <w:rPr>
          <w:rFonts w:hint="eastAsia"/>
        </w:rPr>
        <w:t>NewsTag</w:t>
      </w:r>
      <w:r>
        <w:rPr>
          <w:rFonts w:hint="eastAsia"/>
        </w:rPr>
        <w:t>）的设计如表</w:t>
      </w:r>
      <w:r>
        <w:t>3-5</w:t>
      </w:r>
      <w:r>
        <w:rPr>
          <w:rFonts w:hint="eastAsia"/>
        </w:rPr>
        <w:t>所示：</w:t>
      </w:r>
    </w:p>
    <w:p w14:paraId="1C94491B" w14:textId="77777777" w:rsidR="00FF79CC" w:rsidRDefault="00A07CBB">
      <w:pPr>
        <w:pStyle w:val="a1"/>
        <w:spacing w:beforeLines="50" w:before="156"/>
        <w:ind w:firstLineChars="0" w:firstLine="0"/>
        <w:jc w:val="center"/>
        <w:rPr>
          <w:sz w:val="21"/>
        </w:rPr>
      </w:pPr>
      <w:r>
        <w:rPr>
          <w:rFonts w:hint="eastAsia"/>
          <w:sz w:val="21"/>
        </w:rPr>
        <w:t>表</w:t>
      </w:r>
      <w:r>
        <w:rPr>
          <w:sz w:val="21"/>
        </w:rPr>
        <w:t xml:space="preserve">3-5 </w:t>
      </w:r>
      <w:r>
        <w:rPr>
          <w:rFonts w:hint="eastAsia"/>
          <w:sz w:val="21"/>
        </w:rPr>
        <w:t>新闻类别表（</w:t>
      </w:r>
      <w:r>
        <w:rPr>
          <w:sz w:val="21"/>
        </w:rPr>
        <w:t>NewsTag</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FF79CC" w14:paraId="605C26D9"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FC55D15" w14:textId="77777777" w:rsidR="00FF79CC" w:rsidRDefault="00A07CBB">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190EB62" w14:textId="77777777" w:rsidR="00FF79CC" w:rsidRDefault="00A07CBB">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FA2F913" w14:textId="77777777" w:rsidR="00FF79CC" w:rsidRDefault="00A07CBB">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A3A2C03" w14:textId="77777777" w:rsidR="00FF79CC" w:rsidRDefault="00A07CBB">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4B74E53" w14:textId="77777777" w:rsidR="00FF79CC" w:rsidRDefault="00A07CBB">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7449AD3" w14:textId="77777777" w:rsidR="00FF79CC" w:rsidRDefault="00A07CBB">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3DF44DDF" w14:textId="77777777" w:rsidR="00FF79CC" w:rsidRDefault="00A07CBB">
            <w:pPr>
              <w:jc w:val="center"/>
              <w:rPr>
                <w:sz w:val="18"/>
              </w:rPr>
            </w:pPr>
            <w:r>
              <w:rPr>
                <w:rFonts w:hint="eastAsia"/>
                <w:sz w:val="18"/>
              </w:rPr>
              <w:t>外键</w:t>
            </w:r>
          </w:p>
        </w:tc>
      </w:tr>
      <w:tr w:rsidR="00FF79CC" w14:paraId="0BA00699" w14:textId="77777777">
        <w:tc>
          <w:tcPr>
            <w:tcW w:w="693" w:type="dxa"/>
            <w:tcBorders>
              <w:top w:val="single" w:sz="2" w:space="0" w:color="000000"/>
              <w:bottom w:val="single" w:sz="2" w:space="0" w:color="000000"/>
              <w:right w:val="single" w:sz="2" w:space="0" w:color="000000"/>
            </w:tcBorders>
          </w:tcPr>
          <w:p w14:paraId="4A4B2D92" w14:textId="77777777" w:rsidR="00FF79CC" w:rsidRDefault="00A07CBB">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4120129B" w14:textId="77777777" w:rsidR="00FF79CC" w:rsidRDefault="00A07CBB">
            <w:pPr>
              <w:pStyle w:val="afff3"/>
              <w:jc w:val="center"/>
              <w:rPr>
                <w:rFonts w:ascii="Times New Roman" w:hAnsi="Times New Roman"/>
                <w:sz w:val="18"/>
              </w:rPr>
            </w:pPr>
            <w:r>
              <w:rPr>
                <w:rFonts w:ascii="Times New Roman" w:hAnsi="Times New Roman"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0676929D" w14:textId="77777777" w:rsidR="00FF79CC" w:rsidRDefault="00A07CBB">
            <w:pPr>
              <w:pStyle w:val="afff3"/>
              <w:jc w:val="center"/>
              <w:rPr>
                <w:rFonts w:ascii="Times New Roman" w:hAnsi="Times New Roman"/>
                <w:sz w:val="18"/>
              </w:rPr>
            </w:pPr>
            <w:r>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0DE33D65"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1B7138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775C31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BCB26E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2314F17D" w14:textId="77777777">
        <w:tc>
          <w:tcPr>
            <w:tcW w:w="693" w:type="dxa"/>
            <w:tcBorders>
              <w:top w:val="single" w:sz="2" w:space="0" w:color="000000"/>
              <w:bottom w:val="single" w:sz="2" w:space="0" w:color="000000"/>
              <w:right w:val="single" w:sz="2" w:space="0" w:color="000000"/>
            </w:tcBorders>
          </w:tcPr>
          <w:p w14:paraId="1529C22C" w14:textId="77777777" w:rsidR="00FF79CC" w:rsidRDefault="00A07CBB">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7E0ADA5D" w14:textId="77777777" w:rsidR="00FF79CC" w:rsidRDefault="00A07CBB">
            <w:pPr>
              <w:pStyle w:val="afff3"/>
              <w:jc w:val="center"/>
              <w:rPr>
                <w:rFonts w:ascii="Times New Roman" w:hAnsi="Times New Roman"/>
                <w:sz w:val="18"/>
              </w:rPr>
            </w:pPr>
            <w:r>
              <w:rPr>
                <w:rFonts w:ascii="Times New Roman" w:hAnsi="Times New Roman"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01680D76" w14:textId="77777777" w:rsidR="00FF79CC" w:rsidRDefault="00A07CBB">
            <w:pPr>
              <w:pStyle w:val="afff3"/>
              <w:jc w:val="center"/>
              <w:rPr>
                <w:rFonts w:ascii="Times New Roman" w:hAnsi="Times New Roman"/>
                <w:sz w:val="18"/>
              </w:rPr>
            </w:pPr>
            <w:r>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0FD91C18"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7178F5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DE32B5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F03E28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126E1388" w14:textId="77777777">
        <w:tc>
          <w:tcPr>
            <w:tcW w:w="693" w:type="dxa"/>
            <w:tcBorders>
              <w:top w:val="single" w:sz="2" w:space="0" w:color="000000"/>
              <w:bottom w:val="single" w:sz="2" w:space="0" w:color="000000"/>
              <w:right w:val="single" w:sz="2" w:space="0" w:color="000000"/>
            </w:tcBorders>
          </w:tcPr>
          <w:p w14:paraId="75810998" w14:textId="77777777" w:rsidR="00FF79CC" w:rsidRDefault="00A07CBB">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725A0D78" w14:textId="77777777" w:rsidR="00FF79CC" w:rsidRDefault="00A07CBB">
            <w:pPr>
              <w:pStyle w:val="afff3"/>
              <w:jc w:val="center"/>
              <w:rPr>
                <w:rFonts w:ascii="Times New Roman" w:hAnsi="Times New Roman"/>
                <w:sz w:val="18"/>
              </w:rPr>
            </w:pPr>
            <w:r>
              <w:rPr>
                <w:rFonts w:ascii="Times New Roman" w:hAnsi="Times New Roman"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03C39B2D" w14:textId="77777777" w:rsidR="00FF79CC" w:rsidRDefault="00A07CBB">
            <w:pPr>
              <w:pStyle w:val="afff3"/>
              <w:jc w:val="center"/>
              <w:rPr>
                <w:rFonts w:ascii="Times New Roman" w:hAnsi="Times New Roman"/>
                <w:sz w:val="18"/>
              </w:rPr>
            </w:pPr>
            <w:r>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0224B417"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51D864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8B6682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8C5AC4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4D5FC640" w14:textId="77777777">
        <w:tc>
          <w:tcPr>
            <w:tcW w:w="693" w:type="dxa"/>
            <w:tcBorders>
              <w:top w:val="single" w:sz="2" w:space="0" w:color="000000"/>
              <w:bottom w:val="single" w:sz="2" w:space="0" w:color="000000"/>
              <w:right w:val="single" w:sz="2" w:space="0" w:color="000000"/>
            </w:tcBorders>
          </w:tcPr>
          <w:p w14:paraId="23EFFAAF" w14:textId="77777777" w:rsidR="00FF79CC" w:rsidRDefault="00A07CBB">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4870E0D8" w14:textId="77777777" w:rsidR="00FF79CC" w:rsidRDefault="00A07CBB">
            <w:pPr>
              <w:pStyle w:val="afff3"/>
              <w:jc w:val="center"/>
              <w:rPr>
                <w:rFonts w:ascii="Times New Roman" w:hAnsi="Times New Roman"/>
                <w:sz w:val="18"/>
              </w:rPr>
            </w:pPr>
            <w:r>
              <w:rPr>
                <w:rFonts w:ascii="Times New Roman" w:hAnsi="Times New Roman"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2D6E8D12" w14:textId="77777777" w:rsidR="00FF79CC" w:rsidRDefault="00A07CBB">
            <w:pPr>
              <w:pStyle w:val="afff3"/>
              <w:jc w:val="center"/>
              <w:rPr>
                <w:rFonts w:ascii="Times New Roman" w:hAnsi="Times New Roman"/>
                <w:sz w:val="18"/>
              </w:rPr>
            </w:pPr>
            <w:r>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0526B3C6"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38CB6A4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EB9EEB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E083ED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04303B94" w14:textId="77777777">
        <w:tc>
          <w:tcPr>
            <w:tcW w:w="693" w:type="dxa"/>
            <w:tcBorders>
              <w:top w:val="single" w:sz="2" w:space="0" w:color="000000"/>
              <w:bottom w:val="single" w:sz="2" w:space="0" w:color="000000"/>
              <w:right w:val="single" w:sz="2" w:space="0" w:color="000000"/>
            </w:tcBorders>
          </w:tcPr>
          <w:p w14:paraId="6E4560BC" w14:textId="77777777" w:rsidR="00FF79CC" w:rsidRDefault="00A07CBB">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769D042E" w14:textId="77777777" w:rsidR="00FF79CC" w:rsidRDefault="00A07CBB">
            <w:pPr>
              <w:pStyle w:val="afff3"/>
              <w:jc w:val="center"/>
              <w:rPr>
                <w:rFonts w:ascii="Times New Roman" w:hAnsi="Times New Roman"/>
                <w:sz w:val="18"/>
              </w:rPr>
            </w:pPr>
            <w:r>
              <w:rPr>
                <w:rFonts w:ascii="Times New Roman" w:hAnsi="Times New Roman"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00B64A88" w14:textId="77777777" w:rsidR="00FF79CC" w:rsidRDefault="00A07CBB">
            <w:pPr>
              <w:pStyle w:val="afff3"/>
              <w:jc w:val="center"/>
              <w:rPr>
                <w:rFonts w:ascii="Times New Roman" w:hAnsi="Times New Roman"/>
                <w:sz w:val="18"/>
              </w:rPr>
            </w:pPr>
            <w:r>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6C55F395"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386E9377"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51C16A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19E812E"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26"/>
            <w:commentRangeEnd w:id="126"/>
            <w:r>
              <w:commentReference w:id="126"/>
            </w:r>
          </w:p>
        </w:tc>
      </w:tr>
    </w:tbl>
    <w:p w14:paraId="496A4C58" w14:textId="77777777" w:rsidR="00FF79CC" w:rsidRDefault="00A07CBB">
      <w:pPr>
        <w:pStyle w:val="a1"/>
        <w:numPr>
          <w:ilvl w:val="0"/>
          <w:numId w:val="4"/>
        </w:numPr>
        <w:ind w:left="0" w:firstLine="480"/>
      </w:pPr>
      <w:commentRangeStart w:id="127"/>
      <w:r>
        <w:rPr>
          <w:rFonts w:hint="eastAsia"/>
        </w:rPr>
        <w:t>值日表（</w:t>
      </w:r>
      <w:r>
        <w:t>OnDuty</w:t>
      </w:r>
      <w:r>
        <w:rPr>
          <w:rFonts w:hint="eastAsia"/>
        </w:rPr>
        <w:t>）</w:t>
      </w:r>
      <w:commentRangeEnd w:id="127"/>
      <w:r>
        <w:commentReference w:id="127"/>
      </w:r>
    </w:p>
    <w:p w14:paraId="257FD13E" w14:textId="77777777" w:rsidR="00FF79CC" w:rsidRDefault="00A07CBB">
      <w:pPr>
        <w:ind w:firstLineChars="200" w:firstLine="480"/>
      </w:pPr>
      <w:r>
        <w:rPr>
          <w:rFonts w:hint="eastAsia"/>
        </w:rPr>
        <w:lastRenderedPageBreak/>
        <w:t>记录了值日的相关信息，包括值日周期，值日人等信息，值日表（</w:t>
      </w:r>
      <w:r>
        <w:t>OnDuty</w:t>
      </w:r>
      <w:r>
        <w:rPr>
          <w:rFonts w:hint="eastAsia"/>
        </w:rPr>
        <w:t>）的设计如表</w:t>
      </w:r>
      <w:r>
        <w:t>3-6</w:t>
      </w:r>
      <w:r>
        <w:rPr>
          <w:rFonts w:hint="eastAsia"/>
        </w:rPr>
        <w:t>所示：</w:t>
      </w:r>
    </w:p>
    <w:p w14:paraId="338AF245" w14:textId="77777777" w:rsidR="00FF79CC" w:rsidRDefault="00A07CBB">
      <w:pPr>
        <w:pStyle w:val="aff5"/>
        <w:spacing w:beforeLines="50" w:before="156"/>
        <w:ind w:firstLineChars="0" w:firstLine="0"/>
        <w:jc w:val="center"/>
        <w:rPr>
          <w:sz w:val="21"/>
        </w:rPr>
      </w:pPr>
      <w:r>
        <w:rPr>
          <w:rFonts w:hint="eastAsia"/>
          <w:sz w:val="21"/>
        </w:rPr>
        <w:t>表</w:t>
      </w:r>
      <w:r>
        <w:rPr>
          <w:sz w:val="21"/>
        </w:rPr>
        <w:t xml:space="preserve">3-6 </w:t>
      </w:r>
      <w:r>
        <w:rPr>
          <w:rFonts w:hint="eastAsia"/>
          <w:sz w:val="21"/>
        </w:rPr>
        <w:t>值日表（</w:t>
      </w:r>
      <w:r>
        <w:rPr>
          <w:rFonts w:hint="eastAsia"/>
          <w:sz w:val="21"/>
        </w:rPr>
        <w:t>OnDuty</w:t>
      </w:r>
      <w:r>
        <w:rPr>
          <w:rFonts w:hint="eastAsia"/>
          <w:sz w:val="21"/>
        </w:rPr>
        <w:t>）</w:t>
      </w:r>
      <w:commentRangeStart w:id="128"/>
      <w:commentRangeEnd w:id="128"/>
      <w:r>
        <w:commentReference w:id="128"/>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FF79CC" w14:paraId="08EBF17D" w14:textId="77777777">
        <w:tc>
          <w:tcPr>
            <w:tcW w:w="661" w:type="dxa"/>
            <w:tcBorders>
              <w:top w:val="single" w:sz="2" w:space="0" w:color="000000"/>
              <w:bottom w:val="single" w:sz="2" w:space="0" w:color="000000"/>
              <w:right w:val="single" w:sz="2" w:space="0" w:color="000000"/>
            </w:tcBorders>
            <w:shd w:val="clear" w:color="auto" w:fill="FFFFFF" w:themeFill="background1"/>
          </w:tcPr>
          <w:p w14:paraId="7B142F44" w14:textId="77777777" w:rsidR="00FF79CC" w:rsidRDefault="00A07CBB">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066366B" w14:textId="77777777" w:rsidR="00FF79CC" w:rsidRDefault="00A07CBB">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C42844E" w14:textId="77777777" w:rsidR="00FF79CC" w:rsidRDefault="00A07CBB">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EDA9195" w14:textId="77777777" w:rsidR="00FF79CC" w:rsidRDefault="00A07CBB">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20FD4AD" w14:textId="77777777" w:rsidR="00FF79CC" w:rsidRDefault="00A07CBB">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45EB8A0" w14:textId="77777777" w:rsidR="00FF79CC" w:rsidRDefault="00A07CBB">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70DDD2C6" w14:textId="77777777" w:rsidR="00FF79CC" w:rsidRDefault="00A07CBB">
            <w:pPr>
              <w:jc w:val="center"/>
              <w:rPr>
                <w:sz w:val="18"/>
              </w:rPr>
            </w:pPr>
            <w:r>
              <w:rPr>
                <w:rFonts w:hint="eastAsia"/>
                <w:sz w:val="18"/>
              </w:rPr>
              <w:t>外键</w:t>
            </w:r>
          </w:p>
        </w:tc>
      </w:tr>
      <w:tr w:rsidR="00FF79CC" w14:paraId="3D17E5AC" w14:textId="77777777">
        <w:tc>
          <w:tcPr>
            <w:tcW w:w="661" w:type="dxa"/>
            <w:tcBorders>
              <w:top w:val="single" w:sz="2" w:space="0" w:color="000000"/>
              <w:bottom w:val="single" w:sz="2" w:space="0" w:color="000000"/>
              <w:right w:val="single" w:sz="2" w:space="0" w:color="000000"/>
            </w:tcBorders>
          </w:tcPr>
          <w:p w14:paraId="5E9C101D" w14:textId="77777777" w:rsidR="00FF79CC" w:rsidRDefault="00A07CBB">
            <w:pPr>
              <w:pStyle w:val="afff3"/>
              <w:jc w:val="center"/>
              <w:rPr>
                <w:rFonts w:ascii="Times New Roman" w:hAnsi="Times New Roman"/>
                <w:sz w:val="18"/>
              </w:rPr>
            </w:pPr>
            <w:r>
              <w:rPr>
                <w:rFonts w:ascii="Times New Roman" w:hAnsi="Times New Roman"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24232239" w14:textId="77777777" w:rsidR="00FF79CC" w:rsidRDefault="00A07CBB">
            <w:pPr>
              <w:pStyle w:val="afff3"/>
              <w:jc w:val="center"/>
              <w:rPr>
                <w:rFonts w:ascii="Times New Roman" w:hAnsi="Times New Roman"/>
                <w:sz w:val="18"/>
              </w:rPr>
            </w:pPr>
            <w:r>
              <w:rPr>
                <w:rFonts w:ascii="Times New Roman" w:hAnsi="Times New Roman"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72E49795" w14:textId="77777777" w:rsidR="00FF79CC" w:rsidRDefault="00A07CBB">
            <w:pPr>
              <w:pStyle w:val="afff3"/>
              <w:jc w:val="center"/>
              <w:rPr>
                <w:rFonts w:ascii="Times New Roman" w:hAnsi="Times New Roman"/>
                <w:sz w:val="18"/>
              </w:rPr>
            </w:pPr>
            <w:r>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469815C8"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53886DC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3E92AA3"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3158EE7"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0214DD99" w14:textId="77777777">
        <w:tc>
          <w:tcPr>
            <w:tcW w:w="661" w:type="dxa"/>
            <w:tcBorders>
              <w:top w:val="single" w:sz="2" w:space="0" w:color="000000"/>
              <w:bottom w:val="single" w:sz="2" w:space="0" w:color="000000"/>
              <w:right w:val="single" w:sz="2" w:space="0" w:color="000000"/>
            </w:tcBorders>
          </w:tcPr>
          <w:p w14:paraId="58D2C256" w14:textId="77777777" w:rsidR="00FF79CC" w:rsidRDefault="00A07CBB">
            <w:pPr>
              <w:pStyle w:val="afff3"/>
              <w:jc w:val="center"/>
              <w:rPr>
                <w:rFonts w:ascii="Times New Roman" w:hAnsi="Times New Roman"/>
                <w:sz w:val="18"/>
              </w:rPr>
            </w:pPr>
            <w:r>
              <w:rPr>
                <w:rFonts w:ascii="Times New Roman" w:hAnsi="Times New Roman"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287648B1" w14:textId="77777777" w:rsidR="00FF79CC" w:rsidRDefault="00A07CBB">
            <w:pPr>
              <w:pStyle w:val="afff3"/>
              <w:jc w:val="center"/>
              <w:rPr>
                <w:rFonts w:ascii="Times New Roman" w:hAnsi="Times New Roman"/>
                <w:sz w:val="18"/>
              </w:rPr>
            </w:pPr>
            <w:r>
              <w:rPr>
                <w:rFonts w:ascii="Times New Roman" w:hAnsi="Times New Roman"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5CCF73E8" w14:textId="77777777" w:rsidR="00FF79CC" w:rsidRDefault="00A07CBB">
            <w:pPr>
              <w:pStyle w:val="afff3"/>
              <w:jc w:val="center"/>
              <w:rPr>
                <w:rFonts w:ascii="Times New Roman" w:hAnsi="Times New Roman"/>
                <w:sz w:val="18"/>
              </w:rPr>
            </w:pPr>
            <w:r>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1D9E81AC"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4E156A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3C66D8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E65CA7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5AAF80D2" w14:textId="77777777">
        <w:tc>
          <w:tcPr>
            <w:tcW w:w="661" w:type="dxa"/>
            <w:tcBorders>
              <w:top w:val="single" w:sz="2" w:space="0" w:color="000000"/>
              <w:bottom w:val="single" w:sz="2" w:space="0" w:color="000000"/>
              <w:right w:val="single" w:sz="2" w:space="0" w:color="000000"/>
            </w:tcBorders>
          </w:tcPr>
          <w:p w14:paraId="7585EA0E" w14:textId="77777777" w:rsidR="00FF79CC" w:rsidRDefault="00A07CBB">
            <w:pPr>
              <w:pStyle w:val="afff3"/>
              <w:jc w:val="center"/>
              <w:rPr>
                <w:rFonts w:ascii="Times New Roman" w:hAnsi="Times New Roman"/>
                <w:sz w:val="18"/>
              </w:rPr>
            </w:pPr>
            <w:r>
              <w:rPr>
                <w:rFonts w:ascii="Times New Roman" w:hAnsi="Times New Roman"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2D711320" w14:textId="77777777" w:rsidR="00FF79CC" w:rsidRDefault="00A07CBB">
            <w:pPr>
              <w:pStyle w:val="afff3"/>
              <w:jc w:val="center"/>
              <w:rPr>
                <w:rFonts w:ascii="Times New Roman" w:hAnsi="Times New Roman"/>
                <w:sz w:val="18"/>
              </w:rPr>
            </w:pPr>
            <w:r>
              <w:rPr>
                <w:rFonts w:ascii="Times New Roman" w:hAnsi="Times New Roman"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65F77CBA" w14:textId="77777777" w:rsidR="00FF79CC" w:rsidRDefault="00A07CBB">
            <w:pPr>
              <w:pStyle w:val="afff3"/>
              <w:jc w:val="center"/>
              <w:rPr>
                <w:rFonts w:ascii="Times New Roman" w:hAnsi="Times New Roman"/>
                <w:sz w:val="18"/>
              </w:rPr>
            </w:pPr>
            <w:r>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6278DE0F"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51EBD444"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F3B275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B61315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299C07A0" w14:textId="77777777">
        <w:tc>
          <w:tcPr>
            <w:tcW w:w="661" w:type="dxa"/>
            <w:tcBorders>
              <w:top w:val="single" w:sz="2" w:space="0" w:color="000000"/>
              <w:bottom w:val="single" w:sz="2" w:space="0" w:color="000000"/>
              <w:right w:val="single" w:sz="2" w:space="0" w:color="000000"/>
            </w:tcBorders>
          </w:tcPr>
          <w:p w14:paraId="19EDCF6F" w14:textId="77777777" w:rsidR="00FF79CC" w:rsidRDefault="00A07CBB">
            <w:pPr>
              <w:pStyle w:val="afff3"/>
              <w:jc w:val="center"/>
              <w:rPr>
                <w:rFonts w:ascii="Times New Roman" w:hAnsi="Times New Roman"/>
                <w:sz w:val="18"/>
              </w:rPr>
            </w:pPr>
            <w:r>
              <w:rPr>
                <w:rFonts w:ascii="Times New Roman" w:hAnsi="Times New Roman"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533B9251" w14:textId="77777777" w:rsidR="00FF79CC" w:rsidRDefault="00A07CBB">
            <w:pPr>
              <w:pStyle w:val="afff3"/>
              <w:jc w:val="center"/>
              <w:rPr>
                <w:rFonts w:ascii="Times New Roman" w:hAnsi="Times New Roman"/>
                <w:sz w:val="18"/>
              </w:rPr>
            </w:pPr>
            <w:r>
              <w:rPr>
                <w:rFonts w:ascii="Times New Roman" w:hAnsi="Times New Roman"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2F6901B9" w14:textId="77777777" w:rsidR="00FF79CC" w:rsidRDefault="00A07CBB">
            <w:pPr>
              <w:pStyle w:val="afff3"/>
              <w:jc w:val="center"/>
              <w:rPr>
                <w:rFonts w:ascii="Times New Roman" w:hAnsi="Times New Roman"/>
                <w:sz w:val="18"/>
              </w:rPr>
            </w:pPr>
            <w:r>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6A73D6F1"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7909D95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9E450E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701580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6B179430" w14:textId="77777777">
        <w:tc>
          <w:tcPr>
            <w:tcW w:w="661" w:type="dxa"/>
            <w:tcBorders>
              <w:top w:val="single" w:sz="2" w:space="0" w:color="000000"/>
              <w:bottom w:val="single" w:sz="2" w:space="0" w:color="000000"/>
              <w:right w:val="single" w:sz="2" w:space="0" w:color="000000"/>
            </w:tcBorders>
          </w:tcPr>
          <w:p w14:paraId="61DD463C" w14:textId="77777777" w:rsidR="00FF79CC" w:rsidRDefault="00A07CBB">
            <w:pPr>
              <w:pStyle w:val="afff3"/>
              <w:jc w:val="center"/>
              <w:rPr>
                <w:rFonts w:ascii="Times New Roman" w:hAnsi="Times New Roman"/>
                <w:sz w:val="18"/>
              </w:rPr>
            </w:pPr>
            <w:r>
              <w:rPr>
                <w:rFonts w:ascii="Times New Roman" w:hAnsi="Times New Roman"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00DC6616" w14:textId="77777777" w:rsidR="00FF79CC" w:rsidRDefault="00A07CBB">
            <w:pPr>
              <w:pStyle w:val="afff3"/>
              <w:jc w:val="center"/>
              <w:rPr>
                <w:rFonts w:ascii="Times New Roman" w:hAnsi="Times New Roman"/>
                <w:sz w:val="18"/>
              </w:rPr>
            </w:pPr>
            <w:r>
              <w:rPr>
                <w:rFonts w:ascii="Times New Roman" w:hAnsi="Times New Roman"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2244F7E4" w14:textId="77777777" w:rsidR="00FF79CC" w:rsidRDefault="00A07CBB">
            <w:pPr>
              <w:pStyle w:val="afff3"/>
              <w:jc w:val="center"/>
              <w:rPr>
                <w:rFonts w:ascii="Times New Roman" w:hAnsi="Times New Roman"/>
                <w:sz w:val="18"/>
              </w:rPr>
            </w:pPr>
            <w:r>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4AE6AB83"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0E4EA31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9D340B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867398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5434016D" w14:textId="77777777">
        <w:tc>
          <w:tcPr>
            <w:tcW w:w="661" w:type="dxa"/>
            <w:tcBorders>
              <w:top w:val="single" w:sz="2" w:space="0" w:color="000000"/>
              <w:bottom w:val="single" w:sz="2" w:space="0" w:color="000000"/>
              <w:right w:val="single" w:sz="2" w:space="0" w:color="000000"/>
            </w:tcBorders>
          </w:tcPr>
          <w:p w14:paraId="029CD799" w14:textId="77777777" w:rsidR="00FF79CC" w:rsidRDefault="00A07CBB">
            <w:pPr>
              <w:pStyle w:val="afff3"/>
              <w:jc w:val="center"/>
              <w:rPr>
                <w:rFonts w:ascii="Times New Roman" w:hAnsi="Times New Roman"/>
                <w:sz w:val="18"/>
              </w:rPr>
            </w:pPr>
            <w:r>
              <w:rPr>
                <w:rFonts w:ascii="Times New Roman" w:hAnsi="Times New Roman"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5607BA42" w14:textId="77777777" w:rsidR="00FF79CC" w:rsidRDefault="00A07CBB">
            <w:pPr>
              <w:pStyle w:val="afff3"/>
              <w:jc w:val="center"/>
              <w:rPr>
                <w:rFonts w:ascii="Times New Roman" w:hAnsi="Times New Roman"/>
                <w:sz w:val="18"/>
              </w:rPr>
            </w:pPr>
            <w:r>
              <w:rPr>
                <w:rFonts w:ascii="Times New Roman" w:hAnsi="Times New Roman"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0181603B" w14:textId="77777777" w:rsidR="00FF79CC" w:rsidRDefault="00A07CBB">
            <w:pPr>
              <w:pStyle w:val="afff3"/>
              <w:jc w:val="center"/>
              <w:rPr>
                <w:rFonts w:ascii="Times New Roman" w:hAnsi="Times New Roman"/>
                <w:sz w:val="18"/>
              </w:rPr>
            </w:pPr>
            <w:r>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5B557147"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77E7935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A0BB6F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E77C7A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374CB392" w14:textId="77777777">
        <w:tc>
          <w:tcPr>
            <w:tcW w:w="661" w:type="dxa"/>
            <w:tcBorders>
              <w:top w:val="single" w:sz="2" w:space="0" w:color="000000"/>
              <w:bottom w:val="single" w:sz="2" w:space="0" w:color="000000"/>
              <w:right w:val="single" w:sz="2" w:space="0" w:color="000000"/>
            </w:tcBorders>
          </w:tcPr>
          <w:p w14:paraId="6A279AD2" w14:textId="77777777" w:rsidR="00FF79CC" w:rsidRDefault="00A07CBB">
            <w:pPr>
              <w:pStyle w:val="afff3"/>
              <w:jc w:val="center"/>
              <w:rPr>
                <w:rFonts w:ascii="Times New Roman" w:hAnsi="Times New Roman"/>
                <w:sz w:val="18"/>
              </w:rPr>
            </w:pPr>
            <w:r>
              <w:rPr>
                <w:rFonts w:ascii="Times New Roman" w:hAnsi="Times New Roman"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0C6B5D88" w14:textId="77777777" w:rsidR="00FF79CC" w:rsidRDefault="00A07CBB">
            <w:pPr>
              <w:pStyle w:val="afff3"/>
              <w:jc w:val="center"/>
              <w:rPr>
                <w:rFonts w:ascii="Times New Roman" w:hAnsi="Times New Roman"/>
                <w:sz w:val="18"/>
              </w:rPr>
            </w:pPr>
            <w:r>
              <w:rPr>
                <w:rFonts w:ascii="Times New Roman" w:hAnsi="Times New Roman"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0DEFEBD2" w14:textId="77777777" w:rsidR="00FF79CC" w:rsidRDefault="00A07CBB">
            <w:pPr>
              <w:pStyle w:val="afff3"/>
              <w:jc w:val="center"/>
              <w:rPr>
                <w:rFonts w:ascii="Times New Roman" w:hAnsi="Times New Roman"/>
                <w:sz w:val="18"/>
              </w:rPr>
            </w:pPr>
            <w:r>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4836A0B8"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72C08CF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FED66B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18ADCF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7AAD1DD1" w14:textId="77777777">
        <w:tc>
          <w:tcPr>
            <w:tcW w:w="661" w:type="dxa"/>
            <w:tcBorders>
              <w:top w:val="single" w:sz="2" w:space="0" w:color="000000"/>
              <w:bottom w:val="single" w:sz="2" w:space="0" w:color="000000"/>
              <w:right w:val="single" w:sz="2" w:space="0" w:color="000000"/>
            </w:tcBorders>
          </w:tcPr>
          <w:p w14:paraId="1491C3D4" w14:textId="77777777" w:rsidR="00FF79CC" w:rsidRDefault="00A07CBB">
            <w:pPr>
              <w:pStyle w:val="afff3"/>
              <w:jc w:val="center"/>
              <w:rPr>
                <w:rFonts w:ascii="Times New Roman" w:hAnsi="Times New Roman"/>
                <w:sz w:val="18"/>
              </w:rPr>
            </w:pPr>
            <w:r>
              <w:rPr>
                <w:rFonts w:ascii="Times New Roman" w:hAnsi="Times New Roman"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3712630C" w14:textId="77777777" w:rsidR="00FF79CC" w:rsidRDefault="00A07CBB">
            <w:pPr>
              <w:pStyle w:val="afff3"/>
              <w:jc w:val="center"/>
              <w:rPr>
                <w:rFonts w:ascii="Times New Roman" w:hAnsi="Times New Roman"/>
                <w:sz w:val="18"/>
              </w:rPr>
            </w:pPr>
            <w:r>
              <w:rPr>
                <w:rFonts w:ascii="Times New Roman" w:hAnsi="Times New Roman"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576EA4B1" w14:textId="77777777" w:rsidR="00FF79CC" w:rsidRDefault="00A07CBB">
            <w:pPr>
              <w:pStyle w:val="afff3"/>
              <w:jc w:val="center"/>
              <w:rPr>
                <w:rFonts w:ascii="Times New Roman" w:hAnsi="Times New Roman"/>
                <w:sz w:val="18"/>
              </w:rPr>
            </w:pPr>
            <w:r>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4AB0F244"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014AFDF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4FE79E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1964B3D"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29"/>
            <w:commentRangeEnd w:id="129"/>
            <w:r>
              <w:commentReference w:id="129"/>
            </w:r>
          </w:p>
        </w:tc>
      </w:tr>
    </w:tbl>
    <w:p w14:paraId="5E5DDA1D" w14:textId="77777777" w:rsidR="00FF79CC" w:rsidRDefault="00A07CBB">
      <w:pPr>
        <w:pStyle w:val="a1"/>
        <w:numPr>
          <w:ilvl w:val="0"/>
          <w:numId w:val="4"/>
        </w:numPr>
        <w:ind w:left="0" w:firstLine="480"/>
      </w:pPr>
      <w:r>
        <w:rPr>
          <w:rFonts w:hint="eastAsia"/>
        </w:rPr>
        <w:t>友情链接表（</w:t>
      </w:r>
      <w:r>
        <w:rPr>
          <w:rFonts w:hint="eastAsia"/>
        </w:rPr>
        <w:t>Friend</w:t>
      </w:r>
      <w:r>
        <w:t>Url</w:t>
      </w:r>
      <w:r>
        <w:rPr>
          <w:rFonts w:hint="eastAsia"/>
        </w:rPr>
        <w:t>）</w:t>
      </w:r>
    </w:p>
    <w:p w14:paraId="51858471" w14:textId="77777777" w:rsidR="00FF79CC" w:rsidRDefault="00A07CBB">
      <w:pPr>
        <w:pStyle w:val="a1"/>
        <w:ind w:firstLine="480"/>
      </w:pPr>
      <w:r>
        <w:rPr>
          <w:rFonts w:hint="eastAsia"/>
        </w:rPr>
        <w:t>用于记录友链的信息，包含名称，地址等信息，友情链接表（</w:t>
      </w:r>
      <w:r>
        <w:rPr>
          <w:rFonts w:hint="eastAsia"/>
        </w:rPr>
        <w:t>FriendUrl</w:t>
      </w:r>
      <w:r>
        <w:rPr>
          <w:rFonts w:hint="eastAsia"/>
        </w:rPr>
        <w:t>）的设计如表</w:t>
      </w:r>
      <w:r>
        <w:t>3-7</w:t>
      </w:r>
      <w:r>
        <w:rPr>
          <w:rFonts w:hint="eastAsia"/>
        </w:rPr>
        <w:t>所示：</w:t>
      </w:r>
    </w:p>
    <w:p w14:paraId="0A36D133" w14:textId="77777777" w:rsidR="00FF79CC" w:rsidRDefault="00A07CBB">
      <w:pPr>
        <w:pStyle w:val="a1"/>
        <w:spacing w:beforeLines="50" w:before="156"/>
        <w:ind w:left="1140" w:firstLineChars="0" w:firstLine="0"/>
        <w:jc w:val="center"/>
        <w:rPr>
          <w:sz w:val="21"/>
        </w:rPr>
      </w:pPr>
      <w:r>
        <w:rPr>
          <w:rFonts w:hint="eastAsia"/>
          <w:sz w:val="21"/>
        </w:rPr>
        <w:t>表</w:t>
      </w:r>
      <w:r>
        <w:rPr>
          <w:sz w:val="21"/>
        </w:rPr>
        <w:t xml:space="preserve">3-7 </w:t>
      </w:r>
      <w:r>
        <w:rPr>
          <w:rFonts w:hint="eastAsia"/>
          <w:sz w:val="21"/>
        </w:rPr>
        <w:t>友情链接表（</w:t>
      </w:r>
      <w:r>
        <w:rPr>
          <w:rFonts w:hint="eastAsia"/>
          <w:sz w:val="21"/>
        </w:rPr>
        <w:t>FriendUrl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FF79CC" w14:paraId="09BC7CCB" w14:textId="77777777">
        <w:tc>
          <w:tcPr>
            <w:tcW w:w="612" w:type="dxa"/>
            <w:tcBorders>
              <w:top w:val="single" w:sz="2" w:space="0" w:color="000000"/>
              <w:bottom w:val="single" w:sz="2" w:space="0" w:color="000000"/>
              <w:right w:val="single" w:sz="2" w:space="0" w:color="000000"/>
            </w:tcBorders>
            <w:shd w:val="clear" w:color="auto" w:fill="FFFFFF" w:themeFill="background1"/>
          </w:tcPr>
          <w:p w14:paraId="74044573" w14:textId="77777777" w:rsidR="00FF79CC" w:rsidRDefault="00A07CBB">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2E94842" w14:textId="77777777" w:rsidR="00FF79CC" w:rsidRDefault="00A07CBB">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A85F301" w14:textId="77777777" w:rsidR="00FF79CC" w:rsidRDefault="00A07CBB">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C83DD5" w14:textId="77777777" w:rsidR="00FF79CC" w:rsidRDefault="00A07CBB">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F917BA" w14:textId="77777777" w:rsidR="00FF79CC" w:rsidRDefault="00A07CBB">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2102472" w14:textId="77777777" w:rsidR="00FF79CC" w:rsidRDefault="00A07CBB">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0052F638" w14:textId="77777777" w:rsidR="00FF79CC" w:rsidRDefault="00A07CBB">
            <w:pPr>
              <w:jc w:val="center"/>
              <w:rPr>
                <w:sz w:val="18"/>
              </w:rPr>
            </w:pPr>
            <w:r>
              <w:rPr>
                <w:rFonts w:hint="eastAsia"/>
                <w:sz w:val="18"/>
              </w:rPr>
              <w:t>外键</w:t>
            </w:r>
          </w:p>
        </w:tc>
      </w:tr>
      <w:tr w:rsidR="00FF79CC" w14:paraId="3CE84F12" w14:textId="77777777">
        <w:tc>
          <w:tcPr>
            <w:tcW w:w="612" w:type="dxa"/>
            <w:tcBorders>
              <w:top w:val="single" w:sz="2" w:space="0" w:color="000000"/>
              <w:bottom w:val="single" w:sz="2" w:space="0" w:color="000000"/>
              <w:right w:val="single" w:sz="2" w:space="0" w:color="000000"/>
            </w:tcBorders>
          </w:tcPr>
          <w:p w14:paraId="1F0C1EF0" w14:textId="77777777" w:rsidR="00FF79CC" w:rsidRDefault="00A07CBB">
            <w:pPr>
              <w:pStyle w:val="afff3"/>
              <w:jc w:val="center"/>
              <w:rPr>
                <w:rFonts w:ascii="Times New Roman" w:hAnsi="Times New Roman"/>
                <w:sz w:val="18"/>
              </w:rPr>
            </w:pPr>
            <w:r>
              <w:rPr>
                <w:rFonts w:ascii="Times New Roman" w:hAnsi="Times New Roman"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2F0B9EF7" w14:textId="77777777" w:rsidR="00FF79CC" w:rsidRDefault="00A07CBB">
            <w:pPr>
              <w:pStyle w:val="afff3"/>
              <w:jc w:val="center"/>
              <w:rPr>
                <w:rFonts w:ascii="Times New Roman" w:hAnsi="Times New Roman"/>
                <w:sz w:val="18"/>
              </w:rPr>
            </w:pPr>
            <w:r>
              <w:rPr>
                <w:rFonts w:ascii="Times New Roman" w:hAnsi="Times New Roman"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6BDE46C0" w14:textId="77777777" w:rsidR="00FF79CC" w:rsidRDefault="00A07CBB">
            <w:pPr>
              <w:pStyle w:val="afff3"/>
              <w:jc w:val="center"/>
              <w:rPr>
                <w:rFonts w:ascii="Times New Roman" w:hAnsi="Times New Roman"/>
                <w:sz w:val="18"/>
              </w:rPr>
            </w:pPr>
            <w:r>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494D3437"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31D8F8F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BD43DD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485696E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52480DFB" w14:textId="77777777">
        <w:tc>
          <w:tcPr>
            <w:tcW w:w="612" w:type="dxa"/>
            <w:tcBorders>
              <w:top w:val="single" w:sz="2" w:space="0" w:color="000000"/>
              <w:bottom w:val="single" w:sz="2" w:space="0" w:color="000000"/>
              <w:right w:val="single" w:sz="2" w:space="0" w:color="000000"/>
            </w:tcBorders>
          </w:tcPr>
          <w:p w14:paraId="372E4AFE" w14:textId="77777777" w:rsidR="00FF79CC" w:rsidRDefault="00A07CBB">
            <w:pPr>
              <w:pStyle w:val="afff3"/>
              <w:jc w:val="center"/>
              <w:rPr>
                <w:rFonts w:ascii="Times New Roman" w:hAnsi="Times New Roman"/>
                <w:sz w:val="18"/>
              </w:rPr>
            </w:pPr>
            <w:r>
              <w:rPr>
                <w:rFonts w:ascii="Times New Roman" w:hAnsi="Times New Roman"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05FFC9DE" w14:textId="77777777" w:rsidR="00FF79CC" w:rsidRDefault="00A07CBB">
            <w:pPr>
              <w:pStyle w:val="afff3"/>
              <w:jc w:val="center"/>
              <w:rPr>
                <w:rFonts w:ascii="Times New Roman" w:hAnsi="Times New Roman"/>
                <w:sz w:val="18"/>
              </w:rPr>
            </w:pPr>
            <w:r>
              <w:rPr>
                <w:rFonts w:ascii="Times New Roman" w:hAnsi="Times New Roman"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40F00A16" w14:textId="77777777" w:rsidR="00FF79CC" w:rsidRDefault="00A07CBB">
            <w:pPr>
              <w:pStyle w:val="afff3"/>
              <w:jc w:val="center"/>
              <w:rPr>
                <w:rFonts w:ascii="Times New Roman" w:hAnsi="Times New Roman"/>
                <w:sz w:val="18"/>
              </w:rPr>
            </w:pPr>
            <w:r>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53BFCFEC"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00987A1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7490604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61CB60A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33D14AA9" w14:textId="77777777">
        <w:tc>
          <w:tcPr>
            <w:tcW w:w="612" w:type="dxa"/>
            <w:tcBorders>
              <w:top w:val="single" w:sz="2" w:space="0" w:color="000000"/>
              <w:bottom w:val="single" w:sz="2" w:space="0" w:color="000000"/>
              <w:right w:val="single" w:sz="2" w:space="0" w:color="000000"/>
            </w:tcBorders>
          </w:tcPr>
          <w:p w14:paraId="314D472D" w14:textId="77777777" w:rsidR="00FF79CC" w:rsidRDefault="00A07CBB">
            <w:pPr>
              <w:pStyle w:val="afff3"/>
              <w:jc w:val="center"/>
              <w:rPr>
                <w:rFonts w:ascii="Times New Roman" w:hAnsi="Times New Roman"/>
                <w:sz w:val="18"/>
              </w:rPr>
            </w:pPr>
            <w:r>
              <w:rPr>
                <w:rFonts w:ascii="Times New Roman" w:hAnsi="Times New Roman"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7CB05FE3" w14:textId="77777777" w:rsidR="00FF79CC" w:rsidRDefault="00A07CBB">
            <w:pPr>
              <w:pStyle w:val="afff3"/>
              <w:jc w:val="center"/>
              <w:rPr>
                <w:rFonts w:ascii="Times New Roman" w:hAnsi="Times New Roman"/>
                <w:sz w:val="18"/>
              </w:rPr>
            </w:pPr>
            <w:r>
              <w:rPr>
                <w:rFonts w:ascii="Times New Roman" w:hAnsi="Times New Roman"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155B7FCD" w14:textId="77777777" w:rsidR="00FF79CC" w:rsidRDefault="00A07CBB">
            <w:pPr>
              <w:pStyle w:val="afff3"/>
              <w:jc w:val="center"/>
              <w:rPr>
                <w:rFonts w:ascii="Times New Roman" w:hAnsi="Times New Roman"/>
                <w:sz w:val="18"/>
              </w:rPr>
            </w:pPr>
            <w:r>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7242AA85"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0294A25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1B25689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0529E8B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60423494" w14:textId="77777777">
        <w:tc>
          <w:tcPr>
            <w:tcW w:w="612" w:type="dxa"/>
            <w:tcBorders>
              <w:top w:val="single" w:sz="2" w:space="0" w:color="000000"/>
              <w:bottom w:val="single" w:sz="2" w:space="0" w:color="000000"/>
              <w:right w:val="single" w:sz="2" w:space="0" w:color="000000"/>
            </w:tcBorders>
          </w:tcPr>
          <w:p w14:paraId="7F2A063D" w14:textId="77777777" w:rsidR="00FF79CC" w:rsidRDefault="00A07CBB">
            <w:pPr>
              <w:pStyle w:val="afff3"/>
              <w:jc w:val="center"/>
              <w:rPr>
                <w:rFonts w:ascii="Times New Roman" w:hAnsi="Times New Roman"/>
                <w:sz w:val="18"/>
              </w:rPr>
            </w:pPr>
            <w:r>
              <w:rPr>
                <w:rFonts w:ascii="Times New Roman" w:hAnsi="Times New Roman"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0A3E51FE" w14:textId="77777777" w:rsidR="00FF79CC" w:rsidRDefault="00A07CBB">
            <w:pPr>
              <w:pStyle w:val="afff3"/>
              <w:jc w:val="center"/>
              <w:rPr>
                <w:rFonts w:ascii="Times New Roman" w:hAnsi="Times New Roman"/>
                <w:sz w:val="18"/>
              </w:rPr>
            </w:pPr>
            <w:r>
              <w:rPr>
                <w:rFonts w:ascii="Times New Roman" w:hAnsi="Times New Roman"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13DC2C42" w14:textId="77777777" w:rsidR="00FF79CC" w:rsidRDefault="00A07CBB">
            <w:pPr>
              <w:pStyle w:val="afff3"/>
              <w:jc w:val="center"/>
              <w:rPr>
                <w:rFonts w:ascii="Times New Roman" w:hAnsi="Times New Roman"/>
                <w:sz w:val="18"/>
              </w:rPr>
            </w:pPr>
            <w:r>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009A8F30"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4473C22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27ED633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5902ECC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57D35CE6" w14:textId="77777777">
        <w:tc>
          <w:tcPr>
            <w:tcW w:w="612" w:type="dxa"/>
            <w:tcBorders>
              <w:top w:val="single" w:sz="2" w:space="0" w:color="000000"/>
              <w:bottom w:val="single" w:sz="2" w:space="0" w:color="000000"/>
              <w:right w:val="single" w:sz="2" w:space="0" w:color="000000"/>
            </w:tcBorders>
          </w:tcPr>
          <w:p w14:paraId="66E80AFF" w14:textId="77777777" w:rsidR="00FF79CC" w:rsidRDefault="00A07CBB">
            <w:pPr>
              <w:pStyle w:val="afff3"/>
              <w:jc w:val="center"/>
              <w:rPr>
                <w:rFonts w:ascii="Times New Roman" w:hAnsi="Times New Roman"/>
                <w:sz w:val="18"/>
              </w:rPr>
            </w:pPr>
            <w:r>
              <w:rPr>
                <w:rFonts w:ascii="Times New Roman" w:hAnsi="Times New Roman"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6EFAD4CA" w14:textId="77777777" w:rsidR="00FF79CC" w:rsidRDefault="00A07CBB">
            <w:pPr>
              <w:pStyle w:val="afff3"/>
              <w:jc w:val="center"/>
              <w:rPr>
                <w:rFonts w:ascii="Times New Roman" w:hAnsi="Times New Roman"/>
                <w:sz w:val="18"/>
              </w:rPr>
            </w:pPr>
            <w:r>
              <w:rPr>
                <w:rFonts w:ascii="Times New Roman" w:hAnsi="Times New Roman"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27C248C3" w14:textId="77777777" w:rsidR="00FF79CC" w:rsidRDefault="00A07CBB">
            <w:pPr>
              <w:pStyle w:val="afff3"/>
              <w:jc w:val="center"/>
              <w:rPr>
                <w:rFonts w:ascii="Times New Roman" w:hAnsi="Times New Roman"/>
                <w:sz w:val="18"/>
              </w:rPr>
            </w:pPr>
            <w:r>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636E3296"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159784D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70D0694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06647B1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4F883806" w14:textId="77777777">
        <w:tc>
          <w:tcPr>
            <w:tcW w:w="612" w:type="dxa"/>
            <w:tcBorders>
              <w:top w:val="single" w:sz="2" w:space="0" w:color="000000"/>
              <w:bottom w:val="single" w:sz="2" w:space="0" w:color="000000"/>
              <w:right w:val="single" w:sz="2" w:space="0" w:color="000000"/>
            </w:tcBorders>
          </w:tcPr>
          <w:p w14:paraId="629FD631" w14:textId="77777777" w:rsidR="00FF79CC" w:rsidRDefault="00A07CBB">
            <w:pPr>
              <w:pStyle w:val="afff3"/>
              <w:jc w:val="center"/>
              <w:rPr>
                <w:rFonts w:ascii="Times New Roman" w:hAnsi="Times New Roman"/>
                <w:sz w:val="18"/>
              </w:rPr>
            </w:pPr>
            <w:r>
              <w:rPr>
                <w:rFonts w:ascii="Times New Roman" w:hAnsi="Times New Roman"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28E9128F" w14:textId="77777777" w:rsidR="00FF79CC" w:rsidRDefault="00A07CBB">
            <w:pPr>
              <w:pStyle w:val="afff3"/>
              <w:jc w:val="center"/>
              <w:rPr>
                <w:rFonts w:ascii="Times New Roman" w:hAnsi="Times New Roman"/>
                <w:sz w:val="18"/>
              </w:rPr>
            </w:pPr>
            <w:r>
              <w:rPr>
                <w:rFonts w:ascii="Times New Roman" w:hAnsi="Times New Roman"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1079BBFD" w14:textId="77777777" w:rsidR="00FF79CC" w:rsidRDefault="00A07CBB">
            <w:pPr>
              <w:pStyle w:val="afff3"/>
              <w:jc w:val="center"/>
              <w:rPr>
                <w:rFonts w:ascii="Times New Roman" w:hAnsi="Times New Roman"/>
                <w:sz w:val="18"/>
              </w:rPr>
            </w:pPr>
            <w:r>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292D89B1"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5308084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7632F98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1C9C0A3D"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30"/>
            <w:commentRangeEnd w:id="130"/>
            <w:r>
              <w:commentReference w:id="130"/>
            </w:r>
          </w:p>
        </w:tc>
      </w:tr>
    </w:tbl>
    <w:p w14:paraId="37DA285B" w14:textId="77777777" w:rsidR="00FF79CC" w:rsidRDefault="00A07CBB">
      <w:pPr>
        <w:pStyle w:val="a1"/>
        <w:numPr>
          <w:ilvl w:val="0"/>
          <w:numId w:val="4"/>
        </w:numPr>
        <w:ind w:left="0" w:firstLine="480"/>
      </w:pPr>
      <w:r>
        <w:rPr>
          <w:rFonts w:hint="eastAsia"/>
        </w:rPr>
        <w:t>帖子表（</w:t>
      </w:r>
      <w:r>
        <w:t>Post</w:t>
      </w:r>
      <w:r>
        <w:rPr>
          <w:rFonts w:hint="eastAsia"/>
        </w:rPr>
        <w:t>）</w:t>
      </w:r>
    </w:p>
    <w:p w14:paraId="474AED4C" w14:textId="77777777" w:rsidR="00FF79CC" w:rsidRDefault="00A07CBB">
      <w:pPr>
        <w:ind w:firstLineChars="200" w:firstLine="480"/>
      </w:pPr>
      <w:r>
        <w:rPr>
          <w:rFonts w:hint="eastAsia"/>
        </w:rPr>
        <w:t>主要用于记录讨论区中发布的帖子信息，包含标题，内容，浏览量等信息，帖子表（</w:t>
      </w:r>
      <w:r>
        <w:rPr>
          <w:rFonts w:hint="eastAsia"/>
        </w:rPr>
        <w:t>Post</w:t>
      </w:r>
      <w:r>
        <w:rPr>
          <w:rFonts w:hint="eastAsia"/>
        </w:rPr>
        <w:t>）的设计如表</w:t>
      </w:r>
      <w:r>
        <w:t>3-8</w:t>
      </w:r>
      <w:r>
        <w:rPr>
          <w:rFonts w:hint="eastAsia"/>
        </w:rPr>
        <w:t>所示：</w:t>
      </w:r>
    </w:p>
    <w:p w14:paraId="207E45F7" w14:textId="77777777" w:rsidR="00FF79CC" w:rsidRDefault="00A07CBB">
      <w:pPr>
        <w:pStyle w:val="aff5"/>
        <w:spacing w:beforeLines="50" w:before="156"/>
        <w:ind w:firstLineChars="0" w:firstLine="0"/>
        <w:jc w:val="center"/>
        <w:rPr>
          <w:sz w:val="21"/>
        </w:rPr>
      </w:pPr>
      <w:r>
        <w:rPr>
          <w:rFonts w:hint="eastAsia"/>
          <w:sz w:val="21"/>
        </w:rPr>
        <w:t>表</w:t>
      </w:r>
      <w:r>
        <w:rPr>
          <w:sz w:val="21"/>
        </w:rPr>
        <w:t xml:space="preserve">3-8 </w:t>
      </w:r>
      <w:r>
        <w:rPr>
          <w:rFonts w:hint="eastAsia"/>
          <w:sz w:val="21"/>
        </w:rPr>
        <w:t>帖子表（</w:t>
      </w:r>
      <w:r>
        <w:rPr>
          <w:sz w:val="21"/>
        </w:rPr>
        <w:t>Post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FF79CC" w14:paraId="04E7BF2D"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74EE7E7" w14:textId="77777777" w:rsidR="00FF79CC" w:rsidRDefault="00A07CBB">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9235439" w14:textId="77777777" w:rsidR="00FF79CC" w:rsidRDefault="00A07CBB">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B62D73C" w14:textId="77777777" w:rsidR="00FF79CC" w:rsidRDefault="00A07CBB">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9E81268" w14:textId="77777777" w:rsidR="00FF79CC" w:rsidRDefault="00A07CBB">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16F220" w14:textId="77777777" w:rsidR="00FF79CC" w:rsidRDefault="00A07CBB">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653A75E" w14:textId="77777777" w:rsidR="00FF79CC" w:rsidRDefault="00A07CBB">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124890CD" w14:textId="77777777" w:rsidR="00FF79CC" w:rsidRDefault="00A07CBB">
            <w:pPr>
              <w:jc w:val="center"/>
              <w:rPr>
                <w:sz w:val="18"/>
              </w:rPr>
            </w:pPr>
            <w:r>
              <w:rPr>
                <w:rFonts w:hint="eastAsia"/>
                <w:sz w:val="18"/>
              </w:rPr>
              <w:t>外键</w:t>
            </w:r>
          </w:p>
        </w:tc>
      </w:tr>
      <w:tr w:rsidR="00FF79CC" w14:paraId="6672998E" w14:textId="77777777">
        <w:tc>
          <w:tcPr>
            <w:tcW w:w="693" w:type="dxa"/>
            <w:tcBorders>
              <w:top w:val="single" w:sz="2" w:space="0" w:color="000000"/>
              <w:bottom w:val="single" w:sz="2" w:space="0" w:color="000000"/>
              <w:right w:val="single" w:sz="2" w:space="0" w:color="000000"/>
            </w:tcBorders>
          </w:tcPr>
          <w:p w14:paraId="499DC563" w14:textId="77777777" w:rsidR="00FF79CC" w:rsidRDefault="00A07CBB">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44AA4EF7" w14:textId="77777777" w:rsidR="00FF79CC" w:rsidRDefault="00A07CBB">
            <w:pPr>
              <w:pStyle w:val="afff3"/>
              <w:jc w:val="center"/>
              <w:rPr>
                <w:rFonts w:ascii="Times New Roman" w:hAnsi="Times New Roman"/>
                <w:sz w:val="18"/>
              </w:rPr>
            </w:pPr>
            <w:r>
              <w:rPr>
                <w:rFonts w:ascii="Times New Roman" w:hAnsi="Times New Roman"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54A43810" w14:textId="77777777" w:rsidR="00FF79CC" w:rsidRDefault="00A07CBB">
            <w:pPr>
              <w:pStyle w:val="afff3"/>
              <w:jc w:val="center"/>
              <w:rPr>
                <w:rFonts w:ascii="Times New Roman" w:hAnsi="Times New Roman"/>
                <w:sz w:val="18"/>
              </w:rPr>
            </w:pPr>
            <w:r>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3B07B1F4"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3142A5F3"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4E5199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414A10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05766733" w14:textId="77777777">
        <w:tc>
          <w:tcPr>
            <w:tcW w:w="693" w:type="dxa"/>
            <w:tcBorders>
              <w:top w:val="single" w:sz="2" w:space="0" w:color="000000"/>
              <w:bottom w:val="single" w:sz="2" w:space="0" w:color="000000"/>
              <w:right w:val="single" w:sz="2" w:space="0" w:color="000000"/>
            </w:tcBorders>
          </w:tcPr>
          <w:p w14:paraId="5579BAC5" w14:textId="77777777" w:rsidR="00FF79CC" w:rsidRDefault="00A07CBB">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9FEFDC5" w14:textId="77777777" w:rsidR="00FF79CC" w:rsidRDefault="00A07CBB">
            <w:pPr>
              <w:pStyle w:val="afff3"/>
              <w:jc w:val="center"/>
              <w:rPr>
                <w:rFonts w:ascii="Times New Roman" w:hAnsi="Times New Roman"/>
                <w:sz w:val="18"/>
              </w:rPr>
            </w:pPr>
            <w:r>
              <w:rPr>
                <w:rFonts w:ascii="Times New Roman" w:hAnsi="Times New Roman"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065A3F1E" w14:textId="77777777" w:rsidR="00FF79CC" w:rsidRDefault="00A07CBB">
            <w:pPr>
              <w:pStyle w:val="afff3"/>
              <w:jc w:val="center"/>
              <w:rPr>
                <w:rFonts w:ascii="Times New Roman" w:hAnsi="Times New Roman"/>
                <w:sz w:val="18"/>
              </w:rPr>
            </w:pPr>
            <w:r>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4F341F7D"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DA8E417"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3430C7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E42F1D9"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31"/>
            <w:commentRangeEnd w:id="131"/>
            <w:r>
              <w:commentReference w:id="131"/>
            </w:r>
          </w:p>
        </w:tc>
      </w:tr>
    </w:tbl>
    <w:p w14:paraId="2A61BD3C" w14:textId="77777777" w:rsidR="00FF79CC" w:rsidRDefault="00A07CBB">
      <w:pPr>
        <w:pStyle w:val="a1"/>
        <w:ind w:firstLineChars="0" w:firstLine="0"/>
        <w:jc w:val="right"/>
      </w:pPr>
      <w:bookmarkStart w:id="132" w:name="_Toc515042885"/>
      <w:r>
        <w:rPr>
          <w:rFonts w:hint="eastAsia"/>
          <w:sz w:val="21"/>
        </w:rPr>
        <w:lastRenderedPageBreak/>
        <w:t>续表</w:t>
      </w:r>
      <w:r>
        <w:rPr>
          <w:rFonts w:hint="eastAsia"/>
          <w:sz w:val="21"/>
        </w:rPr>
        <w:t>3</w:t>
      </w:r>
      <w:r>
        <w:rPr>
          <w:sz w:val="21"/>
        </w:rPr>
        <w:t>-8</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FF79CC" w14:paraId="1B5C47C6" w14:textId="77777777">
        <w:trPr>
          <w:trHeight w:val="68"/>
        </w:trPr>
        <w:tc>
          <w:tcPr>
            <w:tcW w:w="673" w:type="dxa"/>
            <w:tcBorders>
              <w:top w:val="single" w:sz="2" w:space="0" w:color="000000"/>
              <w:bottom w:val="single" w:sz="2" w:space="0" w:color="000000"/>
              <w:right w:val="single" w:sz="2" w:space="0" w:color="000000"/>
            </w:tcBorders>
          </w:tcPr>
          <w:p w14:paraId="02A578FF" w14:textId="77777777" w:rsidR="00FF79CC" w:rsidRDefault="00A07CBB">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211F8C15" w14:textId="77777777" w:rsidR="00FF79CC" w:rsidRDefault="00A07CBB">
            <w:pPr>
              <w:pStyle w:val="afff3"/>
              <w:jc w:val="center"/>
              <w:rPr>
                <w:rFonts w:ascii="Times New Roman" w:hAnsi="Times New Roman"/>
                <w:sz w:val="18"/>
              </w:rPr>
            </w:pPr>
            <w:r>
              <w:rPr>
                <w:rFonts w:ascii="Times New Roman" w:hAnsi="Times New Roman" w:hint="eastAsia"/>
                <w:sz w:val="18"/>
              </w:rPr>
              <w:t>帖子内容</w:t>
            </w:r>
          </w:p>
        </w:tc>
        <w:tc>
          <w:tcPr>
            <w:tcW w:w="2835" w:type="dxa"/>
            <w:tcBorders>
              <w:top w:val="single" w:sz="2" w:space="0" w:color="000000"/>
              <w:left w:val="single" w:sz="2" w:space="0" w:color="000000"/>
              <w:bottom w:val="single" w:sz="2" w:space="0" w:color="000000"/>
              <w:right w:val="single" w:sz="2" w:space="0" w:color="000000"/>
            </w:tcBorders>
          </w:tcPr>
          <w:p w14:paraId="524DB302" w14:textId="77777777" w:rsidR="00FF79CC" w:rsidRDefault="00A07CBB">
            <w:pPr>
              <w:pStyle w:val="afff3"/>
              <w:jc w:val="center"/>
              <w:rPr>
                <w:rFonts w:ascii="Times New Roman" w:hAnsi="Times New Roman"/>
                <w:sz w:val="18"/>
              </w:rPr>
            </w:pPr>
            <w:r>
              <w:rPr>
                <w:rFonts w:ascii="Times New Roman" w:hAnsi="Times New Roman"/>
                <w:sz w:val="18"/>
              </w:rPr>
              <w:t>POSTBODY</w:t>
            </w:r>
          </w:p>
        </w:tc>
        <w:tc>
          <w:tcPr>
            <w:tcW w:w="1134" w:type="dxa"/>
            <w:tcBorders>
              <w:top w:val="single" w:sz="2" w:space="0" w:color="000000"/>
              <w:left w:val="single" w:sz="2" w:space="0" w:color="000000"/>
              <w:bottom w:val="single" w:sz="2" w:space="0" w:color="000000"/>
              <w:right w:val="single" w:sz="2" w:space="0" w:color="000000"/>
            </w:tcBorders>
          </w:tcPr>
          <w:p w14:paraId="09D9391C" w14:textId="77777777" w:rsidR="00FF79CC" w:rsidRDefault="00A07CBB">
            <w:pPr>
              <w:pStyle w:val="afff3"/>
              <w:jc w:val="center"/>
              <w:rPr>
                <w:rFonts w:ascii="Times New Roman" w:hAnsi="Times New Roman"/>
                <w:sz w:val="18"/>
              </w:rPr>
            </w:pPr>
            <w:r>
              <w:rPr>
                <w:rFonts w:ascii="Times New Roman" w:hAnsi="Times New Roman"/>
                <w:sz w:val="18"/>
              </w:rPr>
              <w:t>TEXT</w:t>
            </w:r>
          </w:p>
        </w:tc>
        <w:tc>
          <w:tcPr>
            <w:tcW w:w="709" w:type="dxa"/>
            <w:tcBorders>
              <w:top w:val="single" w:sz="2" w:space="0" w:color="000000"/>
              <w:left w:val="single" w:sz="2" w:space="0" w:color="000000"/>
              <w:bottom w:val="single" w:sz="2" w:space="0" w:color="000000"/>
              <w:right w:val="single" w:sz="2" w:space="0" w:color="000000"/>
            </w:tcBorders>
          </w:tcPr>
          <w:p w14:paraId="6D70916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128813E3"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096FA6B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536419CB" w14:textId="77777777">
        <w:trPr>
          <w:trHeight w:val="68"/>
        </w:trPr>
        <w:tc>
          <w:tcPr>
            <w:tcW w:w="673" w:type="dxa"/>
            <w:tcBorders>
              <w:top w:val="single" w:sz="2" w:space="0" w:color="000000"/>
              <w:bottom w:val="single" w:sz="2" w:space="0" w:color="000000"/>
              <w:right w:val="single" w:sz="2" w:space="0" w:color="000000"/>
            </w:tcBorders>
          </w:tcPr>
          <w:p w14:paraId="3E3A49BA" w14:textId="77777777" w:rsidR="00FF79CC" w:rsidRDefault="00A07CBB">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5D2B3365" w14:textId="77777777" w:rsidR="00FF79CC" w:rsidRDefault="00A07CBB">
            <w:pPr>
              <w:pStyle w:val="afff3"/>
              <w:jc w:val="center"/>
              <w:rPr>
                <w:rFonts w:ascii="Times New Roman" w:hAnsi="Times New Roman"/>
                <w:sz w:val="18"/>
              </w:rPr>
            </w:pPr>
            <w:r>
              <w:rPr>
                <w:rFonts w:ascii="Times New Roman" w:hAnsi="Times New Roman" w:hint="eastAsia"/>
                <w:sz w:val="18"/>
              </w:rPr>
              <w:t>帖子标签</w:t>
            </w:r>
          </w:p>
        </w:tc>
        <w:tc>
          <w:tcPr>
            <w:tcW w:w="2835" w:type="dxa"/>
            <w:tcBorders>
              <w:top w:val="single" w:sz="2" w:space="0" w:color="000000"/>
              <w:left w:val="single" w:sz="2" w:space="0" w:color="000000"/>
              <w:bottom w:val="single" w:sz="2" w:space="0" w:color="000000"/>
              <w:right w:val="single" w:sz="2" w:space="0" w:color="000000"/>
            </w:tcBorders>
          </w:tcPr>
          <w:p w14:paraId="5D5F86D3" w14:textId="77777777" w:rsidR="00FF79CC" w:rsidRDefault="00A07CBB">
            <w:pPr>
              <w:pStyle w:val="afff3"/>
              <w:jc w:val="center"/>
              <w:rPr>
                <w:rFonts w:ascii="Times New Roman" w:hAnsi="Times New Roman"/>
                <w:sz w:val="18"/>
              </w:rPr>
            </w:pPr>
            <w:r>
              <w:rPr>
                <w:rFonts w:ascii="Times New Roman" w:hAnsi="Times New Roman"/>
                <w:sz w:val="18"/>
              </w:rPr>
              <w:t>POSTTAG</w:t>
            </w:r>
          </w:p>
        </w:tc>
        <w:tc>
          <w:tcPr>
            <w:tcW w:w="1134" w:type="dxa"/>
            <w:tcBorders>
              <w:top w:val="single" w:sz="2" w:space="0" w:color="000000"/>
              <w:left w:val="single" w:sz="2" w:space="0" w:color="000000"/>
              <w:bottom w:val="single" w:sz="2" w:space="0" w:color="000000"/>
              <w:right w:val="single" w:sz="2" w:space="0" w:color="000000"/>
            </w:tcBorders>
          </w:tcPr>
          <w:p w14:paraId="34C44464"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8806DD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202D62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61DF6CF7"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370B9202" w14:textId="77777777">
        <w:trPr>
          <w:trHeight w:val="68"/>
        </w:trPr>
        <w:tc>
          <w:tcPr>
            <w:tcW w:w="673" w:type="dxa"/>
            <w:tcBorders>
              <w:top w:val="single" w:sz="2" w:space="0" w:color="000000"/>
              <w:bottom w:val="single" w:sz="2" w:space="0" w:color="000000"/>
              <w:right w:val="single" w:sz="2" w:space="0" w:color="000000"/>
            </w:tcBorders>
          </w:tcPr>
          <w:p w14:paraId="423E6753" w14:textId="77777777" w:rsidR="00FF79CC" w:rsidRDefault="00A07CBB">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6F0EA82D" w14:textId="77777777" w:rsidR="00FF79CC" w:rsidRDefault="00A07CBB">
            <w:pPr>
              <w:pStyle w:val="afff3"/>
              <w:jc w:val="center"/>
              <w:rPr>
                <w:rFonts w:ascii="Times New Roman" w:hAnsi="Times New Roman"/>
                <w:sz w:val="18"/>
              </w:rPr>
            </w:pPr>
            <w:r>
              <w:rPr>
                <w:rFonts w:ascii="Times New Roman" w:hAnsi="Times New Roman"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2056BC10" w14:textId="77777777" w:rsidR="00FF79CC" w:rsidRDefault="00A07CBB">
            <w:pPr>
              <w:pStyle w:val="afff3"/>
              <w:jc w:val="center"/>
              <w:rPr>
                <w:rFonts w:ascii="Times New Roman" w:hAnsi="Times New Roman"/>
                <w:sz w:val="18"/>
              </w:rPr>
            </w:pPr>
            <w:r>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3A797313"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604081C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5BED1D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2485AB5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54F162C2" w14:textId="77777777">
        <w:trPr>
          <w:trHeight w:val="68"/>
        </w:trPr>
        <w:tc>
          <w:tcPr>
            <w:tcW w:w="673" w:type="dxa"/>
            <w:tcBorders>
              <w:top w:val="single" w:sz="2" w:space="0" w:color="000000"/>
              <w:bottom w:val="single" w:sz="2" w:space="0" w:color="000000"/>
              <w:right w:val="single" w:sz="2" w:space="0" w:color="000000"/>
            </w:tcBorders>
          </w:tcPr>
          <w:p w14:paraId="51ED294C" w14:textId="77777777" w:rsidR="00FF79CC" w:rsidRDefault="00A07CBB">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125628E5" w14:textId="77777777" w:rsidR="00FF79CC" w:rsidRDefault="00A07CBB">
            <w:pPr>
              <w:pStyle w:val="afff3"/>
              <w:jc w:val="center"/>
              <w:rPr>
                <w:rFonts w:ascii="Times New Roman" w:hAnsi="Times New Roman"/>
                <w:sz w:val="18"/>
              </w:rPr>
            </w:pPr>
            <w:r>
              <w:rPr>
                <w:rFonts w:ascii="Times New Roman" w:hAnsi="Times New Roman"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0E6B9C55" w14:textId="77777777" w:rsidR="00FF79CC" w:rsidRDefault="00A07CBB">
            <w:pPr>
              <w:pStyle w:val="afff3"/>
              <w:jc w:val="center"/>
              <w:rPr>
                <w:rFonts w:ascii="Times New Roman" w:hAnsi="Times New Roman"/>
                <w:sz w:val="18"/>
              </w:rPr>
            </w:pPr>
            <w:r>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515912C3"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6131B14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A6B0D5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07EAC76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04087089" w14:textId="77777777">
        <w:trPr>
          <w:trHeight w:val="68"/>
        </w:trPr>
        <w:tc>
          <w:tcPr>
            <w:tcW w:w="673" w:type="dxa"/>
            <w:tcBorders>
              <w:top w:val="single" w:sz="2" w:space="0" w:color="000000"/>
              <w:bottom w:val="single" w:sz="2" w:space="0" w:color="000000"/>
              <w:right w:val="single" w:sz="2" w:space="0" w:color="000000"/>
            </w:tcBorders>
          </w:tcPr>
          <w:p w14:paraId="4B66953A" w14:textId="77777777" w:rsidR="00FF79CC" w:rsidRDefault="00A07CBB">
            <w:pPr>
              <w:pStyle w:val="afff3"/>
              <w:jc w:val="center"/>
              <w:rPr>
                <w:rFonts w:ascii="Times New Roman" w:hAnsi="Times New Roman"/>
                <w:sz w:val="18"/>
              </w:rPr>
            </w:pPr>
            <w:r>
              <w:rPr>
                <w:rFonts w:ascii="Times New Roman" w:hAnsi="Times New Roman"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3977A95D" w14:textId="77777777" w:rsidR="00FF79CC" w:rsidRDefault="00A07CBB">
            <w:pPr>
              <w:pStyle w:val="afff3"/>
              <w:jc w:val="center"/>
              <w:rPr>
                <w:rFonts w:ascii="Times New Roman" w:hAnsi="Times New Roman"/>
                <w:sz w:val="18"/>
              </w:rPr>
            </w:pPr>
            <w:r>
              <w:rPr>
                <w:rFonts w:ascii="Times New Roman" w:hAnsi="Times New Roman"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3EA91FB7" w14:textId="77777777" w:rsidR="00FF79CC" w:rsidRDefault="00A07CBB">
            <w:pPr>
              <w:pStyle w:val="afff3"/>
              <w:jc w:val="center"/>
              <w:rPr>
                <w:rFonts w:ascii="Times New Roman" w:hAnsi="Times New Roman"/>
                <w:sz w:val="18"/>
              </w:rPr>
            </w:pPr>
            <w:r>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79327B88"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0B9F84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1975CC87"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573414A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062643CD" w14:textId="77777777">
        <w:trPr>
          <w:trHeight w:val="68"/>
        </w:trPr>
        <w:tc>
          <w:tcPr>
            <w:tcW w:w="673" w:type="dxa"/>
            <w:tcBorders>
              <w:top w:val="single" w:sz="2" w:space="0" w:color="000000"/>
              <w:bottom w:val="single" w:sz="2" w:space="0" w:color="000000"/>
              <w:right w:val="single" w:sz="2" w:space="0" w:color="000000"/>
            </w:tcBorders>
          </w:tcPr>
          <w:p w14:paraId="52D1D78A" w14:textId="77777777" w:rsidR="00FF79CC" w:rsidRDefault="00A07CBB">
            <w:pPr>
              <w:pStyle w:val="afff3"/>
              <w:jc w:val="center"/>
              <w:rPr>
                <w:rFonts w:ascii="Times New Roman" w:hAnsi="Times New Roman"/>
                <w:sz w:val="18"/>
              </w:rPr>
            </w:pPr>
            <w:r>
              <w:rPr>
                <w:rFonts w:ascii="Times New Roman" w:hAnsi="Times New Roman"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5746A392" w14:textId="77777777" w:rsidR="00FF79CC" w:rsidRDefault="00A07CBB">
            <w:pPr>
              <w:pStyle w:val="afff3"/>
              <w:jc w:val="center"/>
              <w:rPr>
                <w:rFonts w:ascii="Times New Roman" w:hAnsi="Times New Roman"/>
                <w:sz w:val="18"/>
              </w:rPr>
            </w:pPr>
            <w:r>
              <w:rPr>
                <w:rFonts w:ascii="Times New Roman" w:hAnsi="Times New Roman"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4BFDFB18" w14:textId="77777777" w:rsidR="00FF79CC" w:rsidRDefault="00A07CBB">
            <w:pPr>
              <w:pStyle w:val="afff3"/>
              <w:jc w:val="center"/>
              <w:rPr>
                <w:rFonts w:ascii="Times New Roman" w:hAnsi="Times New Roman"/>
                <w:sz w:val="18"/>
              </w:rPr>
            </w:pPr>
            <w:r>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6996A680"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537E741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53845F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4ADFC8C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4F1A5C9E" w14:textId="77777777">
        <w:trPr>
          <w:trHeight w:val="68"/>
        </w:trPr>
        <w:tc>
          <w:tcPr>
            <w:tcW w:w="673" w:type="dxa"/>
            <w:tcBorders>
              <w:top w:val="single" w:sz="2" w:space="0" w:color="000000"/>
              <w:bottom w:val="single" w:sz="2" w:space="0" w:color="000000"/>
              <w:right w:val="single" w:sz="2" w:space="0" w:color="000000"/>
            </w:tcBorders>
          </w:tcPr>
          <w:p w14:paraId="0503CA38" w14:textId="77777777" w:rsidR="00FF79CC" w:rsidRDefault="00A07CBB">
            <w:pPr>
              <w:pStyle w:val="afff3"/>
              <w:jc w:val="center"/>
              <w:rPr>
                <w:rFonts w:ascii="Times New Roman" w:hAnsi="Times New Roman"/>
                <w:sz w:val="18"/>
              </w:rPr>
            </w:pPr>
            <w:r>
              <w:rPr>
                <w:rFonts w:ascii="Times New Roman" w:hAnsi="Times New Roman"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7D718967" w14:textId="77777777" w:rsidR="00FF79CC" w:rsidRDefault="00A07CBB">
            <w:pPr>
              <w:pStyle w:val="afff3"/>
              <w:jc w:val="center"/>
              <w:rPr>
                <w:rFonts w:ascii="Times New Roman" w:hAnsi="Times New Roman"/>
                <w:sz w:val="18"/>
              </w:rPr>
            </w:pPr>
            <w:r>
              <w:rPr>
                <w:rFonts w:ascii="Times New Roman" w:hAnsi="Times New Roman"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07B12411" w14:textId="77777777" w:rsidR="00FF79CC" w:rsidRDefault="00A07CBB">
            <w:pPr>
              <w:pStyle w:val="afff3"/>
              <w:jc w:val="center"/>
              <w:rPr>
                <w:rFonts w:ascii="Times New Roman" w:hAnsi="Times New Roman"/>
                <w:sz w:val="18"/>
              </w:rPr>
            </w:pPr>
            <w:r>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31C1462A"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5EAD969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47811A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4D4AF15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015A0EE1" w14:textId="77777777">
        <w:trPr>
          <w:trHeight w:val="68"/>
        </w:trPr>
        <w:tc>
          <w:tcPr>
            <w:tcW w:w="673" w:type="dxa"/>
            <w:tcBorders>
              <w:top w:val="single" w:sz="2" w:space="0" w:color="000000"/>
              <w:bottom w:val="single" w:sz="2" w:space="0" w:color="000000"/>
              <w:right w:val="single" w:sz="2" w:space="0" w:color="000000"/>
            </w:tcBorders>
          </w:tcPr>
          <w:p w14:paraId="415FFF73" w14:textId="77777777" w:rsidR="00FF79CC" w:rsidRDefault="00A07CBB">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703" w:type="dxa"/>
            <w:tcBorders>
              <w:top w:val="single" w:sz="2" w:space="0" w:color="000000"/>
              <w:left w:val="single" w:sz="2" w:space="0" w:color="000000"/>
              <w:bottom w:val="single" w:sz="2" w:space="0" w:color="000000"/>
              <w:right w:val="single" w:sz="2" w:space="0" w:color="000000"/>
            </w:tcBorders>
          </w:tcPr>
          <w:p w14:paraId="1AD7C7C1" w14:textId="77777777" w:rsidR="00FF79CC" w:rsidRDefault="00A07CBB">
            <w:pPr>
              <w:pStyle w:val="afff3"/>
              <w:jc w:val="center"/>
              <w:rPr>
                <w:rFonts w:ascii="Times New Roman" w:hAnsi="Times New Roman"/>
                <w:sz w:val="18"/>
              </w:rPr>
            </w:pPr>
            <w:r>
              <w:rPr>
                <w:rFonts w:ascii="Times New Roman" w:hAnsi="Times New Roman"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6316FCF2" w14:textId="77777777" w:rsidR="00FF79CC" w:rsidRDefault="00A07CBB">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3F2B4D9"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1108FA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3638A3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5CBAB26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03E21ACC" w14:textId="77777777">
        <w:trPr>
          <w:trHeight w:val="68"/>
        </w:trPr>
        <w:tc>
          <w:tcPr>
            <w:tcW w:w="673" w:type="dxa"/>
            <w:tcBorders>
              <w:top w:val="single" w:sz="2" w:space="0" w:color="000000"/>
              <w:bottom w:val="single" w:sz="2" w:space="0" w:color="000000"/>
              <w:right w:val="single" w:sz="2" w:space="0" w:color="000000"/>
            </w:tcBorders>
          </w:tcPr>
          <w:p w14:paraId="76F986D5" w14:textId="77777777" w:rsidR="00FF79CC" w:rsidRDefault="00A07CBB">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703" w:type="dxa"/>
            <w:tcBorders>
              <w:top w:val="single" w:sz="2" w:space="0" w:color="000000"/>
              <w:left w:val="single" w:sz="2" w:space="0" w:color="000000"/>
              <w:bottom w:val="single" w:sz="2" w:space="0" w:color="000000"/>
              <w:right w:val="single" w:sz="2" w:space="0" w:color="000000"/>
            </w:tcBorders>
          </w:tcPr>
          <w:p w14:paraId="5DB682F4" w14:textId="77777777" w:rsidR="00FF79CC" w:rsidRDefault="00A07CBB">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3DCAAD79" w14:textId="77777777" w:rsidR="00FF79CC" w:rsidRDefault="00A07CBB">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236DC4D7"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45252354"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CC9225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0B370866"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33"/>
            <w:commentRangeEnd w:id="133"/>
            <w:r>
              <w:commentReference w:id="133"/>
            </w:r>
          </w:p>
        </w:tc>
      </w:tr>
    </w:tbl>
    <w:p w14:paraId="142AAF45" w14:textId="77777777" w:rsidR="00FF79CC" w:rsidRDefault="00A07CBB">
      <w:pPr>
        <w:pStyle w:val="a1"/>
        <w:numPr>
          <w:ilvl w:val="0"/>
          <w:numId w:val="4"/>
        </w:numPr>
        <w:ind w:left="0" w:firstLine="480"/>
      </w:pPr>
      <w:r>
        <w:rPr>
          <w:rFonts w:hint="eastAsia"/>
        </w:rPr>
        <w:t>讨论区标签表（</w:t>
      </w:r>
      <w:r>
        <w:rPr>
          <w:rFonts w:hint="eastAsia"/>
        </w:rPr>
        <w:t>Label</w:t>
      </w:r>
      <w:r>
        <w:rPr>
          <w:rFonts w:hint="eastAsia"/>
        </w:rPr>
        <w:t>）</w:t>
      </w:r>
    </w:p>
    <w:p w14:paraId="4492B585" w14:textId="77777777" w:rsidR="00FF79CC" w:rsidRDefault="00A07CBB">
      <w:pPr>
        <w:ind w:firstLineChars="200" w:firstLine="480"/>
      </w:pPr>
      <w:r>
        <w:rPr>
          <w:rFonts w:hint="eastAsia"/>
        </w:rPr>
        <w:t>主要用于表示帖子的标签信息，讨论区标签表（</w:t>
      </w:r>
      <w:r>
        <w:rPr>
          <w:rFonts w:hint="eastAsia"/>
        </w:rPr>
        <w:t>Label</w:t>
      </w:r>
      <w:r>
        <w:rPr>
          <w:rFonts w:hint="eastAsia"/>
        </w:rPr>
        <w:t>）的设计如表</w:t>
      </w:r>
      <w:r>
        <w:t>3-9</w:t>
      </w:r>
      <w:r>
        <w:rPr>
          <w:rFonts w:hint="eastAsia"/>
        </w:rPr>
        <w:t>所示：</w:t>
      </w:r>
    </w:p>
    <w:p w14:paraId="4B4A85C9" w14:textId="77777777" w:rsidR="00FF79CC" w:rsidRDefault="00A07CBB">
      <w:pPr>
        <w:pStyle w:val="aff5"/>
        <w:spacing w:beforeLines="50" w:before="156"/>
        <w:ind w:firstLineChars="0" w:firstLine="0"/>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FF79CC" w14:paraId="6A3861AD"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04FB3B07" w14:textId="77777777" w:rsidR="00FF79CC" w:rsidRDefault="00A07CBB">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5142834" w14:textId="77777777" w:rsidR="00FF79CC" w:rsidRDefault="00A07CBB">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1571041" w14:textId="77777777" w:rsidR="00FF79CC" w:rsidRDefault="00A07CBB">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41784BF" w14:textId="77777777" w:rsidR="00FF79CC" w:rsidRDefault="00A07CBB">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54C8C3E" w14:textId="77777777" w:rsidR="00FF79CC" w:rsidRDefault="00A07CBB">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4AD2634" w14:textId="77777777" w:rsidR="00FF79CC" w:rsidRDefault="00A07CBB">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19F6026" w14:textId="77777777" w:rsidR="00FF79CC" w:rsidRDefault="00A07CBB">
            <w:pPr>
              <w:jc w:val="center"/>
              <w:rPr>
                <w:sz w:val="18"/>
              </w:rPr>
            </w:pPr>
            <w:r>
              <w:rPr>
                <w:rFonts w:hint="eastAsia"/>
                <w:sz w:val="18"/>
              </w:rPr>
              <w:t>外键</w:t>
            </w:r>
          </w:p>
        </w:tc>
      </w:tr>
      <w:tr w:rsidR="00FF79CC" w14:paraId="15734C16" w14:textId="77777777">
        <w:tc>
          <w:tcPr>
            <w:tcW w:w="693" w:type="dxa"/>
            <w:tcBorders>
              <w:top w:val="single" w:sz="2" w:space="0" w:color="000000"/>
              <w:bottom w:val="single" w:sz="2" w:space="0" w:color="000000"/>
              <w:right w:val="single" w:sz="2" w:space="0" w:color="000000"/>
            </w:tcBorders>
          </w:tcPr>
          <w:p w14:paraId="10081BD1" w14:textId="77777777" w:rsidR="00FF79CC" w:rsidRDefault="00A07CBB">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21FDEF8" w14:textId="77777777" w:rsidR="00FF79CC" w:rsidRDefault="00A07CBB">
            <w:pPr>
              <w:pStyle w:val="afff3"/>
              <w:jc w:val="center"/>
              <w:rPr>
                <w:rFonts w:ascii="Times New Roman" w:hAnsi="Times New Roman"/>
                <w:sz w:val="18"/>
              </w:rPr>
            </w:pPr>
            <w:r>
              <w:rPr>
                <w:rFonts w:ascii="Times New Roman" w:hAnsi="Times New Roman"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3BB992DB" w14:textId="77777777" w:rsidR="00FF79CC" w:rsidRDefault="00A07CBB">
            <w:pPr>
              <w:pStyle w:val="afff3"/>
              <w:jc w:val="center"/>
              <w:rPr>
                <w:rFonts w:ascii="Times New Roman" w:hAnsi="Times New Roman"/>
                <w:sz w:val="18"/>
              </w:rPr>
            </w:pPr>
            <w:r>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5943AF54" w14:textId="77777777" w:rsidR="00FF79CC" w:rsidRDefault="00A07CBB">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14AA0634"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BCC6D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A24162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4D2338D7" w14:textId="77777777">
        <w:tc>
          <w:tcPr>
            <w:tcW w:w="693" w:type="dxa"/>
            <w:tcBorders>
              <w:top w:val="single" w:sz="2" w:space="0" w:color="000000"/>
              <w:bottom w:val="single" w:sz="2" w:space="0" w:color="000000"/>
              <w:right w:val="single" w:sz="2" w:space="0" w:color="000000"/>
            </w:tcBorders>
          </w:tcPr>
          <w:p w14:paraId="033AA104" w14:textId="77777777" w:rsidR="00FF79CC" w:rsidRDefault="00A07CBB">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B3FD2B1" w14:textId="77777777" w:rsidR="00FF79CC" w:rsidRDefault="00A07CBB">
            <w:pPr>
              <w:pStyle w:val="afff3"/>
              <w:jc w:val="center"/>
              <w:rPr>
                <w:rFonts w:ascii="Times New Roman" w:hAnsi="Times New Roman"/>
                <w:sz w:val="18"/>
              </w:rPr>
            </w:pPr>
            <w:r>
              <w:rPr>
                <w:rFonts w:ascii="Times New Roman" w:hAnsi="Times New Roman"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5A82D201" w14:textId="77777777" w:rsidR="00FF79CC" w:rsidRDefault="00A07CBB">
            <w:pPr>
              <w:pStyle w:val="afff3"/>
              <w:jc w:val="center"/>
              <w:rPr>
                <w:rFonts w:ascii="Times New Roman" w:hAnsi="Times New Roman"/>
                <w:sz w:val="18"/>
              </w:rPr>
            </w:pPr>
            <w:r>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67BF4AF3"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30AB3D4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45A569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8B970A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15F616BA" w14:textId="77777777">
        <w:tc>
          <w:tcPr>
            <w:tcW w:w="693" w:type="dxa"/>
            <w:tcBorders>
              <w:top w:val="single" w:sz="2" w:space="0" w:color="000000"/>
              <w:bottom w:val="single" w:sz="2" w:space="0" w:color="000000"/>
              <w:right w:val="single" w:sz="2" w:space="0" w:color="000000"/>
            </w:tcBorders>
          </w:tcPr>
          <w:p w14:paraId="5B487435" w14:textId="77777777" w:rsidR="00FF79CC" w:rsidRDefault="00A07CBB">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059F08DF" w14:textId="77777777" w:rsidR="00FF79CC" w:rsidRDefault="00A07CBB">
            <w:pPr>
              <w:pStyle w:val="afff3"/>
              <w:jc w:val="center"/>
              <w:rPr>
                <w:rFonts w:ascii="Times New Roman" w:hAnsi="Times New Roman"/>
                <w:sz w:val="18"/>
              </w:rPr>
            </w:pPr>
            <w:r>
              <w:rPr>
                <w:rFonts w:ascii="Times New Roman" w:hAnsi="Times New Roman"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412410E7" w14:textId="77777777" w:rsidR="00FF79CC" w:rsidRDefault="00A07CBB">
            <w:pPr>
              <w:pStyle w:val="afff3"/>
              <w:jc w:val="center"/>
              <w:rPr>
                <w:rFonts w:ascii="Times New Roman" w:hAnsi="Times New Roman"/>
                <w:sz w:val="18"/>
              </w:rPr>
            </w:pPr>
            <w:r>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1FA9491C" w14:textId="77777777" w:rsidR="00FF79CC" w:rsidRDefault="00A07CBB">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3C666CD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069903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CCED60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3E0DA58B" w14:textId="77777777">
        <w:tc>
          <w:tcPr>
            <w:tcW w:w="693" w:type="dxa"/>
            <w:tcBorders>
              <w:top w:val="single" w:sz="2" w:space="0" w:color="000000"/>
              <w:bottom w:val="single" w:sz="2" w:space="0" w:color="000000"/>
              <w:right w:val="single" w:sz="2" w:space="0" w:color="000000"/>
            </w:tcBorders>
          </w:tcPr>
          <w:p w14:paraId="1CD28FED" w14:textId="77777777" w:rsidR="00FF79CC" w:rsidRDefault="00A07CBB">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54E82CF8" w14:textId="77777777" w:rsidR="00FF79CC" w:rsidRDefault="00A07CBB">
            <w:pPr>
              <w:pStyle w:val="afff3"/>
              <w:jc w:val="center"/>
              <w:rPr>
                <w:rFonts w:ascii="Times New Roman" w:hAnsi="Times New Roman"/>
                <w:sz w:val="18"/>
              </w:rPr>
            </w:pPr>
            <w:r>
              <w:rPr>
                <w:rFonts w:ascii="Times New Roman" w:hAnsi="Times New Roman"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6A1216EF" w14:textId="77777777" w:rsidR="00FF79CC" w:rsidRDefault="00A07CBB">
            <w:pPr>
              <w:pStyle w:val="afff3"/>
              <w:jc w:val="center"/>
              <w:rPr>
                <w:rFonts w:ascii="Times New Roman" w:hAnsi="Times New Roman"/>
                <w:sz w:val="18"/>
              </w:rPr>
            </w:pPr>
            <w:r>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5306BDCB"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4ABEEF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2FB218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741B01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6C0C37D1" w14:textId="77777777">
        <w:tc>
          <w:tcPr>
            <w:tcW w:w="693" w:type="dxa"/>
            <w:tcBorders>
              <w:top w:val="single" w:sz="2" w:space="0" w:color="000000"/>
              <w:bottom w:val="single" w:sz="2" w:space="0" w:color="000000"/>
              <w:right w:val="single" w:sz="2" w:space="0" w:color="000000"/>
            </w:tcBorders>
          </w:tcPr>
          <w:p w14:paraId="2C94A601" w14:textId="77777777" w:rsidR="00FF79CC" w:rsidRDefault="00A07CBB">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5DB14C67" w14:textId="77777777" w:rsidR="00FF79CC" w:rsidRDefault="00A07CBB">
            <w:pPr>
              <w:pStyle w:val="afff3"/>
              <w:jc w:val="center"/>
              <w:rPr>
                <w:rFonts w:ascii="Times New Roman" w:hAnsi="Times New Roman"/>
                <w:sz w:val="18"/>
              </w:rPr>
            </w:pPr>
            <w:r>
              <w:rPr>
                <w:rFonts w:ascii="Times New Roman" w:hAnsi="Times New Roman"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75CCF5AA" w14:textId="77777777" w:rsidR="00FF79CC" w:rsidRDefault="00A07CBB">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52F96A53"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570DDD3"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5FAC22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FF7AF4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69730D57" w14:textId="77777777">
        <w:tc>
          <w:tcPr>
            <w:tcW w:w="693" w:type="dxa"/>
            <w:tcBorders>
              <w:top w:val="single" w:sz="2" w:space="0" w:color="000000"/>
              <w:left w:val="single" w:sz="4" w:space="0" w:color="000000"/>
              <w:bottom w:val="single" w:sz="2" w:space="0" w:color="000000"/>
              <w:right w:val="single" w:sz="2" w:space="0" w:color="000000"/>
            </w:tcBorders>
          </w:tcPr>
          <w:p w14:paraId="2BC644E3" w14:textId="77777777" w:rsidR="00FF79CC" w:rsidRDefault="00A07CBB">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704D8AF5" w14:textId="77777777" w:rsidR="00FF79CC" w:rsidRDefault="00A07CBB">
            <w:pPr>
              <w:pStyle w:val="afff3"/>
              <w:jc w:val="center"/>
              <w:rPr>
                <w:rFonts w:ascii="Times New Roman" w:hAnsi="Times New Roman"/>
                <w:sz w:val="18"/>
              </w:rPr>
            </w:pPr>
            <w:r>
              <w:rPr>
                <w:rFonts w:ascii="Times New Roman" w:hAnsi="Times New Roman"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69D8D8AE" w14:textId="77777777" w:rsidR="00FF79CC" w:rsidRDefault="00A07CBB">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3EFD78D5"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1D11534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CB3B037"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547C1262"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34"/>
            <w:commentRangeEnd w:id="134"/>
            <w:r>
              <w:commentReference w:id="134"/>
            </w:r>
          </w:p>
        </w:tc>
      </w:tr>
    </w:tbl>
    <w:p w14:paraId="7DD39F4A" w14:textId="77777777" w:rsidR="00FF79CC" w:rsidRDefault="00A07CBB">
      <w:pPr>
        <w:pStyle w:val="a1"/>
        <w:numPr>
          <w:ilvl w:val="0"/>
          <w:numId w:val="4"/>
        </w:numPr>
        <w:ind w:left="0" w:firstLine="480"/>
      </w:pPr>
      <w:r>
        <w:rPr>
          <w:rFonts w:hint="eastAsia"/>
        </w:rPr>
        <w:t>评论表（</w:t>
      </w:r>
      <w:r>
        <w:rPr>
          <w:rFonts w:hint="eastAsia"/>
        </w:rPr>
        <w:t>Comment</w:t>
      </w:r>
      <w:r>
        <w:rPr>
          <w:rFonts w:hint="eastAsia"/>
        </w:rPr>
        <w:t>）</w:t>
      </w:r>
    </w:p>
    <w:p w14:paraId="3A92CE2C" w14:textId="77777777" w:rsidR="00FF79CC" w:rsidRDefault="00A07CBB">
      <w:pPr>
        <w:ind w:firstLineChars="200" w:firstLine="480"/>
      </w:pPr>
      <w:r>
        <w:rPr>
          <w:rFonts w:hint="eastAsia"/>
        </w:rPr>
        <w:t>主要用于记录在讨论区中的帖子下面的评论信息，包含内容，点赞数等信息，评论表（</w:t>
      </w:r>
      <w:r>
        <w:rPr>
          <w:rFonts w:hint="eastAsia"/>
        </w:rPr>
        <w:t>Comment</w:t>
      </w:r>
      <w:r>
        <w:rPr>
          <w:rFonts w:hint="eastAsia"/>
        </w:rPr>
        <w:t>）的设计如表</w:t>
      </w:r>
      <w:r>
        <w:t>3-10</w:t>
      </w:r>
      <w:r>
        <w:rPr>
          <w:rFonts w:hint="eastAsia"/>
        </w:rPr>
        <w:t>所示：</w:t>
      </w:r>
    </w:p>
    <w:p w14:paraId="2CFC443A" w14:textId="77777777" w:rsidR="00FF79CC" w:rsidRDefault="00A07CBB">
      <w:pPr>
        <w:pStyle w:val="aff5"/>
        <w:spacing w:beforeLines="50" w:before="156"/>
        <w:ind w:firstLineChars="0" w:firstLine="0"/>
        <w:jc w:val="center"/>
        <w:rPr>
          <w:sz w:val="21"/>
        </w:rPr>
      </w:pPr>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FF79CC" w14:paraId="093DE1D5"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64D24188" w14:textId="77777777" w:rsidR="00FF79CC" w:rsidRDefault="00A07CBB">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128DDCA" w14:textId="77777777" w:rsidR="00FF79CC" w:rsidRDefault="00A07CBB">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7D170FD" w14:textId="77777777" w:rsidR="00FF79CC" w:rsidRDefault="00A07CBB">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8E8753F" w14:textId="77777777" w:rsidR="00FF79CC" w:rsidRDefault="00A07CBB">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8E6DBD7" w14:textId="77777777" w:rsidR="00FF79CC" w:rsidRDefault="00A07CBB">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8C746F" w14:textId="77777777" w:rsidR="00FF79CC" w:rsidRDefault="00A07CBB">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065BC269" w14:textId="77777777" w:rsidR="00FF79CC" w:rsidRDefault="00A07CBB">
            <w:pPr>
              <w:jc w:val="center"/>
              <w:rPr>
                <w:sz w:val="18"/>
              </w:rPr>
            </w:pPr>
            <w:r>
              <w:rPr>
                <w:rFonts w:hint="eastAsia"/>
                <w:sz w:val="18"/>
              </w:rPr>
              <w:t>外键</w:t>
            </w:r>
          </w:p>
        </w:tc>
      </w:tr>
      <w:tr w:rsidR="00FF79CC" w14:paraId="0EA27E73" w14:textId="77777777">
        <w:tc>
          <w:tcPr>
            <w:tcW w:w="693" w:type="dxa"/>
            <w:tcBorders>
              <w:top w:val="single" w:sz="2" w:space="0" w:color="000000"/>
              <w:bottom w:val="single" w:sz="2" w:space="0" w:color="000000"/>
              <w:right w:val="single" w:sz="2" w:space="0" w:color="000000"/>
            </w:tcBorders>
          </w:tcPr>
          <w:p w14:paraId="260D57E3" w14:textId="77777777" w:rsidR="00FF79CC" w:rsidRDefault="00A07CBB">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68F15915" w14:textId="77777777" w:rsidR="00FF79CC" w:rsidRDefault="00A07CBB">
            <w:pPr>
              <w:pStyle w:val="afff3"/>
              <w:jc w:val="center"/>
              <w:rPr>
                <w:rFonts w:ascii="Times New Roman" w:hAnsi="Times New Roman"/>
                <w:sz w:val="18"/>
              </w:rPr>
            </w:pPr>
            <w:r>
              <w:rPr>
                <w:rFonts w:ascii="Times New Roman" w:hAnsi="Times New Roman"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0DF36E9F" w14:textId="77777777" w:rsidR="00FF79CC" w:rsidRDefault="00A07CBB">
            <w:pPr>
              <w:pStyle w:val="afff3"/>
              <w:jc w:val="center"/>
              <w:rPr>
                <w:rFonts w:ascii="Times New Roman" w:hAnsi="Times New Roman"/>
                <w:sz w:val="18"/>
              </w:rPr>
            </w:pPr>
            <w:r>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4EE78421"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2C4D2F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3DCF8B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F3E287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795B358E" w14:textId="77777777">
        <w:tc>
          <w:tcPr>
            <w:tcW w:w="693" w:type="dxa"/>
            <w:tcBorders>
              <w:top w:val="single" w:sz="2" w:space="0" w:color="000000"/>
              <w:bottom w:val="single" w:sz="2" w:space="0" w:color="000000"/>
              <w:right w:val="single" w:sz="2" w:space="0" w:color="000000"/>
            </w:tcBorders>
          </w:tcPr>
          <w:p w14:paraId="0AD9BDF3" w14:textId="77777777" w:rsidR="00FF79CC" w:rsidRDefault="00A07CBB">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5E58C148" w14:textId="77777777" w:rsidR="00FF79CC" w:rsidRDefault="00A07CBB">
            <w:pPr>
              <w:pStyle w:val="afff3"/>
              <w:jc w:val="center"/>
              <w:rPr>
                <w:rFonts w:ascii="Times New Roman" w:hAnsi="Times New Roman"/>
                <w:sz w:val="18"/>
              </w:rPr>
            </w:pPr>
            <w:r>
              <w:rPr>
                <w:rFonts w:ascii="Times New Roman" w:hAnsi="Times New Roman"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0DFBD53B" w14:textId="77777777" w:rsidR="00FF79CC" w:rsidRDefault="00A07CBB">
            <w:pPr>
              <w:pStyle w:val="afff3"/>
              <w:jc w:val="center"/>
              <w:rPr>
                <w:rFonts w:ascii="Times New Roman" w:hAnsi="Times New Roman"/>
                <w:sz w:val="18"/>
              </w:rPr>
            </w:pPr>
            <w:r>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112FE565" w14:textId="77777777" w:rsidR="00FF79CC" w:rsidRDefault="00A07CBB">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7580069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B88CF54"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A869DA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74D72C21" w14:textId="77777777">
        <w:tc>
          <w:tcPr>
            <w:tcW w:w="693" w:type="dxa"/>
            <w:tcBorders>
              <w:top w:val="single" w:sz="2" w:space="0" w:color="000000"/>
              <w:bottom w:val="single" w:sz="2" w:space="0" w:color="000000"/>
              <w:right w:val="single" w:sz="2" w:space="0" w:color="000000"/>
            </w:tcBorders>
          </w:tcPr>
          <w:p w14:paraId="3B228EA2" w14:textId="77777777" w:rsidR="00FF79CC" w:rsidRDefault="00A07CBB">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37C6B50B" w14:textId="77777777" w:rsidR="00FF79CC" w:rsidRDefault="00A07CBB">
            <w:pPr>
              <w:pStyle w:val="afff3"/>
              <w:jc w:val="center"/>
              <w:rPr>
                <w:rFonts w:ascii="Times New Roman" w:hAnsi="Times New Roman"/>
                <w:sz w:val="18"/>
              </w:rPr>
            </w:pPr>
            <w:r>
              <w:rPr>
                <w:rFonts w:ascii="Times New Roman" w:hAnsi="Times New Roman"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5D1C38D1" w14:textId="77777777" w:rsidR="00FF79CC" w:rsidRDefault="00A07CBB">
            <w:pPr>
              <w:pStyle w:val="afff3"/>
              <w:jc w:val="center"/>
              <w:rPr>
                <w:rFonts w:ascii="Times New Roman" w:hAnsi="Times New Roman"/>
                <w:sz w:val="18"/>
              </w:rPr>
            </w:pPr>
            <w:r>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1EBC9141"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31D309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1DE2A1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530152E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7F7C297C" w14:textId="77777777">
        <w:tc>
          <w:tcPr>
            <w:tcW w:w="693" w:type="dxa"/>
            <w:tcBorders>
              <w:top w:val="single" w:sz="2" w:space="0" w:color="000000"/>
              <w:bottom w:val="single" w:sz="2" w:space="0" w:color="000000"/>
              <w:right w:val="single" w:sz="2" w:space="0" w:color="000000"/>
            </w:tcBorders>
          </w:tcPr>
          <w:p w14:paraId="7DC4EC9D" w14:textId="77777777" w:rsidR="00FF79CC" w:rsidRDefault="00A07CBB">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06B64258" w14:textId="77777777" w:rsidR="00FF79CC" w:rsidRDefault="00A07CBB">
            <w:pPr>
              <w:pStyle w:val="afff3"/>
              <w:jc w:val="center"/>
              <w:rPr>
                <w:rFonts w:ascii="Times New Roman" w:hAnsi="Times New Roman"/>
                <w:sz w:val="18"/>
              </w:rPr>
            </w:pPr>
            <w:r>
              <w:rPr>
                <w:rFonts w:ascii="Times New Roman" w:hAnsi="Times New Roman"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191BCE76" w14:textId="77777777" w:rsidR="00FF79CC" w:rsidRDefault="00A07CBB">
            <w:pPr>
              <w:pStyle w:val="afff3"/>
              <w:jc w:val="center"/>
              <w:rPr>
                <w:rFonts w:ascii="Times New Roman" w:hAnsi="Times New Roman"/>
                <w:sz w:val="18"/>
              </w:rPr>
            </w:pPr>
            <w:r>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5ACC49F3"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6A3DDB3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210F64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FC4B4F8"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35"/>
            <w:commentRangeEnd w:id="135"/>
            <w:r>
              <w:commentReference w:id="135"/>
            </w:r>
          </w:p>
        </w:tc>
      </w:tr>
    </w:tbl>
    <w:p w14:paraId="59506D36" w14:textId="77777777" w:rsidR="00FF79CC" w:rsidRDefault="00A07CBB">
      <w:pPr>
        <w:pStyle w:val="a1"/>
        <w:ind w:firstLineChars="0" w:firstLine="0"/>
        <w:jc w:val="right"/>
      </w:pPr>
      <w:r>
        <w:rPr>
          <w:rFonts w:hint="eastAsia"/>
          <w:sz w:val="21"/>
        </w:rPr>
        <w:lastRenderedPageBreak/>
        <w:t>续表</w:t>
      </w:r>
      <w:r>
        <w:rPr>
          <w:rFonts w:hint="eastAsia"/>
          <w:sz w:val="21"/>
        </w:rPr>
        <w:t>3</w:t>
      </w:r>
      <w:r>
        <w:rPr>
          <w:sz w:val="21"/>
        </w:rPr>
        <w:t>-10</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562"/>
        <w:gridCol w:w="1701"/>
        <w:gridCol w:w="1275"/>
        <w:gridCol w:w="1134"/>
        <w:gridCol w:w="945"/>
        <w:gridCol w:w="1006"/>
      </w:tblGrid>
      <w:tr w:rsidR="00FF79CC" w14:paraId="7CF922D9" w14:textId="77777777">
        <w:trPr>
          <w:trHeight w:val="68"/>
        </w:trPr>
        <w:tc>
          <w:tcPr>
            <w:tcW w:w="673" w:type="dxa"/>
            <w:tcBorders>
              <w:top w:val="single" w:sz="2" w:space="0" w:color="000000"/>
              <w:bottom w:val="single" w:sz="2" w:space="0" w:color="000000"/>
              <w:right w:val="single" w:sz="2" w:space="0" w:color="000000"/>
            </w:tcBorders>
          </w:tcPr>
          <w:p w14:paraId="7D7A917F" w14:textId="77777777" w:rsidR="00FF79CC" w:rsidRDefault="00A07CBB">
            <w:pPr>
              <w:pStyle w:val="afff3"/>
              <w:jc w:val="center"/>
              <w:rPr>
                <w:rFonts w:ascii="Times New Roman" w:hAnsi="Times New Roman"/>
                <w:sz w:val="18"/>
              </w:rPr>
            </w:pPr>
            <w:r>
              <w:rPr>
                <w:rFonts w:ascii="Times New Roman" w:hAnsi="Times New Roman" w:hint="eastAsia"/>
                <w:sz w:val="18"/>
              </w:rPr>
              <w:t>5</w:t>
            </w:r>
          </w:p>
        </w:tc>
        <w:tc>
          <w:tcPr>
            <w:tcW w:w="1562" w:type="dxa"/>
            <w:tcBorders>
              <w:top w:val="single" w:sz="2" w:space="0" w:color="000000"/>
              <w:left w:val="single" w:sz="2" w:space="0" w:color="000000"/>
              <w:bottom w:val="single" w:sz="2" w:space="0" w:color="000000"/>
              <w:right w:val="single" w:sz="2" w:space="0" w:color="000000"/>
            </w:tcBorders>
          </w:tcPr>
          <w:p w14:paraId="622CB004" w14:textId="77777777" w:rsidR="00FF79CC" w:rsidRDefault="00A07CBB">
            <w:pPr>
              <w:pStyle w:val="afff3"/>
              <w:jc w:val="center"/>
              <w:rPr>
                <w:rFonts w:ascii="Times New Roman" w:hAnsi="Times New Roman"/>
                <w:sz w:val="18"/>
              </w:rPr>
            </w:pPr>
            <w:r>
              <w:rPr>
                <w:rFonts w:ascii="Times New Roman" w:hAnsi="Times New Roman" w:hint="eastAsia"/>
                <w:sz w:val="18"/>
              </w:rPr>
              <w:t>评论人</w:t>
            </w:r>
          </w:p>
        </w:tc>
        <w:tc>
          <w:tcPr>
            <w:tcW w:w="1701" w:type="dxa"/>
            <w:tcBorders>
              <w:top w:val="single" w:sz="2" w:space="0" w:color="000000"/>
              <w:left w:val="single" w:sz="2" w:space="0" w:color="000000"/>
              <w:bottom w:val="single" w:sz="2" w:space="0" w:color="000000"/>
              <w:right w:val="single" w:sz="2" w:space="0" w:color="000000"/>
            </w:tcBorders>
          </w:tcPr>
          <w:p w14:paraId="67698575" w14:textId="77777777" w:rsidR="00FF79CC" w:rsidRDefault="00A07CBB">
            <w:pPr>
              <w:pStyle w:val="afff3"/>
              <w:jc w:val="center"/>
              <w:rPr>
                <w:rFonts w:ascii="Times New Roman" w:hAnsi="Times New Roman"/>
                <w:sz w:val="18"/>
              </w:rPr>
            </w:pPr>
            <w:r>
              <w:rPr>
                <w:rFonts w:ascii="Times New Roman" w:hAnsi="Times New Roman"/>
                <w:sz w:val="18"/>
              </w:rPr>
              <w:t>CREATEUSER</w:t>
            </w:r>
          </w:p>
        </w:tc>
        <w:tc>
          <w:tcPr>
            <w:tcW w:w="1275" w:type="dxa"/>
            <w:tcBorders>
              <w:top w:val="single" w:sz="2" w:space="0" w:color="000000"/>
              <w:left w:val="single" w:sz="2" w:space="0" w:color="000000"/>
              <w:bottom w:val="single" w:sz="2" w:space="0" w:color="000000"/>
              <w:right w:val="single" w:sz="2" w:space="0" w:color="000000"/>
            </w:tcBorders>
          </w:tcPr>
          <w:p w14:paraId="5631CAF2"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134" w:type="dxa"/>
            <w:tcBorders>
              <w:top w:val="single" w:sz="2" w:space="0" w:color="000000"/>
              <w:left w:val="single" w:sz="2" w:space="0" w:color="000000"/>
              <w:bottom w:val="single" w:sz="2" w:space="0" w:color="000000"/>
              <w:right w:val="single" w:sz="2" w:space="0" w:color="000000"/>
            </w:tcBorders>
          </w:tcPr>
          <w:p w14:paraId="4F437FE7"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6B8EA08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59B12C3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3312CD64" w14:textId="77777777">
        <w:trPr>
          <w:trHeight w:val="68"/>
        </w:trPr>
        <w:tc>
          <w:tcPr>
            <w:tcW w:w="673" w:type="dxa"/>
            <w:tcBorders>
              <w:top w:val="single" w:sz="2" w:space="0" w:color="000000"/>
              <w:bottom w:val="single" w:sz="2" w:space="0" w:color="000000"/>
              <w:right w:val="single" w:sz="2" w:space="0" w:color="000000"/>
            </w:tcBorders>
          </w:tcPr>
          <w:p w14:paraId="7CBAD0DF" w14:textId="77777777" w:rsidR="00FF79CC" w:rsidRDefault="00A07CBB">
            <w:pPr>
              <w:pStyle w:val="afff3"/>
              <w:jc w:val="center"/>
              <w:rPr>
                <w:rFonts w:ascii="Times New Roman" w:hAnsi="Times New Roman"/>
                <w:sz w:val="18"/>
              </w:rPr>
            </w:pPr>
            <w:r>
              <w:rPr>
                <w:rFonts w:ascii="Times New Roman" w:hAnsi="Times New Roman" w:hint="eastAsia"/>
                <w:sz w:val="18"/>
              </w:rPr>
              <w:t>6</w:t>
            </w:r>
          </w:p>
        </w:tc>
        <w:tc>
          <w:tcPr>
            <w:tcW w:w="1562" w:type="dxa"/>
            <w:tcBorders>
              <w:top w:val="single" w:sz="2" w:space="0" w:color="000000"/>
              <w:left w:val="single" w:sz="2" w:space="0" w:color="000000"/>
              <w:bottom w:val="single" w:sz="2" w:space="0" w:color="000000"/>
              <w:right w:val="single" w:sz="2" w:space="0" w:color="000000"/>
            </w:tcBorders>
          </w:tcPr>
          <w:p w14:paraId="25EBE689" w14:textId="77777777" w:rsidR="00FF79CC" w:rsidRDefault="00A07CBB">
            <w:pPr>
              <w:pStyle w:val="afff3"/>
              <w:jc w:val="center"/>
              <w:rPr>
                <w:rFonts w:ascii="Times New Roman" w:hAnsi="Times New Roman"/>
                <w:sz w:val="18"/>
              </w:rPr>
            </w:pPr>
            <w:r>
              <w:rPr>
                <w:rFonts w:ascii="Times New Roman" w:hAnsi="Times New Roman" w:hint="eastAsia"/>
                <w:sz w:val="18"/>
              </w:rPr>
              <w:t>评论时间</w:t>
            </w:r>
          </w:p>
        </w:tc>
        <w:tc>
          <w:tcPr>
            <w:tcW w:w="1701" w:type="dxa"/>
            <w:tcBorders>
              <w:top w:val="single" w:sz="2" w:space="0" w:color="000000"/>
              <w:left w:val="single" w:sz="2" w:space="0" w:color="000000"/>
              <w:bottom w:val="single" w:sz="2" w:space="0" w:color="000000"/>
              <w:right w:val="single" w:sz="2" w:space="0" w:color="000000"/>
            </w:tcBorders>
          </w:tcPr>
          <w:p w14:paraId="65F7E26B" w14:textId="77777777" w:rsidR="00FF79CC" w:rsidRDefault="00A07CBB">
            <w:pPr>
              <w:pStyle w:val="afff3"/>
              <w:jc w:val="center"/>
              <w:rPr>
                <w:rFonts w:ascii="Times New Roman" w:hAnsi="Times New Roman"/>
                <w:sz w:val="18"/>
              </w:rPr>
            </w:pPr>
            <w:r>
              <w:rPr>
                <w:rFonts w:ascii="Times New Roman" w:hAnsi="Times New Roman"/>
                <w:sz w:val="18"/>
              </w:rPr>
              <w:t>CREATETIME</w:t>
            </w:r>
          </w:p>
        </w:tc>
        <w:tc>
          <w:tcPr>
            <w:tcW w:w="1275" w:type="dxa"/>
            <w:tcBorders>
              <w:top w:val="single" w:sz="2" w:space="0" w:color="000000"/>
              <w:left w:val="single" w:sz="2" w:space="0" w:color="000000"/>
              <w:bottom w:val="single" w:sz="2" w:space="0" w:color="000000"/>
              <w:right w:val="single" w:sz="2" w:space="0" w:color="000000"/>
            </w:tcBorders>
          </w:tcPr>
          <w:p w14:paraId="71B61C1A"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1134" w:type="dxa"/>
            <w:tcBorders>
              <w:top w:val="single" w:sz="2" w:space="0" w:color="000000"/>
              <w:left w:val="single" w:sz="2" w:space="0" w:color="000000"/>
              <w:bottom w:val="single" w:sz="2" w:space="0" w:color="000000"/>
              <w:right w:val="single" w:sz="2" w:space="0" w:color="000000"/>
            </w:tcBorders>
          </w:tcPr>
          <w:p w14:paraId="72610D9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1053A60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7415800F"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36"/>
            <w:commentRangeEnd w:id="136"/>
            <w:r>
              <w:commentReference w:id="136"/>
            </w:r>
          </w:p>
        </w:tc>
      </w:tr>
    </w:tbl>
    <w:p w14:paraId="735E3E61" w14:textId="77777777" w:rsidR="00FF79CC" w:rsidRDefault="00A07CBB">
      <w:pPr>
        <w:pStyle w:val="a1"/>
        <w:numPr>
          <w:ilvl w:val="0"/>
          <w:numId w:val="4"/>
        </w:numPr>
        <w:ind w:left="0" w:firstLine="480"/>
      </w:pPr>
      <w:r>
        <w:rPr>
          <w:rFonts w:hint="eastAsia"/>
        </w:rPr>
        <w:t>人员回复表（</w:t>
      </w:r>
      <w:r>
        <w:rPr>
          <w:rFonts w:hint="eastAsia"/>
        </w:rPr>
        <w:t>ForumTotalReply</w:t>
      </w:r>
      <w:r>
        <w:rPr>
          <w:rFonts w:hint="eastAsia"/>
        </w:rPr>
        <w:t>）</w:t>
      </w:r>
    </w:p>
    <w:p w14:paraId="018C1344" w14:textId="77777777" w:rsidR="00FF79CC" w:rsidRDefault="00A07CBB">
      <w:pPr>
        <w:ind w:firstLineChars="200" w:firstLine="480"/>
      </w:pPr>
      <w:r>
        <w:rPr>
          <w:rFonts w:hint="eastAsia"/>
        </w:rPr>
        <w:t>主要用于讨论区模块中用户在帖子之间的回复或者评论之间的回复，包含回复内容，回复类型等信息，人员回复表（</w:t>
      </w:r>
      <w:r>
        <w:rPr>
          <w:rFonts w:hint="eastAsia"/>
        </w:rPr>
        <w:t>ForumTotalReply</w:t>
      </w:r>
      <w:r>
        <w:rPr>
          <w:rFonts w:hint="eastAsia"/>
        </w:rPr>
        <w:t>）的设计如表</w:t>
      </w:r>
      <w:r>
        <w:t>3-11</w:t>
      </w:r>
      <w:r>
        <w:rPr>
          <w:rFonts w:hint="eastAsia"/>
        </w:rPr>
        <w:t>所示：</w:t>
      </w:r>
    </w:p>
    <w:p w14:paraId="75CBCD46" w14:textId="77777777" w:rsidR="00FF79CC" w:rsidRDefault="00A07CBB">
      <w:pPr>
        <w:pStyle w:val="aff5"/>
        <w:spacing w:beforeLines="50" w:before="156"/>
        <w:ind w:firstLineChars="0" w:firstLine="0"/>
        <w:jc w:val="center"/>
        <w:rPr>
          <w:sz w:val="21"/>
        </w:rPr>
      </w:pPr>
      <w:r>
        <w:rPr>
          <w:rFonts w:hint="eastAsia"/>
          <w:sz w:val="21"/>
        </w:rPr>
        <w:t>表</w:t>
      </w:r>
      <w:r>
        <w:rPr>
          <w:sz w:val="21"/>
        </w:rPr>
        <w:t xml:space="preserve">3-11 </w:t>
      </w:r>
      <w:r>
        <w:rPr>
          <w:rFonts w:hint="eastAsia"/>
          <w:sz w:val="21"/>
        </w:rPr>
        <w:t>人员回复表（</w:t>
      </w:r>
      <w:r>
        <w:rPr>
          <w:sz w:val="21"/>
        </w:rPr>
        <w:t>ForumTotalReply</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FF79CC" w14:paraId="604716A1"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268EF1C4" w14:textId="77777777" w:rsidR="00FF79CC" w:rsidRDefault="00A07CBB">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4DDAA78" w14:textId="77777777" w:rsidR="00FF79CC" w:rsidRDefault="00A07CBB">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6E19542" w14:textId="77777777" w:rsidR="00FF79CC" w:rsidRDefault="00A07CBB">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727F2C0" w14:textId="77777777" w:rsidR="00FF79CC" w:rsidRDefault="00A07CBB">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2986732" w14:textId="77777777" w:rsidR="00FF79CC" w:rsidRDefault="00A07CBB">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BBD2E3" w14:textId="77777777" w:rsidR="00FF79CC" w:rsidRDefault="00A07CBB">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1F96339F" w14:textId="77777777" w:rsidR="00FF79CC" w:rsidRDefault="00A07CBB">
            <w:pPr>
              <w:jc w:val="center"/>
              <w:rPr>
                <w:sz w:val="18"/>
              </w:rPr>
            </w:pPr>
            <w:r>
              <w:rPr>
                <w:rFonts w:hint="eastAsia"/>
                <w:sz w:val="18"/>
              </w:rPr>
              <w:t>外键</w:t>
            </w:r>
          </w:p>
        </w:tc>
      </w:tr>
      <w:tr w:rsidR="00FF79CC" w14:paraId="6D97BA24" w14:textId="77777777">
        <w:tc>
          <w:tcPr>
            <w:tcW w:w="693" w:type="dxa"/>
            <w:tcBorders>
              <w:top w:val="single" w:sz="2" w:space="0" w:color="000000"/>
              <w:bottom w:val="single" w:sz="2" w:space="0" w:color="000000"/>
              <w:right w:val="single" w:sz="2" w:space="0" w:color="000000"/>
            </w:tcBorders>
          </w:tcPr>
          <w:p w14:paraId="223BFD5A" w14:textId="77777777" w:rsidR="00FF79CC" w:rsidRDefault="00A07CBB">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72731785" w14:textId="77777777" w:rsidR="00FF79CC" w:rsidRDefault="00A07CBB">
            <w:pPr>
              <w:pStyle w:val="afff3"/>
              <w:jc w:val="center"/>
              <w:rPr>
                <w:rFonts w:ascii="Times New Roman" w:hAnsi="Times New Roman"/>
                <w:sz w:val="18"/>
              </w:rPr>
            </w:pPr>
            <w:r>
              <w:rPr>
                <w:rFonts w:ascii="Times New Roman" w:hAnsi="Times New Roman"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445A4180" w14:textId="77777777" w:rsidR="00FF79CC" w:rsidRDefault="00A07CBB">
            <w:pPr>
              <w:pStyle w:val="afff3"/>
              <w:jc w:val="center"/>
              <w:rPr>
                <w:rFonts w:ascii="Times New Roman" w:hAnsi="Times New Roman"/>
                <w:sz w:val="18"/>
              </w:rPr>
            </w:pPr>
            <w:r>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558FB2D3"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4CC350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91A0D8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784D2C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11DA7065" w14:textId="77777777">
        <w:tc>
          <w:tcPr>
            <w:tcW w:w="693" w:type="dxa"/>
            <w:tcBorders>
              <w:top w:val="single" w:sz="2" w:space="0" w:color="000000"/>
              <w:bottom w:val="single" w:sz="2" w:space="0" w:color="000000"/>
              <w:right w:val="single" w:sz="2" w:space="0" w:color="000000"/>
            </w:tcBorders>
          </w:tcPr>
          <w:p w14:paraId="70CCF5B4" w14:textId="77777777" w:rsidR="00FF79CC" w:rsidRDefault="00A07CBB">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01FAF9B3" w14:textId="77777777" w:rsidR="00FF79CC" w:rsidRDefault="00A07CBB">
            <w:pPr>
              <w:pStyle w:val="afff3"/>
              <w:jc w:val="center"/>
              <w:rPr>
                <w:rFonts w:ascii="Times New Roman" w:hAnsi="Times New Roman"/>
                <w:sz w:val="18"/>
              </w:rPr>
            </w:pPr>
            <w:r>
              <w:rPr>
                <w:rFonts w:ascii="Times New Roman" w:hAnsi="Times New Roman"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1449EC85" w14:textId="77777777" w:rsidR="00FF79CC" w:rsidRDefault="00A07CBB">
            <w:pPr>
              <w:pStyle w:val="afff3"/>
              <w:jc w:val="center"/>
              <w:rPr>
                <w:rFonts w:ascii="Times New Roman" w:hAnsi="Times New Roman"/>
                <w:sz w:val="18"/>
              </w:rPr>
            </w:pPr>
            <w:r>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73036F66"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65D59F07"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F42BCD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E5444A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235ADE5E" w14:textId="77777777">
        <w:tc>
          <w:tcPr>
            <w:tcW w:w="693" w:type="dxa"/>
            <w:tcBorders>
              <w:top w:val="single" w:sz="2" w:space="0" w:color="000000"/>
              <w:bottom w:val="single" w:sz="2" w:space="0" w:color="000000"/>
              <w:right w:val="single" w:sz="2" w:space="0" w:color="000000"/>
            </w:tcBorders>
          </w:tcPr>
          <w:p w14:paraId="04168F3D" w14:textId="77777777" w:rsidR="00FF79CC" w:rsidRDefault="00A07CBB">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7081C1A4" w14:textId="77777777" w:rsidR="00FF79CC" w:rsidRDefault="00A07CBB">
            <w:pPr>
              <w:pStyle w:val="afff3"/>
              <w:jc w:val="center"/>
              <w:rPr>
                <w:rFonts w:ascii="Times New Roman" w:hAnsi="Times New Roman"/>
                <w:sz w:val="18"/>
              </w:rPr>
            </w:pPr>
            <w:r>
              <w:rPr>
                <w:rFonts w:ascii="Times New Roman" w:hAnsi="Times New Roman"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3CEEB068" w14:textId="77777777" w:rsidR="00FF79CC" w:rsidRDefault="00A07CBB">
            <w:pPr>
              <w:pStyle w:val="afff3"/>
              <w:jc w:val="center"/>
              <w:rPr>
                <w:rFonts w:ascii="Times New Roman" w:hAnsi="Times New Roman"/>
                <w:sz w:val="18"/>
              </w:rPr>
            </w:pPr>
            <w:r>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2BF25B20"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0B9EB03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1DA324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0AC7858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13445CF2" w14:textId="77777777">
        <w:tc>
          <w:tcPr>
            <w:tcW w:w="693" w:type="dxa"/>
            <w:tcBorders>
              <w:top w:val="single" w:sz="2" w:space="0" w:color="000000"/>
              <w:bottom w:val="single" w:sz="2" w:space="0" w:color="000000"/>
              <w:right w:val="single" w:sz="2" w:space="0" w:color="000000"/>
            </w:tcBorders>
          </w:tcPr>
          <w:p w14:paraId="701190D1" w14:textId="77777777" w:rsidR="00FF79CC" w:rsidRDefault="00A07CBB">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6CED8581" w14:textId="77777777" w:rsidR="00FF79CC" w:rsidRDefault="00A07CBB">
            <w:pPr>
              <w:pStyle w:val="afff3"/>
              <w:jc w:val="center"/>
              <w:rPr>
                <w:rFonts w:ascii="Times New Roman" w:hAnsi="Times New Roman"/>
                <w:sz w:val="18"/>
              </w:rPr>
            </w:pPr>
            <w:r>
              <w:rPr>
                <w:rFonts w:ascii="Times New Roman" w:hAnsi="Times New Roman"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6F278F23" w14:textId="77777777" w:rsidR="00FF79CC" w:rsidRDefault="00A07CBB">
            <w:pPr>
              <w:pStyle w:val="afff3"/>
              <w:jc w:val="center"/>
              <w:rPr>
                <w:rFonts w:ascii="Times New Roman" w:hAnsi="Times New Roman"/>
                <w:sz w:val="18"/>
              </w:rPr>
            </w:pPr>
            <w:r>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5BAB137F"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4D17CAA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4C52DA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B7504C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154D0D45" w14:textId="77777777">
        <w:tc>
          <w:tcPr>
            <w:tcW w:w="693" w:type="dxa"/>
            <w:tcBorders>
              <w:top w:val="single" w:sz="2" w:space="0" w:color="000000"/>
              <w:bottom w:val="single" w:sz="2" w:space="0" w:color="000000"/>
              <w:right w:val="single" w:sz="2" w:space="0" w:color="000000"/>
            </w:tcBorders>
          </w:tcPr>
          <w:p w14:paraId="40AE7AEB" w14:textId="77777777" w:rsidR="00FF79CC" w:rsidRDefault="00A07CBB">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00AE5C65" w14:textId="77777777" w:rsidR="00FF79CC" w:rsidRDefault="00A07CBB">
            <w:pPr>
              <w:pStyle w:val="afff3"/>
              <w:jc w:val="center"/>
              <w:rPr>
                <w:rFonts w:ascii="Times New Roman" w:hAnsi="Times New Roman"/>
                <w:sz w:val="18"/>
              </w:rPr>
            </w:pPr>
            <w:r>
              <w:rPr>
                <w:rFonts w:ascii="Times New Roman" w:hAnsi="Times New Roman"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3C1B4C0F" w14:textId="77777777" w:rsidR="00FF79CC" w:rsidRDefault="00A07CBB">
            <w:pPr>
              <w:pStyle w:val="afff3"/>
              <w:jc w:val="center"/>
              <w:rPr>
                <w:rFonts w:ascii="Times New Roman" w:hAnsi="Times New Roman"/>
                <w:sz w:val="18"/>
              </w:rPr>
            </w:pPr>
            <w:r>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7E41AC38" w14:textId="77777777" w:rsidR="00FF79CC" w:rsidRDefault="00A07CBB">
            <w:pPr>
              <w:pStyle w:val="afff3"/>
              <w:jc w:val="center"/>
              <w:rPr>
                <w:rFonts w:ascii="Times New Roman" w:hAnsi="Times New Roman"/>
                <w:sz w:val="18"/>
              </w:rPr>
            </w:pPr>
            <w:r>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3878E4A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0E9459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01EB68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3EEDD60C" w14:textId="77777777">
        <w:tc>
          <w:tcPr>
            <w:tcW w:w="693" w:type="dxa"/>
            <w:tcBorders>
              <w:top w:val="single" w:sz="2" w:space="0" w:color="000000"/>
              <w:bottom w:val="single" w:sz="2" w:space="0" w:color="000000"/>
              <w:right w:val="single" w:sz="2" w:space="0" w:color="000000"/>
            </w:tcBorders>
          </w:tcPr>
          <w:p w14:paraId="4802DAB2" w14:textId="77777777" w:rsidR="00FF79CC" w:rsidRDefault="00A07CBB">
            <w:pPr>
              <w:pStyle w:val="afff3"/>
              <w:jc w:val="center"/>
              <w:rPr>
                <w:rFonts w:ascii="Times New Roman" w:hAnsi="Times New Roman"/>
                <w:sz w:val="18"/>
              </w:rPr>
            </w:pPr>
            <w:r>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308CB535" w14:textId="77777777" w:rsidR="00FF79CC" w:rsidRDefault="00A07CBB">
            <w:pPr>
              <w:pStyle w:val="afff3"/>
              <w:jc w:val="center"/>
              <w:rPr>
                <w:rFonts w:ascii="Times New Roman" w:hAnsi="Times New Roman"/>
                <w:sz w:val="18"/>
              </w:rPr>
            </w:pPr>
            <w:r>
              <w:rPr>
                <w:rFonts w:ascii="Times New Roman" w:hAnsi="Times New Roman"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2110843A" w14:textId="77777777" w:rsidR="00FF79CC" w:rsidRDefault="00A07CBB">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11AD73F9"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4646D533"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66DD2C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E3C008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28EED8A3" w14:textId="77777777">
        <w:tc>
          <w:tcPr>
            <w:tcW w:w="693" w:type="dxa"/>
            <w:tcBorders>
              <w:top w:val="single" w:sz="2" w:space="0" w:color="000000"/>
              <w:bottom w:val="single" w:sz="2" w:space="0" w:color="000000"/>
              <w:right w:val="single" w:sz="2" w:space="0" w:color="000000"/>
            </w:tcBorders>
          </w:tcPr>
          <w:p w14:paraId="4539665F" w14:textId="77777777" w:rsidR="00FF79CC" w:rsidRDefault="00A07CBB">
            <w:pPr>
              <w:pStyle w:val="afff3"/>
              <w:jc w:val="center"/>
              <w:rPr>
                <w:rFonts w:ascii="Times New Roman" w:hAnsi="Times New Roman"/>
                <w:sz w:val="18"/>
              </w:rPr>
            </w:pPr>
            <w:r>
              <w:rPr>
                <w:rFonts w:ascii="Times New Roman" w:hAnsi="Times New Roman"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46192673" w14:textId="77777777" w:rsidR="00FF79CC" w:rsidRDefault="00A07CBB">
            <w:pPr>
              <w:pStyle w:val="afff3"/>
              <w:jc w:val="center"/>
              <w:rPr>
                <w:rFonts w:ascii="Times New Roman" w:hAnsi="Times New Roman"/>
                <w:sz w:val="18"/>
              </w:rPr>
            </w:pPr>
            <w:r>
              <w:rPr>
                <w:rFonts w:ascii="Times New Roman" w:hAnsi="Times New Roman"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4DE4DEBF" w14:textId="77777777" w:rsidR="00FF79CC" w:rsidRDefault="00A07CBB">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60421E7A"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6398070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5A52C08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3B005B5"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37"/>
            <w:commentRangeEnd w:id="137"/>
            <w:r>
              <w:commentReference w:id="137"/>
            </w:r>
          </w:p>
        </w:tc>
      </w:tr>
    </w:tbl>
    <w:p w14:paraId="6DF9B35D" w14:textId="77777777" w:rsidR="00FF79CC" w:rsidRDefault="00A07CBB">
      <w:pPr>
        <w:pStyle w:val="a1"/>
        <w:numPr>
          <w:ilvl w:val="0"/>
          <w:numId w:val="4"/>
        </w:numPr>
        <w:ind w:left="0" w:firstLine="480"/>
      </w:pPr>
      <w:r>
        <w:rPr>
          <w:rFonts w:hint="eastAsia"/>
        </w:rPr>
        <w:t>反馈表（</w:t>
      </w:r>
      <w:r>
        <w:rPr>
          <w:rFonts w:hint="eastAsia"/>
        </w:rPr>
        <w:t>Feedback</w:t>
      </w:r>
      <w:r>
        <w:rPr>
          <w:rFonts w:hint="eastAsia"/>
        </w:rPr>
        <w:t>）</w:t>
      </w:r>
    </w:p>
    <w:p w14:paraId="1F62F8F0" w14:textId="77777777" w:rsidR="00FF79CC" w:rsidRDefault="00A07CBB">
      <w:pPr>
        <w:ind w:firstLineChars="200" w:firstLine="480"/>
      </w:pPr>
      <w:r>
        <w:rPr>
          <w:rFonts w:hint="eastAsia"/>
        </w:rPr>
        <w:t>主要用于记录用户提供的反馈信息，反馈表（</w:t>
      </w:r>
      <w:r>
        <w:rPr>
          <w:rFonts w:hint="eastAsia"/>
        </w:rPr>
        <w:t>Feedback</w:t>
      </w:r>
      <w:r>
        <w:rPr>
          <w:rFonts w:hint="eastAsia"/>
        </w:rPr>
        <w:t>）的设计如表</w:t>
      </w:r>
      <w:r>
        <w:t>3-12</w:t>
      </w:r>
      <w:r>
        <w:rPr>
          <w:rFonts w:hint="eastAsia"/>
        </w:rPr>
        <w:t>所示：</w:t>
      </w:r>
    </w:p>
    <w:p w14:paraId="32F4D64C" w14:textId="77777777" w:rsidR="00FF79CC" w:rsidRDefault="00A07CBB">
      <w:pPr>
        <w:pStyle w:val="aff5"/>
        <w:spacing w:beforeLines="50" w:before="156"/>
        <w:ind w:firstLineChars="0" w:firstLine="0"/>
        <w:jc w:val="center"/>
        <w:rPr>
          <w:sz w:val="21"/>
        </w:rPr>
      </w:pPr>
      <w:r>
        <w:rPr>
          <w:rFonts w:hint="eastAsia"/>
          <w:sz w:val="21"/>
        </w:rPr>
        <w:t>表</w:t>
      </w:r>
      <w:r>
        <w:rPr>
          <w:sz w:val="21"/>
        </w:rPr>
        <w:t xml:space="preserve">3-12 </w:t>
      </w:r>
      <w:r>
        <w:rPr>
          <w:rFonts w:hint="eastAsia"/>
          <w:sz w:val="21"/>
        </w:rPr>
        <w:t>反馈表（</w:t>
      </w:r>
      <w:r>
        <w:rPr>
          <w:sz w:val="21"/>
        </w:rPr>
        <w:t>Feedback</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FF79CC" w14:paraId="7F6CEAA4"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5CDE38B" w14:textId="77777777" w:rsidR="00FF79CC" w:rsidRDefault="00A07CBB">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69F45B3" w14:textId="77777777" w:rsidR="00FF79CC" w:rsidRDefault="00A07CBB">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41EE1E" w14:textId="77777777" w:rsidR="00FF79CC" w:rsidRDefault="00A07CBB">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758EC1D" w14:textId="77777777" w:rsidR="00FF79CC" w:rsidRDefault="00A07CBB">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66C7A3" w14:textId="77777777" w:rsidR="00FF79CC" w:rsidRDefault="00A07CBB">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7058D6A" w14:textId="77777777" w:rsidR="00FF79CC" w:rsidRDefault="00A07CBB">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7B0EBCC6" w14:textId="77777777" w:rsidR="00FF79CC" w:rsidRDefault="00A07CBB">
            <w:pPr>
              <w:jc w:val="center"/>
              <w:rPr>
                <w:sz w:val="18"/>
              </w:rPr>
            </w:pPr>
            <w:r>
              <w:rPr>
                <w:rFonts w:hint="eastAsia"/>
                <w:sz w:val="18"/>
              </w:rPr>
              <w:t>外键</w:t>
            </w:r>
          </w:p>
        </w:tc>
      </w:tr>
      <w:tr w:rsidR="00FF79CC" w14:paraId="09945B6E" w14:textId="77777777">
        <w:tc>
          <w:tcPr>
            <w:tcW w:w="693" w:type="dxa"/>
            <w:tcBorders>
              <w:top w:val="single" w:sz="2" w:space="0" w:color="000000"/>
              <w:bottom w:val="single" w:sz="2" w:space="0" w:color="000000"/>
              <w:right w:val="single" w:sz="2" w:space="0" w:color="000000"/>
            </w:tcBorders>
          </w:tcPr>
          <w:p w14:paraId="10729961" w14:textId="77777777" w:rsidR="00FF79CC" w:rsidRDefault="00A07CBB">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772E533" w14:textId="77777777" w:rsidR="00FF79CC" w:rsidRDefault="00A07CBB">
            <w:pPr>
              <w:pStyle w:val="afff3"/>
              <w:jc w:val="center"/>
              <w:rPr>
                <w:rFonts w:ascii="Times New Roman" w:hAnsi="Times New Roman"/>
                <w:sz w:val="18"/>
              </w:rPr>
            </w:pPr>
            <w:r>
              <w:rPr>
                <w:rFonts w:ascii="Times New Roman" w:hAnsi="Times New Roman"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2DCF8987" w14:textId="77777777" w:rsidR="00FF79CC" w:rsidRDefault="00A07CBB">
            <w:pPr>
              <w:pStyle w:val="afff3"/>
              <w:jc w:val="center"/>
              <w:rPr>
                <w:rFonts w:ascii="Times New Roman" w:hAnsi="Times New Roman"/>
                <w:sz w:val="18"/>
              </w:rPr>
            </w:pPr>
            <w:r>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0DDBDC22"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4698C0E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6D2CE20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6DE8731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27A008FA" w14:textId="77777777">
        <w:tc>
          <w:tcPr>
            <w:tcW w:w="693" w:type="dxa"/>
            <w:tcBorders>
              <w:top w:val="single" w:sz="2" w:space="0" w:color="000000"/>
              <w:bottom w:val="single" w:sz="2" w:space="0" w:color="000000"/>
              <w:right w:val="single" w:sz="2" w:space="0" w:color="000000"/>
            </w:tcBorders>
          </w:tcPr>
          <w:p w14:paraId="1B843A3E" w14:textId="77777777" w:rsidR="00FF79CC" w:rsidRDefault="00A07CBB">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ABB279A" w14:textId="77777777" w:rsidR="00FF79CC" w:rsidRDefault="00A07CBB">
            <w:pPr>
              <w:pStyle w:val="afff3"/>
              <w:jc w:val="center"/>
              <w:rPr>
                <w:rFonts w:ascii="Times New Roman" w:hAnsi="Times New Roman"/>
                <w:sz w:val="18"/>
              </w:rPr>
            </w:pPr>
            <w:r>
              <w:rPr>
                <w:rFonts w:ascii="Times New Roman" w:hAnsi="Times New Roman"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38EB18EF" w14:textId="77777777" w:rsidR="00FF79CC" w:rsidRDefault="00A07CBB">
            <w:pPr>
              <w:pStyle w:val="afff3"/>
              <w:jc w:val="center"/>
              <w:rPr>
                <w:rFonts w:ascii="Times New Roman" w:hAnsi="Times New Roman"/>
                <w:sz w:val="18"/>
              </w:rPr>
            </w:pPr>
            <w:r>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2E28686F"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5F3B3B7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7E655FE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21E188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1A03386B" w14:textId="77777777">
        <w:tc>
          <w:tcPr>
            <w:tcW w:w="693" w:type="dxa"/>
            <w:tcBorders>
              <w:top w:val="single" w:sz="2" w:space="0" w:color="000000"/>
              <w:bottom w:val="single" w:sz="2" w:space="0" w:color="000000"/>
              <w:right w:val="single" w:sz="2" w:space="0" w:color="000000"/>
            </w:tcBorders>
          </w:tcPr>
          <w:p w14:paraId="4185240E" w14:textId="77777777" w:rsidR="00FF79CC" w:rsidRDefault="00A07CBB">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2BC500A2" w14:textId="77777777" w:rsidR="00FF79CC" w:rsidRDefault="00A07CBB">
            <w:pPr>
              <w:pStyle w:val="afff3"/>
              <w:jc w:val="center"/>
              <w:rPr>
                <w:rFonts w:ascii="Times New Roman" w:hAnsi="Times New Roman"/>
                <w:sz w:val="18"/>
              </w:rPr>
            </w:pPr>
            <w:r>
              <w:rPr>
                <w:rFonts w:ascii="Times New Roman" w:hAnsi="Times New Roman"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3FB60EA2" w14:textId="77777777" w:rsidR="00FF79CC" w:rsidRDefault="00A07CBB">
            <w:pPr>
              <w:pStyle w:val="afff3"/>
              <w:jc w:val="center"/>
              <w:rPr>
                <w:rFonts w:ascii="Times New Roman" w:hAnsi="Times New Roman"/>
                <w:sz w:val="18"/>
              </w:rPr>
            </w:pPr>
            <w:r>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465C3724" w14:textId="77777777" w:rsidR="00FF79CC" w:rsidRDefault="00A07CBB">
            <w:pPr>
              <w:pStyle w:val="afff3"/>
              <w:jc w:val="center"/>
              <w:rPr>
                <w:rFonts w:ascii="Times New Roman" w:hAnsi="Times New Roman"/>
                <w:sz w:val="18"/>
              </w:rPr>
            </w:pPr>
            <w:r>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5ABC353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0151A63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461764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3D9783D9" w14:textId="77777777">
        <w:tc>
          <w:tcPr>
            <w:tcW w:w="693" w:type="dxa"/>
            <w:tcBorders>
              <w:top w:val="single" w:sz="2" w:space="0" w:color="000000"/>
              <w:bottom w:val="single" w:sz="2" w:space="0" w:color="000000"/>
              <w:right w:val="single" w:sz="2" w:space="0" w:color="000000"/>
            </w:tcBorders>
          </w:tcPr>
          <w:p w14:paraId="08982FD0" w14:textId="77777777" w:rsidR="00FF79CC" w:rsidRDefault="00A07CBB">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516EEC9B" w14:textId="77777777" w:rsidR="00FF79CC" w:rsidRDefault="00A07CBB">
            <w:pPr>
              <w:pStyle w:val="afff3"/>
              <w:jc w:val="center"/>
              <w:rPr>
                <w:rFonts w:ascii="Times New Roman" w:hAnsi="Times New Roman"/>
                <w:sz w:val="18"/>
              </w:rPr>
            </w:pPr>
            <w:r>
              <w:rPr>
                <w:rFonts w:ascii="Times New Roman" w:hAnsi="Times New Roman"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2777D4AF" w14:textId="77777777" w:rsidR="00FF79CC" w:rsidRDefault="00A07CBB">
            <w:pPr>
              <w:pStyle w:val="afff3"/>
              <w:jc w:val="center"/>
              <w:rPr>
                <w:rFonts w:ascii="Times New Roman" w:hAnsi="Times New Roman"/>
                <w:sz w:val="18"/>
              </w:rPr>
            </w:pPr>
            <w:r>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3B26FB9E"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618F9F2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5DD9BBA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5014573"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38"/>
            <w:commentRangeEnd w:id="138"/>
            <w:r>
              <w:commentReference w:id="138"/>
            </w:r>
          </w:p>
        </w:tc>
      </w:tr>
    </w:tbl>
    <w:p w14:paraId="78A9F84A" w14:textId="77777777" w:rsidR="00FF79CC" w:rsidRDefault="00A07CBB">
      <w:pPr>
        <w:pStyle w:val="a1"/>
        <w:numPr>
          <w:ilvl w:val="0"/>
          <w:numId w:val="4"/>
        </w:numPr>
        <w:ind w:left="0" w:firstLine="480"/>
      </w:pPr>
      <w:r>
        <w:rPr>
          <w:rFonts w:hint="eastAsia"/>
        </w:rPr>
        <w:t>报名信息表（</w:t>
      </w:r>
      <w:r>
        <w:rPr>
          <w:rFonts w:hint="eastAsia"/>
        </w:rPr>
        <w:t>Register</w:t>
      </w:r>
      <w:r>
        <w:rPr>
          <w:rFonts w:hint="eastAsia"/>
        </w:rPr>
        <w:t>）</w:t>
      </w:r>
    </w:p>
    <w:p w14:paraId="2BA734A2" w14:textId="77777777" w:rsidR="00FF79CC" w:rsidRDefault="00A07CBB">
      <w:pPr>
        <w:ind w:firstLineChars="175" w:firstLine="420"/>
      </w:pPr>
      <w:r>
        <w:rPr>
          <w:rFonts w:hint="eastAsia"/>
        </w:rPr>
        <w:t>主要用于记录报名比赛的参赛人员信息，方便导出数据等，报名信息表（</w:t>
      </w:r>
      <w:r>
        <w:rPr>
          <w:rFonts w:hint="eastAsia"/>
        </w:rPr>
        <w:t>Register</w:t>
      </w:r>
      <w:r>
        <w:rPr>
          <w:rFonts w:hint="eastAsia"/>
        </w:rPr>
        <w:t>）的设计如表</w:t>
      </w:r>
      <w:r>
        <w:t>3-13</w:t>
      </w:r>
      <w:r>
        <w:rPr>
          <w:rFonts w:hint="eastAsia"/>
        </w:rPr>
        <w:t>所示：</w:t>
      </w:r>
    </w:p>
    <w:p w14:paraId="489AE72B" w14:textId="77777777" w:rsidR="00FF79CC" w:rsidRDefault="00A07CBB">
      <w:pPr>
        <w:pStyle w:val="aff5"/>
        <w:spacing w:beforeLines="50" w:before="156"/>
        <w:ind w:firstLineChars="0" w:firstLine="0"/>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FF79CC" w14:paraId="440C46B5"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79A33EEC" w14:textId="77777777" w:rsidR="00FF79CC" w:rsidRDefault="00A07CBB">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6B1EFEE" w14:textId="77777777" w:rsidR="00FF79CC" w:rsidRDefault="00A07CBB">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4E2B3D" w14:textId="77777777" w:rsidR="00FF79CC" w:rsidRDefault="00A07CBB">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8DDC2B1" w14:textId="77777777" w:rsidR="00FF79CC" w:rsidRDefault="00A07CBB">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E82B9C6" w14:textId="77777777" w:rsidR="00FF79CC" w:rsidRDefault="00A07CBB">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81DA09E" w14:textId="77777777" w:rsidR="00FF79CC" w:rsidRDefault="00A07CBB">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33A7B660" w14:textId="77777777" w:rsidR="00FF79CC" w:rsidRDefault="00A07CBB">
            <w:pPr>
              <w:jc w:val="center"/>
              <w:rPr>
                <w:sz w:val="18"/>
              </w:rPr>
            </w:pPr>
            <w:r>
              <w:rPr>
                <w:rFonts w:hint="eastAsia"/>
                <w:sz w:val="18"/>
              </w:rPr>
              <w:t>外键</w:t>
            </w:r>
          </w:p>
        </w:tc>
      </w:tr>
      <w:tr w:rsidR="00FF79CC" w14:paraId="05E4E4F9" w14:textId="77777777">
        <w:tc>
          <w:tcPr>
            <w:tcW w:w="693" w:type="dxa"/>
            <w:tcBorders>
              <w:top w:val="single" w:sz="2" w:space="0" w:color="000000"/>
              <w:bottom w:val="single" w:sz="2" w:space="0" w:color="000000"/>
              <w:right w:val="single" w:sz="2" w:space="0" w:color="000000"/>
            </w:tcBorders>
          </w:tcPr>
          <w:p w14:paraId="260172AF" w14:textId="77777777" w:rsidR="00FF79CC" w:rsidRDefault="00A07CBB">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09970C1" w14:textId="77777777" w:rsidR="00FF79CC" w:rsidRDefault="00A07CBB">
            <w:pPr>
              <w:pStyle w:val="afff3"/>
              <w:jc w:val="center"/>
              <w:rPr>
                <w:rFonts w:ascii="Times New Roman" w:hAnsi="Times New Roman"/>
                <w:sz w:val="18"/>
              </w:rPr>
            </w:pPr>
            <w:r>
              <w:rPr>
                <w:rFonts w:ascii="Times New Roman" w:hAnsi="Times New Roman"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39875309" w14:textId="77777777" w:rsidR="00FF79CC" w:rsidRDefault="00A07CBB">
            <w:pPr>
              <w:pStyle w:val="afff3"/>
              <w:jc w:val="center"/>
              <w:rPr>
                <w:rFonts w:ascii="Times New Roman" w:hAnsi="Times New Roman"/>
                <w:sz w:val="18"/>
              </w:rPr>
            </w:pPr>
            <w:r>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17895F95"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0C248C6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12B2AE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018BCF4"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39"/>
            <w:commentRangeEnd w:id="139"/>
            <w:r>
              <w:commentReference w:id="139"/>
            </w:r>
          </w:p>
        </w:tc>
      </w:tr>
    </w:tbl>
    <w:p w14:paraId="3930CA26" w14:textId="77777777" w:rsidR="00FF79CC" w:rsidRDefault="00A07CBB">
      <w:pPr>
        <w:pStyle w:val="a1"/>
        <w:ind w:firstLineChars="0" w:firstLine="0"/>
        <w:jc w:val="right"/>
      </w:pPr>
      <w:r>
        <w:rPr>
          <w:rFonts w:hint="eastAsia"/>
          <w:sz w:val="21"/>
        </w:rPr>
        <w:lastRenderedPageBreak/>
        <w:t>续表</w:t>
      </w:r>
      <w:r>
        <w:rPr>
          <w:rFonts w:hint="eastAsia"/>
          <w:sz w:val="21"/>
        </w:rPr>
        <w:t>3</w:t>
      </w:r>
      <w:r>
        <w:rPr>
          <w:sz w:val="21"/>
        </w:rPr>
        <w:t>-13</w:t>
      </w: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1985"/>
        <w:gridCol w:w="1276"/>
        <w:gridCol w:w="850"/>
        <w:gridCol w:w="851"/>
        <w:gridCol w:w="992"/>
      </w:tblGrid>
      <w:tr w:rsidR="00FF79CC" w14:paraId="1F925F23" w14:textId="77777777">
        <w:trPr>
          <w:trHeight w:val="68"/>
        </w:trPr>
        <w:tc>
          <w:tcPr>
            <w:tcW w:w="673" w:type="dxa"/>
            <w:tcBorders>
              <w:top w:val="single" w:sz="2" w:space="0" w:color="000000"/>
              <w:bottom w:val="single" w:sz="2" w:space="0" w:color="000000"/>
              <w:right w:val="single" w:sz="2" w:space="0" w:color="000000"/>
            </w:tcBorders>
          </w:tcPr>
          <w:p w14:paraId="1FC7D54B" w14:textId="77777777" w:rsidR="00FF79CC" w:rsidRDefault="00A07CBB">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504E6EA5" w14:textId="77777777" w:rsidR="00FF79CC" w:rsidRDefault="00A07CBB">
            <w:pPr>
              <w:pStyle w:val="afff3"/>
              <w:jc w:val="center"/>
              <w:rPr>
                <w:rFonts w:ascii="Times New Roman" w:hAnsi="Times New Roman"/>
                <w:sz w:val="18"/>
              </w:rPr>
            </w:pPr>
            <w:r>
              <w:rPr>
                <w:rFonts w:ascii="Times New Roman" w:hAnsi="Times New Roman" w:hint="eastAsia"/>
                <w:sz w:val="18"/>
              </w:rPr>
              <w:t>对应的公告编号</w:t>
            </w:r>
          </w:p>
        </w:tc>
        <w:tc>
          <w:tcPr>
            <w:tcW w:w="1985" w:type="dxa"/>
            <w:tcBorders>
              <w:top w:val="single" w:sz="2" w:space="0" w:color="000000"/>
              <w:left w:val="single" w:sz="2" w:space="0" w:color="000000"/>
              <w:bottom w:val="single" w:sz="2" w:space="0" w:color="000000"/>
              <w:right w:val="single" w:sz="2" w:space="0" w:color="000000"/>
            </w:tcBorders>
          </w:tcPr>
          <w:p w14:paraId="6BF785F5" w14:textId="77777777" w:rsidR="00FF79CC" w:rsidRDefault="00A07CBB">
            <w:pPr>
              <w:pStyle w:val="afff3"/>
              <w:jc w:val="center"/>
              <w:rPr>
                <w:rFonts w:ascii="Times New Roman" w:hAnsi="Times New Roman"/>
                <w:sz w:val="18"/>
              </w:rPr>
            </w:pPr>
            <w:r>
              <w:rPr>
                <w:rFonts w:ascii="Times New Roman" w:hAnsi="Times New Roman"/>
                <w:sz w:val="18"/>
              </w:rPr>
              <w:t>ANNOUNCEMENTID</w:t>
            </w:r>
          </w:p>
        </w:tc>
        <w:tc>
          <w:tcPr>
            <w:tcW w:w="1276" w:type="dxa"/>
            <w:tcBorders>
              <w:top w:val="single" w:sz="2" w:space="0" w:color="000000"/>
              <w:left w:val="single" w:sz="2" w:space="0" w:color="000000"/>
              <w:bottom w:val="single" w:sz="2" w:space="0" w:color="000000"/>
              <w:right w:val="single" w:sz="2" w:space="0" w:color="000000"/>
            </w:tcBorders>
          </w:tcPr>
          <w:p w14:paraId="11DAF5ED"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18194A8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1D4E120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5716C50D"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3EB7F5BE" w14:textId="77777777">
        <w:trPr>
          <w:trHeight w:val="68"/>
        </w:trPr>
        <w:tc>
          <w:tcPr>
            <w:tcW w:w="673" w:type="dxa"/>
            <w:tcBorders>
              <w:top w:val="single" w:sz="2" w:space="0" w:color="000000"/>
              <w:bottom w:val="single" w:sz="2" w:space="0" w:color="000000"/>
              <w:right w:val="single" w:sz="2" w:space="0" w:color="000000"/>
            </w:tcBorders>
          </w:tcPr>
          <w:p w14:paraId="4D588C45" w14:textId="77777777" w:rsidR="00FF79CC" w:rsidRDefault="00A07CBB">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590A02A4" w14:textId="77777777" w:rsidR="00FF79CC" w:rsidRDefault="00A07CBB">
            <w:pPr>
              <w:pStyle w:val="afff3"/>
              <w:jc w:val="center"/>
              <w:rPr>
                <w:rFonts w:ascii="Times New Roman" w:hAnsi="Times New Roman"/>
                <w:sz w:val="18"/>
              </w:rPr>
            </w:pPr>
            <w:r>
              <w:rPr>
                <w:rFonts w:ascii="Times New Roman" w:hAnsi="Times New Roman" w:hint="eastAsia"/>
                <w:sz w:val="18"/>
              </w:rPr>
              <w:t>报名时间</w:t>
            </w:r>
          </w:p>
        </w:tc>
        <w:tc>
          <w:tcPr>
            <w:tcW w:w="1985" w:type="dxa"/>
            <w:tcBorders>
              <w:top w:val="single" w:sz="2" w:space="0" w:color="000000"/>
              <w:left w:val="single" w:sz="2" w:space="0" w:color="000000"/>
              <w:bottom w:val="single" w:sz="2" w:space="0" w:color="000000"/>
              <w:right w:val="single" w:sz="2" w:space="0" w:color="000000"/>
            </w:tcBorders>
          </w:tcPr>
          <w:p w14:paraId="701423AB" w14:textId="77777777" w:rsidR="00FF79CC" w:rsidRDefault="00A07CBB">
            <w:pPr>
              <w:pStyle w:val="afff3"/>
              <w:jc w:val="center"/>
              <w:rPr>
                <w:rFonts w:ascii="Times New Roman" w:hAnsi="Times New Roman"/>
                <w:sz w:val="18"/>
              </w:rPr>
            </w:pPr>
            <w:r>
              <w:rPr>
                <w:rFonts w:ascii="Times New Roman" w:hAnsi="Times New Roman"/>
                <w:sz w:val="18"/>
              </w:rPr>
              <w:t>REGISTERTIME</w:t>
            </w:r>
          </w:p>
        </w:tc>
        <w:tc>
          <w:tcPr>
            <w:tcW w:w="1276" w:type="dxa"/>
            <w:tcBorders>
              <w:top w:val="single" w:sz="2" w:space="0" w:color="000000"/>
              <w:left w:val="single" w:sz="2" w:space="0" w:color="000000"/>
              <w:bottom w:val="single" w:sz="2" w:space="0" w:color="000000"/>
              <w:right w:val="single" w:sz="2" w:space="0" w:color="000000"/>
            </w:tcBorders>
          </w:tcPr>
          <w:p w14:paraId="4FA94C02"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2CD5D05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21A6EE8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1C1A799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505AEF0E" w14:textId="77777777">
        <w:trPr>
          <w:trHeight w:val="68"/>
        </w:trPr>
        <w:tc>
          <w:tcPr>
            <w:tcW w:w="673" w:type="dxa"/>
            <w:tcBorders>
              <w:top w:val="single" w:sz="2" w:space="0" w:color="000000"/>
              <w:bottom w:val="single" w:sz="2" w:space="0" w:color="000000"/>
              <w:right w:val="single" w:sz="2" w:space="0" w:color="000000"/>
            </w:tcBorders>
          </w:tcPr>
          <w:p w14:paraId="325B49F9" w14:textId="77777777" w:rsidR="00FF79CC" w:rsidRDefault="00A07CBB">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7331A806" w14:textId="77777777" w:rsidR="00FF79CC" w:rsidRDefault="00A07CBB">
            <w:pPr>
              <w:pStyle w:val="afff3"/>
              <w:jc w:val="center"/>
              <w:rPr>
                <w:rFonts w:ascii="Times New Roman" w:hAnsi="Times New Roman"/>
                <w:sz w:val="18"/>
              </w:rPr>
            </w:pPr>
            <w:r>
              <w:rPr>
                <w:rFonts w:ascii="Times New Roman" w:hAnsi="Times New Roman" w:hint="eastAsia"/>
                <w:sz w:val="18"/>
              </w:rPr>
              <w:t>报名用户编号</w:t>
            </w:r>
          </w:p>
        </w:tc>
        <w:tc>
          <w:tcPr>
            <w:tcW w:w="1985" w:type="dxa"/>
            <w:tcBorders>
              <w:top w:val="single" w:sz="2" w:space="0" w:color="000000"/>
              <w:left w:val="single" w:sz="2" w:space="0" w:color="000000"/>
              <w:bottom w:val="single" w:sz="2" w:space="0" w:color="000000"/>
              <w:right w:val="single" w:sz="2" w:space="0" w:color="000000"/>
            </w:tcBorders>
          </w:tcPr>
          <w:p w14:paraId="5307F4D3" w14:textId="77777777" w:rsidR="00FF79CC" w:rsidRDefault="00A07CBB">
            <w:pPr>
              <w:pStyle w:val="afff3"/>
              <w:jc w:val="center"/>
              <w:rPr>
                <w:rFonts w:ascii="Times New Roman" w:hAnsi="Times New Roman"/>
                <w:sz w:val="18"/>
              </w:rPr>
            </w:pPr>
            <w:r>
              <w:rPr>
                <w:rFonts w:ascii="Times New Roman" w:hAnsi="Times New Roman"/>
                <w:sz w:val="18"/>
              </w:rPr>
              <w:t>REGISTERUSERID</w:t>
            </w:r>
          </w:p>
        </w:tc>
        <w:tc>
          <w:tcPr>
            <w:tcW w:w="1276" w:type="dxa"/>
            <w:tcBorders>
              <w:top w:val="single" w:sz="2" w:space="0" w:color="000000"/>
              <w:left w:val="single" w:sz="2" w:space="0" w:color="000000"/>
              <w:bottom w:val="single" w:sz="2" w:space="0" w:color="000000"/>
              <w:right w:val="single" w:sz="2" w:space="0" w:color="000000"/>
            </w:tcBorders>
          </w:tcPr>
          <w:p w14:paraId="73482C39"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32D5844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4440CED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054C04A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4AA32FEC" w14:textId="77777777">
        <w:trPr>
          <w:trHeight w:val="68"/>
        </w:trPr>
        <w:tc>
          <w:tcPr>
            <w:tcW w:w="673" w:type="dxa"/>
            <w:tcBorders>
              <w:top w:val="single" w:sz="2" w:space="0" w:color="000000"/>
              <w:bottom w:val="single" w:sz="2" w:space="0" w:color="000000"/>
              <w:right w:val="single" w:sz="2" w:space="0" w:color="000000"/>
            </w:tcBorders>
          </w:tcPr>
          <w:p w14:paraId="4B91C001" w14:textId="77777777" w:rsidR="00FF79CC" w:rsidRDefault="00A07CBB">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317FD0FD" w14:textId="77777777" w:rsidR="00FF79CC" w:rsidRDefault="00A07CBB">
            <w:pPr>
              <w:pStyle w:val="afff3"/>
              <w:jc w:val="center"/>
              <w:rPr>
                <w:rFonts w:ascii="Times New Roman" w:hAnsi="Times New Roman"/>
                <w:sz w:val="18"/>
              </w:rPr>
            </w:pPr>
            <w:r>
              <w:rPr>
                <w:rFonts w:ascii="Times New Roman" w:hAnsi="Times New Roman" w:hint="eastAsia"/>
                <w:sz w:val="18"/>
              </w:rPr>
              <w:t>学号</w:t>
            </w:r>
          </w:p>
        </w:tc>
        <w:tc>
          <w:tcPr>
            <w:tcW w:w="1985" w:type="dxa"/>
            <w:tcBorders>
              <w:top w:val="single" w:sz="2" w:space="0" w:color="000000"/>
              <w:left w:val="single" w:sz="2" w:space="0" w:color="000000"/>
              <w:bottom w:val="single" w:sz="2" w:space="0" w:color="000000"/>
              <w:right w:val="single" w:sz="2" w:space="0" w:color="000000"/>
            </w:tcBorders>
          </w:tcPr>
          <w:p w14:paraId="0F813F99" w14:textId="77777777" w:rsidR="00FF79CC" w:rsidRDefault="00A07CBB">
            <w:pPr>
              <w:pStyle w:val="afff3"/>
              <w:jc w:val="center"/>
              <w:rPr>
                <w:rFonts w:ascii="Times New Roman" w:hAnsi="Times New Roman"/>
                <w:sz w:val="18"/>
              </w:rPr>
            </w:pPr>
            <w:r>
              <w:rPr>
                <w:rFonts w:ascii="Times New Roman" w:hAnsi="Times New Roman"/>
                <w:sz w:val="18"/>
              </w:rPr>
              <w:t>STUDENTID</w:t>
            </w:r>
          </w:p>
        </w:tc>
        <w:tc>
          <w:tcPr>
            <w:tcW w:w="1276" w:type="dxa"/>
            <w:tcBorders>
              <w:top w:val="single" w:sz="2" w:space="0" w:color="000000"/>
              <w:left w:val="single" w:sz="2" w:space="0" w:color="000000"/>
              <w:bottom w:val="single" w:sz="2" w:space="0" w:color="000000"/>
              <w:right w:val="single" w:sz="2" w:space="0" w:color="000000"/>
            </w:tcBorders>
          </w:tcPr>
          <w:p w14:paraId="6C718135"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5976CA0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3D3197C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3299A03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4C1CC3D8" w14:textId="77777777">
        <w:trPr>
          <w:trHeight w:val="68"/>
        </w:trPr>
        <w:tc>
          <w:tcPr>
            <w:tcW w:w="673" w:type="dxa"/>
            <w:tcBorders>
              <w:top w:val="single" w:sz="2" w:space="0" w:color="000000"/>
              <w:bottom w:val="single" w:sz="2" w:space="0" w:color="000000"/>
              <w:right w:val="single" w:sz="2" w:space="0" w:color="000000"/>
            </w:tcBorders>
          </w:tcPr>
          <w:p w14:paraId="71724C72" w14:textId="77777777" w:rsidR="00FF79CC" w:rsidRDefault="00A07CBB">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48EB97D7" w14:textId="77777777" w:rsidR="00FF79CC" w:rsidRDefault="00A07CBB">
            <w:pPr>
              <w:pStyle w:val="afff3"/>
              <w:jc w:val="center"/>
              <w:rPr>
                <w:rFonts w:ascii="Times New Roman" w:hAnsi="Times New Roman"/>
                <w:sz w:val="18"/>
              </w:rPr>
            </w:pPr>
            <w:r>
              <w:rPr>
                <w:rFonts w:ascii="Times New Roman" w:hAnsi="Times New Roman" w:hint="eastAsia"/>
                <w:sz w:val="18"/>
              </w:rPr>
              <w:t>真实姓名</w:t>
            </w:r>
          </w:p>
        </w:tc>
        <w:tc>
          <w:tcPr>
            <w:tcW w:w="1985" w:type="dxa"/>
            <w:tcBorders>
              <w:top w:val="single" w:sz="2" w:space="0" w:color="000000"/>
              <w:left w:val="single" w:sz="2" w:space="0" w:color="000000"/>
              <w:bottom w:val="single" w:sz="2" w:space="0" w:color="000000"/>
              <w:right w:val="single" w:sz="2" w:space="0" w:color="000000"/>
            </w:tcBorders>
          </w:tcPr>
          <w:p w14:paraId="112CF8A3" w14:textId="77777777" w:rsidR="00FF79CC" w:rsidRDefault="00A07CBB">
            <w:pPr>
              <w:pStyle w:val="afff3"/>
              <w:jc w:val="center"/>
              <w:rPr>
                <w:rFonts w:ascii="Times New Roman" w:hAnsi="Times New Roman"/>
                <w:sz w:val="18"/>
              </w:rPr>
            </w:pPr>
            <w:r>
              <w:rPr>
                <w:rFonts w:ascii="Times New Roman" w:hAnsi="Times New Roman"/>
                <w:sz w:val="18"/>
              </w:rPr>
              <w:t>RELANAME</w:t>
            </w:r>
          </w:p>
        </w:tc>
        <w:tc>
          <w:tcPr>
            <w:tcW w:w="1276" w:type="dxa"/>
            <w:tcBorders>
              <w:top w:val="single" w:sz="2" w:space="0" w:color="000000"/>
              <w:left w:val="single" w:sz="2" w:space="0" w:color="000000"/>
              <w:bottom w:val="single" w:sz="2" w:space="0" w:color="000000"/>
              <w:right w:val="single" w:sz="2" w:space="0" w:color="000000"/>
            </w:tcBorders>
          </w:tcPr>
          <w:p w14:paraId="054B3D6A"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850" w:type="dxa"/>
            <w:tcBorders>
              <w:top w:val="single" w:sz="2" w:space="0" w:color="000000"/>
              <w:left w:val="single" w:sz="2" w:space="0" w:color="000000"/>
              <w:bottom w:val="single" w:sz="2" w:space="0" w:color="000000"/>
              <w:right w:val="single" w:sz="2" w:space="0" w:color="000000"/>
            </w:tcBorders>
          </w:tcPr>
          <w:p w14:paraId="327FC7D4"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6B21CBF5"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0A9A5BD6"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40"/>
            <w:commentRangeEnd w:id="140"/>
            <w:r>
              <w:commentReference w:id="140"/>
            </w:r>
          </w:p>
        </w:tc>
      </w:tr>
    </w:tbl>
    <w:p w14:paraId="06921528" w14:textId="77777777" w:rsidR="00FF79CC" w:rsidRDefault="00A07CBB">
      <w:pPr>
        <w:pStyle w:val="a1"/>
        <w:numPr>
          <w:ilvl w:val="0"/>
          <w:numId w:val="4"/>
        </w:numPr>
        <w:ind w:left="0" w:firstLine="480"/>
      </w:pPr>
      <w:r>
        <w:rPr>
          <w:rFonts w:hint="eastAsia"/>
        </w:rPr>
        <w:t>举报表（</w:t>
      </w:r>
      <w:r>
        <w:rPr>
          <w:rFonts w:hint="eastAsia"/>
        </w:rPr>
        <w:t>Report</w:t>
      </w:r>
      <w:r>
        <w:rPr>
          <w:rFonts w:hint="eastAsia"/>
        </w:rPr>
        <w:t>）</w:t>
      </w:r>
    </w:p>
    <w:p w14:paraId="2D425149" w14:textId="77777777" w:rsidR="00FF79CC" w:rsidRDefault="00A07CBB">
      <w:pPr>
        <w:ind w:firstLineChars="200" w:firstLine="480"/>
      </w:pPr>
      <w:r>
        <w:rPr>
          <w:rFonts w:hint="eastAsia"/>
        </w:rPr>
        <w:t>主要用于记录用户提供的举报信息以及后台管理员的处理信息等，举报表（</w:t>
      </w:r>
      <w:r>
        <w:rPr>
          <w:rFonts w:hint="eastAsia"/>
        </w:rPr>
        <w:t>Report</w:t>
      </w:r>
      <w:r>
        <w:rPr>
          <w:rFonts w:hint="eastAsia"/>
        </w:rPr>
        <w:t>）的设计如表</w:t>
      </w:r>
      <w:r>
        <w:t>3-14</w:t>
      </w:r>
      <w:r>
        <w:rPr>
          <w:rFonts w:hint="eastAsia"/>
        </w:rPr>
        <w:t>所示：</w:t>
      </w:r>
    </w:p>
    <w:p w14:paraId="6435285F" w14:textId="77777777" w:rsidR="00FF79CC" w:rsidRDefault="00A07CBB">
      <w:pPr>
        <w:pStyle w:val="aff5"/>
        <w:spacing w:beforeLines="50" w:before="156"/>
        <w:ind w:firstLineChars="0" w:firstLine="0"/>
        <w:jc w:val="center"/>
        <w:rPr>
          <w:sz w:val="21"/>
        </w:rPr>
      </w:pPr>
      <w:r>
        <w:rPr>
          <w:rFonts w:hint="eastAsia"/>
          <w:sz w:val="21"/>
        </w:rPr>
        <w:t>表</w:t>
      </w:r>
      <w:r>
        <w:rPr>
          <w:sz w:val="21"/>
        </w:rPr>
        <w:t xml:space="preserve">3-14 </w:t>
      </w:r>
      <w:r>
        <w:rPr>
          <w:rFonts w:hint="eastAsia"/>
          <w:sz w:val="21"/>
        </w:rPr>
        <w:t>举报表（</w:t>
      </w:r>
      <w:r>
        <w:rPr>
          <w:sz w:val="21"/>
        </w:rPr>
        <w:t>Report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FF79CC" w14:paraId="34A0ADB8" w14:textId="77777777">
        <w:tc>
          <w:tcPr>
            <w:tcW w:w="693" w:type="dxa"/>
            <w:tcBorders>
              <w:top w:val="single" w:sz="2" w:space="0" w:color="000000"/>
              <w:bottom w:val="single" w:sz="2" w:space="0" w:color="000000"/>
              <w:right w:val="single" w:sz="2" w:space="0" w:color="000000"/>
            </w:tcBorders>
            <w:shd w:val="clear" w:color="auto" w:fill="FFFFFF" w:themeFill="background1"/>
          </w:tcPr>
          <w:p w14:paraId="665AAFF5" w14:textId="77777777" w:rsidR="00FF79CC" w:rsidRDefault="00A07CBB">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1D35FA" w14:textId="77777777" w:rsidR="00FF79CC" w:rsidRDefault="00A07CBB">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BAC87D8" w14:textId="77777777" w:rsidR="00FF79CC" w:rsidRDefault="00A07CBB">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4E44302" w14:textId="77777777" w:rsidR="00FF79CC" w:rsidRDefault="00A07CBB">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3EB7FE4" w14:textId="77777777" w:rsidR="00FF79CC" w:rsidRDefault="00A07CBB">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C961157" w14:textId="77777777" w:rsidR="00FF79CC" w:rsidRDefault="00A07CBB">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44240355" w14:textId="77777777" w:rsidR="00FF79CC" w:rsidRDefault="00A07CBB">
            <w:pPr>
              <w:jc w:val="center"/>
              <w:rPr>
                <w:sz w:val="18"/>
              </w:rPr>
            </w:pPr>
            <w:r>
              <w:rPr>
                <w:rFonts w:hint="eastAsia"/>
                <w:sz w:val="18"/>
              </w:rPr>
              <w:t>外键</w:t>
            </w:r>
          </w:p>
        </w:tc>
      </w:tr>
      <w:tr w:rsidR="00FF79CC" w14:paraId="46A34525" w14:textId="77777777">
        <w:tc>
          <w:tcPr>
            <w:tcW w:w="693" w:type="dxa"/>
            <w:tcBorders>
              <w:top w:val="single" w:sz="2" w:space="0" w:color="000000"/>
              <w:bottom w:val="single" w:sz="2" w:space="0" w:color="000000"/>
              <w:right w:val="single" w:sz="2" w:space="0" w:color="000000"/>
            </w:tcBorders>
          </w:tcPr>
          <w:p w14:paraId="13353D85" w14:textId="77777777" w:rsidR="00FF79CC" w:rsidRDefault="00A07CBB">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C85CA57" w14:textId="77777777" w:rsidR="00FF79CC" w:rsidRDefault="00A07CBB">
            <w:pPr>
              <w:pStyle w:val="afff3"/>
              <w:jc w:val="center"/>
              <w:rPr>
                <w:rFonts w:ascii="Times New Roman" w:hAnsi="Times New Roman"/>
                <w:sz w:val="18"/>
              </w:rPr>
            </w:pPr>
            <w:r>
              <w:rPr>
                <w:rFonts w:ascii="Times New Roman" w:hAnsi="Times New Roman"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33B06032" w14:textId="77777777" w:rsidR="00FF79CC" w:rsidRDefault="00A07CBB">
            <w:pPr>
              <w:pStyle w:val="afff3"/>
              <w:jc w:val="center"/>
              <w:rPr>
                <w:rFonts w:ascii="Times New Roman" w:hAnsi="Times New Roman"/>
                <w:sz w:val="18"/>
              </w:rPr>
            </w:pPr>
            <w:r>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106729EB"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0BFE85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D417F37"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4BA358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4DFC9A89" w14:textId="77777777">
        <w:tc>
          <w:tcPr>
            <w:tcW w:w="693" w:type="dxa"/>
            <w:tcBorders>
              <w:top w:val="single" w:sz="2" w:space="0" w:color="000000"/>
              <w:bottom w:val="single" w:sz="2" w:space="0" w:color="000000"/>
              <w:right w:val="single" w:sz="2" w:space="0" w:color="000000"/>
            </w:tcBorders>
          </w:tcPr>
          <w:p w14:paraId="00A06786" w14:textId="77777777" w:rsidR="00FF79CC" w:rsidRDefault="00A07CBB">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24B0334F" w14:textId="77777777" w:rsidR="00FF79CC" w:rsidRDefault="00A07CBB">
            <w:pPr>
              <w:pStyle w:val="afff3"/>
              <w:jc w:val="center"/>
              <w:rPr>
                <w:rFonts w:ascii="Times New Roman" w:hAnsi="Times New Roman"/>
                <w:sz w:val="18"/>
              </w:rPr>
            </w:pPr>
            <w:r>
              <w:rPr>
                <w:rFonts w:ascii="Times New Roman" w:hAnsi="Times New Roman"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16AD16F3" w14:textId="77777777" w:rsidR="00FF79CC" w:rsidRDefault="00A07CBB">
            <w:pPr>
              <w:pStyle w:val="afff3"/>
              <w:jc w:val="center"/>
              <w:rPr>
                <w:rFonts w:ascii="Times New Roman" w:hAnsi="Times New Roman"/>
                <w:sz w:val="18"/>
              </w:rPr>
            </w:pPr>
            <w:r>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09561E91"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47DF57E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E3D574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24B4E0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4D5BB57C" w14:textId="77777777">
        <w:tc>
          <w:tcPr>
            <w:tcW w:w="693" w:type="dxa"/>
            <w:tcBorders>
              <w:top w:val="single" w:sz="2" w:space="0" w:color="000000"/>
              <w:bottom w:val="single" w:sz="2" w:space="0" w:color="000000"/>
              <w:right w:val="single" w:sz="2" w:space="0" w:color="000000"/>
            </w:tcBorders>
          </w:tcPr>
          <w:p w14:paraId="6EC164B1" w14:textId="77777777" w:rsidR="00FF79CC" w:rsidRDefault="00A07CBB">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0C40BBDC" w14:textId="77777777" w:rsidR="00FF79CC" w:rsidRDefault="00A07CBB">
            <w:pPr>
              <w:pStyle w:val="afff3"/>
              <w:jc w:val="center"/>
              <w:rPr>
                <w:rFonts w:ascii="Times New Roman" w:hAnsi="Times New Roman"/>
                <w:sz w:val="18"/>
              </w:rPr>
            </w:pPr>
            <w:r>
              <w:rPr>
                <w:rFonts w:ascii="Times New Roman" w:hAnsi="Times New Roman"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2A73AD95" w14:textId="77777777" w:rsidR="00FF79CC" w:rsidRDefault="00A07CBB">
            <w:pPr>
              <w:pStyle w:val="afff3"/>
              <w:jc w:val="center"/>
              <w:rPr>
                <w:rFonts w:ascii="Times New Roman" w:hAnsi="Times New Roman"/>
                <w:sz w:val="18"/>
              </w:rPr>
            </w:pPr>
            <w:r>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32D6EB9F"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A19F8F7"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171238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C6BC46E"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1DD51455" w14:textId="77777777">
        <w:tc>
          <w:tcPr>
            <w:tcW w:w="693" w:type="dxa"/>
            <w:tcBorders>
              <w:top w:val="single" w:sz="2" w:space="0" w:color="000000"/>
              <w:bottom w:val="single" w:sz="2" w:space="0" w:color="000000"/>
              <w:right w:val="single" w:sz="2" w:space="0" w:color="000000"/>
            </w:tcBorders>
          </w:tcPr>
          <w:p w14:paraId="524E23E6" w14:textId="77777777" w:rsidR="00FF79CC" w:rsidRDefault="00A07CBB">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1AC3FDD5" w14:textId="77777777" w:rsidR="00FF79CC" w:rsidRDefault="00A07CBB">
            <w:pPr>
              <w:pStyle w:val="afff3"/>
              <w:jc w:val="center"/>
              <w:rPr>
                <w:rFonts w:ascii="Times New Roman" w:hAnsi="Times New Roman"/>
                <w:sz w:val="18"/>
              </w:rPr>
            </w:pPr>
            <w:r>
              <w:rPr>
                <w:rFonts w:ascii="Times New Roman" w:hAnsi="Times New Roman"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6BED8E99" w14:textId="77777777" w:rsidR="00FF79CC" w:rsidRDefault="00A07CBB">
            <w:pPr>
              <w:pStyle w:val="afff3"/>
              <w:jc w:val="center"/>
              <w:rPr>
                <w:rFonts w:ascii="Times New Roman" w:hAnsi="Times New Roman"/>
                <w:sz w:val="18"/>
              </w:rPr>
            </w:pPr>
            <w:r>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13846298"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8C720F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A492D2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4550CB4"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7AA67767" w14:textId="77777777">
        <w:tc>
          <w:tcPr>
            <w:tcW w:w="693" w:type="dxa"/>
            <w:tcBorders>
              <w:top w:val="single" w:sz="2" w:space="0" w:color="000000"/>
              <w:bottom w:val="single" w:sz="2" w:space="0" w:color="000000"/>
              <w:right w:val="single" w:sz="2" w:space="0" w:color="000000"/>
            </w:tcBorders>
          </w:tcPr>
          <w:p w14:paraId="1279CA89" w14:textId="77777777" w:rsidR="00FF79CC" w:rsidRDefault="00A07CBB">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655BB273" w14:textId="77777777" w:rsidR="00FF79CC" w:rsidRDefault="00A07CBB">
            <w:pPr>
              <w:pStyle w:val="afff3"/>
              <w:jc w:val="center"/>
              <w:rPr>
                <w:rFonts w:ascii="Times New Roman" w:hAnsi="Times New Roman"/>
                <w:sz w:val="18"/>
              </w:rPr>
            </w:pPr>
            <w:r>
              <w:rPr>
                <w:rFonts w:ascii="Times New Roman" w:hAnsi="Times New Roman"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09D9C6F7" w14:textId="77777777" w:rsidR="00FF79CC" w:rsidRDefault="00A07CBB">
            <w:pPr>
              <w:pStyle w:val="afff3"/>
              <w:jc w:val="center"/>
              <w:rPr>
                <w:rFonts w:ascii="Times New Roman" w:hAnsi="Times New Roman"/>
                <w:sz w:val="18"/>
              </w:rPr>
            </w:pPr>
            <w:r>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02B29567"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81A2F37"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F921D8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384D9D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152E3D04" w14:textId="77777777">
        <w:tc>
          <w:tcPr>
            <w:tcW w:w="693" w:type="dxa"/>
            <w:tcBorders>
              <w:top w:val="single" w:sz="2" w:space="0" w:color="000000"/>
              <w:left w:val="single" w:sz="4" w:space="0" w:color="000000"/>
              <w:bottom w:val="single" w:sz="2" w:space="0" w:color="000000"/>
              <w:right w:val="single" w:sz="2" w:space="0" w:color="000000"/>
            </w:tcBorders>
          </w:tcPr>
          <w:p w14:paraId="5F3FAA3E" w14:textId="77777777" w:rsidR="00FF79CC" w:rsidRDefault="00A07CBB">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2873083B" w14:textId="77777777" w:rsidR="00FF79CC" w:rsidRDefault="00A07CBB">
            <w:pPr>
              <w:pStyle w:val="afff3"/>
              <w:jc w:val="center"/>
              <w:rPr>
                <w:rFonts w:ascii="Times New Roman" w:hAnsi="Times New Roman"/>
                <w:sz w:val="18"/>
              </w:rPr>
            </w:pPr>
            <w:r>
              <w:rPr>
                <w:rFonts w:ascii="Times New Roman" w:hAnsi="Times New Roman"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600F9500" w14:textId="77777777" w:rsidR="00FF79CC" w:rsidRDefault="00A07CBB">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50D40B79"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1C8FF1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6EE0E69"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5ABA6E4"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47809E65" w14:textId="77777777">
        <w:tc>
          <w:tcPr>
            <w:tcW w:w="693" w:type="dxa"/>
            <w:tcBorders>
              <w:top w:val="single" w:sz="2" w:space="0" w:color="000000"/>
              <w:left w:val="single" w:sz="4" w:space="0" w:color="000000"/>
              <w:bottom w:val="single" w:sz="2" w:space="0" w:color="000000"/>
              <w:right w:val="single" w:sz="2" w:space="0" w:color="000000"/>
            </w:tcBorders>
          </w:tcPr>
          <w:p w14:paraId="29E7812B" w14:textId="77777777" w:rsidR="00FF79CC" w:rsidRDefault="00A07CBB">
            <w:pPr>
              <w:pStyle w:val="afff3"/>
              <w:jc w:val="center"/>
              <w:rPr>
                <w:rFonts w:ascii="Times New Roman" w:hAnsi="Times New Roman"/>
                <w:sz w:val="18"/>
              </w:rPr>
            </w:pPr>
            <w:r>
              <w:rPr>
                <w:rFonts w:ascii="Times New Roman" w:hAnsi="Times New Roman"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315329BC" w14:textId="77777777" w:rsidR="00FF79CC" w:rsidRDefault="00A07CBB">
            <w:pPr>
              <w:pStyle w:val="afff3"/>
              <w:jc w:val="center"/>
              <w:rPr>
                <w:rFonts w:ascii="Times New Roman" w:hAnsi="Times New Roman"/>
                <w:sz w:val="18"/>
              </w:rPr>
            </w:pPr>
            <w:r>
              <w:rPr>
                <w:rFonts w:ascii="Times New Roman" w:hAnsi="Times New Roman"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5E74E657" w14:textId="77777777" w:rsidR="00FF79CC" w:rsidRDefault="00A07CBB">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45B577AA"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5DBC895A"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4EE1E4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5E0D83A8"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7AEB4A77" w14:textId="77777777">
        <w:tc>
          <w:tcPr>
            <w:tcW w:w="693" w:type="dxa"/>
            <w:tcBorders>
              <w:top w:val="single" w:sz="2" w:space="0" w:color="000000"/>
              <w:left w:val="single" w:sz="4" w:space="0" w:color="000000"/>
              <w:bottom w:val="single" w:sz="2" w:space="0" w:color="000000"/>
              <w:right w:val="single" w:sz="2" w:space="0" w:color="000000"/>
            </w:tcBorders>
          </w:tcPr>
          <w:p w14:paraId="2C4964C8" w14:textId="77777777" w:rsidR="00FF79CC" w:rsidRDefault="00A07CBB">
            <w:pPr>
              <w:pStyle w:val="afff3"/>
              <w:jc w:val="center"/>
              <w:rPr>
                <w:rFonts w:ascii="Times New Roman" w:hAnsi="Times New Roman"/>
                <w:sz w:val="18"/>
              </w:rPr>
            </w:pPr>
            <w:r>
              <w:rPr>
                <w:rFonts w:ascii="Times New Roman" w:hAnsi="Times New Roman"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16AC0933" w14:textId="77777777" w:rsidR="00FF79CC" w:rsidRDefault="00A07CBB">
            <w:pPr>
              <w:pStyle w:val="afff3"/>
              <w:jc w:val="center"/>
              <w:rPr>
                <w:rFonts w:ascii="Times New Roman" w:hAnsi="Times New Roman"/>
                <w:sz w:val="18"/>
              </w:rPr>
            </w:pPr>
            <w:r>
              <w:rPr>
                <w:rFonts w:ascii="Times New Roman" w:hAnsi="Times New Roman"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60E9BA60" w14:textId="77777777" w:rsidR="00FF79CC" w:rsidRDefault="00A07CBB">
            <w:pPr>
              <w:pStyle w:val="afff3"/>
              <w:jc w:val="center"/>
              <w:rPr>
                <w:rFonts w:ascii="Times New Roman" w:hAnsi="Times New Roman"/>
                <w:sz w:val="18"/>
              </w:rPr>
            </w:pPr>
            <w:r>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019FCE58" w14:textId="77777777" w:rsidR="00FF79CC" w:rsidRDefault="00A07CBB">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ABBB4C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E13E41B"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1C22B7A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62BEE308" w14:textId="77777777">
        <w:tc>
          <w:tcPr>
            <w:tcW w:w="693" w:type="dxa"/>
            <w:tcBorders>
              <w:top w:val="single" w:sz="2" w:space="0" w:color="000000"/>
              <w:left w:val="single" w:sz="4" w:space="0" w:color="000000"/>
              <w:bottom w:val="single" w:sz="2" w:space="0" w:color="000000"/>
              <w:right w:val="single" w:sz="2" w:space="0" w:color="000000"/>
            </w:tcBorders>
          </w:tcPr>
          <w:p w14:paraId="2F94B32A" w14:textId="77777777" w:rsidR="00FF79CC" w:rsidRDefault="00A07CBB">
            <w:pPr>
              <w:pStyle w:val="afff3"/>
              <w:jc w:val="center"/>
              <w:rPr>
                <w:rFonts w:ascii="Times New Roman" w:hAnsi="Times New Roman"/>
                <w:sz w:val="18"/>
              </w:rPr>
            </w:pPr>
            <w:r>
              <w:rPr>
                <w:rFonts w:ascii="Times New Roman" w:hAnsi="Times New Roman"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76AA1684" w14:textId="77777777" w:rsidR="00FF79CC" w:rsidRDefault="00A07CBB">
            <w:pPr>
              <w:pStyle w:val="afff3"/>
              <w:jc w:val="center"/>
              <w:rPr>
                <w:rFonts w:ascii="Times New Roman" w:hAnsi="Times New Roman"/>
                <w:sz w:val="18"/>
              </w:rPr>
            </w:pPr>
            <w:r>
              <w:rPr>
                <w:rFonts w:ascii="Times New Roman" w:hAnsi="Times New Roman"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762EB1FF" w14:textId="77777777" w:rsidR="00FF79CC" w:rsidRDefault="00A07CBB">
            <w:pPr>
              <w:pStyle w:val="afff3"/>
              <w:jc w:val="center"/>
              <w:rPr>
                <w:rFonts w:ascii="Times New Roman" w:hAnsi="Times New Roman"/>
                <w:sz w:val="18"/>
              </w:rPr>
            </w:pPr>
            <w:r>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786F8123" w14:textId="77777777" w:rsidR="00FF79CC" w:rsidRDefault="00A07CBB">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68BA2581"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83DC790"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51DC944"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72197ECD" w14:textId="77777777">
        <w:tc>
          <w:tcPr>
            <w:tcW w:w="693" w:type="dxa"/>
            <w:tcBorders>
              <w:top w:val="single" w:sz="2" w:space="0" w:color="000000"/>
              <w:left w:val="single" w:sz="4" w:space="0" w:color="000000"/>
              <w:bottom w:val="single" w:sz="2" w:space="0" w:color="000000"/>
              <w:right w:val="single" w:sz="2" w:space="0" w:color="000000"/>
            </w:tcBorders>
          </w:tcPr>
          <w:p w14:paraId="5018A5FD" w14:textId="77777777" w:rsidR="00FF79CC" w:rsidRDefault="00A07CBB">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62" w:type="dxa"/>
            <w:tcBorders>
              <w:top w:val="single" w:sz="2" w:space="0" w:color="000000"/>
              <w:left w:val="single" w:sz="2" w:space="0" w:color="000000"/>
              <w:bottom w:val="single" w:sz="2" w:space="0" w:color="000000"/>
              <w:right w:val="single" w:sz="2" w:space="0" w:color="000000"/>
            </w:tcBorders>
          </w:tcPr>
          <w:p w14:paraId="5CA4ACF5" w14:textId="77777777" w:rsidR="00FF79CC" w:rsidRDefault="00A07CBB">
            <w:pPr>
              <w:pStyle w:val="afff3"/>
              <w:jc w:val="center"/>
              <w:rPr>
                <w:rFonts w:ascii="Times New Roman" w:hAnsi="Times New Roman"/>
                <w:sz w:val="18"/>
              </w:rPr>
            </w:pPr>
            <w:r>
              <w:rPr>
                <w:rFonts w:ascii="Times New Roman" w:hAnsi="Times New Roman"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348C08DF" w14:textId="77777777" w:rsidR="00FF79CC" w:rsidRDefault="00A07CBB">
            <w:pPr>
              <w:pStyle w:val="afff3"/>
              <w:jc w:val="center"/>
              <w:rPr>
                <w:rFonts w:ascii="Times New Roman" w:hAnsi="Times New Roman"/>
                <w:sz w:val="18"/>
              </w:rPr>
            </w:pPr>
            <w:r>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7B3D32FE" w14:textId="77777777" w:rsidR="00FF79CC" w:rsidRDefault="00A07CBB">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5DA2E4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E2DA112"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47891C8F" w14:textId="77777777" w:rsidR="00FF79CC" w:rsidRDefault="00A07CBB">
            <w:pPr>
              <w:pStyle w:val="afff3"/>
              <w:jc w:val="center"/>
              <w:rPr>
                <w:rFonts w:ascii="Times New Roman" w:hAnsi="Times New Roman"/>
                <w:sz w:val="18"/>
              </w:rPr>
            </w:pPr>
            <w:r>
              <w:rPr>
                <w:rFonts w:ascii="Times New Roman" w:hAnsi="Times New Roman" w:hint="eastAsia"/>
                <w:sz w:val="18"/>
              </w:rPr>
              <w:t>×</w:t>
            </w:r>
          </w:p>
        </w:tc>
      </w:tr>
      <w:tr w:rsidR="00FF79CC" w14:paraId="2EBFE51E" w14:textId="77777777">
        <w:tc>
          <w:tcPr>
            <w:tcW w:w="693" w:type="dxa"/>
            <w:tcBorders>
              <w:top w:val="single" w:sz="2" w:space="0" w:color="000000"/>
              <w:left w:val="single" w:sz="4" w:space="0" w:color="000000"/>
              <w:bottom w:val="single" w:sz="2" w:space="0" w:color="000000"/>
              <w:right w:val="single" w:sz="2" w:space="0" w:color="000000"/>
            </w:tcBorders>
          </w:tcPr>
          <w:p w14:paraId="57226B0B" w14:textId="77777777" w:rsidR="00FF79CC" w:rsidRDefault="00A07CBB">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662" w:type="dxa"/>
            <w:tcBorders>
              <w:top w:val="single" w:sz="2" w:space="0" w:color="000000"/>
              <w:left w:val="single" w:sz="2" w:space="0" w:color="000000"/>
              <w:bottom w:val="single" w:sz="2" w:space="0" w:color="000000"/>
              <w:right w:val="single" w:sz="2" w:space="0" w:color="000000"/>
            </w:tcBorders>
          </w:tcPr>
          <w:p w14:paraId="5E71667A" w14:textId="77777777" w:rsidR="00FF79CC" w:rsidRDefault="00A07CBB">
            <w:pPr>
              <w:pStyle w:val="afff3"/>
              <w:jc w:val="center"/>
              <w:rPr>
                <w:rFonts w:ascii="Times New Roman" w:hAnsi="Times New Roman"/>
                <w:sz w:val="18"/>
              </w:rPr>
            </w:pPr>
            <w:r>
              <w:rPr>
                <w:rFonts w:ascii="Times New Roman" w:hAnsi="Times New Roman"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3F753C39" w14:textId="77777777" w:rsidR="00FF79CC" w:rsidRDefault="00A07CBB">
            <w:pPr>
              <w:pStyle w:val="afff3"/>
              <w:jc w:val="center"/>
              <w:rPr>
                <w:rFonts w:ascii="Times New Roman" w:hAnsi="Times New Roman"/>
                <w:sz w:val="18"/>
              </w:rPr>
            </w:pPr>
            <w:r>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0F9431C0" w14:textId="77777777" w:rsidR="00FF79CC" w:rsidRDefault="00A07CBB">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43453A76"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1E0A50C" w14:textId="77777777" w:rsidR="00FF79CC" w:rsidRDefault="00A07CBB">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2289194" w14:textId="77777777" w:rsidR="00FF79CC" w:rsidRDefault="00A07CBB">
            <w:pPr>
              <w:pStyle w:val="afff3"/>
              <w:jc w:val="center"/>
              <w:rPr>
                <w:rFonts w:ascii="Times New Roman" w:hAnsi="Times New Roman"/>
                <w:sz w:val="18"/>
              </w:rPr>
            </w:pPr>
            <w:r>
              <w:rPr>
                <w:rFonts w:ascii="Times New Roman" w:hAnsi="Times New Roman" w:hint="eastAsia"/>
                <w:sz w:val="18"/>
              </w:rPr>
              <w:t>×</w:t>
            </w:r>
            <w:commentRangeStart w:id="141"/>
            <w:commentRangeEnd w:id="141"/>
            <w:r>
              <w:commentReference w:id="141"/>
            </w:r>
          </w:p>
        </w:tc>
      </w:tr>
    </w:tbl>
    <w:p w14:paraId="12C58864" w14:textId="77777777" w:rsidR="00FF79CC" w:rsidRDefault="00A07CBB">
      <w:pPr>
        <w:pStyle w:val="2"/>
        <w:ind w:left="818"/>
      </w:pPr>
      <w:bookmarkStart w:id="142" w:name="_Toc39763812"/>
      <w:bookmarkStart w:id="143" w:name="_Toc41001962"/>
      <w:r>
        <w:rPr>
          <w:rFonts w:hint="eastAsia"/>
        </w:rPr>
        <w:t>系统功能设计</w:t>
      </w:r>
      <w:bookmarkEnd w:id="132"/>
      <w:bookmarkEnd w:id="142"/>
      <w:bookmarkEnd w:id="143"/>
    </w:p>
    <w:p w14:paraId="3F0E2BA9" w14:textId="77777777" w:rsidR="00FF79CC" w:rsidRDefault="00A07CBB">
      <w:pPr>
        <w:pStyle w:val="a1"/>
        <w:ind w:firstLine="480"/>
      </w:pPr>
      <w:r>
        <w:rPr>
          <w:rFonts w:hint="eastAsia"/>
        </w:rPr>
        <w:t>本系统主要包含用户管理、新闻管理、公告管理、讨论区管理、值班管理、友链管理、其余管理七大模块。系统功能结构图如图</w:t>
      </w:r>
      <w:r>
        <w:rPr>
          <w:rFonts w:hint="eastAsia"/>
        </w:rPr>
        <w:t>3</w:t>
      </w:r>
      <w:r>
        <w:t>-5</w:t>
      </w:r>
      <w:r>
        <w:rPr>
          <w:rFonts w:hint="eastAsia"/>
        </w:rPr>
        <w:t>所示。</w:t>
      </w:r>
    </w:p>
    <w:p w14:paraId="1DADC93D" w14:textId="77777777" w:rsidR="00FF79CC" w:rsidRDefault="00A07CBB">
      <w:pPr>
        <w:pStyle w:val="aff"/>
        <w:spacing w:before="156" w:after="312"/>
      </w:pPr>
      <w:r>
        <w:rPr>
          <w:noProof/>
        </w:rPr>
        <w:lastRenderedPageBreak/>
        <w:drawing>
          <wp:inline distT="0" distB="0" distL="0" distR="0" wp14:anchorId="54D2BD0F" wp14:editId="33ABD47F">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1507" cy="2135251"/>
                    </a:xfrm>
                    <a:prstGeom prst="rect">
                      <a:avLst/>
                    </a:prstGeom>
                  </pic:spPr>
                </pic:pic>
              </a:graphicData>
            </a:graphic>
          </wp:inline>
        </w:drawing>
      </w:r>
    </w:p>
    <w:p w14:paraId="2F0DF0A5" w14:textId="77777777" w:rsidR="00FF79CC" w:rsidRDefault="00A07CBB">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-5 </w:t>
      </w:r>
      <w:r>
        <w:rPr>
          <w:rFonts w:hint="eastAsia"/>
          <w:sz w:val="21"/>
        </w:rPr>
        <w:t>系统总体功能模块图</w:t>
      </w:r>
    </w:p>
    <w:p w14:paraId="44D5A85B" w14:textId="77777777" w:rsidR="00FF79CC" w:rsidRDefault="00A07CBB">
      <w:pPr>
        <w:pStyle w:val="3"/>
        <w:ind w:left="1200"/>
      </w:pPr>
      <w:bookmarkStart w:id="144" w:name="_Toc39763813"/>
      <w:bookmarkStart w:id="145" w:name="_Toc41001963"/>
      <w:bookmarkStart w:id="146" w:name="_Toc515042886"/>
      <w:r>
        <w:rPr>
          <w:rFonts w:hint="eastAsia"/>
        </w:rPr>
        <w:t>用户管理模块</w:t>
      </w:r>
      <w:bookmarkEnd w:id="144"/>
      <w:bookmarkEnd w:id="145"/>
      <w:bookmarkEnd w:id="146"/>
    </w:p>
    <w:p w14:paraId="53A890A9" w14:textId="77777777" w:rsidR="00FF79CC" w:rsidRDefault="00A07CBB">
      <w:pPr>
        <w:pStyle w:val="a1"/>
        <w:ind w:firstLine="480"/>
      </w:pPr>
      <w:r>
        <w:rPr>
          <w:rFonts w:hint="eastAsia"/>
        </w:rPr>
        <w:t>（</w:t>
      </w:r>
      <w:r>
        <w:rPr>
          <w:rFonts w:hint="eastAsia"/>
        </w:rPr>
        <w:t>1</w:t>
      </w:r>
      <w:r>
        <w:rPr>
          <w:rFonts w:hint="eastAsia"/>
        </w:rPr>
        <w:t>）用户注册</w:t>
      </w:r>
    </w:p>
    <w:p w14:paraId="04C288ED" w14:textId="77777777" w:rsidR="00FF79CC" w:rsidRDefault="00A07CBB">
      <w:pPr>
        <w:pStyle w:val="a1"/>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REF _Ref8670144 \h</w:instrText>
      </w:r>
      <w:r>
        <w:instrText xml:space="preserve">  \* MERGEFORMAT </w:instrText>
      </w:r>
      <w:r>
        <w:fldChar w:fldCharType="separate"/>
      </w:r>
      <w:r>
        <w:rPr>
          <w:rFonts w:hint="eastAsia"/>
        </w:rPr>
        <w:t>图</w:t>
      </w:r>
      <w:r>
        <w:rPr>
          <w:rFonts w:hint="eastAsia"/>
        </w:rPr>
        <w:t xml:space="preserve"> </w:t>
      </w:r>
      <w:r>
        <w:t>3</w:t>
      </w:r>
      <w:r>
        <w:noBreakHyphen/>
        <w:t>6</w:t>
      </w:r>
      <w:r>
        <w:fldChar w:fldCharType="end"/>
      </w:r>
      <w:r>
        <w:rPr>
          <w:rFonts w:hint="eastAsia"/>
        </w:rPr>
        <w:t>所示。</w:t>
      </w:r>
    </w:p>
    <w:p w14:paraId="360BA44B" w14:textId="77777777" w:rsidR="00FF79CC" w:rsidRDefault="00A07CBB">
      <w:pPr>
        <w:pStyle w:val="aff"/>
        <w:spacing w:before="156" w:after="312"/>
      </w:pPr>
      <w:r>
        <w:rPr>
          <w:noProof/>
        </w:rPr>
        <w:pict w14:anchorId="285DC1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14.05pt;height:90.95pt;mso-width-percent:0;mso-height-percent:0;mso-width-percent:0;mso-height-percent:0">
            <v:imagedata r:id="rId25" o:title=""/>
          </v:shape>
        </w:pict>
      </w:r>
    </w:p>
    <w:p w14:paraId="06968C82" w14:textId="77777777" w:rsidR="00FF79CC" w:rsidRDefault="00A07CBB">
      <w:pPr>
        <w:pStyle w:val="aff"/>
        <w:spacing w:beforeLines="0" w:before="0" w:afterLines="50" w:after="156" w:line="400" w:lineRule="exact"/>
        <w:rPr>
          <w:sz w:val="21"/>
        </w:rPr>
      </w:pPr>
      <w:bookmarkStart w:id="147" w:name="_Ref8670144"/>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r>
      <w:bookmarkEnd w:id="147"/>
      <w:r>
        <w:rPr>
          <w:sz w:val="21"/>
        </w:rPr>
        <w:t xml:space="preserve">6 </w:t>
      </w:r>
      <w:r>
        <w:rPr>
          <w:rFonts w:hint="eastAsia"/>
          <w:sz w:val="21"/>
        </w:rPr>
        <w:t>用户注册流程图</w:t>
      </w:r>
    </w:p>
    <w:p w14:paraId="58991C4F" w14:textId="77777777" w:rsidR="00FF79CC" w:rsidRDefault="00A07CBB">
      <w:pPr>
        <w:pStyle w:val="a1"/>
        <w:ind w:firstLine="480"/>
      </w:pPr>
      <w:r>
        <w:rPr>
          <w:rFonts w:hint="eastAsia"/>
        </w:rPr>
        <w:t>（</w:t>
      </w:r>
      <w:r>
        <w:rPr>
          <w:rFonts w:hint="eastAsia"/>
        </w:rPr>
        <w:t>2</w:t>
      </w:r>
      <w:r>
        <w:rPr>
          <w:rFonts w:hint="eastAsia"/>
        </w:rPr>
        <w:t>）用户登录</w:t>
      </w:r>
    </w:p>
    <w:p w14:paraId="04DFEEAD" w14:textId="77777777" w:rsidR="00FF79CC" w:rsidRDefault="00A07CBB">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-7</w:t>
      </w:r>
      <w:r>
        <w:rPr>
          <w:rFonts w:hint="eastAsia"/>
        </w:rPr>
        <w:t>所示。</w:t>
      </w:r>
    </w:p>
    <w:p w14:paraId="1DD40C83" w14:textId="77777777" w:rsidR="00FF79CC" w:rsidRDefault="00A07CBB">
      <w:pPr>
        <w:pStyle w:val="aff"/>
        <w:spacing w:before="156" w:after="312"/>
      </w:pPr>
      <w:r>
        <w:rPr>
          <w:noProof/>
        </w:rPr>
        <w:lastRenderedPageBreak/>
        <w:pict w14:anchorId="2FC5F286">
          <v:shape id="_x0000_i1027" type="#_x0000_t75" alt="" style="width:414.95pt;height:115.05pt;mso-width-percent:0;mso-height-percent:0;mso-width-percent:0;mso-height-percent:0">
            <v:imagedata r:id="rId26" o:title=""/>
          </v:shape>
        </w:pict>
      </w:r>
    </w:p>
    <w:p w14:paraId="0C60C4ED" w14:textId="77777777" w:rsidR="00FF79CC" w:rsidRDefault="00A07CBB">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7 </w:t>
      </w:r>
      <w:r>
        <w:rPr>
          <w:rFonts w:hint="eastAsia"/>
          <w:sz w:val="21"/>
        </w:rPr>
        <w:t>用户登录流程图</w:t>
      </w:r>
    </w:p>
    <w:p w14:paraId="776F613B" w14:textId="77777777" w:rsidR="00FF79CC" w:rsidRDefault="00A07CBB">
      <w:pPr>
        <w:pStyle w:val="a1"/>
        <w:ind w:firstLine="480"/>
      </w:pPr>
      <w:r>
        <w:rPr>
          <w:rFonts w:hint="eastAsia"/>
        </w:rPr>
        <w:t>（</w:t>
      </w:r>
      <w:r>
        <w:t>3</w:t>
      </w:r>
      <w:r>
        <w:rPr>
          <w:rFonts w:hint="eastAsia"/>
        </w:rPr>
        <w:t>）关注用户</w:t>
      </w:r>
    </w:p>
    <w:p w14:paraId="06F209ED" w14:textId="77777777" w:rsidR="00FF79CC" w:rsidRDefault="00A07CBB">
      <w:pPr>
        <w:pStyle w:val="a1"/>
        <w:ind w:firstLine="480"/>
      </w:pPr>
      <w:r>
        <w:rPr>
          <w:rFonts w:hint="eastAsia"/>
        </w:rPr>
        <w:t>用户通过关注一些其它用户，可以获取到关注用户的发帖纪录和回复纪录。</w:t>
      </w:r>
    </w:p>
    <w:p w14:paraId="0E737562" w14:textId="77777777" w:rsidR="00FF79CC" w:rsidRDefault="00A07CBB">
      <w:pPr>
        <w:pStyle w:val="a1"/>
        <w:ind w:firstLine="480"/>
      </w:pPr>
      <w:r>
        <w:rPr>
          <w:rFonts w:hint="eastAsia"/>
        </w:rPr>
        <w:t>（</w:t>
      </w:r>
      <w:r>
        <w:rPr>
          <w:rFonts w:hint="eastAsia"/>
        </w:rPr>
        <w:t>4</w:t>
      </w:r>
      <w:r>
        <w:rPr>
          <w:rFonts w:hint="eastAsia"/>
        </w:rPr>
        <w:t>）用户管理</w:t>
      </w:r>
    </w:p>
    <w:p w14:paraId="7E6AF17C" w14:textId="77777777" w:rsidR="00FF79CC" w:rsidRDefault="00A07CBB">
      <w:pPr>
        <w:pStyle w:val="a1"/>
        <w:ind w:firstLine="480"/>
      </w:pPr>
      <w:r>
        <w:rPr>
          <w:rFonts w:hint="eastAsia"/>
        </w:rPr>
        <w:t>后台管理员对用户信息和权限的管理，具体操作如表</w:t>
      </w:r>
      <w:r>
        <w:rPr>
          <w:rFonts w:hint="eastAsia"/>
        </w:rPr>
        <w:t>3</w:t>
      </w:r>
      <w:r>
        <w:t>-15</w:t>
      </w:r>
      <w:r>
        <w:rPr>
          <w:rFonts w:hint="eastAsia"/>
        </w:rPr>
        <w:t>所示</w:t>
      </w:r>
    </w:p>
    <w:p w14:paraId="67BF2DC9" w14:textId="77777777" w:rsidR="00FF79CC" w:rsidRDefault="00A07CBB">
      <w:pPr>
        <w:pStyle w:val="aff1"/>
        <w:spacing w:before="156"/>
        <w:rPr>
          <w:rFonts w:cs="Times New Roman"/>
          <w:sz w:val="21"/>
        </w:rPr>
      </w:pPr>
      <w:r>
        <w:rPr>
          <w:rFonts w:cs="Times New Roman"/>
          <w:sz w:val="21"/>
        </w:rPr>
        <w:t>表</w:t>
      </w:r>
      <w:r>
        <w:rPr>
          <w:rFonts w:cs="Times New Roman"/>
          <w:sz w:val="21"/>
        </w:rPr>
        <w:t xml:space="preserve">3-15 </w:t>
      </w:r>
      <w:r>
        <w:rPr>
          <w:rFonts w:cs="Times New Roman"/>
          <w:sz w:val="21"/>
        </w:rPr>
        <w:t>用户管理</w:t>
      </w:r>
      <w:r>
        <w:rPr>
          <w:rFonts w:cs="Times New Roman" w:hint="eastAsia"/>
          <w:sz w:val="21"/>
        </w:rPr>
        <w:t>说明表</w:t>
      </w:r>
    </w:p>
    <w:tbl>
      <w:tblPr>
        <w:tblStyle w:val="aff0"/>
        <w:tblW w:w="7229" w:type="dxa"/>
        <w:jc w:val="center"/>
        <w:tblLayout w:type="fixed"/>
        <w:tblLook w:val="04A0" w:firstRow="1" w:lastRow="0" w:firstColumn="1" w:lastColumn="0" w:noHBand="0" w:noVBand="1"/>
      </w:tblPr>
      <w:tblGrid>
        <w:gridCol w:w="2693"/>
        <w:gridCol w:w="4536"/>
      </w:tblGrid>
      <w:tr w:rsidR="00FF79CC" w14:paraId="54998FF7" w14:textId="77777777" w:rsidTr="00FF79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2C4C6F15" w14:textId="77777777" w:rsidR="00FF79CC" w:rsidRDefault="00A07CBB">
            <w:pPr>
              <w:pStyle w:val="a1"/>
              <w:spacing w:before="156"/>
              <w:ind w:firstLineChars="0" w:firstLine="0"/>
              <w:rPr>
                <w:b w:val="0"/>
                <w:sz w:val="21"/>
              </w:rPr>
            </w:pPr>
            <w:r>
              <w:rPr>
                <w:rFonts w:hint="eastAsia"/>
                <w:sz w:val="21"/>
              </w:rPr>
              <w:t>操作</w:t>
            </w:r>
          </w:p>
        </w:tc>
        <w:tc>
          <w:tcPr>
            <w:tcW w:w="4536" w:type="dxa"/>
            <w:shd w:val="clear" w:color="auto" w:fill="F1F1F1"/>
          </w:tcPr>
          <w:p w14:paraId="0B4E4429" w14:textId="77777777" w:rsidR="00FF79CC" w:rsidRDefault="00A07CBB">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sz w:val="21"/>
              </w:rPr>
              <w:t>说明</w:t>
            </w:r>
          </w:p>
        </w:tc>
      </w:tr>
      <w:tr w:rsidR="00FF79CC" w14:paraId="37733B30" w14:textId="77777777" w:rsidTr="00FF79CC">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2234E3FA" w14:textId="77777777" w:rsidR="00FF79CC" w:rsidRDefault="00A07CBB">
            <w:pPr>
              <w:pStyle w:val="a1"/>
              <w:spacing w:before="156"/>
              <w:ind w:firstLineChars="0" w:firstLine="0"/>
              <w:rPr>
                <w:sz w:val="21"/>
              </w:rPr>
            </w:pPr>
            <w:r>
              <w:rPr>
                <w:rFonts w:hint="eastAsia"/>
                <w:b w:val="0"/>
                <w:sz w:val="18"/>
                <w:szCs w:val="18"/>
              </w:rPr>
              <w:t>审核用户</w:t>
            </w:r>
          </w:p>
        </w:tc>
        <w:tc>
          <w:tcPr>
            <w:tcW w:w="4536" w:type="dxa"/>
            <w:tcBorders>
              <w:top w:val="single" w:sz="4" w:space="0" w:color="auto"/>
              <w:left w:val="nil"/>
              <w:bottom w:val="single" w:sz="4" w:space="0" w:color="auto"/>
              <w:right w:val="nil"/>
            </w:tcBorders>
            <w:vAlign w:val="center"/>
          </w:tcPr>
          <w:p w14:paraId="621AC137" w14:textId="77777777" w:rsidR="00FF79CC" w:rsidRDefault="00A07CBB">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对于注册用户，管理员查看用户对应信息是否正确后给出审核结果，正确则通过审核。</w:t>
            </w:r>
          </w:p>
        </w:tc>
      </w:tr>
      <w:tr w:rsidR="00FF79CC" w14:paraId="661DF4EF" w14:textId="77777777" w:rsidTr="00FF79CC">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5AB282F8" w14:textId="77777777" w:rsidR="00FF79CC" w:rsidRDefault="00A07CBB">
            <w:pPr>
              <w:pStyle w:val="a1"/>
              <w:spacing w:before="156"/>
              <w:ind w:firstLineChars="0" w:firstLine="0"/>
              <w:rPr>
                <w:sz w:val="21"/>
              </w:rPr>
            </w:pPr>
            <w:r>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0D573877" w14:textId="77777777" w:rsidR="00FF79CC" w:rsidRDefault="00A07CBB">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管理员可以关闭一些多次违规的账号和清除废弃账号。</w:t>
            </w:r>
          </w:p>
        </w:tc>
      </w:tr>
      <w:tr w:rsidR="00FF79CC" w14:paraId="57FB9DE2" w14:textId="77777777" w:rsidTr="00FF79CC">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64A6E82" w14:textId="77777777" w:rsidR="00FF79CC" w:rsidRDefault="00A07CBB">
            <w:pPr>
              <w:pStyle w:val="a1"/>
              <w:spacing w:before="156"/>
              <w:ind w:firstLineChars="0" w:firstLine="0"/>
              <w:rPr>
                <w:b w:val="0"/>
                <w:sz w:val="18"/>
                <w:szCs w:val="18"/>
              </w:rPr>
            </w:pPr>
            <w:r>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107E4A78" w14:textId="77777777" w:rsidR="00FF79CC" w:rsidRDefault="00A07CBB">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用户自身可以修改自己的信息，管理员也可以修改用户的部分信息，如年级等。</w:t>
            </w:r>
          </w:p>
        </w:tc>
      </w:tr>
      <w:tr w:rsidR="00FF79CC" w14:paraId="353CB3A0" w14:textId="77777777" w:rsidTr="00FF79CC">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6AE4BB18" w14:textId="77777777" w:rsidR="00FF79CC" w:rsidRDefault="00A07CBB">
            <w:pPr>
              <w:pStyle w:val="a1"/>
              <w:spacing w:before="156"/>
              <w:ind w:firstLineChars="0" w:firstLine="0"/>
              <w:rPr>
                <w:b w:val="0"/>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63EA794F" w14:textId="77777777" w:rsidR="00FF79CC" w:rsidRDefault="00A07CBB">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14:paraId="74C3D87D" w14:textId="77777777" w:rsidR="00FF79CC" w:rsidRDefault="00A07CBB">
      <w:pPr>
        <w:pStyle w:val="3"/>
        <w:ind w:left="1200"/>
      </w:pPr>
      <w:bookmarkStart w:id="148" w:name="_Toc41001964"/>
      <w:bookmarkStart w:id="149" w:name="_Toc39763814"/>
      <w:r>
        <w:rPr>
          <w:rFonts w:hint="eastAsia"/>
        </w:rPr>
        <w:t>新闻管理模块</w:t>
      </w:r>
      <w:bookmarkEnd w:id="148"/>
      <w:bookmarkEnd w:id="149"/>
    </w:p>
    <w:p w14:paraId="18552BAC" w14:textId="77777777" w:rsidR="00FF79CC" w:rsidRDefault="00A07CBB">
      <w:pPr>
        <w:pStyle w:val="a1"/>
        <w:ind w:firstLine="480"/>
      </w:pPr>
      <w:r>
        <w:rPr>
          <w:rFonts w:hint="eastAsia"/>
        </w:rPr>
        <w:t>后台管理员登录到后台系统后，可对新闻模块进行一定的管理。</w:t>
      </w:r>
    </w:p>
    <w:p w14:paraId="16792D7E" w14:textId="77777777" w:rsidR="00FF79CC" w:rsidRDefault="00A07CBB">
      <w:pPr>
        <w:pStyle w:val="a1"/>
        <w:ind w:firstLine="480"/>
      </w:pPr>
      <w:r>
        <w:rPr>
          <w:rFonts w:hint="eastAsia"/>
        </w:rPr>
        <w:t>（</w:t>
      </w:r>
      <w:r>
        <w:t>1</w:t>
      </w:r>
      <w:r>
        <w:rPr>
          <w:rFonts w:hint="eastAsia"/>
        </w:rPr>
        <w:t>）添加新闻：</w:t>
      </w:r>
      <w:r>
        <w:rPr>
          <w:rFonts w:hint="eastAsia"/>
          <w:szCs w:val="24"/>
        </w:rPr>
        <w:t>管理员发布一些时下与</w:t>
      </w:r>
      <w:r>
        <w:rPr>
          <w:rFonts w:hint="eastAsia"/>
          <w:szCs w:val="24"/>
        </w:rPr>
        <w:t>ACM</w:t>
      </w:r>
      <w:r>
        <w:rPr>
          <w:rFonts w:hint="eastAsia"/>
          <w:szCs w:val="24"/>
        </w:rPr>
        <w:t>竞赛相关的新闻或者是实验室得奖等新闻。</w:t>
      </w:r>
    </w:p>
    <w:p w14:paraId="41D3039B" w14:textId="77777777" w:rsidR="00FF79CC" w:rsidRDefault="00A07CBB">
      <w:pPr>
        <w:pStyle w:val="a1"/>
        <w:ind w:firstLine="480"/>
      </w:pPr>
      <w:r>
        <w:rPr>
          <w:rFonts w:hint="eastAsia"/>
        </w:rPr>
        <w:t>（</w:t>
      </w:r>
      <w:r>
        <w:t>2</w:t>
      </w:r>
      <w:r>
        <w:rPr>
          <w:rFonts w:hint="eastAsia"/>
        </w:rPr>
        <w:t>）删除新闻：管理员删除掉错误的新闻或者陈旧新闻。</w:t>
      </w:r>
    </w:p>
    <w:p w14:paraId="573E1A10" w14:textId="77777777" w:rsidR="00FF79CC" w:rsidRDefault="00A07CBB">
      <w:pPr>
        <w:pStyle w:val="a1"/>
        <w:ind w:firstLine="480"/>
      </w:pPr>
      <w:r>
        <w:rPr>
          <w:rFonts w:hint="eastAsia"/>
        </w:rPr>
        <w:t>（</w:t>
      </w:r>
      <w:r>
        <w:t>3</w:t>
      </w:r>
      <w:r>
        <w:rPr>
          <w:rFonts w:hint="eastAsia"/>
        </w:rPr>
        <w:t>）修改新闻：管理员修改发布新闻中的不当的地方。</w:t>
      </w:r>
    </w:p>
    <w:p w14:paraId="047ABFF7" w14:textId="77777777" w:rsidR="00FF79CC" w:rsidRDefault="00A07CBB">
      <w:pPr>
        <w:pStyle w:val="a1"/>
        <w:ind w:firstLine="480"/>
      </w:pPr>
      <w:r>
        <w:rPr>
          <w:rFonts w:hint="eastAsia"/>
        </w:rPr>
        <w:t>（</w:t>
      </w:r>
      <w:r>
        <w:rPr>
          <w:rFonts w:hint="eastAsia"/>
        </w:rPr>
        <w:t>4</w:t>
      </w:r>
      <w:r>
        <w:rPr>
          <w:rFonts w:hint="eastAsia"/>
        </w:rPr>
        <w:t>）查询新闻：管理员可通过一定的查询条件查询特定的新闻。</w:t>
      </w:r>
    </w:p>
    <w:p w14:paraId="74232CA3" w14:textId="77777777" w:rsidR="00FF79CC" w:rsidRDefault="00A07CBB">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0474551E" w14:textId="77777777" w:rsidR="00FF79CC" w:rsidRDefault="00A07CBB">
      <w:pPr>
        <w:pStyle w:val="3"/>
        <w:ind w:left="1200"/>
      </w:pPr>
      <w:bookmarkStart w:id="150" w:name="_Toc39763815"/>
      <w:bookmarkStart w:id="151" w:name="_Toc41001965"/>
      <w:r>
        <w:rPr>
          <w:rFonts w:hint="eastAsia"/>
        </w:rPr>
        <w:t>公告管理模块</w:t>
      </w:r>
      <w:bookmarkEnd w:id="150"/>
      <w:bookmarkEnd w:id="151"/>
    </w:p>
    <w:p w14:paraId="7DF20296" w14:textId="77777777" w:rsidR="00FF79CC" w:rsidRDefault="00A07CBB">
      <w:pPr>
        <w:pStyle w:val="a1"/>
        <w:ind w:firstLine="480"/>
      </w:pPr>
      <w:r>
        <w:rPr>
          <w:rFonts w:hint="eastAsia"/>
        </w:rPr>
        <w:t>（</w:t>
      </w:r>
      <w:r>
        <w:t>1</w:t>
      </w:r>
      <w:r>
        <w:rPr>
          <w:rFonts w:hint="eastAsia"/>
        </w:rPr>
        <w:t>）添加公告</w:t>
      </w:r>
    </w:p>
    <w:p w14:paraId="485A3884" w14:textId="77777777" w:rsidR="00FF79CC" w:rsidRDefault="00A07CBB">
      <w:pPr>
        <w:pStyle w:val="a1"/>
        <w:ind w:firstLine="480"/>
        <w:rPr>
          <w:szCs w:val="24"/>
        </w:rPr>
      </w:pPr>
      <w:r>
        <w:rPr>
          <w:rFonts w:hint="eastAsia"/>
          <w:szCs w:val="24"/>
        </w:rPr>
        <w:t>管理员发布相应的实验室公告，常见的公告类别有比赛、会议、讲座和重要</w:t>
      </w:r>
      <w:r>
        <w:rPr>
          <w:rFonts w:hint="eastAsia"/>
          <w:szCs w:val="24"/>
        </w:rPr>
        <w:lastRenderedPageBreak/>
        <w:t>通知等，其中大部分类别是需要设置一定的属性的，比如是否需要报名，报名周期，开始时间，持续时间等，需要和</w:t>
      </w:r>
      <w:r>
        <w:rPr>
          <w:rFonts w:hint="eastAsia"/>
          <w:szCs w:val="24"/>
        </w:rPr>
        <w:t>类别处有一定的联系。添加公告的流程如图</w:t>
      </w:r>
      <w:r>
        <w:rPr>
          <w:rFonts w:hint="eastAsia"/>
          <w:szCs w:val="24"/>
        </w:rPr>
        <w:t>3</w:t>
      </w:r>
      <w:r>
        <w:rPr>
          <w:szCs w:val="24"/>
        </w:rPr>
        <w:t>-8</w:t>
      </w:r>
      <w:r>
        <w:rPr>
          <w:rFonts w:hint="eastAsia"/>
          <w:szCs w:val="24"/>
        </w:rPr>
        <w:t>所示：</w:t>
      </w:r>
    </w:p>
    <w:p w14:paraId="4836FBE4" w14:textId="77777777" w:rsidR="00FF79CC" w:rsidRDefault="00A07CBB">
      <w:pPr>
        <w:pStyle w:val="aff"/>
        <w:spacing w:before="156" w:after="312"/>
      </w:pPr>
      <w:r>
        <w:rPr>
          <w:rFonts w:hint="eastAsia"/>
          <w:noProof/>
        </w:rPr>
        <w:drawing>
          <wp:inline distT="0" distB="0" distL="0" distR="0" wp14:anchorId="44BFF851" wp14:editId="13A621C8">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006A2ECD" w14:textId="77777777" w:rsidR="00FF79CC" w:rsidRDefault="00A07CBB">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8 </w:t>
      </w:r>
      <w:r>
        <w:rPr>
          <w:rFonts w:hint="eastAsia"/>
          <w:sz w:val="21"/>
        </w:rPr>
        <w:t>添加公告流程图</w:t>
      </w:r>
    </w:p>
    <w:p w14:paraId="04922134" w14:textId="77777777" w:rsidR="00FF79CC" w:rsidRDefault="00A07CBB">
      <w:pPr>
        <w:pStyle w:val="a1"/>
        <w:ind w:firstLine="480"/>
      </w:pPr>
      <w:r>
        <w:rPr>
          <w:rFonts w:hint="eastAsia"/>
        </w:rPr>
        <w:t>（</w:t>
      </w:r>
      <w:r>
        <w:t>2</w:t>
      </w:r>
      <w:r>
        <w:rPr>
          <w:rFonts w:hint="eastAsia"/>
        </w:rPr>
        <w:t>）删除公告：管理员删除掉错误的公告或者陈旧公告。</w:t>
      </w:r>
    </w:p>
    <w:p w14:paraId="75107A3E" w14:textId="77777777" w:rsidR="00FF79CC" w:rsidRDefault="00A07CBB">
      <w:pPr>
        <w:pStyle w:val="a1"/>
        <w:ind w:firstLine="480"/>
      </w:pPr>
      <w:r>
        <w:rPr>
          <w:rFonts w:hint="eastAsia"/>
        </w:rPr>
        <w:t>（</w:t>
      </w:r>
      <w:r>
        <w:t>3</w:t>
      </w:r>
      <w:r>
        <w:rPr>
          <w:rFonts w:hint="eastAsia"/>
        </w:rPr>
        <w:t>）修改公告：管理员修改发布出去的公告中的不当的地方。</w:t>
      </w:r>
    </w:p>
    <w:p w14:paraId="142E8443" w14:textId="77777777" w:rsidR="00FF79CC" w:rsidRDefault="00A07CBB">
      <w:pPr>
        <w:pStyle w:val="a1"/>
        <w:ind w:firstLine="480"/>
      </w:pPr>
      <w:r>
        <w:rPr>
          <w:rFonts w:hint="eastAsia"/>
        </w:rPr>
        <w:t>（</w:t>
      </w:r>
      <w:r>
        <w:rPr>
          <w:rFonts w:hint="eastAsia"/>
        </w:rPr>
        <w:t>4</w:t>
      </w:r>
      <w:r>
        <w:rPr>
          <w:rFonts w:hint="eastAsia"/>
        </w:rPr>
        <w:t>）查询公告：管理员可通过一定的查询条件查询特定的公告。</w:t>
      </w:r>
    </w:p>
    <w:p w14:paraId="5794A993" w14:textId="77777777" w:rsidR="00FF79CC" w:rsidRDefault="00A07CBB">
      <w:pPr>
        <w:pStyle w:val="a1"/>
        <w:ind w:firstLine="480"/>
      </w:pPr>
      <w:commentRangeStart w:id="152"/>
      <w:r>
        <w:rPr>
          <w:rFonts w:hint="eastAsia"/>
        </w:rPr>
        <w:t>（</w:t>
      </w:r>
      <w:r>
        <w:rPr>
          <w:rFonts w:hint="eastAsia"/>
        </w:rPr>
        <w:t>5</w:t>
      </w:r>
      <w:r>
        <w:rPr>
          <w:rFonts w:hint="eastAsia"/>
        </w:rPr>
        <w:t>）报名管理</w:t>
      </w:r>
      <w:commentRangeEnd w:id="152"/>
      <w:r>
        <w:commentReference w:id="152"/>
      </w:r>
    </w:p>
    <w:p w14:paraId="3E88F700" w14:textId="77777777" w:rsidR="00FF79CC" w:rsidRDefault="00A07CBB">
      <w:pPr>
        <w:pStyle w:val="a1"/>
        <w:ind w:firstLine="480"/>
        <w:rPr>
          <w:szCs w:val="24"/>
        </w:rPr>
      </w:pPr>
      <w:r>
        <w:rPr>
          <w:rFonts w:hint="eastAsia"/>
          <w:szCs w:val="24"/>
        </w:rPr>
        <w:t>因为有可能某次的比赛或者讲座需要打印名单，那么此时用户直接在公众号上报名相应的比赛或者讲座，管理员可在后台中导出相应的名单到</w:t>
      </w:r>
      <w:r>
        <w:rPr>
          <w:rFonts w:hint="eastAsia"/>
          <w:szCs w:val="24"/>
        </w:rPr>
        <w:t>Excel</w:t>
      </w:r>
      <w:r>
        <w:rPr>
          <w:rFonts w:hint="eastAsia"/>
          <w:szCs w:val="24"/>
        </w:rPr>
        <w:t>表中，这样就可以非常简单的得到名单。并且也不会存在重复报名等，在公众号上报名时会禁止多次报名的情况。报名的流程如图</w:t>
      </w:r>
      <w:r>
        <w:rPr>
          <w:rFonts w:hint="eastAsia"/>
          <w:szCs w:val="24"/>
        </w:rPr>
        <w:t>3</w:t>
      </w:r>
      <w:r>
        <w:rPr>
          <w:szCs w:val="24"/>
        </w:rPr>
        <w:t>-9</w:t>
      </w:r>
      <w:r>
        <w:rPr>
          <w:rFonts w:hint="eastAsia"/>
          <w:szCs w:val="24"/>
        </w:rPr>
        <w:t>所示：</w:t>
      </w:r>
    </w:p>
    <w:p w14:paraId="27788674" w14:textId="77777777" w:rsidR="00FF79CC" w:rsidRDefault="00A07CBB">
      <w:pPr>
        <w:pStyle w:val="aff"/>
        <w:spacing w:before="156" w:after="312"/>
      </w:pPr>
      <w:r>
        <w:rPr>
          <w:rFonts w:hint="eastAsia"/>
          <w:noProof/>
        </w:rPr>
        <w:drawing>
          <wp:inline distT="0" distB="0" distL="0" distR="0" wp14:anchorId="676AADC7" wp14:editId="02998702">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55CAE69B" w14:textId="77777777" w:rsidR="00FF79CC" w:rsidRDefault="00A07CBB">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9 </w:t>
      </w:r>
      <w:r>
        <w:rPr>
          <w:rFonts w:hint="eastAsia"/>
          <w:sz w:val="21"/>
        </w:rPr>
        <w:t>报名流程图</w:t>
      </w:r>
    </w:p>
    <w:p w14:paraId="63FDB9AC" w14:textId="77777777" w:rsidR="00FF79CC" w:rsidRDefault="00A07CBB">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17C8F4DF" w14:textId="77777777" w:rsidR="00FF79CC" w:rsidRDefault="00A07CBB">
      <w:pPr>
        <w:pStyle w:val="3"/>
        <w:ind w:left="1200"/>
      </w:pPr>
      <w:bookmarkStart w:id="153" w:name="_Toc41001966"/>
      <w:bookmarkStart w:id="154" w:name="_Toc39763816"/>
      <w:r>
        <w:rPr>
          <w:rFonts w:hint="eastAsia"/>
        </w:rPr>
        <w:lastRenderedPageBreak/>
        <w:t>讨论区管理模块</w:t>
      </w:r>
      <w:bookmarkEnd w:id="153"/>
      <w:bookmarkEnd w:id="154"/>
    </w:p>
    <w:p w14:paraId="1366CC62" w14:textId="77777777" w:rsidR="00FF79CC" w:rsidRDefault="00A07CBB">
      <w:pPr>
        <w:pStyle w:val="a1"/>
        <w:ind w:firstLine="480"/>
      </w:pPr>
      <w:r>
        <w:rPr>
          <w:rFonts w:hint="eastAsia"/>
        </w:rPr>
        <w:t>（</w:t>
      </w:r>
      <w:r>
        <w:t>1</w:t>
      </w:r>
      <w:r>
        <w:rPr>
          <w:rFonts w:hint="eastAsia"/>
        </w:rPr>
        <w:t>）添加帖子：</w:t>
      </w:r>
    </w:p>
    <w:p w14:paraId="69BB7602" w14:textId="77777777" w:rsidR="00FF79CC" w:rsidRDefault="00A07CBB">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-10</w:t>
      </w:r>
      <w:r>
        <w:rPr>
          <w:rFonts w:hint="eastAsia"/>
        </w:rPr>
        <w:t>所示。</w:t>
      </w:r>
    </w:p>
    <w:p w14:paraId="57AB2396" w14:textId="77777777" w:rsidR="00FF79CC" w:rsidRDefault="00A07CBB">
      <w:pPr>
        <w:pStyle w:val="a1"/>
        <w:ind w:firstLine="480"/>
      </w:pPr>
      <w:commentRangeStart w:id="155"/>
      <w:r>
        <w:rPr>
          <w:rFonts w:hint="eastAsia"/>
        </w:rPr>
        <w:t>（</w:t>
      </w:r>
      <w:r>
        <w:rPr>
          <w:rFonts w:hint="eastAsia"/>
        </w:rPr>
        <w:t>2</w:t>
      </w:r>
      <w:r>
        <w:rPr>
          <w:rFonts w:hint="eastAsia"/>
        </w:rPr>
        <w:t>）删除帖子</w:t>
      </w:r>
      <w:commentRangeEnd w:id="155"/>
      <w:r>
        <w:commentReference w:id="155"/>
      </w:r>
    </w:p>
    <w:p w14:paraId="00886E76" w14:textId="77777777" w:rsidR="00FF79CC" w:rsidRDefault="00A07CBB">
      <w:pPr>
        <w:pStyle w:val="a1"/>
        <w:ind w:firstLine="480"/>
        <w:rPr>
          <w:color w:val="000000" w:themeColor="text1"/>
        </w:rPr>
      </w:pPr>
      <w:r>
        <w:rPr>
          <w:rFonts w:hint="eastAsia"/>
          <w:color w:val="000000" w:themeColor="text1"/>
        </w:rPr>
        <w:t>分为用户和管理员删除帖子。用户可以自由删除自己发布的帖子。管理员则是会将那些被举报并且情况属实的帖子删除掉。</w:t>
      </w:r>
    </w:p>
    <w:p w14:paraId="0D024E62" w14:textId="77777777" w:rsidR="00FF79CC" w:rsidRDefault="00A07CBB">
      <w:pPr>
        <w:pStyle w:val="a1"/>
        <w:ind w:firstLine="480"/>
      </w:pPr>
      <w:r>
        <w:rPr>
          <w:rFonts w:hint="eastAsia"/>
        </w:rPr>
        <w:t>（</w:t>
      </w:r>
      <w:r>
        <w:t>3</w:t>
      </w:r>
      <w:r>
        <w:rPr>
          <w:rFonts w:hint="eastAsia"/>
        </w:rPr>
        <w:t>）修改帖子</w:t>
      </w:r>
    </w:p>
    <w:p w14:paraId="2C85AAD8" w14:textId="77777777" w:rsidR="00FF79CC" w:rsidRDefault="00A07CBB">
      <w:pPr>
        <w:pStyle w:val="a1"/>
        <w:ind w:firstLine="480"/>
      </w:pPr>
      <w:r>
        <w:rPr>
          <w:rFonts w:hint="eastAsia"/>
        </w:rPr>
        <w:t>用户发表帖子后，在觉得发布的帖子中内容有误则可进行修改，同</w:t>
      </w:r>
      <w:r>
        <w:rPr>
          <w:rFonts w:hint="eastAsia"/>
        </w:rPr>
        <w:t>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 MERGEFORMAT </w:instrText>
      </w:r>
      <w:r>
        <w:fldChar w:fldCharType="separate"/>
      </w:r>
      <w:r>
        <w:rPr>
          <w:rFonts w:hint="eastAsia"/>
        </w:rPr>
        <w:t>图</w:t>
      </w:r>
      <w:r>
        <w:rPr>
          <w:rFonts w:hint="eastAsia"/>
        </w:rPr>
        <w:t xml:space="preserve"> </w:t>
      </w:r>
      <w:r>
        <w:t>3</w:t>
      </w:r>
      <w:r>
        <w:noBreakHyphen/>
        <w:t>11</w:t>
      </w:r>
      <w:r>
        <w:fldChar w:fldCharType="end"/>
      </w:r>
      <w:r>
        <w:rPr>
          <w:rFonts w:hint="eastAsia"/>
        </w:rPr>
        <w:t>。</w:t>
      </w:r>
    </w:p>
    <w:p w14:paraId="1EF7EA03" w14:textId="77777777" w:rsidR="00FF79CC" w:rsidRDefault="00A07CBB">
      <w:pPr>
        <w:pStyle w:val="a1"/>
        <w:ind w:firstLine="480"/>
      </w:pPr>
      <w:r>
        <w:rPr>
          <w:rFonts w:hint="eastAsia"/>
        </w:rPr>
        <w:t>（</w:t>
      </w:r>
      <w:r>
        <w:rPr>
          <w:rFonts w:hint="eastAsia"/>
        </w:rPr>
        <w:t>4</w:t>
      </w:r>
      <w:r>
        <w:rPr>
          <w:rFonts w:hint="eastAsia"/>
        </w:rPr>
        <w:t>）查询帖子</w:t>
      </w:r>
    </w:p>
    <w:p w14:paraId="27D94680" w14:textId="77777777" w:rsidR="00FF79CC" w:rsidRDefault="00A07CBB">
      <w:pPr>
        <w:pStyle w:val="a1"/>
        <w:ind w:firstLine="480"/>
        <w:rPr>
          <w:rFonts w:cs="Times New Roman"/>
          <w:sz w:val="21"/>
        </w:rPr>
      </w:pPr>
      <w:r>
        <w:rPr>
          <w:rFonts w:hint="eastAsia"/>
        </w:rPr>
        <w:t>用户可以查询自己想要的帖子，管理员也可检索帖子信息。</w:t>
      </w:r>
    </w:p>
    <w:p w14:paraId="557270AE" w14:textId="77777777" w:rsidR="00FF79CC" w:rsidRDefault="00A07CBB">
      <w:pPr>
        <w:pStyle w:val="a1"/>
        <w:ind w:firstLine="480"/>
      </w:pPr>
      <w:r>
        <w:rPr>
          <w:rFonts w:hint="eastAsia"/>
        </w:rPr>
        <w:t>（</w:t>
      </w:r>
      <w:r>
        <w:rPr>
          <w:rFonts w:hint="eastAsia"/>
        </w:rPr>
        <w:t>5</w:t>
      </w:r>
      <w:r>
        <w:rPr>
          <w:rFonts w:hint="eastAsia"/>
        </w:rPr>
        <w:t>）标签管理</w:t>
      </w:r>
    </w:p>
    <w:p w14:paraId="2259B30B" w14:textId="77777777" w:rsidR="00FF79CC" w:rsidRDefault="00A07CBB">
      <w:pPr>
        <w:pStyle w:val="a1"/>
        <w:ind w:firstLine="480"/>
      </w:pPr>
      <w:r>
        <w:rPr>
          <w:rFonts w:hint="eastAsia"/>
        </w:rPr>
        <w:t>帖子的标签可以有多个，用户也是可以自行修改自己的帖子标签，管理员也可以删除或者修改部分不合理的</w:t>
      </w:r>
      <w:r>
        <w:rPr>
          <w:rFonts w:hint="eastAsia"/>
        </w:rPr>
        <w:t>标签。</w:t>
      </w:r>
    </w:p>
    <w:p w14:paraId="66367779" w14:textId="77777777" w:rsidR="00FF79CC" w:rsidRDefault="00A07CBB">
      <w:pPr>
        <w:pStyle w:val="a1"/>
        <w:ind w:firstLine="480"/>
      </w:pPr>
      <w:r>
        <w:rPr>
          <w:rFonts w:hint="eastAsia"/>
        </w:rPr>
        <w:t>（</w:t>
      </w:r>
      <w:r>
        <w:t>6</w:t>
      </w:r>
      <w:r>
        <w:rPr>
          <w:rFonts w:hint="eastAsia"/>
        </w:rPr>
        <w:t>）评论管理</w:t>
      </w:r>
    </w:p>
    <w:p w14:paraId="52924BED" w14:textId="77777777" w:rsidR="00FF79CC" w:rsidRDefault="00A07CBB">
      <w:pPr>
        <w:pStyle w:val="a1"/>
        <w:ind w:firstLine="480"/>
      </w:pPr>
      <w:r>
        <w:rPr>
          <w:rFonts w:hint="eastAsia"/>
        </w:rPr>
        <w:t>用户可自由在任意帖子下面进行评论，也可以继续回复帖子下面的相关评论或者评论的回复。</w:t>
      </w:r>
    </w:p>
    <w:p w14:paraId="51779D50" w14:textId="77777777" w:rsidR="00FF79CC" w:rsidRDefault="00A07CBB">
      <w:pPr>
        <w:pStyle w:val="3"/>
        <w:ind w:left="1200"/>
      </w:pPr>
      <w:bookmarkStart w:id="156" w:name="_Toc41001967"/>
      <w:bookmarkStart w:id="157" w:name="_Toc39763817"/>
      <w:r>
        <w:rPr>
          <w:rFonts w:hint="eastAsia"/>
        </w:rPr>
        <w:t>值班管理模块</w:t>
      </w:r>
      <w:bookmarkEnd w:id="156"/>
      <w:bookmarkEnd w:id="157"/>
    </w:p>
    <w:p w14:paraId="74DAD436" w14:textId="77777777" w:rsidR="00FF79CC" w:rsidRDefault="00A07CBB">
      <w:pPr>
        <w:pStyle w:val="a1"/>
        <w:ind w:firstLine="480"/>
      </w:pPr>
      <w:r>
        <w:rPr>
          <w:rFonts w:hint="eastAsia"/>
        </w:rPr>
        <w:t>后台管理员登录到后台系统后，可对值班模块进行一定的管理。</w:t>
      </w:r>
    </w:p>
    <w:p w14:paraId="0A0C06C5" w14:textId="77777777" w:rsidR="00FF79CC" w:rsidRDefault="00A07CBB">
      <w:pPr>
        <w:pStyle w:val="a1"/>
        <w:ind w:firstLine="480"/>
      </w:pPr>
      <w:r>
        <w:rPr>
          <w:rFonts w:hint="eastAsia"/>
        </w:rPr>
        <w:t>（</w:t>
      </w:r>
      <w:r>
        <w:t>1</w:t>
      </w:r>
      <w:r>
        <w:rPr>
          <w:rFonts w:hint="eastAsia"/>
        </w:rPr>
        <w:t>）添加值班：</w:t>
      </w:r>
      <w:r>
        <w:rPr>
          <w:rFonts w:hint="eastAsia"/>
          <w:szCs w:val="24"/>
        </w:rPr>
        <w:t>管理员添加值班信息。</w:t>
      </w:r>
    </w:p>
    <w:p w14:paraId="0A6C5D74" w14:textId="77777777" w:rsidR="00FF79CC" w:rsidRDefault="00A07CBB">
      <w:pPr>
        <w:pStyle w:val="a1"/>
        <w:ind w:firstLine="480"/>
      </w:pPr>
      <w:r>
        <w:rPr>
          <w:rFonts w:hint="eastAsia"/>
        </w:rPr>
        <w:t>（</w:t>
      </w:r>
      <w:r>
        <w:t>2</w:t>
      </w:r>
      <w:r>
        <w:rPr>
          <w:rFonts w:hint="eastAsia"/>
        </w:rPr>
        <w:t>）删除值班：管理员删除掉错误的值班日期安排。</w:t>
      </w:r>
    </w:p>
    <w:p w14:paraId="7A49F338" w14:textId="77777777" w:rsidR="00FF79CC" w:rsidRDefault="00A07CBB">
      <w:pPr>
        <w:pStyle w:val="a1"/>
        <w:ind w:firstLine="480"/>
      </w:pPr>
      <w:r>
        <w:rPr>
          <w:rFonts w:hint="eastAsia"/>
        </w:rPr>
        <w:t>（</w:t>
      </w:r>
      <w:r>
        <w:t>3</w:t>
      </w:r>
      <w:r>
        <w:rPr>
          <w:rFonts w:hint="eastAsia"/>
        </w:rPr>
        <w:t>）修改值班：在安排的值日中经常遇到事情冲突，故管理员在后台中修改一些值班的属性即可。</w:t>
      </w:r>
    </w:p>
    <w:p w14:paraId="0204A183" w14:textId="77777777" w:rsidR="00FF79CC" w:rsidRDefault="00A07CBB">
      <w:pPr>
        <w:pStyle w:val="a1"/>
        <w:ind w:firstLine="480"/>
      </w:pPr>
      <w:r>
        <w:rPr>
          <w:rFonts w:hint="eastAsia"/>
        </w:rPr>
        <w:t>（</w:t>
      </w:r>
      <w:r>
        <w:rPr>
          <w:rFonts w:hint="eastAsia"/>
        </w:rPr>
        <w:t>4</w:t>
      </w:r>
      <w:r>
        <w:rPr>
          <w:rFonts w:hint="eastAsia"/>
        </w:rPr>
        <w:t>）查询值班：管理员可通过一定的检索条件查询值班情况。</w:t>
      </w:r>
    </w:p>
    <w:p w14:paraId="06B4BCF1" w14:textId="77777777" w:rsidR="00FF79CC" w:rsidRDefault="00A07CBB">
      <w:pPr>
        <w:pStyle w:val="aff"/>
        <w:spacing w:before="156" w:after="312"/>
      </w:pPr>
      <w:r>
        <w:rPr>
          <w:noProof/>
        </w:rPr>
        <w:lastRenderedPageBreak/>
        <w:pict w14:anchorId="78F43DA1">
          <v:shape id="_x0000_i1026" type="#_x0000_t75" alt="" style="width:411.95pt;height:160.95pt;mso-width-percent:0;mso-height-percent:0;mso-width-percent:0;mso-height-percent:0">
            <v:imagedata r:id="rId29" o:title=""/>
          </v:shape>
        </w:pict>
      </w:r>
    </w:p>
    <w:p w14:paraId="46EE9483" w14:textId="77777777" w:rsidR="00FF79CC" w:rsidRDefault="00A07CBB">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10 </w:t>
      </w:r>
      <w:r>
        <w:rPr>
          <w:rFonts w:hint="eastAsia"/>
          <w:sz w:val="21"/>
        </w:rPr>
        <w:t>添加帖子流程图</w:t>
      </w:r>
    </w:p>
    <w:p w14:paraId="49C44280" w14:textId="77777777" w:rsidR="00FF79CC" w:rsidRDefault="00A07CBB">
      <w:pPr>
        <w:pStyle w:val="aff"/>
        <w:spacing w:before="156" w:after="312"/>
      </w:pPr>
      <w:r>
        <w:rPr>
          <w:noProof/>
        </w:rPr>
        <w:pict w14:anchorId="25FF6053">
          <v:shape id="_x0000_i1025" type="#_x0000_t75" alt="" style="width:387.05pt;height:150.95pt;mso-width-percent:0;mso-height-percent:0;mso-width-percent:0;mso-height-percent:0">
            <v:imagedata r:id="rId30" o:title=""/>
          </v:shape>
        </w:pict>
      </w:r>
    </w:p>
    <w:p w14:paraId="2E1A4651" w14:textId="77777777" w:rsidR="00FF79CC" w:rsidRDefault="00A07CBB">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11 </w:t>
      </w:r>
      <w:r>
        <w:rPr>
          <w:rFonts w:hint="eastAsia"/>
          <w:sz w:val="21"/>
        </w:rPr>
        <w:t>修改帖子流程图</w:t>
      </w:r>
    </w:p>
    <w:p w14:paraId="41085CE1" w14:textId="77777777" w:rsidR="00FF79CC" w:rsidRDefault="00FF79CC">
      <w:pPr>
        <w:pStyle w:val="afd"/>
        <w:spacing w:after="156"/>
      </w:pPr>
    </w:p>
    <w:p w14:paraId="78DFFA34" w14:textId="77777777" w:rsidR="00FF79CC" w:rsidRDefault="00A07CBB">
      <w:pPr>
        <w:pStyle w:val="3"/>
        <w:ind w:left="1200"/>
      </w:pPr>
      <w:bookmarkStart w:id="158" w:name="_Toc39763818"/>
      <w:bookmarkStart w:id="159" w:name="_Toc41001968"/>
      <w:r>
        <w:rPr>
          <w:rFonts w:hint="eastAsia"/>
        </w:rPr>
        <w:t>友链模块</w:t>
      </w:r>
      <w:bookmarkEnd w:id="158"/>
      <w:bookmarkEnd w:id="159"/>
    </w:p>
    <w:p w14:paraId="438E8E42" w14:textId="77777777" w:rsidR="00FF79CC" w:rsidRDefault="00A07CBB">
      <w:pPr>
        <w:pStyle w:val="a1"/>
        <w:ind w:firstLine="480"/>
      </w:pPr>
      <w:r>
        <w:rPr>
          <w:rFonts w:hint="eastAsia"/>
        </w:rPr>
        <w:t>后台管理员登录到后台系统后，可对友链模块进行一定的管理。</w:t>
      </w:r>
    </w:p>
    <w:p w14:paraId="4EF44D12" w14:textId="77777777" w:rsidR="00FF79CC" w:rsidRDefault="00A07CBB">
      <w:pPr>
        <w:pStyle w:val="a1"/>
        <w:ind w:firstLine="480"/>
        <w:rPr>
          <w:szCs w:val="24"/>
        </w:rPr>
      </w:pPr>
      <w:r>
        <w:rPr>
          <w:rFonts w:hint="eastAsia"/>
        </w:rPr>
        <w:t>（</w:t>
      </w:r>
      <w:r>
        <w:t>1</w:t>
      </w:r>
      <w:r>
        <w:rPr>
          <w:rFonts w:hint="eastAsia"/>
        </w:rPr>
        <w:t>）添加友链：</w:t>
      </w:r>
      <w:r>
        <w:rPr>
          <w:rFonts w:hint="eastAsia"/>
          <w:szCs w:val="24"/>
        </w:rPr>
        <w:t>管理员添加相应的有意思友情链接。后台也会对添加的链接进行链接测试，看是否为一条正确的链接。添加友链的流程图如图</w:t>
      </w:r>
      <w:r>
        <w:rPr>
          <w:rFonts w:hint="eastAsia"/>
          <w:szCs w:val="24"/>
        </w:rPr>
        <w:t>3</w:t>
      </w:r>
      <w:r>
        <w:rPr>
          <w:szCs w:val="24"/>
        </w:rPr>
        <w:t>-12</w:t>
      </w:r>
      <w:r>
        <w:rPr>
          <w:rFonts w:hint="eastAsia"/>
          <w:szCs w:val="24"/>
        </w:rPr>
        <w:t>所示。</w:t>
      </w:r>
    </w:p>
    <w:p w14:paraId="0D3D963E" w14:textId="77777777" w:rsidR="00FF79CC" w:rsidRDefault="00A07CBB">
      <w:pPr>
        <w:pStyle w:val="aff"/>
        <w:spacing w:before="156" w:after="312"/>
      </w:pPr>
      <w:r>
        <w:rPr>
          <w:rFonts w:hint="eastAsia"/>
          <w:noProof/>
        </w:rPr>
        <w:lastRenderedPageBreak/>
        <w:drawing>
          <wp:inline distT="0" distB="0" distL="0" distR="0" wp14:anchorId="78A95155" wp14:editId="12A22DFB">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0EB96ED1" w14:textId="77777777" w:rsidR="00FF79CC" w:rsidRDefault="00A07CBB">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12 </w:t>
      </w:r>
      <w:r>
        <w:rPr>
          <w:rFonts w:hint="eastAsia"/>
          <w:sz w:val="21"/>
        </w:rPr>
        <w:t>添加友链流程图</w:t>
      </w:r>
    </w:p>
    <w:p w14:paraId="7ADCF46E" w14:textId="77777777" w:rsidR="00FF79CC" w:rsidRDefault="00A07CBB">
      <w:pPr>
        <w:pStyle w:val="a1"/>
        <w:ind w:firstLine="480"/>
      </w:pPr>
      <w:r>
        <w:rPr>
          <w:rFonts w:hint="eastAsia"/>
        </w:rPr>
        <w:t>（</w:t>
      </w:r>
      <w:r>
        <w:t>2</w:t>
      </w:r>
      <w:r>
        <w:rPr>
          <w:rFonts w:hint="eastAsia"/>
        </w:rPr>
        <w:t>）删除友链：管理员删除失效的友链。</w:t>
      </w:r>
    </w:p>
    <w:p w14:paraId="099A1C1F" w14:textId="77777777" w:rsidR="00FF79CC" w:rsidRDefault="00A07CBB">
      <w:pPr>
        <w:pStyle w:val="a1"/>
        <w:ind w:firstLine="480"/>
      </w:pPr>
      <w:r>
        <w:rPr>
          <w:rFonts w:hint="eastAsia"/>
        </w:rPr>
        <w:t>（</w:t>
      </w:r>
      <w:r>
        <w:t>3</w:t>
      </w:r>
      <w:r>
        <w:rPr>
          <w:rFonts w:hint="eastAsia"/>
        </w:rPr>
        <w:t>）修改友链：管理员修改友链信息。</w:t>
      </w:r>
    </w:p>
    <w:p w14:paraId="783583FC" w14:textId="77777777" w:rsidR="00FF79CC" w:rsidRDefault="00A07CBB">
      <w:pPr>
        <w:pStyle w:val="a1"/>
        <w:ind w:firstLine="480"/>
        <w:rPr>
          <w:sz w:val="21"/>
        </w:rPr>
      </w:pPr>
      <w:r>
        <w:rPr>
          <w:rFonts w:hint="eastAsia"/>
        </w:rPr>
        <w:t>（</w:t>
      </w:r>
      <w:r>
        <w:rPr>
          <w:rFonts w:hint="eastAsia"/>
        </w:rPr>
        <w:t>4</w:t>
      </w:r>
      <w:r>
        <w:rPr>
          <w:rFonts w:hint="eastAsia"/>
        </w:rPr>
        <w:t>）查询友链：管理员可查询友链。</w:t>
      </w:r>
    </w:p>
    <w:p w14:paraId="381559A0" w14:textId="77777777" w:rsidR="00FF79CC" w:rsidRDefault="00A07CBB">
      <w:pPr>
        <w:pStyle w:val="3"/>
        <w:ind w:left="1200"/>
      </w:pPr>
      <w:bookmarkStart w:id="160" w:name="_Toc41001969"/>
      <w:bookmarkStart w:id="161" w:name="_Toc39763819"/>
      <w:r>
        <w:rPr>
          <w:rFonts w:hint="eastAsia"/>
        </w:rPr>
        <w:t>其余模块</w:t>
      </w:r>
      <w:bookmarkEnd w:id="160"/>
      <w:bookmarkEnd w:id="161"/>
    </w:p>
    <w:p w14:paraId="261C2B5D" w14:textId="77777777" w:rsidR="00FF79CC" w:rsidRDefault="00A07CBB">
      <w:pPr>
        <w:pStyle w:val="a1"/>
        <w:ind w:firstLine="480"/>
      </w:pPr>
      <w:r>
        <w:rPr>
          <w:rFonts w:hint="eastAsia"/>
        </w:rPr>
        <w:t>其余模块是对系统的补充点，包括反馈功能和举报功能</w:t>
      </w:r>
      <w:r>
        <w:rPr>
          <w:rFonts w:hint="eastAsia"/>
        </w:rPr>
        <w:t>，功能介绍如下。</w:t>
      </w:r>
    </w:p>
    <w:p w14:paraId="21B85944" w14:textId="77777777" w:rsidR="00FF79CC" w:rsidRDefault="00A07CBB">
      <w:pPr>
        <w:pStyle w:val="a1"/>
        <w:numPr>
          <w:ilvl w:val="0"/>
          <w:numId w:val="5"/>
        </w:numPr>
        <w:ind w:left="0" w:firstLine="480"/>
      </w:pPr>
      <w:r>
        <w:rPr>
          <w:rFonts w:hint="eastAsia"/>
        </w:rPr>
        <w:t>反馈管理</w:t>
      </w:r>
    </w:p>
    <w:p w14:paraId="38454E4F" w14:textId="77777777" w:rsidR="00FF79CC" w:rsidRDefault="00A07CBB">
      <w:pPr>
        <w:pStyle w:val="a1"/>
        <w:ind w:firstLine="480"/>
      </w:pPr>
      <w:r>
        <w:rPr>
          <w:rFonts w:hint="eastAsia"/>
        </w:rPr>
        <w:t>用户在微信公众号上提供建议或者</w:t>
      </w:r>
      <w:r>
        <w:rPr>
          <w:rFonts w:hint="eastAsia"/>
        </w:rPr>
        <w:t>bug</w:t>
      </w:r>
      <w:r>
        <w:rPr>
          <w:rFonts w:hint="eastAsia"/>
        </w:rPr>
        <w:t>反馈，后台管理员看到后悔联系开发人员，来让这个微信公众号系统做得更好。</w:t>
      </w:r>
    </w:p>
    <w:p w14:paraId="55DA06E9" w14:textId="77777777" w:rsidR="00FF79CC" w:rsidRDefault="00A07CBB">
      <w:pPr>
        <w:pStyle w:val="a1"/>
        <w:numPr>
          <w:ilvl w:val="0"/>
          <w:numId w:val="5"/>
        </w:numPr>
        <w:ind w:left="0" w:firstLine="480"/>
      </w:pPr>
      <w:r>
        <w:rPr>
          <w:rFonts w:hint="eastAsia"/>
        </w:rPr>
        <w:t>举报管理</w:t>
      </w:r>
    </w:p>
    <w:p w14:paraId="28480D29" w14:textId="77777777" w:rsidR="00FF79CC" w:rsidRDefault="00A07CBB">
      <w:pPr>
        <w:pStyle w:val="a1"/>
        <w:ind w:firstLine="48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p>
    <w:p w14:paraId="6F2DA2AD" w14:textId="77777777" w:rsidR="00FF79CC" w:rsidRDefault="00A07CBB">
      <w:pPr>
        <w:pStyle w:val="aff"/>
        <w:spacing w:before="156" w:after="312"/>
      </w:pPr>
      <w:r>
        <w:rPr>
          <w:rFonts w:hint="eastAsia"/>
          <w:noProof/>
        </w:rPr>
        <w:lastRenderedPageBreak/>
        <w:drawing>
          <wp:inline distT="0" distB="0" distL="0" distR="0" wp14:anchorId="72CAB2A6" wp14:editId="65347A8C">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44C6BD4F" w14:textId="77777777" w:rsidR="00FF79CC" w:rsidRDefault="00A07CBB">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13 </w:t>
      </w:r>
      <w:r>
        <w:rPr>
          <w:rFonts w:hint="eastAsia"/>
          <w:sz w:val="21"/>
        </w:rPr>
        <w:t>举报管理流程图</w:t>
      </w:r>
    </w:p>
    <w:p w14:paraId="17596049" w14:textId="77777777" w:rsidR="00FF79CC" w:rsidRDefault="00A07CBB">
      <w:pPr>
        <w:pStyle w:val="2"/>
        <w:ind w:left="818"/>
      </w:pPr>
      <w:bookmarkStart w:id="162" w:name="_Toc41001970"/>
      <w:bookmarkStart w:id="163" w:name="_Toc39763820"/>
      <w:r>
        <w:rPr>
          <w:rFonts w:hint="eastAsia"/>
        </w:rPr>
        <w:t>系统技术难点及关键技术</w:t>
      </w:r>
      <w:bookmarkEnd w:id="162"/>
      <w:bookmarkEnd w:id="163"/>
    </w:p>
    <w:p w14:paraId="5ACF892A" w14:textId="77777777" w:rsidR="00FF79CC" w:rsidRDefault="00A07CBB">
      <w:pPr>
        <w:pStyle w:val="a1"/>
        <w:ind w:firstLine="480"/>
      </w:pPr>
      <w:r>
        <w:rPr>
          <w:rFonts w:hint="eastAsia"/>
        </w:rPr>
        <w:t>本系统的关键技术难点在于讨论区的评论展示和消息通知两个方面。</w:t>
      </w:r>
    </w:p>
    <w:p w14:paraId="66CDF662" w14:textId="77777777" w:rsidR="00FF79CC" w:rsidRDefault="00A07CBB">
      <w:pPr>
        <w:pStyle w:val="a1"/>
        <w:ind w:firstLine="480"/>
      </w:pPr>
      <w:r>
        <w:rPr>
          <w:rFonts w:hint="eastAsia"/>
        </w:rPr>
        <w:t>评论展示：在公众号的讨论区中帖子是具有评论功能，那么好的评论系统展示是非常重要的，同样为了做好体验，在后台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而这些评论样式也都是模仿多种风格做的，多开了几张表去实现的这个功能。另外在消息通知功能中，如何在别人评论了你的帖子或者回复了你的评论后鞥得到通</w:t>
      </w:r>
      <w:r>
        <w:rPr>
          <w:rFonts w:hint="eastAsia"/>
        </w:rPr>
        <w:t>知呢？因为是公众号，不像</w:t>
      </w:r>
      <w:r>
        <w:rPr>
          <w:rFonts w:hint="eastAsia"/>
        </w:rPr>
        <w:t>App</w:t>
      </w:r>
      <w:r>
        <w:rPr>
          <w:rFonts w:hint="eastAsia"/>
        </w:rPr>
        <w:t>有消息机制，故最后也是采用的数据库表的形式，回复了就有一条记录，每次在刷新页面时如果多了记录，那么就是有人回复了。</w:t>
      </w:r>
    </w:p>
    <w:p w14:paraId="0671FD8C" w14:textId="77777777" w:rsidR="00FF79CC" w:rsidRDefault="00A07CBB">
      <w:pPr>
        <w:pStyle w:val="1"/>
        <w:spacing w:before="312"/>
      </w:pPr>
      <w:bookmarkStart w:id="164" w:name="_Toc41001971"/>
      <w:bookmarkStart w:id="165" w:name="_Toc515042901"/>
      <w:bookmarkStart w:id="166" w:name="_Toc39763821"/>
      <w:r>
        <w:rPr>
          <w:rFonts w:hint="eastAsia"/>
        </w:rPr>
        <w:t>系统实现</w:t>
      </w:r>
      <w:bookmarkEnd w:id="164"/>
      <w:bookmarkEnd w:id="165"/>
      <w:bookmarkEnd w:id="166"/>
    </w:p>
    <w:p w14:paraId="5E18A592" w14:textId="77777777" w:rsidR="00FF79CC" w:rsidRDefault="00A07CBB">
      <w:pPr>
        <w:pStyle w:val="2"/>
        <w:ind w:left="818"/>
      </w:pPr>
      <w:bookmarkStart w:id="167" w:name="_Toc41001972"/>
      <w:bookmarkStart w:id="168" w:name="_Toc39763822"/>
      <w:r>
        <w:rPr>
          <w:rFonts w:hint="eastAsia"/>
        </w:rPr>
        <w:t>系统开发环境</w:t>
      </w:r>
      <w:bookmarkEnd w:id="167"/>
      <w:bookmarkEnd w:id="168"/>
    </w:p>
    <w:p w14:paraId="7294B757" w14:textId="77777777" w:rsidR="00FF79CC" w:rsidRDefault="00A07CBB">
      <w:pPr>
        <w:pStyle w:val="a1"/>
        <w:ind w:firstLine="480"/>
      </w:pPr>
      <w:r>
        <w:rPr>
          <w:rFonts w:hint="eastAsia"/>
        </w:rPr>
        <w:t>本平台在</w:t>
      </w:r>
      <w:r>
        <w:t>macOS Catalina</w:t>
      </w:r>
      <w:r>
        <w:rPr>
          <w:rFonts w:hint="eastAsia"/>
        </w:rPr>
        <w:t>1</w:t>
      </w:r>
      <w:r>
        <w:t>0.15</w:t>
      </w:r>
      <w:r>
        <w:rPr>
          <w:rFonts w:hint="eastAsia"/>
        </w:rPr>
        <w:t>开发环境下进行，编辑器使用了当下最流行的</w:t>
      </w:r>
      <w:r>
        <w:rPr>
          <w:rFonts w:hint="eastAsia"/>
        </w:rPr>
        <w:t>Java</w:t>
      </w:r>
      <w:r>
        <w:t xml:space="preserve"> </w:t>
      </w:r>
      <w:r>
        <w:rPr>
          <w:rFonts w:hint="eastAsia"/>
        </w:rPr>
        <w:t>编辑器之一的</w:t>
      </w:r>
      <w:r>
        <w:rPr>
          <w:rFonts w:hint="eastAsia"/>
        </w:rPr>
        <w:t>Intellij</w:t>
      </w:r>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4E4A749F" w14:textId="77777777" w:rsidR="00FF79CC" w:rsidRDefault="00A07CBB">
      <w:pPr>
        <w:pStyle w:val="a1"/>
        <w:ind w:firstLine="480"/>
      </w:pPr>
      <w:r>
        <w:rPr>
          <w:rFonts w:hint="eastAsia"/>
        </w:rPr>
        <w:t>为了快速的进行项目搭建，公众号使用了</w:t>
      </w:r>
      <w:r>
        <w:rPr>
          <w:rFonts w:hint="eastAsia"/>
        </w:rPr>
        <w:t>Spri</w:t>
      </w:r>
      <w:r>
        <w:rPr>
          <w:rFonts w:hint="eastAsia"/>
        </w:rPr>
        <w:t>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r>
        <w:rPr>
          <w:rFonts w:hint="eastAsia"/>
        </w:rPr>
        <w:t>MyBatis</w:t>
      </w:r>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的使用大大提高了构建项目的效率，也更加利于开发人员对项目中</w:t>
      </w:r>
      <w:r>
        <w:rPr>
          <w:rFonts w:hint="eastAsia"/>
        </w:rPr>
        <w:t>jar</w:t>
      </w:r>
      <w:r>
        <w:rPr>
          <w:rFonts w:hint="eastAsia"/>
        </w:rPr>
        <w:t>包的使用。</w:t>
      </w:r>
    </w:p>
    <w:p w14:paraId="1968E6E2" w14:textId="77777777" w:rsidR="00FF79CC" w:rsidRDefault="00A07CBB">
      <w:pPr>
        <w:pStyle w:val="a1"/>
        <w:ind w:firstLine="480"/>
      </w:pPr>
      <w:r>
        <w:rPr>
          <w:rFonts w:hint="eastAsia"/>
        </w:rPr>
        <w:lastRenderedPageBreak/>
        <w:t>而选择前端</w:t>
      </w:r>
      <w:r>
        <w:rPr>
          <w:rFonts w:hint="eastAsia"/>
        </w:rPr>
        <w:t>React</w:t>
      </w:r>
      <w:r>
        <w:rPr>
          <w:rFonts w:hint="eastAsia"/>
        </w:rPr>
        <w:t>框架之一的原因就是它是热更新的，也</w:t>
      </w:r>
      <w:r>
        <w:rPr>
          <w:rFonts w:hint="eastAsia"/>
        </w:rPr>
        <w:t>就是每次有改变，网页都会立即重新刷新，不用重启服务器之类的，快速看到修改后的页面效果，节省了大量时间。</w:t>
      </w:r>
    </w:p>
    <w:p w14:paraId="686E2DE3" w14:textId="77777777" w:rsidR="00FF79CC" w:rsidRDefault="00A07CBB">
      <w:pPr>
        <w:pStyle w:val="a1"/>
        <w:ind w:firstLine="480"/>
      </w:pPr>
      <w:r>
        <w:rPr>
          <w:rFonts w:hint="eastAsia"/>
        </w:rPr>
        <w:t>系统总体开发环境清单如下表</w:t>
      </w:r>
      <w:r>
        <w:t>4-1</w:t>
      </w:r>
      <w:r>
        <w:rPr>
          <w:rFonts w:hint="eastAsia"/>
        </w:rPr>
        <w:t>所示：</w:t>
      </w:r>
    </w:p>
    <w:p w14:paraId="65E349BC" w14:textId="77777777" w:rsidR="00FF79CC" w:rsidRDefault="00A07CBB">
      <w:pPr>
        <w:pStyle w:val="a1"/>
        <w:spacing w:beforeLines="50" w:before="156"/>
        <w:ind w:firstLineChars="0" w:firstLine="0"/>
        <w:jc w:val="center"/>
        <w:rPr>
          <w:sz w:val="21"/>
        </w:rPr>
      </w:pPr>
      <w:r>
        <w:rPr>
          <w:rFonts w:hint="eastAsia"/>
          <w:sz w:val="21"/>
        </w:rPr>
        <w:t>表</w:t>
      </w:r>
      <w:r>
        <w:rPr>
          <w:sz w:val="21"/>
        </w:rPr>
        <w:t>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FF79CC" w14:paraId="7963CC26" w14:textId="77777777">
        <w:trPr>
          <w:trHeight w:val="146"/>
          <w:jc w:val="center"/>
        </w:trPr>
        <w:tc>
          <w:tcPr>
            <w:tcW w:w="992" w:type="dxa"/>
            <w:vMerge w:val="restart"/>
            <w:vAlign w:val="center"/>
          </w:tcPr>
          <w:p w14:paraId="5B909D31" w14:textId="77777777" w:rsidR="00FF79CC" w:rsidRDefault="00A07CBB">
            <w:pPr>
              <w:jc w:val="center"/>
              <w:rPr>
                <w:sz w:val="18"/>
                <w:szCs w:val="18"/>
              </w:rPr>
            </w:pPr>
            <w:r>
              <w:rPr>
                <w:rFonts w:hint="eastAsia"/>
                <w:sz w:val="18"/>
                <w:szCs w:val="18"/>
              </w:rPr>
              <w:t>硬件环境</w:t>
            </w:r>
          </w:p>
        </w:tc>
        <w:tc>
          <w:tcPr>
            <w:tcW w:w="1493" w:type="dxa"/>
            <w:vAlign w:val="center"/>
          </w:tcPr>
          <w:p w14:paraId="55EB5038" w14:textId="77777777" w:rsidR="00FF79CC" w:rsidRDefault="00A07CBB">
            <w:pPr>
              <w:jc w:val="center"/>
              <w:rPr>
                <w:sz w:val="18"/>
                <w:szCs w:val="18"/>
              </w:rPr>
            </w:pPr>
            <w:r>
              <w:rPr>
                <w:rFonts w:hint="eastAsia"/>
                <w:sz w:val="18"/>
                <w:szCs w:val="18"/>
              </w:rPr>
              <w:t>处理器</w:t>
            </w:r>
          </w:p>
        </w:tc>
        <w:tc>
          <w:tcPr>
            <w:tcW w:w="5514" w:type="dxa"/>
            <w:vAlign w:val="center"/>
          </w:tcPr>
          <w:p w14:paraId="3F715201" w14:textId="77777777" w:rsidR="00FF79CC" w:rsidRDefault="00A07CBB">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FF79CC" w14:paraId="4DFD2EBF" w14:textId="77777777">
        <w:trPr>
          <w:trHeight w:val="146"/>
          <w:jc w:val="center"/>
        </w:trPr>
        <w:tc>
          <w:tcPr>
            <w:tcW w:w="992" w:type="dxa"/>
            <w:vMerge/>
            <w:vAlign w:val="center"/>
          </w:tcPr>
          <w:p w14:paraId="049BBB34" w14:textId="77777777" w:rsidR="00FF79CC" w:rsidRDefault="00FF79CC">
            <w:pPr>
              <w:jc w:val="center"/>
              <w:rPr>
                <w:sz w:val="18"/>
                <w:szCs w:val="18"/>
              </w:rPr>
            </w:pPr>
          </w:p>
        </w:tc>
        <w:tc>
          <w:tcPr>
            <w:tcW w:w="1493" w:type="dxa"/>
            <w:vAlign w:val="center"/>
          </w:tcPr>
          <w:p w14:paraId="656974DB" w14:textId="77777777" w:rsidR="00FF79CC" w:rsidRDefault="00A07CBB">
            <w:pPr>
              <w:jc w:val="center"/>
              <w:rPr>
                <w:sz w:val="18"/>
                <w:szCs w:val="18"/>
              </w:rPr>
            </w:pPr>
            <w:r>
              <w:rPr>
                <w:sz w:val="18"/>
                <w:szCs w:val="18"/>
              </w:rPr>
              <w:t>内存</w:t>
            </w:r>
          </w:p>
        </w:tc>
        <w:tc>
          <w:tcPr>
            <w:tcW w:w="5514" w:type="dxa"/>
            <w:vAlign w:val="center"/>
          </w:tcPr>
          <w:p w14:paraId="19B4F3E4" w14:textId="77777777" w:rsidR="00FF79CC" w:rsidRDefault="00A07CBB">
            <w:pPr>
              <w:jc w:val="center"/>
              <w:rPr>
                <w:sz w:val="18"/>
                <w:szCs w:val="18"/>
              </w:rPr>
            </w:pPr>
            <w:r>
              <w:rPr>
                <w:sz w:val="18"/>
                <w:szCs w:val="18"/>
              </w:rPr>
              <w:t>8</w:t>
            </w:r>
            <w:r>
              <w:rPr>
                <w:rFonts w:hint="eastAsia"/>
                <w:sz w:val="18"/>
                <w:szCs w:val="18"/>
              </w:rPr>
              <w:t>GB</w:t>
            </w:r>
          </w:p>
        </w:tc>
      </w:tr>
      <w:tr w:rsidR="00FF79CC" w14:paraId="09EC25E0" w14:textId="77777777">
        <w:trPr>
          <w:trHeight w:val="146"/>
          <w:jc w:val="center"/>
        </w:trPr>
        <w:tc>
          <w:tcPr>
            <w:tcW w:w="992" w:type="dxa"/>
            <w:vMerge/>
            <w:vAlign w:val="center"/>
          </w:tcPr>
          <w:p w14:paraId="04F722B7" w14:textId="77777777" w:rsidR="00FF79CC" w:rsidRDefault="00FF79CC">
            <w:pPr>
              <w:jc w:val="center"/>
              <w:rPr>
                <w:sz w:val="18"/>
                <w:szCs w:val="18"/>
              </w:rPr>
            </w:pPr>
          </w:p>
        </w:tc>
        <w:tc>
          <w:tcPr>
            <w:tcW w:w="1493" w:type="dxa"/>
            <w:vAlign w:val="center"/>
          </w:tcPr>
          <w:p w14:paraId="17FB8B58" w14:textId="77777777" w:rsidR="00FF79CC" w:rsidRDefault="00A07CBB">
            <w:pPr>
              <w:jc w:val="center"/>
              <w:rPr>
                <w:sz w:val="18"/>
                <w:szCs w:val="18"/>
              </w:rPr>
            </w:pPr>
            <w:r>
              <w:rPr>
                <w:sz w:val="18"/>
                <w:szCs w:val="18"/>
              </w:rPr>
              <w:t>硬盘</w:t>
            </w:r>
          </w:p>
        </w:tc>
        <w:tc>
          <w:tcPr>
            <w:tcW w:w="5514" w:type="dxa"/>
            <w:vAlign w:val="center"/>
          </w:tcPr>
          <w:p w14:paraId="281D5FAD" w14:textId="77777777" w:rsidR="00FF79CC" w:rsidRDefault="00A07CBB">
            <w:pPr>
              <w:jc w:val="center"/>
              <w:rPr>
                <w:sz w:val="18"/>
                <w:szCs w:val="18"/>
              </w:rPr>
            </w:pPr>
            <w:r>
              <w:rPr>
                <w:sz w:val="18"/>
                <w:szCs w:val="18"/>
              </w:rPr>
              <w:t>512GB</w:t>
            </w:r>
          </w:p>
        </w:tc>
      </w:tr>
      <w:tr w:rsidR="00FF79CC" w14:paraId="79902501" w14:textId="77777777">
        <w:trPr>
          <w:trHeight w:val="146"/>
          <w:jc w:val="center"/>
        </w:trPr>
        <w:tc>
          <w:tcPr>
            <w:tcW w:w="992" w:type="dxa"/>
            <w:vMerge/>
            <w:vAlign w:val="center"/>
          </w:tcPr>
          <w:p w14:paraId="4375B46D" w14:textId="77777777" w:rsidR="00FF79CC" w:rsidRDefault="00FF79CC">
            <w:pPr>
              <w:jc w:val="center"/>
              <w:rPr>
                <w:sz w:val="18"/>
                <w:szCs w:val="18"/>
              </w:rPr>
            </w:pPr>
          </w:p>
        </w:tc>
        <w:tc>
          <w:tcPr>
            <w:tcW w:w="1493" w:type="dxa"/>
            <w:vAlign w:val="center"/>
          </w:tcPr>
          <w:p w14:paraId="1597A054" w14:textId="77777777" w:rsidR="00FF79CC" w:rsidRDefault="00A07CBB">
            <w:pPr>
              <w:jc w:val="center"/>
              <w:rPr>
                <w:sz w:val="18"/>
                <w:szCs w:val="18"/>
              </w:rPr>
            </w:pPr>
            <w:r>
              <w:rPr>
                <w:rFonts w:hint="eastAsia"/>
                <w:sz w:val="18"/>
                <w:szCs w:val="18"/>
              </w:rPr>
              <w:t>屏幕分辨率</w:t>
            </w:r>
          </w:p>
        </w:tc>
        <w:tc>
          <w:tcPr>
            <w:tcW w:w="5514" w:type="dxa"/>
            <w:vAlign w:val="center"/>
          </w:tcPr>
          <w:p w14:paraId="74EE6B1D" w14:textId="77777777" w:rsidR="00FF79CC" w:rsidRDefault="00A07CBB">
            <w:pPr>
              <w:jc w:val="center"/>
              <w:rPr>
                <w:sz w:val="18"/>
                <w:szCs w:val="18"/>
              </w:rPr>
            </w:pPr>
            <w:r>
              <w:rPr>
                <w:sz w:val="18"/>
                <w:szCs w:val="18"/>
              </w:rPr>
              <w:t>2560x1600</w:t>
            </w:r>
          </w:p>
        </w:tc>
      </w:tr>
      <w:tr w:rsidR="00FF79CC" w14:paraId="6C1F42D7" w14:textId="77777777">
        <w:trPr>
          <w:trHeight w:val="399"/>
          <w:jc w:val="center"/>
        </w:trPr>
        <w:tc>
          <w:tcPr>
            <w:tcW w:w="992" w:type="dxa"/>
            <w:vMerge w:val="restart"/>
            <w:vAlign w:val="center"/>
          </w:tcPr>
          <w:p w14:paraId="29E87FBD" w14:textId="77777777" w:rsidR="00FF79CC" w:rsidRDefault="00A07CBB">
            <w:pPr>
              <w:jc w:val="center"/>
              <w:rPr>
                <w:sz w:val="18"/>
                <w:szCs w:val="18"/>
              </w:rPr>
            </w:pPr>
            <w:r>
              <w:rPr>
                <w:rFonts w:hint="eastAsia"/>
                <w:sz w:val="18"/>
                <w:szCs w:val="18"/>
              </w:rPr>
              <w:t>软件环境</w:t>
            </w:r>
          </w:p>
        </w:tc>
        <w:tc>
          <w:tcPr>
            <w:tcW w:w="1493" w:type="dxa"/>
            <w:vAlign w:val="center"/>
          </w:tcPr>
          <w:p w14:paraId="5779508C" w14:textId="77777777" w:rsidR="00FF79CC" w:rsidRDefault="00A07CBB">
            <w:pPr>
              <w:jc w:val="center"/>
              <w:rPr>
                <w:sz w:val="18"/>
                <w:szCs w:val="18"/>
              </w:rPr>
            </w:pPr>
            <w:r>
              <w:rPr>
                <w:sz w:val="18"/>
                <w:szCs w:val="18"/>
              </w:rPr>
              <w:t>操作系统</w:t>
            </w:r>
          </w:p>
        </w:tc>
        <w:tc>
          <w:tcPr>
            <w:tcW w:w="5514" w:type="dxa"/>
            <w:vAlign w:val="center"/>
          </w:tcPr>
          <w:p w14:paraId="6413F15C" w14:textId="77777777" w:rsidR="00FF79CC" w:rsidRDefault="00A07CBB">
            <w:pPr>
              <w:jc w:val="center"/>
              <w:rPr>
                <w:sz w:val="18"/>
                <w:szCs w:val="18"/>
              </w:rPr>
            </w:pPr>
            <w:r>
              <w:rPr>
                <w:sz w:val="18"/>
                <w:szCs w:val="18"/>
              </w:rPr>
              <w:t>macOS Catalina 10.15</w:t>
            </w:r>
          </w:p>
        </w:tc>
      </w:tr>
      <w:tr w:rsidR="00FF79CC" w14:paraId="2C7321B1" w14:textId="77777777">
        <w:trPr>
          <w:trHeight w:val="399"/>
          <w:jc w:val="center"/>
        </w:trPr>
        <w:tc>
          <w:tcPr>
            <w:tcW w:w="992" w:type="dxa"/>
            <w:vMerge/>
            <w:vAlign w:val="center"/>
          </w:tcPr>
          <w:p w14:paraId="06542BF1" w14:textId="77777777" w:rsidR="00FF79CC" w:rsidRDefault="00FF79CC">
            <w:pPr>
              <w:jc w:val="center"/>
              <w:rPr>
                <w:sz w:val="18"/>
                <w:szCs w:val="18"/>
              </w:rPr>
            </w:pPr>
          </w:p>
        </w:tc>
        <w:tc>
          <w:tcPr>
            <w:tcW w:w="1493" w:type="dxa"/>
            <w:vAlign w:val="center"/>
          </w:tcPr>
          <w:p w14:paraId="66267D83" w14:textId="77777777" w:rsidR="00FF79CC" w:rsidRDefault="00A07CBB">
            <w:pPr>
              <w:jc w:val="center"/>
              <w:rPr>
                <w:sz w:val="18"/>
                <w:szCs w:val="18"/>
              </w:rPr>
            </w:pPr>
            <w:r>
              <w:rPr>
                <w:rFonts w:hint="eastAsia"/>
                <w:sz w:val="18"/>
                <w:szCs w:val="18"/>
              </w:rPr>
              <w:t>浏览器</w:t>
            </w:r>
          </w:p>
        </w:tc>
        <w:tc>
          <w:tcPr>
            <w:tcW w:w="5514" w:type="dxa"/>
            <w:vAlign w:val="center"/>
          </w:tcPr>
          <w:p w14:paraId="6DA9F6EF" w14:textId="77777777" w:rsidR="00FF79CC" w:rsidRDefault="00A07CBB">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FF79CC" w14:paraId="362014EF" w14:textId="77777777">
        <w:trPr>
          <w:trHeight w:val="399"/>
          <w:jc w:val="center"/>
        </w:trPr>
        <w:tc>
          <w:tcPr>
            <w:tcW w:w="992" w:type="dxa"/>
            <w:vMerge/>
            <w:vAlign w:val="center"/>
          </w:tcPr>
          <w:p w14:paraId="57E0484F" w14:textId="77777777" w:rsidR="00FF79CC" w:rsidRDefault="00FF79CC">
            <w:pPr>
              <w:jc w:val="center"/>
              <w:rPr>
                <w:sz w:val="18"/>
                <w:szCs w:val="18"/>
              </w:rPr>
            </w:pPr>
          </w:p>
        </w:tc>
        <w:tc>
          <w:tcPr>
            <w:tcW w:w="1493" w:type="dxa"/>
            <w:vAlign w:val="center"/>
          </w:tcPr>
          <w:p w14:paraId="5242E3B4" w14:textId="77777777" w:rsidR="00FF79CC" w:rsidRDefault="00A07CBB">
            <w:pPr>
              <w:jc w:val="center"/>
              <w:rPr>
                <w:sz w:val="18"/>
                <w:szCs w:val="18"/>
              </w:rPr>
            </w:pPr>
            <w:r>
              <w:rPr>
                <w:rFonts w:hint="eastAsia"/>
                <w:sz w:val="18"/>
                <w:szCs w:val="18"/>
              </w:rPr>
              <w:t>开发工具</w:t>
            </w:r>
          </w:p>
        </w:tc>
        <w:tc>
          <w:tcPr>
            <w:tcW w:w="5514" w:type="dxa"/>
            <w:vAlign w:val="center"/>
          </w:tcPr>
          <w:p w14:paraId="6B264488" w14:textId="77777777" w:rsidR="00FF79CC" w:rsidRDefault="00A07CBB">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FF79CC" w14:paraId="25A8C525" w14:textId="77777777">
        <w:trPr>
          <w:trHeight w:val="399"/>
          <w:jc w:val="center"/>
        </w:trPr>
        <w:tc>
          <w:tcPr>
            <w:tcW w:w="992" w:type="dxa"/>
            <w:vMerge/>
            <w:vAlign w:val="center"/>
          </w:tcPr>
          <w:p w14:paraId="07CFF4A9" w14:textId="77777777" w:rsidR="00FF79CC" w:rsidRDefault="00FF79CC">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4FE9B715" w14:textId="77777777" w:rsidR="00FF79CC" w:rsidRDefault="00A07CBB">
            <w:pPr>
              <w:jc w:val="center"/>
              <w:rPr>
                <w:sz w:val="18"/>
                <w:szCs w:val="18"/>
              </w:rPr>
            </w:pPr>
            <w:r>
              <w:rPr>
                <w:rFonts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5421899A" w14:textId="77777777" w:rsidR="00FF79CC" w:rsidRDefault="00A07CBB">
            <w:pPr>
              <w:jc w:val="center"/>
              <w:rPr>
                <w:sz w:val="18"/>
                <w:szCs w:val="18"/>
              </w:rPr>
            </w:pPr>
            <w:r>
              <w:rPr>
                <w:rFonts w:hint="eastAsia"/>
                <w:sz w:val="18"/>
                <w:szCs w:val="18"/>
              </w:rPr>
              <w:t>Maven</w:t>
            </w:r>
            <w:r>
              <w:rPr>
                <w:sz w:val="18"/>
                <w:szCs w:val="18"/>
              </w:rPr>
              <w:t xml:space="preserve"> </w:t>
            </w:r>
          </w:p>
        </w:tc>
      </w:tr>
      <w:tr w:rsidR="00FF79CC" w14:paraId="2C8B4133" w14:textId="77777777">
        <w:trPr>
          <w:trHeight w:val="399"/>
          <w:jc w:val="center"/>
        </w:trPr>
        <w:tc>
          <w:tcPr>
            <w:tcW w:w="992" w:type="dxa"/>
            <w:vMerge/>
            <w:vAlign w:val="center"/>
          </w:tcPr>
          <w:p w14:paraId="569FDB01" w14:textId="77777777" w:rsidR="00FF79CC" w:rsidRDefault="00FF79CC">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4DA1A8E7" w14:textId="77777777" w:rsidR="00FF79CC" w:rsidRDefault="00A07CBB">
            <w:pPr>
              <w:jc w:val="center"/>
              <w:rPr>
                <w:sz w:val="18"/>
                <w:szCs w:val="18"/>
              </w:rPr>
            </w:pPr>
            <w:r>
              <w:rPr>
                <w:rFonts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4DD98334" w14:textId="77777777" w:rsidR="00FF79CC" w:rsidRDefault="00A07CBB">
            <w:pPr>
              <w:jc w:val="center"/>
              <w:rPr>
                <w:sz w:val="18"/>
                <w:szCs w:val="18"/>
              </w:rPr>
            </w:pPr>
            <w:r>
              <w:rPr>
                <w:rFonts w:hint="eastAsia"/>
                <w:sz w:val="18"/>
                <w:szCs w:val="18"/>
              </w:rPr>
              <w:t>Tomcat</w:t>
            </w:r>
          </w:p>
        </w:tc>
      </w:tr>
      <w:tr w:rsidR="00FF79CC" w14:paraId="43CB790B" w14:textId="77777777">
        <w:trPr>
          <w:trHeight w:val="399"/>
          <w:jc w:val="center"/>
        </w:trPr>
        <w:tc>
          <w:tcPr>
            <w:tcW w:w="992" w:type="dxa"/>
            <w:vMerge/>
            <w:vAlign w:val="center"/>
          </w:tcPr>
          <w:p w14:paraId="75511D29" w14:textId="77777777" w:rsidR="00FF79CC" w:rsidRDefault="00FF79CC">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43D8B3B7" w14:textId="77777777" w:rsidR="00FF79CC" w:rsidRDefault="00A07CBB">
            <w:pPr>
              <w:jc w:val="center"/>
              <w:rPr>
                <w:sz w:val="18"/>
                <w:szCs w:val="18"/>
              </w:rPr>
            </w:pPr>
            <w:r>
              <w:rPr>
                <w:rFonts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6B735D34" w14:textId="77777777" w:rsidR="00FF79CC" w:rsidRDefault="00A07CBB">
            <w:pPr>
              <w:jc w:val="center"/>
              <w:rPr>
                <w:sz w:val="18"/>
                <w:szCs w:val="18"/>
              </w:rPr>
            </w:pPr>
            <w:r>
              <w:rPr>
                <w:rFonts w:hint="eastAsia"/>
                <w:sz w:val="18"/>
                <w:szCs w:val="18"/>
              </w:rPr>
              <w:t>MySQL</w:t>
            </w:r>
            <w:r>
              <w:rPr>
                <w:sz w:val="18"/>
                <w:szCs w:val="18"/>
              </w:rPr>
              <w:t>,Redis</w:t>
            </w:r>
          </w:p>
        </w:tc>
      </w:tr>
      <w:tr w:rsidR="00FF79CC" w14:paraId="337FD885" w14:textId="77777777">
        <w:trPr>
          <w:trHeight w:val="399"/>
          <w:jc w:val="center"/>
        </w:trPr>
        <w:tc>
          <w:tcPr>
            <w:tcW w:w="992" w:type="dxa"/>
            <w:vMerge/>
            <w:tcBorders>
              <w:bottom w:val="single" w:sz="4" w:space="0" w:color="auto"/>
            </w:tcBorders>
            <w:vAlign w:val="center"/>
          </w:tcPr>
          <w:p w14:paraId="6FEF7D39" w14:textId="77777777" w:rsidR="00FF79CC" w:rsidRDefault="00FF79CC">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51A3F8EE" w14:textId="77777777" w:rsidR="00FF79CC" w:rsidRDefault="00A07CBB">
            <w:pPr>
              <w:jc w:val="center"/>
              <w:rPr>
                <w:sz w:val="18"/>
                <w:szCs w:val="18"/>
              </w:rPr>
            </w:pPr>
            <w:r>
              <w:rPr>
                <w:rFonts w:hint="eastAsia"/>
                <w:sz w:val="18"/>
                <w:szCs w:val="18"/>
              </w:rPr>
              <w:t>JDK</w:t>
            </w:r>
            <w:r>
              <w:rPr>
                <w:rFonts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1A919ACE" w14:textId="77777777" w:rsidR="00FF79CC" w:rsidRDefault="00A07CBB">
            <w:pPr>
              <w:jc w:val="center"/>
              <w:rPr>
                <w:sz w:val="18"/>
                <w:szCs w:val="18"/>
              </w:rPr>
            </w:pPr>
            <w:r>
              <w:rPr>
                <w:rFonts w:hint="eastAsia"/>
                <w:sz w:val="18"/>
                <w:szCs w:val="18"/>
              </w:rPr>
              <w:t>1</w:t>
            </w:r>
            <w:r>
              <w:rPr>
                <w:sz w:val="18"/>
                <w:szCs w:val="18"/>
              </w:rPr>
              <w:t>.8</w:t>
            </w:r>
            <w:commentRangeStart w:id="169"/>
            <w:commentRangeEnd w:id="169"/>
            <w:r>
              <w:commentReference w:id="169"/>
            </w:r>
          </w:p>
        </w:tc>
      </w:tr>
    </w:tbl>
    <w:p w14:paraId="4AA22D0C" w14:textId="77777777" w:rsidR="00FF79CC" w:rsidRDefault="00A07CBB">
      <w:pPr>
        <w:pStyle w:val="2"/>
        <w:ind w:left="818"/>
      </w:pPr>
      <w:bookmarkStart w:id="170" w:name="_Toc41001973"/>
      <w:bookmarkStart w:id="171" w:name="_Toc39763823"/>
      <w:r>
        <w:rPr>
          <w:rFonts w:hint="eastAsia"/>
        </w:rPr>
        <w:t>用户模块的实现</w:t>
      </w:r>
      <w:bookmarkEnd w:id="170"/>
      <w:bookmarkEnd w:id="171"/>
    </w:p>
    <w:p w14:paraId="4AA7112E" w14:textId="77777777" w:rsidR="00FF79CC" w:rsidRDefault="00A07CBB">
      <w:pPr>
        <w:pStyle w:val="3"/>
        <w:ind w:left="1200"/>
      </w:pPr>
      <w:bookmarkStart w:id="172" w:name="_Toc39763824"/>
      <w:bookmarkStart w:id="173" w:name="_Toc41001974"/>
      <w:r>
        <w:rPr>
          <w:rFonts w:hint="eastAsia"/>
        </w:rPr>
        <w:t>用户注册</w:t>
      </w:r>
      <w:bookmarkEnd w:id="172"/>
      <w:bookmarkEnd w:id="173"/>
    </w:p>
    <w:p w14:paraId="064AFA2A" w14:textId="77777777" w:rsidR="00FF79CC" w:rsidRDefault="00A07CBB">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056BD8AE" w14:textId="77777777" w:rsidR="00FF79CC" w:rsidRDefault="00A07CBB">
      <w:pPr>
        <w:pStyle w:val="3"/>
        <w:ind w:left="1200"/>
      </w:pPr>
      <w:bookmarkStart w:id="174" w:name="_Toc39763825"/>
      <w:bookmarkStart w:id="175" w:name="_Toc41001975"/>
      <w:r>
        <w:rPr>
          <w:rFonts w:hint="eastAsia"/>
        </w:rPr>
        <w:t>用户登录</w:t>
      </w:r>
      <w:bookmarkEnd w:id="174"/>
      <w:bookmarkEnd w:id="175"/>
    </w:p>
    <w:p w14:paraId="15644043" w14:textId="77777777" w:rsidR="00FF79CC" w:rsidRDefault="00A07CBB">
      <w:pPr>
        <w:pStyle w:val="a1"/>
        <w:ind w:firstLine="480"/>
      </w:pPr>
      <w:r>
        <w:rPr>
          <w:rFonts w:hint="eastAsia"/>
        </w:rPr>
        <w:t>用户的权限不同，登录的方式和界面也有所不同。</w:t>
      </w:r>
    </w:p>
    <w:p w14:paraId="420214E5" w14:textId="77777777" w:rsidR="00FF79CC" w:rsidRDefault="00A07CBB">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r>
        <w:rPr>
          <w:rFonts w:hint="eastAsia"/>
        </w:rPr>
        <w:t>openId</w:t>
      </w:r>
      <w:r>
        <w:rPr>
          <w:rFonts w:hint="eastAsia"/>
        </w:rPr>
        <w:t>值，最后再查看数据库中是否有对应的数据。</w:t>
      </w:r>
    </w:p>
    <w:p w14:paraId="64E864C3" w14:textId="77777777" w:rsidR="00FF79CC" w:rsidRDefault="00A07CBB">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w:t>
      </w:r>
      <w:r>
        <w:rPr>
          <w:rFonts w:hint="eastAsia"/>
        </w:rPr>
        <w:t>理员后台页面。在登录页面输入相应的用户名和密码后，调用后端</w:t>
      </w:r>
      <w:r>
        <w:rPr>
          <w:rFonts w:hint="eastAsia"/>
        </w:rPr>
        <w:t>login</w:t>
      </w:r>
      <w:r>
        <w:rPr>
          <w:rFonts w:hint="eastAsia"/>
        </w:rPr>
        <w:t>接口，将输入的用户名</w:t>
      </w:r>
      <w:r>
        <w:rPr>
          <w:rFonts w:hint="eastAsia"/>
        </w:rPr>
        <w:t>(user</w:t>
      </w:r>
      <w:r>
        <w:t>Name)</w:t>
      </w:r>
      <w:r>
        <w:rPr>
          <w:rFonts w:hint="eastAsia"/>
        </w:rPr>
        <w:t>和密码</w:t>
      </w:r>
      <w:r>
        <w:rPr>
          <w:rFonts w:hint="eastAsia"/>
        </w:rPr>
        <w:t>(</w:t>
      </w:r>
      <w:r>
        <w:t>password)</w:t>
      </w:r>
      <w:r>
        <w:rPr>
          <w:rFonts w:hint="eastAsia"/>
        </w:rPr>
        <w:t>传递给后端，后端会相应的查询是否正确，正确则成功登录到后台页面，否则给出错误提示。后台管理员登录的时序图如图</w:t>
      </w:r>
      <w:r>
        <w:rPr>
          <w:rFonts w:hint="eastAsia"/>
        </w:rPr>
        <w:t>4</w:t>
      </w:r>
      <w:r>
        <w:t>-1</w:t>
      </w:r>
      <w:r>
        <w:rPr>
          <w:rFonts w:hint="eastAsia"/>
        </w:rPr>
        <w:t>所示。</w:t>
      </w:r>
    </w:p>
    <w:p w14:paraId="426E894C" w14:textId="77777777" w:rsidR="00FF79CC" w:rsidRDefault="00A07CBB">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2595F723" w14:textId="77777777" w:rsidR="00FF79CC" w:rsidRDefault="00A07CBB">
      <w:pPr>
        <w:pStyle w:val="a1"/>
        <w:ind w:firstLine="480"/>
      </w:pPr>
      <w:r>
        <w:rPr>
          <w:rFonts w:hint="eastAsia"/>
        </w:rPr>
        <w:t>通过</w:t>
      </w:r>
      <w:r>
        <w:rPr>
          <w:rFonts w:hint="eastAsia"/>
        </w:rPr>
        <w:t>token</w:t>
      </w:r>
      <w:r>
        <w:rPr>
          <w:rFonts w:hint="eastAsia"/>
        </w:rPr>
        <w:t>值获取登录用户信息的代码如下：</w:t>
      </w:r>
    </w:p>
    <w:p w14:paraId="0536BAFB" w14:textId="77777777" w:rsidR="00FF79CC" w:rsidRDefault="00A07CBB">
      <w:pPr>
        <w:pStyle w:val="afff0"/>
      </w:pPr>
      <w:r>
        <w:lastRenderedPageBreak/>
        <w:t>/**</w:t>
      </w:r>
    </w:p>
    <w:p w14:paraId="1FAFEAAE" w14:textId="77777777" w:rsidR="00FF79CC" w:rsidRDefault="00A07CBB">
      <w:pPr>
        <w:pStyle w:val="afff0"/>
      </w:pPr>
      <w:r>
        <w:rPr>
          <w:rFonts w:hint="eastAsia"/>
        </w:rPr>
        <w:t xml:space="preserve">* </w:t>
      </w:r>
      <w:r>
        <w:rPr>
          <w:rFonts w:hint="eastAsia"/>
        </w:rPr>
        <w:t>获取当前的操作用户信息</w:t>
      </w:r>
    </w:p>
    <w:p w14:paraId="3ACAD13B" w14:textId="77777777" w:rsidR="00FF79CC" w:rsidRDefault="00A07CBB">
      <w:pPr>
        <w:pStyle w:val="afff0"/>
      </w:pPr>
      <w:r>
        <w:t>* @param request</w:t>
      </w:r>
    </w:p>
    <w:p w14:paraId="11C98ADF" w14:textId="77777777" w:rsidR="00FF79CC" w:rsidRDefault="00A07CBB">
      <w:pPr>
        <w:pStyle w:val="afff0"/>
      </w:pPr>
      <w:r>
        <w:t>*/</w:t>
      </w:r>
    </w:p>
    <w:p w14:paraId="7BE13698" w14:textId="77777777" w:rsidR="00FF79CC" w:rsidRDefault="00A07CBB">
      <w:pPr>
        <w:pStyle w:val="afff0"/>
      </w:pPr>
      <w:r>
        <w:t>public User getUserIdFromSession(HttpServletRequest request) {</w:t>
      </w:r>
    </w:p>
    <w:p w14:paraId="09F85E28" w14:textId="77777777" w:rsidR="00FF79CC" w:rsidRDefault="00A07CBB">
      <w:pPr>
        <w:pStyle w:val="afff0"/>
      </w:pPr>
      <w:r>
        <w:t xml:space="preserve">    if (request.getHeader(SysConst.TOKEN) == null) {</w:t>
      </w:r>
    </w:p>
    <w:p w14:paraId="1840DE9A" w14:textId="77777777" w:rsidR="00FF79CC" w:rsidRDefault="00A07CBB">
      <w:pPr>
        <w:pStyle w:val="afff0"/>
      </w:pPr>
      <w:r>
        <w:t xml:space="preserve">        return null;</w:t>
      </w:r>
    </w:p>
    <w:p w14:paraId="0BA88B05" w14:textId="77777777" w:rsidR="00FF79CC" w:rsidRDefault="00A07CBB">
      <w:pPr>
        <w:pStyle w:val="afff0"/>
      </w:pPr>
      <w:r>
        <w:t xml:space="preserve">    }</w:t>
      </w:r>
    </w:p>
    <w:p w14:paraId="5BEA06D2" w14:textId="77777777" w:rsidR="00FF79CC" w:rsidRDefault="00A07CBB">
      <w:pPr>
        <w:pStyle w:val="afff0"/>
      </w:pPr>
      <w:r>
        <w:t xml:space="preserve">    if (redisComponent.get(request.getHeader(SysConst.TOKEN)) == null) {</w:t>
      </w:r>
    </w:p>
    <w:p w14:paraId="3C14957C" w14:textId="77777777" w:rsidR="00FF79CC" w:rsidRDefault="00A07CBB">
      <w:pPr>
        <w:pStyle w:val="afff0"/>
      </w:pPr>
      <w:r>
        <w:t xml:space="preserve">        return null;</w:t>
      </w:r>
    </w:p>
    <w:p w14:paraId="7CB77ECD" w14:textId="77777777" w:rsidR="00FF79CC" w:rsidRDefault="00A07CBB">
      <w:pPr>
        <w:pStyle w:val="afff0"/>
      </w:pPr>
      <w:r>
        <w:t xml:space="preserve">    }</w:t>
      </w:r>
    </w:p>
    <w:p w14:paraId="268866A0" w14:textId="77777777" w:rsidR="00FF79CC" w:rsidRDefault="00A07CBB">
      <w:pPr>
        <w:pStyle w:val="afff0"/>
      </w:pPr>
      <w:r>
        <w:t xml:space="preserve">    int userId = Integer.parseInt(redisComponent.get(request.getHeader(SysConst.TOKEN)));</w:t>
      </w:r>
    </w:p>
    <w:p w14:paraId="59D5CE2F" w14:textId="77777777" w:rsidR="00FF79CC" w:rsidRDefault="00A07CBB">
      <w:pPr>
        <w:pStyle w:val="afff0"/>
      </w:pPr>
      <w:r>
        <w:t xml:space="preserve">    Map&lt;String, Object&gt; map = new HashMap&lt;&gt;();</w:t>
      </w:r>
    </w:p>
    <w:p w14:paraId="7A53B48B" w14:textId="77777777" w:rsidR="00FF79CC" w:rsidRDefault="00A07CBB">
      <w:pPr>
        <w:pStyle w:val="afff0"/>
      </w:pPr>
      <w:r>
        <w:t xml:space="preserve">    map.put("userId</w:t>
      </w:r>
      <w:r>
        <w:t>", userId);</w:t>
      </w:r>
    </w:p>
    <w:p w14:paraId="78421FAB" w14:textId="77777777" w:rsidR="00FF79CC" w:rsidRDefault="00A07CBB">
      <w:pPr>
        <w:pStyle w:val="afff0"/>
      </w:pPr>
      <w:r>
        <w:t xml:space="preserve">    map.put("isEffective", SysConst.USE);</w:t>
      </w:r>
    </w:p>
    <w:p w14:paraId="1BC5E7F9" w14:textId="77777777" w:rsidR="00FF79CC" w:rsidRDefault="00A07CBB">
      <w:pPr>
        <w:pStyle w:val="afff0"/>
      </w:pPr>
      <w:r>
        <w:t xml:space="preserve">    List&lt;User&gt; user = userService.findUserListByQueryMap(map);</w:t>
      </w:r>
    </w:p>
    <w:p w14:paraId="1260F0E2" w14:textId="77777777" w:rsidR="00FF79CC" w:rsidRDefault="00A07CBB">
      <w:pPr>
        <w:pStyle w:val="afff0"/>
      </w:pPr>
      <w:r>
        <w:t xml:space="preserve">    if (user == null) {</w:t>
      </w:r>
    </w:p>
    <w:p w14:paraId="2C05D523" w14:textId="77777777" w:rsidR="00FF79CC" w:rsidRDefault="00A07CBB">
      <w:pPr>
        <w:pStyle w:val="afff0"/>
      </w:pPr>
      <w:r>
        <w:t xml:space="preserve">        return null;</w:t>
      </w:r>
    </w:p>
    <w:p w14:paraId="76CE5AAE" w14:textId="77777777" w:rsidR="00FF79CC" w:rsidRDefault="00A07CBB">
      <w:pPr>
        <w:pStyle w:val="afff0"/>
      </w:pPr>
      <w:r>
        <w:t xml:space="preserve">    }</w:t>
      </w:r>
    </w:p>
    <w:p w14:paraId="6579C38A" w14:textId="77777777" w:rsidR="00FF79CC" w:rsidRDefault="00A07CBB">
      <w:pPr>
        <w:pStyle w:val="afff0"/>
      </w:pPr>
      <w:r>
        <w:t xml:space="preserve">    return user.get(0);</w:t>
      </w:r>
    </w:p>
    <w:p w14:paraId="0B4F6891" w14:textId="77777777" w:rsidR="00FF79CC" w:rsidRDefault="00A07CBB">
      <w:pPr>
        <w:pStyle w:val="afff0"/>
      </w:pPr>
      <w:r>
        <w:t>}</w:t>
      </w:r>
    </w:p>
    <w:p w14:paraId="006B3794" w14:textId="77777777" w:rsidR="00FF79CC" w:rsidRDefault="00A07CBB">
      <w:pPr>
        <w:pStyle w:val="aff"/>
        <w:spacing w:before="156"/>
      </w:pPr>
      <w:bookmarkStart w:id="176" w:name="_Toc39763826"/>
      <w:r>
        <w:rPr>
          <w:rFonts w:hint="eastAsia"/>
          <w:noProof/>
        </w:rPr>
        <w:drawing>
          <wp:inline distT="0" distB="0" distL="0" distR="0" wp14:anchorId="294E2A99" wp14:editId="36C4EBFA">
            <wp:extent cx="5145405" cy="31603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2C3FE562" w14:textId="77777777" w:rsidR="00FF79CC" w:rsidRDefault="00A07CBB">
      <w:pPr>
        <w:pStyle w:val="aff"/>
        <w:spacing w:beforeLines="0" w:before="0" w:afterLines="50" w:after="156" w:line="400" w:lineRule="exact"/>
        <w:rPr>
          <w:sz w:val="21"/>
        </w:rPr>
      </w:pPr>
      <w:r>
        <w:rPr>
          <w:rFonts w:hint="eastAsia"/>
          <w:sz w:val="21"/>
        </w:rPr>
        <w:t>图</w:t>
      </w:r>
      <w:r>
        <w:rPr>
          <w:sz w:val="21"/>
        </w:rPr>
        <w:t xml:space="preserve">4-1 </w:t>
      </w:r>
      <w:r>
        <w:rPr>
          <w:rFonts w:hint="eastAsia"/>
          <w:sz w:val="21"/>
        </w:rPr>
        <w:t>后台管理员登录的时序图</w:t>
      </w:r>
    </w:p>
    <w:p w14:paraId="2A4FB86C" w14:textId="77777777" w:rsidR="00FF79CC" w:rsidRDefault="00A07CBB">
      <w:pPr>
        <w:pStyle w:val="3"/>
        <w:ind w:left="1200"/>
      </w:pPr>
      <w:bookmarkStart w:id="177" w:name="_Toc41001976"/>
      <w:r>
        <w:rPr>
          <w:rFonts w:hint="eastAsia"/>
        </w:rPr>
        <w:t>关注用户</w:t>
      </w:r>
      <w:bookmarkEnd w:id="176"/>
      <w:bookmarkEnd w:id="177"/>
    </w:p>
    <w:p w14:paraId="4F62C1B7" w14:textId="77777777" w:rsidR="00FF79CC" w:rsidRDefault="00A07CBB">
      <w:pPr>
        <w:pStyle w:val="a1"/>
        <w:ind w:firstLine="480"/>
      </w:pPr>
      <w:r>
        <w:rPr>
          <w:rFonts w:hint="eastAsia"/>
        </w:rPr>
        <w:t>公众号用户可以在点击其它用户的头像进行关注用户，进入其它用户界面时就会判断是</w:t>
      </w:r>
      <w:r>
        <w:rPr>
          <w:rFonts w:hint="eastAsia"/>
        </w:rPr>
        <w:t>否已经关注过该用户，或者是此用户能否被关注，在符合关注的条件</w:t>
      </w:r>
      <w:r>
        <w:rPr>
          <w:rFonts w:hint="eastAsia"/>
        </w:rPr>
        <w:lastRenderedPageBreak/>
        <w:t>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p>
    <w:p w14:paraId="1AAE6DB3" w14:textId="77777777" w:rsidR="00FF79CC" w:rsidRDefault="00A07CBB">
      <w:pPr>
        <w:pStyle w:val="3"/>
        <w:ind w:left="1200"/>
      </w:pPr>
      <w:bookmarkStart w:id="178" w:name="_Toc41001977"/>
      <w:bookmarkStart w:id="179" w:name="_Toc39763827"/>
      <w:r>
        <w:rPr>
          <w:rFonts w:hint="eastAsia"/>
        </w:rPr>
        <w:t>用户管理</w:t>
      </w:r>
      <w:bookmarkEnd w:id="178"/>
      <w:bookmarkEnd w:id="179"/>
    </w:p>
    <w:p w14:paraId="30B33083" w14:textId="77777777" w:rsidR="00FF79CC" w:rsidRDefault="00A07CBB">
      <w:pPr>
        <w:pStyle w:val="a1"/>
        <w:numPr>
          <w:ilvl w:val="0"/>
          <w:numId w:val="6"/>
        </w:numPr>
        <w:ind w:left="0" w:firstLine="480"/>
      </w:pPr>
      <w:r>
        <w:rPr>
          <w:rFonts w:hint="eastAsia"/>
        </w:rPr>
        <w:t>用户审核</w:t>
      </w:r>
    </w:p>
    <w:p w14:paraId="6558EC2D" w14:textId="77777777" w:rsidR="00FF79CC" w:rsidRDefault="00A07CBB">
      <w:pPr>
        <w:pStyle w:val="a1"/>
        <w:ind w:firstLine="480"/>
      </w:pPr>
      <w:r>
        <w:rPr>
          <w:rFonts w:hint="eastAsia"/>
        </w:rPr>
        <w:t>在用户注册提交信息到后台，管理员会对提交的注册信息进行检查，比如年级和学号等是否正确，如果正确，即可审核成功。</w:t>
      </w:r>
    </w:p>
    <w:p w14:paraId="1F696B58" w14:textId="77777777" w:rsidR="00FF79CC" w:rsidRDefault="00A07CBB">
      <w:pPr>
        <w:pStyle w:val="a1"/>
        <w:numPr>
          <w:ilvl w:val="0"/>
          <w:numId w:val="6"/>
        </w:numPr>
        <w:ind w:left="0" w:firstLine="480"/>
      </w:pPr>
      <w:r>
        <w:rPr>
          <w:rFonts w:hint="eastAsia"/>
        </w:rPr>
        <w:t>权限管理</w:t>
      </w:r>
    </w:p>
    <w:p w14:paraId="2A47BF26" w14:textId="77777777" w:rsidR="00FF79CC" w:rsidRDefault="00A07CBB">
      <w:pPr>
        <w:pStyle w:val="a1"/>
        <w:ind w:firstLine="480"/>
      </w:pPr>
      <w:r>
        <w:rPr>
          <w:rFonts w:hint="eastAsia"/>
        </w:rPr>
        <w:t>需要登录唯一的超级管理员账号在对应的用户后面设置相应的权限即可，后台会修改该用户的身份信息。</w:t>
      </w:r>
    </w:p>
    <w:p w14:paraId="1D7CE6C7" w14:textId="77777777" w:rsidR="00FF79CC" w:rsidRDefault="00A07CBB">
      <w:pPr>
        <w:pStyle w:val="a1"/>
        <w:numPr>
          <w:ilvl w:val="0"/>
          <w:numId w:val="6"/>
        </w:numPr>
        <w:ind w:left="0" w:firstLine="480"/>
      </w:pPr>
      <w:r>
        <w:rPr>
          <w:rFonts w:hint="eastAsia"/>
        </w:rPr>
        <w:t>删除用户</w:t>
      </w:r>
    </w:p>
    <w:p w14:paraId="5BAE2F31" w14:textId="77777777" w:rsidR="00FF79CC" w:rsidRDefault="00A07CBB">
      <w:pPr>
        <w:pStyle w:val="a1"/>
        <w:ind w:firstLine="480"/>
      </w:pPr>
      <w:r>
        <w:rPr>
          <w:rFonts w:hint="eastAsia"/>
        </w:rPr>
        <w:t>管理员将删除不必要的用户，点击删除按钮后，后端执行</w:t>
      </w:r>
      <w:r>
        <w:rPr>
          <w:rFonts w:hint="eastAsia"/>
        </w:rPr>
        <w:t>deleteUser</w:t>
      </w:r>
      <w:r>
        <w:rPr>
          <w:rFonts w:hint="eastAsia"/>
        </w:rPr>
        <w:t>接口，然后就会将用户的状态设置为黑户。并且不能直接拉黑管理员身份，需要先修改权限信息后才能拉黑。效果图如图</w:t>
      </w:r>
      <w:r>
        <w:rPr>
          <w:rFonts w:hint="eastAsia"/>
        </w:rPr>
        <w:t>4</w:t>
      </w:r>
      <w:r>
        <w:t>-2</w:t>
      </w:r>
      <w:r>
        <w:rPr>
          <w:rFonts w:hint="eastAsia"/>
        </w:rPr>
        <w:t>所示。</w:t>
      </w:r>
    </w:p>
    <w:p w14:paraId="44554EE8" w14:textId="77777777" w:rsidR="00FF79CC" w:rsidRDefault="00A07CBB">
      <w:pPr>
        <w:pStyle w:val="aff"/>
        <w:spacing w:before="156" w:after="312"/>
      </w:pPr>
      <w:r>
        <w:rPr>
          <w:noProof/>
        </w:rPr>
        <w:drawing>
          <wp:inline distT="0" distB="0" distL="0" distR="0" wp14:anchorId="3B9D98BB" wp14:editId="27F91FA4">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4"/>
                    <a:stretch>
                      <a:fillRect/>
                    </a:stretch>
                  </pic:blipFill>
                  <pic:spPr>
                    <a:xfrm>
                      <a:off x="0" y="0"/>
                      <a:ext cx="5274310" cy="1476375"/>
                    </a:xfrm>
                    <a:prstGeom prst="rect">
                      <a:avLst/>
                    </a:prstGeom>
                  </pic:spPr>
                </pic:pic>
              </a:graphicData>
            </a:graphic>
          </wp:inline>
        </w:drawing>
      </w:r>
    </w:p>
    <w:p w14:paraId="17C0E789" w14:textId="77777777" w:rsidR="00FF79CC" w:rsidRDefault="00A07CBB">
      <w:pPr>
        <w:pStyle w:val="aff"/>
        <w:spacing w:beforeLines="0" w:before="0" w:afterLines="50" w:after="156" w:line="400" w:lineRule="exact"/>
        <w:rPr>
          <w:sz w:val="21"/>
        </w:rPr>
      </w:pPr>
      <w:r>
        <w:rPr>
          <w:rFonts w:hint="eastAsia"/>
          <w:sz w:val="21"/>
        </w:rPr>
        <w:t>图</w:t>
      </w:r>
      <w:r>
        <w:rPr>
          <w:sz w:val="21"/>
        </w:rPr>
        <w:t xml:space="preserve">4-2 </w:t>
      </w:r>
      <w:r>
        <w:rPr>
          <w:rFonts w:hint="eastAsia"/>
          <w:sz w:val="21"/>
        </w:rPr>
        <w:t>用户管理效果图</w:t>
      </w:r>
    </w:p>
    <w:p w14:paraId="5E7F30A9" w14:textId="77777777" w:rsidR="00FF79CC" w:rsidRDefault="00A07CBB">
      <w:pPr>
        <w:pStyle w:val="a1"/>
        <w:ind w:firstLine="480"/>
      </w:pPr>
      <w:r>
        <w:rPr>
          <w:rFonts w:hint="eastAsia"/>
        </w:rPr>
        <w:t>（</w:t>
      </w:r>
      <w:r>
        <w:t>4</w:t>
      </w:r>
      <w:r>
        <w:rPr>
          <w:rFonts w:hint="eastAsia"/>
        </w:rPr>
        <w:t>）修改用户信息：管理员可以在后台修改部分用户数据，用户自身也可在公众号端自行修改数据，公众端的效果如图</w:t>
      </w:r>
      <w:r>
        <w:rPr>
          <w:rFonts w:hint="eastAsia"/>
        </w:rPr>
        <w:t>4</w:t>
      </w:r>
      <w:r>
        <w:t>-3</w:t>
      </w:r>
      <w:r>
        <w:rPr>
          <w:rFonts w:hint="eastAsia"/>
        </w:rPr>
        <w:t>所示。</w:t>
      </w:r>
    </w:p>
    <w:p w14:paraId="507A9E95" w14:textId="77777777" w:rsidR="00FF79CC" w:rsidRDefault="00A07CBB">
      <w:pPr>
        <w:pStyle w:val="aff"/>
        <w:spacing w:before="156" w:after="312"/>
      </w:pPr>
      <w:r>
        <w:rPr>
          <w:noProof/>
        </w:rPr>
        <w:lastRenderedPageBreak/>
        <w:drawing>
          <wp:inline distT="0" distB="0" distL="0" distR="0" wp14:anchorId="1B3FAB06" wp14:editId="7490D3DA">
            <wp:extent cx="2323465"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2388392" cy="3655057"/>
                    </a:xfrm>
                    <a:prstGeom prst="rect">
                      <a:avLst/>
                    </a:prstGeom>
                  </pic:spPr>
                </pic:pic>
              </a:graphicData>
            </a:graphic>
          </wp:inline>
        </w:drawing>
      </w:r>
    </w:p>
    <w:p w14:paraId="0B229625" w14:textId="77777777" w:rsidR="00FF79CC" w:rsidRDefault="00A07CBB">
      <w:pPr>
        <w:pStyle w:val="aff"/>
        <w:spacing w:beforeLines="0" w:before="0" w:afterLines="50" w:after="156" w:line="400" w:lineRule="exact"/>
        <w:rPr>
          <w:sz w:val="21"/>
        </w:rPr>
      </w:pPr>
      <w:r>
        <w:rPr>
          <w:rFonts w:hint="eastAsia"/>
          <w:sz w:val="21"/>
        </w:rPr>
        <w:t>图</w:t>
      </w:r>
      <w:r>
        <w:rPr>
          <w:sz w:val="21"/>
        </w:rPr>
        <w:t xml:space="preserve">4-3 </w:t>
      </w:r>
      <w:r>
        <w:rPr>
          <w:rFonts w:hint="eastAsia"/>
          <w:sz w:val="21"/>
        </w:rPr>
        <w:t>公众号端修改效果图</w:t>
      </w:r>
    </w:p>
    <w:p w14:paraId="48E6BF04" w14:textId="77777777" w:rsidR="00FF79CC" w:rsidRDefault="00A07CBB">
      <w:pPr>
        <w:pStyle w:val="2"/>
        <w:ind w:left="818"/>
      </w:pPr>
      <w:bookmarkStart w:id="180" w:name="_Toc41001978"/>
      <w:bookmarkStart w:id="181" w:name="_Toc39763828"/>
      <w:r>
        <w:rPr>
          <w:rFonts w:hint="eastAsia"/>
        </w:rPr>
        <w:t>新闻管理模块的实现</w:t>
      </w:r>
      <w:bookmarkEnd w:id="180"/>
      <w:bookmarkEnd w:id="181"/>
    </w:p>
    <w:p w14:paraId="573AD16C" w14:textId="77777777" w:rsidR="00FF79CC" w:rsidRDefault="00A07CBB">
      <w:pPr>
        <w:pStyle w:val="a1"/>
        <w:ind w:firstLine="480"/>
      </w:pPr>
      <w:r>
        <w:rPr>
          <w:rFonts w:hint="eastAsia"/>
        </w:rPr>
        <w:t>（</w:t>
      </w:r>
      <w:r>
        <w:t>1</w:t>
      </w:r>
      <w:r>
        <w:rPr>
          <w:rFonts w:hint="eastAsia"/>
        </w:rPr>
        <w:t>）添加新闻：</w:t>
      </w:r>
      <w:r>
        <w:rPr>
          <w:rFonts w:hint="eastAsia"/>
          <w:szCs w:val="24"/>
        </w:rPr>
        <w:t>管理员点进后端添加新闻页面，在输入相应的新闻标题和新闻内容后，前端会检验标题长度，再符合要求后调用后端</w:t>
      </w:r>
      <w:r>
        <w:rPr>
          <w:rFonts w:hint="eastAsia"/>
          <w:szCs w:val="24"/>
        </w:rPr>
        <w:t>addNews</w:t>
      </w:r>
      <w:r>
        <w:rPr>
          <w:rFonts w:hint="eastAsia"/>
          <w:szCs w:val="24"/>
        </w:rPr>
        <w:t>结构，将新闻信息存入到后端数据库中。</w:t>
      </w:r>
    </w:p>
    <w:p w14:paraId="0680F554" w14:textId="77777777" w:rsidR="00FF79CC" w:rsidRDefault="00A07CBB">
      <w:pPr>
        <w:pStyle w:val="a1"/>
        <w:ind w:firstLine="480"/>
      </w:pPr>
      <w:r>
        <w:rPr>
          <w:rFonts w:hint="eastAsia"/>
        </w:rPr>
        <w:t>（</w:t>
      </w:r>
      <w:r>
        <w:t>2</w:t>
      </w:r>
      <w:r>
        <w:rPr>
          <w:rFonts w:hint="eastAsia"/>
        </w:rPr>
        <w:t>）删除新闻：管理员会删除掉错误的新闻或者陈旧新闻，后端调用</w:t>
      </w:r>
      <w:r>
        <w:rPr>
          <w:rFonts w:hint="eastAsia"/>
        </w:rPr>
        <w:t>delete</w:t>
      </w:r>
      <w:r>
        <w:t>News</w:t>
      </w:r>
      <w:r>
        <w:rPr>
          <w:rFonts w:hint="eastAsia"/>
        </w:rPr>
        <w:t>接口，在确认新闻存在后，改变该新闻的存在状态。</w:t>
      </w:r>
    </w:p>
    <w:p w14:paraId="1C5049DF" w14:textId="77777777" w:rsidR="00FF79CC" w:rsidRDefault="00A07CBB">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r>
        <w:rPr>
          <w:rFonts w:hint="eastAsia"/>
        </w:rPr>
        <w:t>updateNews</w:t>
      </w:r>
      <w:r>
        <w:rPr>
          <w:rFonts w:hint="eastAsia"/>
        </w:rPr>
        <w:t>接口，前端在检验好修改后标题长度后，修改完对应的新闻信息，存入到后台数据库中。</w:t>
      </w:r>
    </w:p>
    <w:p w14:paraId="4F2EA5E2" w14:textId="77777777" w:rsidR="00FF79CC" w:rsidRDefault="00A07CBB">
      <w:pPr>
        <w:pStyle w:val="a1"/>
        <w:ind w:firstLine="480"/>
      </w:pPr>
      <w:r>
        <w:rPr>
          <w:rFonts w:hint="eastAsia"/>
        </w:rPr>
        <w:t>（</w:t>
      </w:r>
      <w:r>
        <w:rPr>
          <w:rFonts w:hint="eastAsia"/>
        </w:rPr>
        <w:t>4</w:t>
      </w:r>
      <w:r>
        <w:rPr>
          <w:rFonts w:hint="eastAsia"/>
        </w:rPr>
        <w:t>）查询新闻：管理员在新闻列表页面可通过一定的查询条件查询特定的新</w:t>
      </w:r>
      <w:r>
        <w:rPr>
          <w:rFonts w:hint="eastAsia"/>
        </w:rPr>
        <w:t>闻。</w:t>
      </w:r>
    </w:p>
    <w:p w14:paraId="4B9EBFF1" w14:textId="77777777" w:rsidR="00FF79CC" w:rsidRDefault="00A07CBB">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-4</w:t>
      </w:r>
      <w:r>
        <w:rPr>
          <w:rFonts w:hint="eastAsia"/>
        </w:rPr>
        <w:t>所示。</w:t>
      </w:r>
    </w:p>
    <w:p w14:paraId="24366F86" w14:textId="77777777" w:rsidR="00FF79CC" w:rsidRDefault="00A07CBB">
      <w:pPr>
        <w:pStyle w:val="aff"/>
        <w:spacing w:before="156" w:after="312"/>
      </w:pPr>
      <w:r>
        <w:rPr>
          <w:noProof/>
        </w:rPr>
        <w:lastRenderedPageBreak/>
        <w:drawing>
          <wp:inline distT="0" distB="0" distL="0" distR="0" wp14:anchorId="731C47C1" wp14:editId="1EF9B72B">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74310" cy="2201545"/>
                    </a:xfrm>
                    <a:prstGeom prst="rect">
                      <a:avLst/>
                    </a:prstGeom>
                  </pic:spPr>
                </pic:pic>
              </a:graphicData>
            </a:graphic>
          </wp:inline>
        </w:drawing>
      </w:r>
    </w:p>
    <w:p w14:paraId="57611B87" w14:textId="77777777" w:rsidR="00FF79CC" w:rsidRDefault="00A07CBB">
      <w:pPr>
        <w:pStyle w:val="aff"/>
        <w:spacing w:beforeLines="0" w:before="0" w:afterLines="50" w:after="156" w:line="400" w:lineRule="exact"/>
        <w:rPr>
          <w:sz w:val="21"/>
        </w:rPr>
      </w:pPr>
      <w:r>
        <w:rPr>
          <w:rFonts w:hint="eastAsia"/>
          <w:sz w:val="21"/>
        </w:rPr>
        <w:t>图</w:t>
      </w:r>
      <w:r>
        <w:rPr>
          <w:sz w:val="21"/>
        </w:rPr>
        <w:t xml:space="preserve">4-4 </w:t>
      </w:r>
      <w:r>
        <w:rPr>
          <w:rFonts w:hint="eastAsia"/>
          <w:sz w:val="21"/>
        </w:rPr>
        <w:t>新闻类别效果图</w:t>
      </w:r>
    </w:p>
    <w:p w14:paraId="4369FE8E" w14:textId="77777777" w:rsidR="00FF79CC" w:rsidRDefault="00A07CBB">
      <w:pPr>
        <w:pStyle w:val="2"/>
        <w:ind w:left="818"/>
      </w:pPr>
      <w:bookmarkStart w:id="182" w:name="_Toc39763829"/>
      <w:bookmarkStart w:id="183" w:name="_Toc41001979"/>
      <w:r>
        <w:rPr>
          <w:rFonts w:hint="eastAsia"/>
        </w:rPr>
        <w:t>公告管理模块的实现</w:t>
      </w:r>
      <w:bookmarkEnd w:id="182"/>
      <w:bookmarkEnd w:id="183"/>
    </w:p>
    <w:p w14:paraId="545778BC" w14:textId="77777777" w:rsidR="00FF79CC" w:rsidRDefault="00A07CBB">
      <w:pPr>
        <w:pStyle w:val="3"/>
        <w:ind w:left="1200"/>
      </w:pPr>
      <w:bookmarkStart w:id="184" w:name="_Toc39763830"/>
      <w:bookmarkStart w:id="185" w:name="_Toc41001980"/>
      <w:r>
        <w:rPr>
          <w:rFonts w:hint="eastAsia"/>
        </w:rPr>
        <w:t>添加公告</w:t>
      </w:r>
      <w:bookmarkEnd w:id="184"/>
      <w:bookmarkEnd w:id="185"/>
    </w:p>
    <w:p w14:paraId="3ABF9465" w14:textId="77777777" w:rsidR="00FF79CC" w:rsidRDefault="00A07CBB">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r>
        <w:rPr>
          <w:rFonts w:hint="eastAsia"/>
        </w:rPr>
        <w:t>add</w:t>
      </w:r>
      <w:r>
        <w:t>Announcement</w:t>
      </w:r>
      <w:r>
        <w:rPr>
          <w:rFonts w:hint="eastAsia"/>
        </w:rPr>
        <w:t>接口存储到后端数据库中。</w:t>
      </w:r>
    </w:p>
    <w:p w14:paraId="62ACC732" w14:textId="77777777" w:rsidR="00FF79CC" w:rsidRDefault="00A07CBB">
      <w:pPr>
        <w:pStyle w:val="3"/>
        <w:ind w:left="1200"/>
      </w:pPr>
      <w:bookmarkStart w:id="186" w:name="_Toc41001981"/>
      <w:bookmarkStart w:id="187" w:name="_Toc39763831"/>
      <w:r>
        <w:rPr>
          <w:rFonts w:hint="eastAsia"/>
        </w:rPr>
        <w:t>删除公告</w:t>
      </w:r>
      <w:bookmarkEnd w:id="186"/>
      <w:bookmarkEnd w:id="187"/>
    </w:p>
    <w:p w14:paraId="1962C792" w14:textId="77777777" w:rsidR="00FF79CC" w:rsidRDefault="00A07CBB">
      <w:pPr>
        <w:pStyle w:val="a1"/>
        <w:ind w:firstLine="480"/>
      </w:pPr>
      <w:r>
        <w:rPr>
          <w:rFonts w:hint="eastAsia"/>
        </w:rPr>
        <w:t>在公告的展示</w:t>
      </w:r>
      <w:r>
        <w:rPr>
          <w:rFonts w:hint="eastAsia"/>
        </w:rPr>
        <w:t>列表中，管理员可删除不需要的公告，后端调用</w:t>
      </w:r>
      <w:r>
        <w:rPr>
          <w:rFonts w:hint="eastAsia"/>
        </w:rPr>
        <w:t>deleteAnnouncement</w:t>
      </w:r>
      <w:r>
        <w:rPr>
          <w:rFonts w:hint="eastAsia"/>
        </w:rPr>
        <w:t>接口，在校验公告存在后便可成功删除。</w:t>
      </w:r>
    </w:p>
    <w:p w14:paraId="7D8EEFEC" w14:textId="77777777" w:rsidR="00FF79CC" w:rsidRDefault="00A07CBB">
      <w:pPr>
        <w:pStyle w:val="3"/>
        <w:ind w:left="1200"/>
      </w:pPr>
      <w:bookmarkStart w:id="188" w:name="_Toc39763832"/>
      <w:bookmarkStart w:id="189" w:name="_Toc41001982"/>
      <w:r>
        <w:rPr>
          <w:rFonts w:hint="eastAsia"/>
        </w:rPr>
        <w:t>修改公告</w:t>
      </w:r>
      <w:bookmarkEnd w:id="188"/>
      <w:bookmarkEnd w:id="189"/>
    </w:p>
    <w:p w14:paraId="6F97204D" w14:textId="77777777" w:rsidR="00FF79CC" w:rsidRDefault="00A07CBB">
      <w:pPr>
        <w:pStyle w:val="a1"/>
        <w:ind w:firstLine="480"/>
      </w:pPr>
      <w:r>
        <w:rPr>
          <w:rFonts w:hint="eastAsia"/>
        </w:rPr>
        <w:t>对于发布有误的公告，管理员可在选怎对应的公告后，进行修改，在输入玩修改后的公告标题和公告内容后，前端校验长度是否符合要求，符合后发送给后台，后台调用</w:t>
      </w:r>
      <w:r>
        <w:t>updateAnnouncement</w:t>
      </w:r>
      <w:r>
        <w:rPr>
          <w:rFonts w:hint="eastAsia"/>
        </w:rPr>
        <w:t>接口更新后台数据库从而更新公告。</w:t>
      </w:r>
    </w:p>
    <w:p w14:paraId="13BF15A6" w14:textId="77777777" w:rsidR="00FF79CC" w:rsidRDefault="00A07CBB">
      <w:pPr>
        <w:pStyle w:val="3"/>
        <w:ind w:left="1200"/>
      </w:pPr>
      <w:bookmarkStart w:id="190" w:name="_Toc41001983"/>
      <w:bookmarkStart w:id="191" w:name="_Toc39763833"/>
      <w:r>
        <w:rPr>
          <w:rFonts w:hint="eastAsia"/>
        </w:rPr>
        <w:t>报名管理</w:t>
      </w:r>
      <w:bookmarkEnd w:id="190"/>
      <w:bookmarkEnd w:id="191"/>
    </w:p>
    <w:p w14:paraId="24AE3588" w14:textId="77777777" w:rsidR="00FF79CC" w:rsidRDefault="00A07CBB">
      <w:pPr>
        <w:pStyle w:val="a1"/>
        <w:ind w:firstLine="480"/>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-5</w:t>
      </w:r>
      <w:r>
        <w:rPr>
          <w:rFonts w:hint="eastAsia"/>
        </w:rPr>
        <w:t>所示。后台管理界面如图</w:t>
      </w:r>
      <w:r>
        <w:rPr>
          <w:rFonts w:hint="eastAsia"/>
        </w:rPr>
        <w:t>4</w:t>
      </w:r>
      <w:r>
        <w:t>-6</w:t>
      </w:r>
      <w:r>
        <w:rPr>
          <w:rFonts w:hint="eastAsia"/>
        </w:rPr>
        <w:t>所示。导出到</w:t>
      </w:r>
      <w:r>
        <w:rPr>
          <w:rFonts w:hint="eastAsia"/>
        </w:rPr>
        <w:t>Excel</w:t>
      </w:r>
      <w:r>
        <w:rPr>
          <w:rFonts w:hint="eastAsia"/>
        </w:rPr>
        <w:t>的效果如图</w:t>
      </w:r>
      <w:r>
        <w:rPr>
          <w:rFonts w:hint="eastAsia"/>
        </w:rPr>
        <w:t>4</w:t>
      </w:r>
      <w:r>
        <w:t>-7</w:t>
      </w:r>
      <w:r>
        <w:rPr>
          <w:rFonts w:hint="eastAsia"/>
        </w:rPr>
        <w:t>所示。</w:t>
      </w:r>
    </w:p>
    <w:p w14:paraId="4A486D09" w14:textId="77777777" w:rsidR="00FF79CC" w:rsidRDefault="00A07CBB">
      <w:pPr>
        <w:pStyle w:val="aff"/>
        <w:spacing w:before="156"/>
      </w:pPr>
      <w:r>
        <w:rPr>
          <w:noProof/>
        </w:rPr>
        <w:lastRenderedPageBreak/>
        <w:drawing>
          <wp:inline distT="0" distB="0" distL="0" distR="0" wp14:anchorId="6CF4B06E" wp14:editId="02215491">
            <wp:extent cx="2878455" cy="3341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2898679" cy="3364394"/>
                    </a:xfrm>
                    <a:prstGeom prst="rect">
                      <a:avLst/>
                    </a:prstGeom>
                  </pic:spPr>
                </pic:pic>
              </a:graphicData>
            </a:graphic>
          </wp:inline>
        </w:drawing>
      </w:r>
    </w:p>
    <w:p w14:paraId="578BC8D0" w14:textId="77777777" w:rsidR="00FF79CC" w:rsidRDefault="00A07CBB">
      <w:pPr>
        <w:pStyle w:val="aff"/>
        <w:spacing w:beforeLines="0" w:before="0" w:afterLines="50" w:after="156" w:line="400" w:lineRule="exact"/>
        <w:rPr>
          <w:sz w:val="21"/>
        </w:rPr>
      </w:pPr>
      <w:r>
        <w:rPr>
          <w:rFonts w:hint="eastAsia"/>
          <w:sz w:val="21"/>
        </w:rPr>
        <w:t>图</w:t>
      </w:r>
      <w:r>
        <w:rPr>
          <w:sz w:val="21"/>
        </w:rPr>
        <w:t xml:space="preserve">4-5 </w:t>
      </w:r>
      <w:r>
        <w:rPr>
          <w:rFonts w:hint="eastAsia"/>
          <w:sz w:val="21"/>
        </w:rPr>
        <w:t>公告端报名效果图</w:t>
      </w:r>
    </w:p>
    <w:p w14:paraId="28A3A589" w14:textId="77777777" w:rsidR="00FF79CC" w:rsidRDefault="00A07CBB">
      <w:pPr>
        <w:pStyle w:val="aff"/>
        <w:spacing w:before="156" w:after="312"/>
      </w:pPr>
      <w:r>
        <w:rPr>
          <w:noProof/>
        </w:rPr>
        <w:drawing>
          <wp:inline distT="0" distB="0" distL="0" distR="0" wp14:anchorId="53B5E1AB" wp14:editId="039F304C">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5274310" cy="1474470"/>
                    </a:xfrm>
                    <a:prstGeom prst="rect">
                      <a:avLst/>
                    </a:prstGeom>
                  </pic:spPr>
                </pic:pic>
              </a:graphicData>
            </a:graphic>
          </wp:inline>
        </w:drawing>
      </w:r>
    </w:p>
    <w:p w14:paraId="291247AC" w14:textId="77777777" w:rsidR="00FF79CC" w:rsidRDefault="00A07CBB">
      <w:pPr>
        <w:pStyle w:val="aff"/>
        <w:spacing w:beforeLines="0" w:before="0" w:afterLines="50" w:after="156" w:line="400" w:lineRule="exact"/>
        <w:rPr>
          <w:sz w:val="21"/>
        </w:rPr>
      </w:pPr>
      <w:r>
        <w:rPr>
          <w:rFonts w:hint="eastAsia"/>
          <w:sz w:val="21"/>
        </w:rPr>
        <w:t>图</w:t>
      </w:r>
      <w:r>
        <w:rPr>
          <w:sz w:val="21"/>
        </w:rPr>
        <w:t xml:space="preserve">4-6 </w:t>
      </w:r>
      <w:r>
        <w:rPr>
          <w:rFonts w:hint="eastAsia"/>
          <w:sz w:val="21"/>
        </w:rPr>
        <w:t>报名后台管理效果图</w:t>
      </w:r>
    </w:p>
    <w:p w14:paraId="3D544F3A" w14:textId="77777777" w:rsidR="00FF79CC" w:rsidRDefault="00A07CBB">
      <w:pPr>
        <w:pStyle w:val="aff"/>
        <w:spacing w:before="156" w:after="312"/>
      </w:pPr>
      <w:r>
        <w:rPr>
          <w:noProof/>
        </w:rPr>
        <w:drawing>
          <wp:inline distT="0" distB="0" distL="0" distR="0" wp14:anchorId="0D0C8F8E" wp14:editId="35EBFA0D">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3416300" cy="2247900"/>
                    </a:xfrm>
                    <a:prstGeom prst="rect">
                      <a:avLst/>
                    </a:prstGeom>
                  </pic:spPr>
                </pic:pic>
              </a:graphicData>
            </a:graphic>
          </wp:inline>
        </w:drawing>
      </w:r>
    </w:p>
    <w:p w14:paraId="66703152" w14:textId="77777777" w:rsidR="00FF79CC" w:rsidRDefault="00A07CBB">
      <w:pPr>
        <w:pStyle w:val="aff"/>
        <w:spacing w:beforeLines="0" w:before="0" w:afterLines="50" w:after="156" w:line="400" w:lineRule="exact"/>
        <w:rPr>
          <w:sz w:val="21"/>
        </w:rPr>
      </w:pPr>
      <w:r>
        <w:rPr>
          <w:rFonts w:hint="eastAsia"/>
          <w:sz w:val="21"/>
        </w:rPr>
        <w:t>图</w:t>
      </w:r>
      <w:r>
        <w:rPr>
          <w:sz w:val="21"/>
        </w:rPr>
        <w:t xml:space="preserve">4-7 </w:t>
      </w:r>
      <w:r>
        <w:rPr>
          <w:rFonts w:hint="eastAsia"/>
          <w:sz w:val="21"/>
        </w:rPr>
        <w:t>导出到</w:t>
      </w:r>
      <w:r>
        <w:rPr>
          <w:rFonts w:hint="eastAsia"/>
          <w:sz w:val="21"/>
        </w:rPr>
        <w:t>Excel</w:t>
      </w:r>
      <w:r>
        <w:rPr>
          <w:rFonts w:hint="eastAsia"/>
          <w:sz w:val="21"/>
        </w:rPr>
        <w:t>的效果图</w:t>
      </w:r>
    </w:p>
    <w:p w14:paraId="7920FB0A" w14:textId="77777777" w:rsidR="00FF79CC" w:rsidRDefault="00A07CBB">
      <w:pPr>
        <w:pStyle w:val="3"/>
        <w:ind w:left="1200"/>
      </w:pPr>
      <w:bookmarkStart w:id="192" w:name="_Toc41001984"/>
      <w:bookmarkStart w:id="193" w:name="_Toc39763834"/>
      <w:r>
        <w:rPr>
          <w:rFonts w:hint="eastAsia"/>
        </w:rPr>
        <w:lastRenderedPageBreak/>
        <w:t>类别管理</w:t>
      </w:r>
      <w:bookmarkEnd w:id="192"/>
      <w:bookmarkEnd w:id="193"/>
    </w:p>
    <w:p w14:paraId="014BB030" w14:textId="77777777" w:rsidR="00FF79CC" w:rsidRDefault="00A07CBB">
      <w:pPr>
        <w:pStyle w:val="a1"/>
        <w:ind w:firstLine="480"/>
      </w:pPr>
      <w:r>
        <w:rPr>
          <w:rFonts w:hint="eastAsia"/>
        </w:rPr>
        <w:t>这个是需要设置公告的属性，一样的指定颜色区分类别，然后需要再新增公告类别时就要指定好改类</w:t>
      </w:r>
      <w:r>
        <w:rPr>
          <w:rFonts w:hint="eastAsia"/>
        </w:rPr>
        <w:t>别在被选择后是否需要报名。后端调用相应的接口去处理。</w:t>
      </w:r>
    </w:p>
    <w:p w14:paraId="4FB2D729" w14:textId="77777777" w:rsidR="00FF79CC" w:rsidRDefault="00A07CBB">
      <w:pPr>
        <w:pStyle w:val="2"/>
        <w:ind w:left="818"/>
      </w:pPr>
      <w:bookmarkStart w:id="194" w:name="_Toc39763835"/>
      <w:bookmarkStart w:id="195" w:name="_Toc41001985"/>
      <w:r>
        <w:rPr>
          <w:rFonts w:hint="eastAsia"/>
        </w:rPr>
        <w:t>讨论区管理模块的实现</w:t>
      </w:r>
      <w:bookmarkEnd w:id="194"/>
      <w:bookmarkEnd w:id="195"/>
    </w:p>
    <w:p w14:paraId="1AF522CE" w14:textId="77777777" w:rsidR="00FF79CC" w:rsidRDefault="00A07CBB">
      <w:pPr>
        <w:pStyle w:val="3"/>
        <w:ind w:left="1200"/>
      </w:pPr>
      <w:bookmarkStart w:id="196" w:name="_Toc39763836"/>
      <w:bookmarkStart w:id="197" w:name="_Toc41001986"/>
      <w:r>
        <w:rPr>
          <w:rFonts w:hint="eastAsia"/>
        </w:rPr>
        <w:t>添加帖子</w:t>
      </w:r>
      <w:bookmarkEnd w:id="196"/>
      <w:bookmarkEnd w:id="197"/>
    </w:p>
    <w:p w14:paraId="4944EEC9" w14:textId="77777777" w:rsidR="00FF79CC" w:rsidRDefault="00A07CBB">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r>
        <w:rPr>
          <w:rFonts w:hint="eastAsia"/>
        </w:rPr>
        <w:t>addPost</w:t>
      </w:r>
      <w:r>
        <w:rPr>
          <w:rFonts w:hint="eastAsia"/>
        </w:rPr>
        <w:t>接口将数据存入到数据库中，发表帖子成功后，会回到帖子列表页面，添加帖子的界面如图</w:t>
      </w:r>
      <w:r>
        <w:rPr>
          <w:rFonts w:hint="eastAsia"/>
        </w:rPr>
        <w:t>4</w:t>
      </w:r>
      <w:r>
        <w:t>-8</w:t>
      </w:r>
      <w:r>
        <w:rPr>
          <w:rFonts w:hint="eastAsia"/>
        </w:rPr>
        <w:t>所示。</w:t>
      </w:r>
    </w:p>
    <w:p w14:paraId="74896677" w14:textId="77777777" w:rsidR="00FF79CC" w:rsidRDefault="00A07CBB">
      <w:pPr>
        <w:pStyle w:val="aff"/>
        <w:spacing w:before="156" w:after="312"/>
      </w:pPr>
      <w:r>
        <w:rPr>
          <w:noProof/>
        </w:rPr>
        <w:drawing>
          <wp:inline distT="0" distB="0" distL="0" distR="0" wp14:anchorId="38E498CB" wp14:editId="34C675F2">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0"/>
                    <a:stretch>
                      <a:fillRect/>
                    </a:stretch>
                  </pic:blipFill>
                  <pic:spPr>
                    <a:xfrm>
                      <a:off x="0" y="0"/>
                      <a:ext cx="3283401" cy="4447024"/>
                    </a:xfrm>
                    <a:prstGeom prst="rect">
                      <a:avLst/>
                    </a:prstGeom>
                  </pic:spPr>
                </pic:pic>
              </a:graphicData>
            </a:graphic>
          </wp:inline>
        </w:drawing>
      </w:r>
    </w:p>
    <w:p w14:paraId="562CCE14" w14:textId="77777777" w:rsidR="00FF79CC" w:rsidRDefault="00A07CBB">
      <w:pPr>
        <w:pStyle w:val="aff"/>
        <w:spacing w:beforeLines="0" w:before="0" w:afterLines="50" w:after="156" w:line="400" w:lineRule="exact"/>
        <w:rPr>
          <w:sz w:val="21"/>
        </w:rPr>
      </w:pPr>
      <w:r>
        <w:rPr>
          <w:rFonts w:hint="eastAsia"/>
          <w:sz w:val="21"/>
        </w:rPr>
        <w:t>图</w:t>
      </w:r>
      <w:r>
        <w:rPr>
          <w:sz w:val="21"/>
        </w:rPr>
        <w:t xml:space="preserve">4-8 </w:t>
      </w:r>
      <w:r>
        <w:rPr>
          <w:rFonts w:hint="eastAsia"/>
          <w:sz w:val="21"/>
        </w:rPr>
        <w:t>公众号端发表帖子效果图</w:t>
      </w:r>
    </w:p>
    <w:p w14:paraId="0FEAB002" w14:textId="77777777" w:rsidR="00FF79CC" w:rsidRDefault="00A07CBB">
      <w:pPr>
        <w:pStyle w:val="3"/>
        <w:ind w:left="1200"/>
      </w:pPr>
      <w:bookmarkStart w:id="198" w:name="_Toc41001987"/>
      <w:bookmarkStart w:id="199" w:name="_Toc39763837"/>
      <w:r>
        <w:rPr>
          <w:rFonts w:hint="eastAsia"/>
        </w:rPr>
        <w:t>删除帖子</w:t>
      </w:r>
      <w:bookmarkEnd w:id="198"/>
      <w:bookmarkEnd w:id="199"/>
    </w:p>
    <w:p w14:paraId="396EEEEE" w14:textId="77777777" w:rsidR="00FF79CC" w:rsidRDefault="00A07CBB">
      <w:pPr>
        <w:pStyle w:val="a1"/>
        <w:ind w:firstLine="480"/>
      </w:pPr>
      <w:r>
        <w:rPr>
          <w:rFonts w:hint="eastAsia"/>
        </w:rPr>
        <w:t>（</w:t>
      </w:r>
      <w:r>
        <w:rPr>
          <w:rFonts w:hint="eastAsia"/>
        </w:rPr>
        <w:t>1</w:t>
      </w:r>
      <w:r>
        <w:rPr>
          <w:rFonts w:hint="eastAsia"/>
        </w:rPr>
        <w:t>）用户删除</w:t>
      </w:r>
    </w:p>
    <w:p w14:paraId="6FD0EEC2" w14:textId="77777777" w:rsidR="00FF79CC" w:rsidRDefault="00A07CBB">
      <w:pPr>
        <w:pStyle w:val="a1"/>
        <w:ind w:firstLine="480"/>
      </w:pPr>
      <w:r>
        <w:rPr>
          <w:rFonts w:hint="eastAsia"/>
        </w:rPr>
        <w:t>用户可以删除自己发布的帖子，在帖子详情页面便可点击删除，在确定好删</w:t>
      </w:r>
      <w:r>
        <w:rPr>
          <w:rFonts w:hint="eastAsia"/>
        </w:rPr>
        <w:lastRenderedPageBreak/>
        <w:t>除后，便可成功删除。</w:t>
      </w:r>
    </w:p>
    <w:p w14:paraId="3D648190" w14:textId="77777777" w:rsidR="00FF79CC" w:rsidRDefault="00A07CBB">
      <w:pPr>
        <w:pStyle w:val="a1"/>
        <w:ind w:firstLine="480"/>
      </w:pPr>
      <w:r>
        <w:rPr>
          <w:rFonts w:hint="eastAsia"/>
        </w:rPr>
        <w:t>（</w:t>
      </w:r>
      <w:r>
        <w:rPr>
          <w:rFonts w:hint="eastAsia"/>
        </w:rPr>
        <w:t>2</w:t>
      </w:r>
      <w:r>
        <w:rPr>
          <w:rFonts w:hint="eastAsia"/>
        </w:rPr>
        <w:t>）管理员删除</w:t>
      </w:r>
    </w:p>
    <w:p w14:paraId="53CB392B" w14:textId="77777777" w:rsidR="00FF79CC" w:rsidRDefault="00A07CBB">
      <w:pPr>
        <w:pStyle w:val="a1"/>
        <w:ind w:firstLine="480"/>
      </w:pPr>
      <w:r>
        <w:rPr>
          <w:rFonts w:hint="eastAsia"/>
        </w:rPr>
        <w:t>对于用户举报过的帖子，管理员在核实后便会在后台删除相应的帖子。</w:t>
      </w:r>
    </w:p>
    <w:p w14:paraId="365D07E1" w14:textId="77777777" w:rsidR="00FF79CC" w:rsidRDefault="00A07CBB">
      <w:pPr>
        <w:pStyle w:val="a1"/>
        <w:ind w:firstLine="480"/>
      </w:pPr>
      <w:r>
        <w:rPr>
          <w:rFonts w:hint="eastAsia"/>
        </w:rPr>
        <w:t>上面两种删除都是调用的后端</w:t>
      </w:r>
      <w:r>
        <w:rPr>
          <w:rFonts w:hint="eastAsia"/>
        </w:rPr>
        <w:t>deletePost</w:t>
      </w:r>
      <w:r>
        <w:rPr>
          <w:rFonts w:hint="eastAsia"/>
        </w:rPr>
        <w:t>接口，后端会校验帖子是否存在，通过校验后便会将帖子的状态设置为死亡，即删除帖子。</w:t>
      </w:r>
    </w:p>
    <w:p w14:paraId="2A0413BD" w14:textId="77777777" w:rsidR="00FF79CC" w:rsidRDefault="00A07CBB">
      <w:pPr>
        <w:pStyle w:val="3"/>
        <w:ind w:left="1200"/>
      </w:pPr>
      <w:bookmarkStart w:id="200" w:name="_Toc41001988"/>
      <w:bookmarkStart w:id="201" w:name="_Toc39763838"/>
      <w:r>
        <w:rPr>
          <w:rFonts w:hint="eastAsia"/>
        </w:rPr>
        <w:t>修改帖子</w:t>
      </w:r>
      <w:bookmarkEnd w:id="200"/>
      <w:bookmarkEnd w:id="201"/>
    </w:p>
    <w:p w14:paraId="7975FAB2" w14:textId="77777777" w:rsidR="00FF79CC" w:rsidRDefault="00A07CBB">
      <w:pPr>
        <w:pStyle w:val="a1"/>
        <w:ind w:firstLine="480"/>
      </w:pPr>
      <w:r>
        <w:rPr>
          <w:rFonts w:hint="eastAsia"/>
        </w:rPr>
        <w:t>用户可以修改自己的发布的帖子，对应的变动帖子标题、内容和帖子标签后，前端会校验，通过校验后将数据发送给后端，后端调用</w:t>
      </w:r>
      <w:r>
        <w:rPr>
          <w:rFonts w:hint="eastAsia"/>
        </w:rPr>
        <w:t>updatePost</w:t>
      </w:r>
      <w:r>
        <w:rPr>
          <w:rFonts w:hint="eastAsia"/>
        </w:rPr>
        <w:t>接口修改数据中的帖子的数据。</w:t>
      </w:r>
    </w:p>
    <w:p w14:paraId="3E1F71FB" w14:textId="77777777" w:rsidR="00FF79CC" w:rsidRDefault="00A07CBB">
      <w:pPr>
        <w:pStyle w:val="3"/>
        <w:ind w:left="1200"/>
      </w:pPr>
      <w:bookmarkStart w:id="202" w:name="_Toc41001989"/>
      <w:bookmarkStart w:id="203" w:name="_Toc39763839"/>
      <w:r>
        <w:rPr>
          <w:rFonts w:hint="eastAsia"/>
        </w:rPr>
        <w:t>标签管理</w:t>
      </w:r>
      <w:bookmarkEnd w:id="202"/>
      <w:bookmarkEnd w:id="203"/>
    </w:p>
    <w:p w14:paraId="576472A3" w14:textId="77777777" w:rsidR="00FF79CC" w:rsidRDefault="00A07CBB">
      <w:pPr>
        <w:pStyle w:val="a1"/>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438EC9DB" w14:textId="77777777" w:rsidR="00FF79CC" w:rsidRDefault="00A07CBB">
      <w:pPr>
        <w:pStyle w:val="afff0"/>
      </w:pPr>
      <w:r>
        <w:rPr>
          <w:rFonts w:hint="eastAsia"/>
        </w:rPr>
        <w:t xml:space="preserve">// </w:t>
      </w:r>
      <w:r>
        <w:rPr>
          <w:rFonts w:hint="eastAsia"/>
        </w:rPr>
        <w:t>获取全部有效标签</w:t>
      </w:r>
    </w:p>
    <w:p w14:paraId="57E2ACF3" w14:textId="77777777" w:rsidR="00FF79CC" w:rsidRDefault="00A07CBB">
      <w:pPr>
        <w:pStyle w:val="afff0"/>
      </w:pPr>
      <w:r>
        <w:t>List&lt;Label&gt; list = labelService.findLabelListByLabelId(null);</w:t>
      </w:r>
    </w:p>
    <w:p w14:paraId="2E11D0AD" w14:textId="77777777" w:rsidR="00FF79CC" w:rsidRDefault="00A07CBB">
      <w:pPr>
        <w:pStyle w:val="afff0"/>
      </w:pPr>
      <w:r>
        <w:t>Collections.sort(list, new Comparator&lt;Label&gt;() {</w:t>
      </w:r>
    </w:p>
    <w:p w14:paraId="7C7F53FC" w14:textId="77777777" w:rsidR="00FF79CC" w:rsidRDefault="00A07CBB">
      <w:pPr>
        <w:pStyle w:val="afff0"/>
      </w:pPr>
      <w:r>
        <w:t xml:space="preserve">    @Override</w:t>
      </w:r>
    </w:p>
    <w:p w14:paraId="3BC5F444" w14:textId="77777777" w:rsidR="00FF79CC" w:rsidRDefault="00A07CBB">
      <w:pPr>
        <w:pStyle w:val="afff0"/>
      </w:pPr>
      <w:r>
        <w:t xml:space="preserve">    public int compare(Label a, Label b) {</w:t>
      </w:r>
    </w:p>
    <w:p w14:paraId="3438A926" w14:textId="77777777" w:rsidR="00FF79CC" w:rsidRDefault="00A07CBB">
      <w:pPr>
        <w:pStyle w:val="afff0"/>
      </w:pPr>
      <w:r>
        <w:t xml:space="preserve">        Long ans = a.getFlag() - b.getFlag();</w:t>
      </w:r>
    </w:p>
    <w:p w14:paraId="7CBDE57A" w14:textId="77777777" w:rsidR="00FF79CC" w:rsidRDefault="00A07CBB">
      <w:pPr>
        <w:pStyle w:val="afff0"/>
      </w:pPr>
      <w:r>
        <w:t xml:space="preserve">        return ans.intValue();</w:t>
      </w:r>
    </w:p>
    <w:p w14:paraId="1C196EE3" w14:textId="77777777" w:rsidR="00FF79CC" w:rsidRDefault="00A07CBB">
      <w:pPr>
        <w:pStyle w:val="afff0"/>
      </w:pPr>
      <w:r>
        <w:t xml:space="preserve">    }</w:t>
      </w:r>
    </w:p>
    <w:p w14:paraId="16BFADCB" w14:textId="77777777" w:rsidR="00FF79CC" w:rsidRDefault="00A07CBB">
      <w:pPr>
        <w:pStyle w:val="afff0"/>
      </w:pPr>
      <w:r>
        <w:rPr>
          <w:rFonts w:hint="eastAsia"/>
        </w:rPr>
        <w:t>}); //</w:t>
      </w:r>
      <w:r>
        <w:rPr>
          <w:rFonts w:hint="eastAsia"/>
        </w:rPr>
        <w:t>从小到大排序</w:t>
      </w:r>
    </w:p>
    <w:p w14:paraId="527B087B" w14:textId="77777777" w:rsidR="00FF79CC" w:rsidRDefault="00A07CBB">
      <w:pPr>
        <w:pStyle w:val="afff0"/>
      </w:pPr>
      <w:r>
        <w:t>long flag = list.size();</w:t>
      </w:r>
    </w:p>
    <w:p w14:paraId="55013850" w14:textId="77777777" w:rsidR="00FF79CC" w:rsidRDefault="00A07CBB">
      <w:pPr>
        <w:pStyle w:val="afff0"/>
      </w:pPr>
      <w:r>
        <w:t>for (int i = 0 ; i &lt; list.size() ; ++ i) {</w:t>
      </w:r>
    </w:p>
    <w:p w14:paraId="2ADA48E7" w14:textId="77777777" w:rsidR="00FF79CC" w:rsidRDefault="00A07CBB">
      <w:pPr>
        <w:pStyle w:val="afff0"/>
      </w:pPr>
      <w:r>
        <w:t xml:space="preserve">    if (list.get(i).getFlag() != i) {</w:t>
      </w:r>
    </w:p>
    <w:p w14:paraId="132B98B7" w14:textId="77777777" w:rsidR="00FF79CC" w:rsidRDefault="00A07CBB">
      <w:pPr>
        <w:pStyle w:val="afff0"/>
      </w:pPr>
      <w:r>
        <w:t xml:space="preserve">        fla</w:t>
      </w:r>
      <w:r>
        <w:t>g = i;</w:t>
      </w:r>
    </w:p>
    <w:p w14:paraId="0A8E734F" w14:textId="77777777" w:rsidR="00FF79CC" w:rsidRDefault="00A07CBB">
      <w:pPr>
        <w:pStyle w:val="afff0"/>
      </w:pPr>
      <w:r>
        <w:t xml:space="preserve">        break;</w:t>
      </w:r>
    </w:p>
    <w:p w14:paraId="15EA547A" w14:textId="77777777" w:rsidR="00FF79CC" w:rsidRDefault="00A07CBB">
      <w:pPr>
        <w:pStyle w:val="afff0"/>
      </w:pPr>
      <w:r>
        <w:t xml:space="preserve">    }</w:t>
      </w:r>
    </w:p>
    <w:p w14:paraId="59B77754" w14:textId="77777777" w:rsidR="00FF79CC" w:rsidRDefault="00A07CBB">
      <w:pPr>
        <w:pStyle w:val="afff0"/>
      </w:pPr>
      <w:r>
        <w:rPr>
          <w:rFonts w:hint="eastAsia"/>
        </w:rPr>
        <w:t xml:space="preserve">} // </w:t>
      </w:r>
      <w:r>
        <w:rPr>
          <w:rFonts w:hint="eastAsia"/>
        </w:rPr>
        <w:t>取最小未使用的标志位</w:t>
      </w:r>
    </w:p>
    <w:p w14:paraId="6E69B564" w14:textId="77777777" w:rsidR="00FF79CC" w:rsidRDefault="00A07CBB">
      <w:pPr>
        <w:pStyle w:val="3"/>
        <w:ind w:left="1200"/>
      </w:pPr>
      <w:bookmarkStart w:id="204" w:name="_Toc39763840"/>
      <w:bookmarkStart w:id="205" w:name="_Toc41001990"/>
      <w:r>
        <w:rPr>
          <w:rFonts w:hint="eastAsia"/>
        </w:rPr>
        <w:t>评论管理</w:t>
      </w:r>
      <w:bookmarkEnd w:id="204"/>
      <w:bookmarkEnd w:id="205"/>
    </w:p>
    <w:p w14:paraId="6860C266" w14:textId="77777777" w:rsidR="00FF79CC" w:rsidRDefault="00A07CBB">
      <w:pPr>
        <w:pStyle w:val="a1"/>
        <w:ind w:firstLine="480"/>
      </w:pPr>
      <w:r>
        <w:rPr>
          <w:rFonts w:hint="eastAsia"/>
        </w:rPr>
        <w:t>（</w:t>
      </w:r>
      <w:r>
        <w:rPr>
          <w:rFonts w:hint="eastAsia"/>
        </w:rPr>
        <w:t>1</w:t>
      </w:r>
      <w:r>
        <w:rPr>
          <w:rFonts w:hint="eastAsia"/>
        </w:rPr>
        <w:t>）评论帖子：公众号用户在评论区对任意帖子可进行评论。</w:t>
      </w:r>
    </w:p>
    <w:p w14:paraId="630EB3AC" w14:textId="77777777" w:rsidR="00FF79CC" w:rsidRDefault="00A07CBB">
      <w:pPr>
        <w:pStyle w:val="a1"/>
        <w:ind w:firstLine="480"/>
      </w:pPr>
      <w:r>
        <w:rPr>
          <w:rFonts w:hint="eastAsia"/>
        </w:rPr>
        <w:t>（</w:t>
      </w:r>
      <w:r>
        <w:rPr>
          <w:rFonts w:hint="eastAsia"/>
        </w:rPr>
        <w:t>2</w:t>
      </w:r>
      <w:r>
        <w:rPr>
          <w:rFonts w:hint="eastAsia"/>
        </w:rPr>
        <w:t>）回复评论：用户在帖子下面的评论中还可以相互回复。</w:t>
      </w:r>
    </w:p>
    <w:p w14:paraId="460FA78C" w14:textId="77777777" w:rsidR="00FF79CC" w:rsidRDefault="00A07CBB">
      <w:pPr>
        <w:pStyle w:val="a1"/>
        <w:ind w:firstLine="480"/>
      </w:pPr>
      <w:r>
        <w:rPr>
          <w:rFonts w:hint="eastAsia"/>
        </w:rPr>
        <w:t>这两种情况调用同一个后端接口，不同的是传递参数，参数不同表示的情况也不同，从而将对应的数据存入数据库中。评论管理的时序图如图</w:t>
      </w:r>
      <w:r>
        <w:rPr>
          <w:rFonts w:hint="eastAsia"/>
        </w:rPr>
        <w:t>4</w:t>
      </w:r>
      <w:r>
        <w:t>-9</w:t>
      </w:r>
      <w:r>
        <w:rPr>
          <w:rFonts w:hint="eastAsia"/>
        </w:rPr>
        <w:t>所示。</w:t>
      </w:r>
    </w:p>
    <w:p w14:paraId="619B8C6F" w14:textId="77777777" w:rsidR="00FF79CC" w:rsidRDefault="00A07CBB">
      <w:pPr>
        <w:pStyle w:val="aff"/>
        <w:spacing w:before="156"/>
      </w:pPr>
      <w:r>
        <w:rPr>
          <w:rFonts w:hint="eastAsia"/>
          <w:noProof/>
        </w:rPr>
        <w:lastRenderedPageBreak/>
        <w:drawing>
          <wp:inline distT="0" distB="0" distL="0" distR="0" wp14:anchorId="3CA7825B" wp14:editId="0140B4CE">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276771B7" w14:textId="77777777" w:rsidR="00FF79CC" w:rsidRDefault="00A07CBB">
      <w:pPr>
        <w:pStyle w:val="aff"/>
        <w:spacing w:beforeLines="0" w:before="0" w:afterLines="50" w:after="156" w:line="400" w:lineRule="exact"/>
        <w:rPr>
          <w:sz w:val="21"/>
        </w:rPr>
      </w:pPr>
      <w:r>
        <w:rPr>
          <w:rFonts w:hint="eastAsia"/>
          <w:sz w:val="21"/>
        </w:rPr>
        <w:t>图</w:t>
      </w:r>
      <w:r>
        <w:rPr>
          <w:sz w:val="21"/>
        </w:rPr>
        <w:t xml:space="preserve">4-9 </w:t>
      </w:r>
      <w:r>
        <w:rPr>
          <w:rFonts w:hint="eastAsia"/>
          <w:sz w:val="21"/>
        </w:rPr>
        <w:t>评论管理的时序图</w:t>
      </w:r>
    </w:p>
    <w:p w14:paraId="468248D4" w14:textId="77777777" w:rsidR="00FF79CC" w:rsidRDefault="00A07CBB">
      <w:pPr>
        <w:pStyle w:val="2"/>
        <w:ind w:left="818"/>
      </w:pPr>
      <w:bookmarkStart w:id="206" w:name="_Toc41001991"/>
      <w:bookmarkStart w:id="207" w:name="_Toc39763841"/>
      <w:r>
        <w:rPr>
          <w:rFonts w:hint="eastAsia"/>
        </w:rPr>
        <w:t>值班管理模块的实现</w:t>
      </w:r>
      <w:bookmarkEnd w:id="206"/>
      <w:bookmarkEnd w:id="207"/>
    </w:p>
    <w:p w14:paraId="0F30D492" w14:textId="77777777" w:rsidR="00FF79CC" w:rsidRDefault="00A07CBB">
      <w:pPr>
        <w:pStyle w:val="a1"/>
        <w:ind w:firstLine="480"/>
      </w:pPr>
      <w:r>
        <w:rPr>
          <w:rFonts w:hint="eastAsia"/>
        </w:rPr>
        <w:t>（</w:t>
      </w:r>
      <w:r>
        <w:t>1</w:t>
      </w:r>
      <w:r>
        <w:rPr>
          <w:rFonts w:hint="eastAsia"/>
        </w:rPr>
        <w:t>）添加值班：</w:t>
      </w:r>
      <w:r>
        <w:rPr>
          <w:rFonts w:hint="eastAsia"/>
          <w:szCs w:val="24"/>
        </w:rPr>
        <w:t>管理员点进后端添加值班页面，安排对应的值班人员和值班周期，后端调用</w:t>
      </w:r>
      <w:r>
        <w:rPr>
          <w:rFonts w:hint="eastAsia"/>
          <w:szCs w:val="24"/>
        </w:rPr>
        <w:t>addOnDuty</w:t>
      </w:r>
      <w:r>
        <w:rPr>
          <w:rFonts w:hint="eastAsia"/>
          <w:szCs w:val="24"/>
        </w:rPr>
        <w:t>接口处理加入到数据库中。</w:t>
      </w:r>
    </w:p>
    <w:p w14:paraId="5F579990" w14:textId="77777777" w:rsidR="00FF79CC" w:rsidRDefault="00A07CBB">
      <w:pPr>
        <w:pStyle w:val="a1"/>
        <w:ind w:firstLine="480"/>
      </w:pPr>
      <w:r>
        <w:rPr>
          <w:rFonts w:hint="eastAsia"/>
        </w:rPr>
        <w:t>（</w:t>
      </w:r>
      <w:r>
        <w:t>2</w:t>
      </w:r>
      <w:r>
        <w:rPr>
          <w:rFonts w:hint="eastAsia"/>
        </w:rPr>
        <w:t>）删除值班：管理员会删除错误的值班信息情况。</w:t>
      </w:r>
    </w:p>
    <w:p w14:paraId="3EAB0FD1" w14:textId="77777777" w:rsidR="00FF79CC" w:rsidRDefault="00A07CBB">
      <w:pPr>
        <w:pStyle w:val="a1"/>
        <w:ind w:firstLine="480"/>
      </w:pPr>
      <w:r>
        <w:rPr>
          <w:rFonts w:hint="eastAsia"/>
        </w:rPr>
        <w:t>（</w:t>
      </w:r>
      <w:r>
        <w:t>3</w:t>
      </w:r>
      <w:r>
        <w:rPr>
          <w:rFonts w:hint="eastAsia"/>
        </w:rPr>
        <w:t>）修改值班：管理员在后台页面修改相应的值班信息，比如值班周期或者是值班人员的变动，后台调用</w:t>
      </w:r>
      <w:r>
        <w:rPr>
          <w:rFonts w:hint="eastAsia"/>
        </w:rPr>
        <w:t>update</w:t>
      </w:r>
      <w:r>
        <w:t>OnDuty</w:t>
      </w:r>
      <w:r>
        <w:rPr>
          <w:rFonts w:hint="eastAsia"/>
        </w:rPr>
        <w:t>处理。</w:t>
      </w:r>
    </w:p>
    <w:p w14:paraId="438A8AFC" w14:textId="77777777" w:rsidR="00FF79CC" w:rsidRDefault="00A07CBB">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r>
        <w:rPr>
          <w:rFonts w:hint="eastAsia"/>
        </w:rPr>
        <w:t>selectOnDuty</w:t>
      </w:r>
      <w:r>
        <w:rPr>
          <w:rFonts w:hint="eastAsia"/>
        </w:rPr>
        <w:t>处理。查询值班的时序图如图</w:t>
      </w:r>
      <w:r>
        <w:rPr>
          <w:rFonts w:hint="eastAsia"/>
        </w:rPr>
        <w:t>4</w:t>
      </w:r>
      <w:r>
        <w:t>-10</w:t>
      </w:r>
      <w:r>
        <w:rPr>
          <w:rFonts w:hint="eastAsia"/>
        </w:rPr>
        <w:t>所示。</w:t>
      </w:r>
    </w:p>
    <w:p w14:paraId="3502B905" w14:textId="77777777" w:rsidR="00FF79CC" w:rsidRDefault="00A07CBB">
      <w:pPr>
        <w:pStyle w:val="aff"/>
        <w:spacing w:before="156"/>
      </w:pPr>
      <w:r>
        <w:rPr>
          <w:rFonts w:hint="eastAsia"/>
          <w:noProof/>
        </w:rPr>
        <w:lastRenderedPageBreak/>
        <w:drawing>
          <wp:inline distT="0" distB="0" distL="0" distR="0" wp14:anchorId="2A64EAD9" wp14:editId="7C926085">
            <wp:extent cx="4853940" cy="2519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4480B5A1" w14:textId="77777777" w:rsidR="00FF79CC" w:rsidRDefault="00A07CBB">
      <w:pPr>
        <w:pStyle w:val="aff"/>
        <w:spacing w:beforeLines="0" w:before="0" w:afterLines="50" w:after="156" w:line="400" w:lineRule="exact"/>
        <w:rPr>
          <w:sz w:val="21"/>
        </w:rPr>
      </w:pPr>
      <w:r>
        <w:rPr>
          <w:rFonts w:hint="eastAsia"/>
          <w:sz w:val="21"/>
        </w:rPr>
        <w:t>图</w:t>
      </w:r>
      <w:r>
        <w:rPr>
          <w:sz w:val="21"/>
        </w:rPr>
        <w:t xml:space="preserve">4-10 </w:t>
      </w:r>
      <w:r>
        <w:rPr>
          <w:rFonts w:hint="eastAsia"/>
          <w:sz w:val="21"/>
        </w:rPr>
        <w:t>查询值班的时序图</w:t>
      </w:r>
    </w:p>
    <w:p w14:paraId="18C4BFE7" w14:textId="77777777" w:rsidR="00FF79CC" w:rsidRDefault="00A07CBB">
      <w:pPr>
        <w:pStyle w:val="2"/>
        <w:ind w:left="818"/>
      </w:pPr>
      <w:bookmarkStart w:id="208" w:name="_Toc41001992"/>
      <w:bookmarkStart w:id="209" w:name="_Toc39763842"/>
      <w:r>
        <w:rPr>
          <w:rFonts w:hint="eastAsia"/>
        </w:rPr>
        <w:t>友链管理模块的实现</w:t>
      </w:r>
      <w:bookmarkEnd w:id="208"/>
      <w:bookmarkEnd w:id="209"/>
    </w:p>
    <w:p w14:paraId="4F02AF4C" w14:textId="77777777" w:rsidR="00FF79CC" w:rsidRDefault="00A07CBB">
      <w:pPr>
        <w:pStyle w:val="a1"/>
        <w:ind w:firstLine="480"/>
        <w:rPr>
          <w:szCs w:val="24"/>
        </w:rPr>
      </w:pPr>
      <w:r>
        <w:rPr>
          <w:rFonts w:hint="eastAsia"/>
        </w:rPr>
        <w:t>（</w:t>
      </w:r>
      <w:r>
        <w:t>1</w:t>
      </w:r>
      <w:r>
        <w:rPr>
          <w:rFonts w:hint="eastAsia"/>
        </w:rPr>
        <w:t>）添加友链：</w:t>
      </w:r>
      <w:r>
        <w:rPr>
          <w:rFonts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w:t>
      </w:r>
      <w:r>
        <w:rPr>
          <w:rFonts w:hint="eastAsia"/>
          <w:szCs w:val="24"/>
        </w:rPr>
        <w:t>addFriendUrl</w:t>
      </w:r>
      <w:r>
        <w:rPr>
          <w:rFonts w:hint="eastAsia"/>
          <w:szCs w:val="24"/>
        </w:rPr>
        <w:t>接口添加到数据中去。添加友链的时序图如图</w:t>
      </w:r>
      <w:r>
        <w:rPr>
          <w:rFonts w:hint="eastAsia"/>
          <w:szCs w:val="24"/>
        </w:rPr>
        <w:t>4</w:t>
      </w:r>
      <w:r>
        <w:rPr>
          <w:szCs w:val="24"/>
        </w:rPr>
        <w:t>-11</w:t>
      </w:r>
      <w:r>
        <w:rPr>
          <w:rFonts w:hint="eastAsia"/>
          <w:szCs w:val="24"/>
        </w:rPr>
        <w:t>所示。添加友链的</w:t>
      </w:r>
      <w:r>
        <w:rPr>
          <w:rFonts w:hint="eastAsia"/>
          <w:szCs w:val="24"/>
        </w:rPr>
        <w:t>界面如图</w:t>
      </w:r>
      <w:r>
        <w:rPr>
          <w:rFonts w:hint="eastAsia"/>
          <w:szCs w:val="24"/>
        </w:rPr>
        <w:t>4</w:t>
      </w:r>
      <w:r>
        <w:rPr>
          <w:szCs w:val="24"/>
        </w:rPr>
        <w:t>-12</w:t>
      </w:r>
      <w:r>
        <w:rPr>
          <w:rFonts w:hint="eastAsia"/>
          <w:szCs w:val="24"/>
        </w:rPr>
        <w:t>所示。</w:t>
      </w:r>
    </w:p>
    <w:p w14:paraId="350BE129" w14:textId="77777777" w:rsidR="00FF79CC" w:rsidRDefault="00A07CBB">
      <w:pPr>
        <w:pStyle w:val="aff"/>
        <w:spacing w:before="156"/>
      </w:pPr>
      <w:r>
        <w:rPr>
          <w:rFonts w:hint="eastAsia"/>
          <w:noProof/>
        </w:rPr>
        <w:drawing>
          <wp:inline distT="0" distB="0" distL="0" distR="0" wp14:anchorId="168DC3EB" wp14:editId="57A1D853">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23C9A09D" w14:textId="77777777" w:rsidR="00FF79CC" w:rsidRDefault="00A07CBB">
      <w:pPr>
        <w:pStyle w:val="aff"/>
        <w:spacing w:beforeLines="0" w:before="0" w:afterLines="50" w:after="156" w:line="400" w:lineRule="exact"/>
        <w:rPr>
          <w:sz w:val="21"/>
        </w:rPr>
      </w:pPr>
      <w:r>
        <w:rPr>
          <w:rFonts w:hint="eastAsia"/>
          <w:sz w:val="21"/>
        </w:rPr>
        <w:t>图</w:t>
      </w:r>
      <w:r>
        <w:rPr>
          <w:sz w:val="21"/>
        </w:rPr>
        <w:t xml:space="preserve">4-11 </w:t>
      </w:r>
      <w:r>
        <w:rPr>
          <w:rFonts w:hint="eastAsia"/>
          <w:sz w:val="21"/>
        </w:rPr>
        <w:t>添加友链的时序图</w:t>
      </w:r>
    </w:p>
    <w:p w14:paraId="09235BCA" w14:textId="77777777" w:rsidR="00FF79CC" w:rsidRDefault="00FF79CC">
      <w:pPr>
        <w:pStyle w:val="a1"/>
        <w:ind w:firstLineChars="0" w:firstLine="0"/>
        <w:rPr>
          <w:szCs w:val="24"/>
        </w:rPr>
      </w:pPr>
    </w:p>
    <w:p w14:paraId="2C850311" w14:textId="77777777" w:rsidR="00FF79CC" w:rsidRDefault="00FF79CC">
      <w:pPr>
        <w:pStyle w:val="a1"/>
        <w:ind w:firstLineChars="0" w:firstLine="0"/>
        <w:rPr>
          <w:szCs w:val="24"/>
        </w:rPr>
      </w:pPr>
    </w:p>
    <w:p w14:paraId="05D35CE0" w14:textId="77777777" w:rsidR="00FF79CC" w:rsidRDefault="00FF79CC">
      <w:pPr>
        <w:pStyle w:val="a1"/>
        <w:ind w:firstLineChars="0" w:firstLine="0"/>
        <w:rPr>
          <w:szCs w:val="24"/>
        </w:rPr>
      </w:pPr>
    </w:p>
    <w:p w14:paraId="189EAB9C" w14:textId="77777777" w:rsidR="00FF79CC" w:rsidRDefault="00A07CBB">
      <w:pPr>
        <w:pStyle w:val="a1"/>
        <w:ind w:firstLineChars="0" w:firstLine="0"/>
        <w:rPr>
          <w:szCs w:val="24"/>
        </w:rPr>
      </w:pPr>
      <w:r>
        <w:rPr>
          <w:rFonts w:hint="eastAsia"/>
          <w:szCs w:val="24"/>
        </w:rPr>
        <w:t>后端校验链接是否可用的代码段如下</w:t>
      </w:r>
      <w:r>
        <w:rPr>
          <w:szCs w:val="24"/>
        </w:rPr>
        <w:t>:</w:t>
      </w:r>
    </w:p>
    <w:p w14:paraId="1A2A35EC" w14:textId="77777777" w:rsidR="00FF79CC" w:rsidRDefault="00A07CBB">
      <w:pPr>
        <w:pStyle w:val="afff0"/>
      </w:pPr>
      <w:r>
        <w:lastRenderedPageBreak/>
        <w:t>/**</w:t>
      </w:r>
    </w:p>
    <w:p w14:paraId="606365B1" w14:textId="77777777" w:rsidR="00FF79CC" w:rsidRDefault="00A07CBB">
      <w:pPr>
        <w:pStyle w:val="afff0"/>
      </w:pPr>
      <w:r>
        <w:rPr>
          <w:rFonts w:hint="eastAsia"/>
        </w:rPr>
        <w:t xml:space="preserve">* </w:t>
      </w:r>
      <w:r>
        <w:rPr>
          <w:rFonts w:hint="eastAsia"/>
        </w:rPr>
        <w:t>检查</w:t>
      </w:r>
      <w:r>
        <w:rPr>
          <w:rFonts w:hint="eastAsia"/>
        </w:rPr>
        <w:t>URL</w:t>
      </w:r>
      <w:r>
        <w:rPr>
          <w:rFonts w:hint="eastAsia"/>
        </w:rPr>
        <w:t>是否可访问</w:t>
      </w:r>
    </w:p>
    <w:p w14:paraId="604111AA" w14:textId="77777777" w:rsidR="00FF79CC" w:rsidRDefault="00A07CBB">
      <w:pPr>
        <w:pStyle w:val="afff0"/>
      </w:pPr>
      <w:r>
        <w:rPr>
          <w:rFonts w:hint="eastAsia"/>
        </w:rPr>
        <w:t xml:space="preserve">* @param url                </w:t>
      </w:r>
      <w:r>
        <w:rPr>
          <w:rFonts w:hint="eastAsia"/>
        </w:rPr>
        <w:t>访问</w:t>
      </w:r>
      <w:r>
        <w:rPr>
          <w:rFonts w:hint="eastAsia"/>
        </w:rPr>
        <w:t>URL</w:t>
      </w:r>
    </w:p>
    <w:p w14:paraId="3B4F82D8" w14:textId="77777777" w:rsidR="00FF79CC" w:rsidRDefault="00A07CBB">
      <w:pPr>
        <w:pStyle w:val="afff0"/>
      </w:pPr>
      <w:r>
        <w:rPr>
          <w:rFonts w:hint="eastAsia"/>
        </w:rPr>
        <w:t xml:space="preserve">* @param timeOutMillSeconds </w:t>
      </w:r>
      <w:r>
        <w:rPr>
          <w:rFonts w:hint="eastAsia"/>
        </w:rPr>
        <w:t>超时时间</w:t>
      </w:r>
    </w:p>
    <w:p w14:paraId="745B7B5F" w14:textId="77777777" w:rsidR="00FF79CC" w:rsidRDefault="00A07CBB">
      <w:pPr>
        <w:pStyle w:val="afff0"/>
      </w:pPr>
      <w:r>
        <w:rPr>
          <w:rFonts w:hint="eastAsia"/>
        </w:rPr>
        <w:t xml:space="preserve">* @param checkType          </w:t>
      </w:r>
      <w:r>
        <w:rPr>
          <w:rFonts w:hint="eastAsia"/>
        </w:rPr>
        <w:t>检查类型</w:t>
      </w:r>
      <w:r>
        <w:rPr>
          <w:rFonts w:hint="eastAsia"/>
        </w:rPr>
        <w:t xml:space="preserve">https|http|http or https </w:t>
      </w:r>
      <w:r>
        <w:rPr>
          <w:rFonts w:hint="eastAsia"/>
        </w:rPr>
        <w:t>默认传</w:t>
      </w:r>
      <w:r>
        <w:rPr>
          <w:rFonts w:hint="eastAsia"/>
        </w:rPr>
        <w:t>2</w:t>
      </w:r>
    </w:p>
    <w:p w14:paraId="7498E2B8" w14:textId="77777777" w:rsidR="00FF79CC" w:rsidRDefault="00A07CBB">
      <w:pPr>
        <w:pStyle w:val="afff0"/>
      </w:pPr>
      <w:r>
        <w:t>* @return</w:t>
      </w:r>
    </w:p>
    <w:p w14:paraId="283EACC0" w14:textId="77777777" w:rsidR="00FF79CC" w:rsidRDefault="00A07CBB">
      <w:pPr>
        <w:pStyle w:val="afff0"/>
      </w:pPr>
      <w:r>
        <w:t>*/</w:t>
      </w:r>
    </w:p>
    <w:p w14:paraId="0775F7A1" w14:textId="77777777" w:rsidR="00FF79CC" w:rsidRDefault="00A07CBB">
      <w:pPr>
        <w:pStyle w:val="afff0"/>
      </w:pPr>
      <w:r>
        <w:t>public static boolean isAvailable(String url, i</w:t>
      </w:r>
      <w:r>
        <w:t>nt timeOutMillSeconds, int checkType) {</w:t>
      </w:r>
    </w:p>
    <w:p w14:paraId="53A97F9A" w14:textId="77777777" w:rsidR="00FF79CC" w:rsidRDefault="00A07CBB">
      <w:pPr>
        <w:pStyle w:val="afff0"/>
      </w:pPr>
      <w:r>
        <w:t xml:space="preserve">    long lo = System.currentTimeMillis();</w:t>
      </w:r>
    </w:p>
    <w:p w14:paraId="289125EA" w14:textId="77777777" w:rsidR="00FF79CC" w:rsidRDefault="00A07CBB">
      <w:pPr>
        <w:pStyle w:val="afff0"/>
      </w:pPr>
      <w:r>
        <w:t xml:space="preserve">    boolean flag = false;</w:t>
      </w:r>
    </w:p>
    <w:p w14:paraId="63685C38" w14:textId="77777777" w:rsidR="00FF79CC" w:rsidRDefault="00A07CBB">
      <w:pPr>
        <w:pStyle w:val="afff0"/>
      </w:pPr>
      <w:r>
        <w:t xml:space="preserve">    if(url.indexOf(URL_PREFIX_SECURITY)==0|| url.indexOf(URL_PREFIX_INSECURITY) == 0) {</w:t>
      </w:r>
    </w:p>
    <w:p w14:paraId="35A6C4DC" w14:textId="77777777" w:rsidR="00FF79CC" w:rsidRDefault="00A07CBB">
      <w:pPr>
        <w:pStyle w:val="afff0"/>
      </w:pPr>
      <w:r>
        <w:rPr>
          <w:rFonts w:hint="eastAsia"/>
        </w:rPr>
        <w:t xml:space="preserve">        flag = isAvailable(url, timeOutMillSeconds); // </w:t>
      </w:r>
      <w:r>
        <w:rPr>
          <w:rFonts w:hint="eastAsia"/>
        </w:rPr>
        <w:t>有连接协议的</w:t>
      </w:r>
    </w:p>
    <w:p w14:paraId="59DAF0B4" w14:textId="77777777" w:rsidR="00FF79CC" w:rsidRDefault="00A07CBB">
      <w:pPr>
        <w:pStyle w:val="afff0"/>
      </w:pPr>
      <w:r>
        <w:t xml:space="preserve">    } else {</w:t>
      </w:r>
    </w:p>
    <w:p w14:paraId="3F511FDA" w14:textId="77777777" w:rsidR="00FF79CC" w:rsidRDefault="00A07CBB">
      <w:pPr>
        <w:pStyle w:val="afff0"/>
      </w:pPr>
      <w:r>
        <w:t xml:space="preserve">        if (checkType == 0) {</w:t>
      </w:r>
    </w:p>
    <w:p w14:paraId="263FCEB4" w14:textId="77777777" w:rsidR="00FF79CC" w:rsidRDefault="00A07CBB">
      <w:pPr>
        <w:pStyle w:val="afff0"/>
      </w:pPr>
      <w:r>
        <w:rPr>
          <w:rFonts w:hint="eastAsia"/>
        </w:rPr>
        <w:t xml:space="preserve">            //</w:t>
      </w:r>
      <w:r>
        <w:rPr>
          <w:rFonts w:hint="eastAsia"/>
        </w:rPr>
        <w:t>加</w:t>
      </w:r>
      <w:r>
        <w:rPr>
          <w:rFonts w:hint="eastAsia"/>
        </w:rPr>
        <w:t>https</w:t>
      </w:r>
      <w:r>
        <w:rPr>
          <w:rFonts w:hint="eastAsia"/>
        </w:rPr>
        <w:t>是否可用</w:t>
      </w:r>
    </w:p>
    <w:p w14:paraId="78E9A76E" w14:textId="77777777" w:rsidR="00FF79CC" w:rsidRDefault="00A07CBB">
      <w:pPr>
        <w:pStyle w:val="afff0"/>
      </w:pPr>
      <w:r>
        <w:t xml:space="preserve">            flag = isAvailable(url, timeOutMillSeconds, true);</w:t>
      </w:r>
    </w:p>
    <w:p w14:paraId="36C91136" w14:textId="77777777" w:rsidR="00FF79CC" w:rsidRDefault="00A07CBB">
      <w:pPr>
        <w:pStyle w:val="afff0"/>
      </w:pPr>
      <w:r>
        <w:t xml:space="preserve">        } else if (checkType == 1) {</w:t>
      </w:r>
    </w:p>
    <w:p w14:paraId="5AA60DF8" w14:textId="77777777" w:rsidR="00FF79CC" w:rsidRDefault="00A07CBB">
      <w:pPr>
        <w:pStyle w:val="afff0"/>
      </w:pPr>
      <w:r>
        <w:rPr>
          <w:rFonts w:hint="eastAsia"/>
        </w:rPr>
        <w:t xml:space="preserve">            //</w:t>
      </w:r>
      <w:r>
        <w:rPr>
          <w:rFonts w:hint="eastAsia"/>
        </w:rPr>
        <w:t>加</w:t>
      </w:r>
      <w:r>
        <w:rPr>
          <w:rFonts w:hint="eastAsia"/>
        </w:rPr>
        <w:t>http</w:t>
      </w:r>
      <w:r>
        <w:rPr>
          <w:rFonts w:hint="eastAsia"/>
        </w:rPr>
        <w:t>是否可用</w:t>
      </w:r>
    </w:p>
    <w:p w14:paraId="2F72DCA1" w14:textId="77777777" w:rsidR="00FF79CC" w:rsidRDefault="00A07CBB">
      <w:pPr>
        <w:pStyle w:val="afff0"/>
      </w:pPr>
      <w:r>
        <w:t xml:space="preserve"> </w:t>
      </w:r>
      <w:r>
        <w:t xml:space="preserve">           flag = isAvailable(url, timeOutMillSeconds, false);</w:t>
      </w:r>
    </w:p>
    <w:p w14:paraId="6486D7CA" w14:textId="77777777" w:rsidR="00FF79CC" w:rsidRDefault="00A07CBB">
      <w:pPr>
        <w:pStyle w:val="afff0"/>
      </w:pPr>
      <w:r>
        <w:t xml:space="preserve">        } else if (checkType == 2) {</w:t>
      </w:r>
    </w:p>
    <w:p w14:paraId="24114F47" w14:textId="77777777" w:rsidR="00FF79CC" w:rsidRDefault="00A07CBB">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471B2A0A" w14:textId="77777777" w:rsidR="00FF79CC" w:rsidRDefault="00A07CBB">
      <w:pPr>
        <w:pStyle w:val="afff0"/>
      </w:pPr>
      <w:r>
        <w:t xml:space="preserve">            boolean availableSecurity = isAvailable(url, timeOutMillSeconds, true);</w:t>
      </w:r>
    </w:p>
    <w:p w14:paraId="782893E7" w14:textId="77777777" w:rsidR="00FF79CC" w:rsidRDefault="00A07CBB">
      <w:pPr>
        <w:pStyle w:val="afff0"/>
      </w:pPr>
      <w:r>
        <w:t xml:space="preserve">            boolean availableInSecurity = isAvailable(url, timeOutMillSeconds, false);</w:t>
      </w:r>
    </w:p>
    <w:p w14:paraId="47BEEFB1" w14:textId="77777777" w:rsidR="00FF79CC" w:rsidRDefault="00A07CBB">
      <w:pPr>
        <w:pStyle w:val="afff0"/>
      </w:pPr>
      <w:r>
        <w:t xml:space="preserve">            if (availableSecurity || availableInSecurity) {</w:t>
      </w:r>
    </w:p>
    <w:p w14:paraId="02FE2D00" w14:textId="77777777" w:rsidR="00FF79CC" w:rsidRDefault="00A07CBB">
      <w:pPr>
        <w:pStyle w:val="afff0"/>
      </w:pPr>
      <w:r>
        <w:t xml:space="preserve">                flag = true;</w:t>
      </w:r>
    </w:p>
    <w:p w14:paraId="6C11085A" w14:textId="77777777" w:rsidR="00FF79CC" w:rsidRDefault="00A07CBB">
      <w:pPr>
        <w:pStyle w:val="afff0"/>
      </w:pPr>
      <w:r>
        <w:t xml:space="preserve">            } else {</w:t>
      </w:r>
    </w:p>
    <w:p w14:paraId="647A5D1B" w14:textId="77777777" w:rsidR="00FF79CC" w:rsidRDefault="00A07CBB">
      <w:pPr>
        <w:pStyle w:val="afff0"/>
      </w:pPr>
      <w:r>
        <w:t xml:space="preserve">                flag = false;</w:t>
      </w:r>
    </w:p>
    <w:p w14:paraId="4552C1AE" w14:textId="77777777" w:rsidR="00FF79CC" w:rsidRDefault="00A07CBB">
      <w:pPr>
        <w:pStyle w:val="afff0"/>
      </w:pPr>
      <w:r>
        <w:t xml:space="preserve">            }</w:t>
      </w:r>
    </w:p>
    <w:p w14:paraId="12DD0721" w14:textId="77777777" w:rsidR="00FF79CC" w:rsidRDefault="00A07CBB">
      <w:pPr>
        <w:pStyle w:val="afff0"/>
      </w:pPr>
      <w:r>
        <w:t xml:space="preserve">        }</w:t>
      </w:r>
    </w:p>
    <w:p w14:paraId="44674B70" w14:textId="77777777" w:rsidR="00FF79CC" w:rsidRDefault="00A07CBB">
      <w:pPr>
        <w:pStyle w:val="afff0"/>
      </w:pPr>
      <w:r>
        <w:t xml:space="preserve">    }</w:t>
      </w:r>
    </w:p>
    <w:p w14:paraId="49C5E858" w14:textId="77777777" w:rsidR="00FF79CC" w:rsidRDefault="00A07CBB">
      <w:pPr>
        <w:pStyle w:val="afff0"/>
      </w:pPr>
      <w:r>
        <w:t xml:space="preserve">    return flag;</w:t>
      </w:r>
    </w:p>
    <w:p w14:paraId="486F5DF2" w14:textId="77777777" w:rsidR="00FF79CC" w:rsidRDefault="00A07CBB">
      <w:pPr>
        <w:pStyle w:val="afff0"/>
      </w:pPr>
      <w:r>
        <w:t>}</w:t>
      </w:r>
    </w:p>
    <w:p w14:paraId="7373EEEB" w14:textId="77777777" w:rsidR="00FF79CC" w:rsidRDefault="00A07CBB">
      <w:pPr>
        <w:pStyle w:val="a1"/>
        <w:ind w:firstLine="480"/>
      </w:pPr>
      <w:r>
        <w:rPr>
          <w:rFonts w:hint="eastAsia"/>
        </w:rPr>
        <w:t>（</w:t>
      </w:r>
      <w:r>
        <w:t>2</w:t>
      </w:r>
      <w:r>
        <w:rPr>
          <w:rFonts w:hint="eastAsia"/>
        </w:rPr>
        <w:t>）删除友链：管理员会删除掉部分陈旧的友链，后端调用</w:t>
      </w:r>
      <w:r>
        <w:rPr>
          <w:rFonts w:hint="eastAsia"/>
        </w:rPr>
        <w:t>deleteFriendUrl</w:t>
      </w:r>
      <w:r>
        <w:rPr>
          <w:rFonts w:hint="eastAsia"/>
        </w:rPr>
        <w:t>接口，在确认友链存在后，从数据中删除掉对应友链。</w:t>
      </w:r>
    </w:p>
    <w:p w14:paraId="41A19DB0" w14:textId="77777777" w:rsidR="00FF79CC" w:rsidRDefault="00A07CBB">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r>
        <w:rPr>
          <w:rFonts w:hint="eastAsia"/>
        </w:rPr>
        <w:t>updateFriendUrl</w:t>
      </w:r>
      <w:r>
        <w:rPr>
          <w:rFonts w:hint="eastAsia"/>
        </w:rPr>
        <w:t>修改数据库中的友链。</w:t>
      </w:r>
    </w:p>
    <w:p w14:paraId="702B4D90" w14:textId="77777777" w:rsidR="00FF79CC" w:rsidRDefault="00A07CBB">
      <w:pPr>
        <w:pStyle w:val="a1"/>
        <w:ind w:firstLine="480"/>
      </w:pPr>
      <w:r>
        <w:rPr>
          <w:rFonts w:hint="eastAsia"/>
        </w:rPr>
        <w:t>（</w:t>
      </w:r>
      <w:r>
        <w:rPr>
          <w:rFonts w:hint="eastAsia"/>
        </w:rPr>
        <w:t>4</w:t>
      </w:r>
      <w:r>
        <w:rPr>
          <w:rFonts w:hint="eastAsia"/>
        </w:rPr>
        <w:t>）查询友链：管理员在友链界面，通过部分条件筛选查询对应的友链。</w:t>
      </w:r>
    </w:p>
    <w:p w14:paraId="484B8B57" w14:textId="77777777" w:rsidR="00FF79CC" w:rsidRDefault="00A07CBB">
      <w:pPr>
        <w:pStyle w:val="aff"/>
        <w:spacing w:before="156" w:after="312"/>
      </w:pPr>
      <w:r>
        <w:rPr>
          <w:noProof/>
        </w:rPr>
        <w:lastRenderedPageBreak/>
        <w:drawing>
          <wp:inline distT="0" distB="0" distL="0" distR="0" wp14:anchorId="76F4CCB4" wp14:editId="285E0C74">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4"/>
                    <a:stretch>
                      <a:fillRect/>
                    </a:stretch>
                  </pic:blipFill>
                  <pic:spPr>
                    <a:xfrm>
                      <a:off x="0" y="0"/>
                      <a:ext cx="5274310" cy="2773045"/>
                    </a:xfrm>
                    <a:prstGeom prst="rect">
                      <a:avLst/>
                    </a:prstGeom>
                  </pic:spPr>
                </pic:pic>
              </a:graphicData>
            </a:graphic>
          </wp:inline>
        </w:drawing>
      </w:r>
    </w:p>
    <w:p w14:paraId="152D7687" w14:textId="77777777" w:rsidR="00FF79CC" w:rsidRDefault="00A07CBB">
      <w:pPr>
        <w:pStyle w:val="aff"/>
        <w:spacing w:beforeLines="0" w:before="0" w:afterLines="50" w:after="156" w:line="400" w:lineRule="exact"/>
        <w:rPr>
          <w:sz w:val="21"/>
        </w:rPr>
      </w:pPr>
      <w:r>
        <w:rPr>
          <w:rFonts w:hint="eastAsia"/>
          <w:sz w:val="21"/>
        </w:rPr>
        <w:t>图</w:t>
      </w:r>
      <w:r>
        <w:rPr>
          <w:sz w:val="21"/>
        </w:rPr>
        <w:t xml:space="preserve">4-12 </w:t>
      </w:r>
      <w:r>
        <w:rPr>
          <w:rFonts w:hint="eastAsia"/>
          <w:sz w:val="21"/>
        </w:rPr>
        <w:t>添加友链的界面效果图</w:t>
      </w:r>
    </w:p>
    <w:p w14:paraId="0C28DE6E" w14:textId="77777777" w:rsidR="00FF79CC" w:rsidRDefault="00A07CBB">
      <w:pPr>
        <w:pStyle w:val="2"/>
        <w:ind w:left="818"/>
      </w:pPr>
      <w:bookmarkStart w:id="210" w:name="_Toc39763843"/>
      <w:bookmarkStart w:id="211" w:name="_Toc41001993"/>
      <w:r>
        <w:rPr>
          <w:rFonts w:hint="eastAsia"/>
        </w:rPr>
        <w:t>其余管理模块的实现</w:t>
      </w:r>
      <w:bookmarkEnd w:id="210"/>
      <w:bookmarkEnd w:id="211"/>
    </w:p>
    <w:p w14:paraId="16E9DD15" w14:textId="77777777" w:rsidR="00FF79CC" w:rsidRDefault="00A07CBB">
      <w:pPr>
        <w:pStyle w:val="3"/>
        <w:ind w:left="1200"/>
      </w:pPr>
      <w:bookmarkStart w:id="212" w:name="_Toc41001994"/>
      <w:bookmarkStart w:id="213" w:name="_Toc39763844"/>
      <w:r>
        <w:rPr>
          <w:rFonts w:hint="eastAsia"/>
        </w:rPr>
        <w:t>反馈管理</w:t>
      </w:r>
      <w:bookmarkEnd w:id="212"/>
      <w:bookmarkEnd w:id="213"/>
    </w:p>
    <w:p w14:paraId="24D32E2C" w14:textId="77777777" w:rsidR="00FF79CC" w:rsidRDefault="00A07CBB">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r>
        <w:rPr>
          <w:rFonts w:hint="eastAsia"/>
        </w:rPr>
        <w:t>addFeedback</w:t>
      </w:r>
      <w:r>
        <w:rPr>
          <w:rFonts w:hint="eastAsia"/>
        </w:rPr>
        <w:t>接口处理。管理员则可以在后端反馈页面看到相应的用户提供的反馈。公众号端添加反馈的页面如图</w:t>
      </w:r>
      <w:r>
        <w:rPr>
          <w:rFonts w:hint="eastAsia"/>
        </w:rPr>
        <w:t>4</w:t>
      </w:r>
      <w:r>
        <w:t>-13</w:t>
      </w:r>
      <w:r>
        <w:rPr>
          <w:rFonts w:hint="eastAsia"/>
        </w:rPr>
        <w:t>所示。</w:t>
      </w:r>
    </w:p>
    <w:p w14:paraId="549F02A8" w14:textId="77777777" w:rsidR="00FF79CC" w:rsidRDefault="00A07CBB">
      <w:pPr>
        <w:pStyle w:val="3"/>
        <w:ind w:left="1200"/>
      </w:pPr>
      <w:bookmarkStart w:id="214" w:name="_Toc41001995"/>
      <w:bookmarkStart w:id="215" w:name="_Toc39763845"/>
      <w:r>
        <w:rPr>
          <w:rFonts w:hint="eastAsia"/>
        </w:rPr>
        <w:t>举报管理</w:t>
      </w:r>
      <w:bookmarkEnd w:id="214"/>
      <w:bookmarkEnd w:id="215"/>
    </w:p>
    <w:p w14:paraId="7335DB78" w14:textId="77777777" w:rsidR="00FF79CC" w:rsidRDefault="00A07CBB">
      <w:pPr>
        <w:pStyle w:val="a1"/>
        <w:ind w:firstLine="480"/>
      </w:pPr>
      <w:r>
        <w:rPr>
          <w:rFonts w:hint="eastAsia"/>
        </w:rPr>
        <w:t>（</w:t>
      </w:r>
      <w:r>
        <w:rPr>
          <w:rFonts w:hint="eastAsia"/>
        </w:rPr>
        <w:t>1</w:t>
      </w:r>
      <w:r>
        <w:rPr>
          <w:rFonts w:hint="eastAsia"/>
        </w:rPr>
        <w:t>）举报帖子或者回复</w:t>
      </w:r>
    </w:p>
    <w:p w14:paraId="74316EC5" w14:textId="77777777" w:rsidR="00FF79CC" w:rsidRDefault="00A07CBB">
      <w:pPr>
        <w:pStyle w:val="a1"/>
        <w:ind w:firstLine="480"/>
      </w:pPr>
      <w:r>
        <w:rPr>
          <w:rFonts w:hint="eastAsia"/>
        </w:rPr>
        <w:t>用户在讨论区处看帖子，如果遇到不正当的帖子或者回复，可以在右上角进行举报，举报后，后端调用</w:t>
      </w:r>
      <w:r>
        <w:rPr>
          <w:rFonts w:hint="eastAsia"/>
        </w:rPr>
        <w:t>addReport</w:t>
      </w:r>
      <w:r>
        <w:rPr>
          <w:rFonts w:hint="eastAsia"/>
        </w:rPr>
        <w:t>接口处理，后台管理员可以后台系统中看到相应的举报，在核实后会对相应的帖子或者回复进行处理。</w:t>
      </w:r>
    </w:p>
    <w:p w14:paraId="2773763A" w14:textId="77777777" w:rsidR="00FF79CC" w:rsidRDefault="00A07CBB">
      <w:pPr>
        <w:pStyle w:val="a1"/>
        <w:ind w:firstLine="480"/>
      </w:pPr>
      <w:r>
        <w:rPr>
          <w:rFonts w:hint="eastAsia"/>
        </w:rPr>
        <w:t>（</w:t>
      </w:r>
      <w:r>
        <w:rPr>
          <w:rFonts w:hint="eastAsia"/>
        </w:rPr>
        <w:t>2</w:t>
      </w:r>
      <w:r>
        <w:rPr>
          <w:rFonts w:hint="eastAsia"/>
        </w:rPr>
        <w:t>）举报用户</w:t>
      </w:r>
    </w:p>
    <w:p w14:paraId="138B4FE3" w14:textId="77777777" w:rsidR="00FF79CC" w:rsidRDefault="00A07CBB">
      <w:pPr>
        <w:pStyle w:val="a1"/>
        <w:ind w:firstLine="480"/>
      </w:pPr>
      <w:r>
        <w:rPr>
          <w:rFonts w:hint="eastAsia"/>
        </w:rPr>
        <w:t>公众号端用户可以举报其它用户，同样的接口处</w:t>
      </w:r>
      <w:r>
        <w:rPr>
          <w:rFonts w:hint="eastAsia"/>
        </w:rPr>
        <w:t>理，同样的合适情况后会对相关用户进行处理。</w:t>
      </w:r>
    </w:p>
    <w:p w14:paraId="62846F82" w14:textId="77777777" w:rsidR="00FF79CC" w:rsidRDefault="00A07CBB">
      <w:pPr>
        <w:pStyle w:val="a1"/>
        <w:ind w:firstLine="480"/>
      </w:pPr>
      <w:r>
        <w:rPr>
          <w:rFonts w:hint="eastAsia"/>
        </w:rPr>
        <w:t>以上两种情况的举报，都会记录在用户的举报记录中，用户可以在个人页面中看到自己提供的举报，同时也可以查看举报的处理结果。</w:t>
      </w:r>
    </w:p>
    <w:p w14:paraId="0DB6C956" w14:textId="77777777" w:rsidR="00FF79CC" w:rsidRDefault="00A07CBB">
      <w:pPr>
        <w:pStyle w:val="a1"/>
        <w:ind w:firstLine="480"/>
      </w:pPr>
      <w:r>
        <w:rPr>
          <w:rFonts w:hint="eastAsia"/>
        </w:rPr>
        <w:t>公众号端举报帖子或者回复的效果图如图</w:t>
      </w:r>
      <w:r>
        <w:rPr>
          <w:rFonts w:hint="eastAsia"/>
        </w:rPr>
        <w:t>4</w:t>
      </w:r>
      <w:r>
        <w:t>-14</w:t>
      </w:r>
      <w:r>
        <w:rPr>
          <w:rFonts w:hint="eastAsia"/>
        </w:rPr>
        <w:t>所示。</w:t>
      </w:r>
    </w:p>
    <w:p w14:paraId="3856AC6D" w14:textId="77777777" w:rsidR="00FF79CC" w:rsidRDefault="00A07CBB">
      <w:pPr>
        <w:pStyle w:val="aff"/>
        <w:spacing w:before="156" w:after="312"/>
      </w:pPr>
      <w:r>
        <w:rPr>
          <w:noProof/>
        </w:rPr>
        <w:lastRenderedPageBreak/>
        <w:drawing>
          <wp:inline distT="0" distB="0" distL="0" distR="0" wp14:anchorId="3B1089BE" wp14:editId="0481226E">
            <wp:extent cx="2746375" cy="31946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5"/>
                    <a:stretch>
                      <a:fillRect/>
                    </a:stretch>
                  </pic:blipFill>
                  <pic:spPr>
                    <a:xfrm>
                      <a:off x="0" y="0"/>
                      <a:ext cx="2856382" cy="3322588"/>
                    </a:xfrm>
                    <a:prstGeom prst="rect">
                      <a:avLst/>
                    </a:prstGeom>
                  </pic:spPr>
                </pic:pic>
              </a:graphicData>
            </a:graphic>
          </wp:inline>
        </w:drawing>
      </w:r>
    </w:p>
    <w:p w14:paraId="7021B6AC" w14:textId="77777777" w:rsidR="00FF79CC" w:rsidRDefault="00A07CBB">
      <w:pPr>
        <w:pStyle w:val="aff"/>
        <w:spacing w:beforeLines="0" w:before="0" w:afterLines="50" w:after="156" w:line="400" w:lineRule="exact"/>
        <w:rPr>
          <w:sz w:val="21"/>
        </w:rPr>
      </w:pPr>
      <w:r>
        <w:rPr>
          <w:rFonts w:hint="eastAsia"/>
          <w:sz w:val="21"/>
        </w:rPr>
        <w:t>图</w:t>
      </w:r>
      <w:r>
        <w:rPr>
          <w:sz w:val="21"/>
        </w:rPr>
        <w:t xml:space="preserve">4-13 </w:t>
      </w:r>
      <w:r>
        <w:rPr>
          <w:rFonts w:hint="eastAsia"/>
          <w:sz w:val="21"/>
        </w:rPr>
        <w:t>公众号用户条件反馈页面效果图</w:t>
      </w:r>
    </w:p>
    <w:p w14:paraId="5869E5F6" w14:textId="77777777" w:rsidR="00FF79CC" w:rsidRDefault="00A07CBB">
      <w:pPr>
        <w:pStyle w:val="aff"/>
        <w:spacing w:before="156" w:after="312"/>
      </w:pPr>
      <w:r>
        <w:rPr>
          <w:noProof/>
        </w:rPr>
        <w:drawing>
          <wp:inline distT="0" distB="0" distL="0" distR="0" wp14:anchorId="691298B8" wp14:editId="0979C4FB">
            <wp:extent cx="2708910" cy="4032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6"/>
                    <a:stretch>
                      <a:fillRect/>
                    </a:stretch>
                  </pic:blipFill>
                  <pic:spPr>
                    <a:xfrm>
                      <a:off x="0" y="0"/>
                      <a:ext cx="2731632" cy="4066604"/>
                    </a:xfrm>
                    <a:prstGeom prst="rect">
                      <a:avLst/>
                    </a:prstGeom>
                  </pic:spPr>
                </pic:pic>
              </a:graphicData>
            </a:graphic>
          </wp:inline>
        </w:drawing>
      </w:r>
    </w:p>
    <w:p w14:paraId="71A7E368" w14:textId="77777777" w:rsidR="00FF79CC" w:rsidRDefault="00A07CBB">
      <w:pPr>
        <w:pStyle w:val="aff"/>
        <w:spacing w:beforeLines="0" w:before="0" w:afterLines="50" w:after="156" w:line="400" w:lineRule="exact"/>
        <w:rPr>
          <w:sz w:val="21"/>
        </w:rPr>
      </w:pPr>
      <w:r>
        <w:rPr>
          <w:rFonts w:hint="eastAsia"/>
          <w:sz w:val="21"/>
        </w:rPr>
        <w:t>图</w:t>
      </w:r>
      <w:r>
        <w:rPr>
          <w:sz w:val="21"/>
        </w:rPr>
        <w:t xml:space="preserve">4-14 </w:t>
      </w:r>
      <w:r>
        <w:rPr>
          <w:rFonts w:hint="eastAsia"/>
          <w:sz w:val="21"/>
        </w:rPr>
        <w:t>公众号端举报帖子或者回复页面效果图</w:t>
      </w:r>
    </w:p>
    <w:p w14:paraId="50CC1334" w14:textId="77777777" w:rsidR="00FF79CC" w:rsidRDefault="00A07CBB">
      <w:pPr>
        <w:pStyle w:val="1"/>
        <w:spacing w:before="312"/>
      </w:pPr>
      <w:bookmarkStart w:id="216" w:name="_Toc39763846"/>
      <w:bookmarkStart w:id="217" w:name="_Toc41001996"/>
      <w:r>
        <w:rPr>
          <w:rFonts w:hint="eastAsia"/>
        </w:rPr>
        <w:lastRenderedPageBreak/>
        <w:t>系统测试</w:t>
      </w:r>
      <w:bookmarkEnd w:id="216"/>
      <w:bookmarkEnd w:id="217"/>
    </w:p>
    <w:p w14:paraId="400986A3" w14:textId="77777777" w:rsidR="00FF79CC" w:rsidRDefault="00A07CBB">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Pr>
          <w:rStyle w:val="cnblogscode2"/>
          <w:vertAlign w:val="superscript"/>
        </w:rPr>
        <w:fldChar w:fldCharType="begin"/>
      </w:r>
      <w:r>
        <w:rPr>
          <w:rStyle w:val="cnblogscode2"/>
          <w:vertAlign w:val="superscript"/>
        </w:rPr>
        <w:instrText xml:space="preserve"> </w:instrText>
      </w:r>
      <w:r>
        <w:rPr>
          <w:rStyle w:val="cnblogscode2"/>
          <w:rFonts w:hint="eastAsia"/>
          <w:vertAlign w:val="superscript"/>
        </w:rPr>
        <w:instrText>REF _Ref39764</w:instrText>
      </w:r>
      <w:r>
        <w:rPr>
          <w:rStyle w:val="cnblogscode2"/>
          <w:rFonts w:hint="eastAsia"/>
          <w:vertAlign w:val="superscript"/>
        </w:rPr>
        <w:instrText>165 \r \h</w:instrText>
      </w:r>
      <w:r>
        <w:rPr>
          <w:rStyle w:val="cnblogscode2"/>
          <w:vertAlign w:val="superscript"/>
        </w:rPr>
        <w:instrText xml:space="preserve">  \* MERGEFORMAT </w:instrText>
      </w:r>
      <w:r>
        <w:rPr>
          <w:rStyle w:val="cnblogscode2"/>
          <w:vertAlign w:val="superscript"/>
        </w:rPr>
      </w:r>
      <w:r>
        <w:rPr>
          <w:rStyle w:val="cnblogscode2"/>
          <w:vertAlign w:val="superscript"/>
        </w:rPr>
        <w:fldChar w:fldCharType="separate"/>
      </w:r>
      <w:r>
        <w:rPr>
          <w:rStyle w:val="cnblogscode2"/>
          <w:vertAlign w:val="superscript"/>
        </w:rPr>
        <w:t>[13]</w:t>
      </w:r>
      <w:r>
        <w:rPr>
          <w:rStyle w:val="cnblogscode2"/>
          <w:vertAlign w:val="superscript"/>
        </w:rPr>
        <w:fldChar w:fldCharType="end"/>
      </w:r>
      <w:r>
        <w:rPr>
          <w:rStyle w:val="cnblogscode2"/>
          <w:rFonts w:hint="eastAsia"/>
        </w:rPr>
        <w:t>方法对各个功能模块进行功能验证。</w:t>
      </w:r>
    </w:p>
    <w:p w14:paraId="487EDF66" w14:textId="77777777" w:rsidR="00FF79CC" w:rsidRDefault="00A07CBB">
      <w:pPr>
        <w:pStyle w:val="2"/>
        <w:ind w:left="818"/>
      </w:pPr>
      <w:bookmarkStart w:id="218" w:name="_Toc39763847"/>
      <w:bookmarkStart w:id="219" w:name="_Toc41001997"/>
      <w:r>
        <w:rPr>
          <w:rFonts w:hint="eastAsia"/>
        </w:rPr>
        <w:t>测试环境</w:t>
      </w:r>
      <w:bookmarkEnd w:id="218"/>
      <w:bookmarkEnd w:id="219"/>
    </w:p>
    <w:p w14:paraId="464D3122" w14:textId="77777777" w:rsidR="00FF79CC" w:rsidRDefault="00A07CBB">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1A62C078" w14:textId="77777777" w:rsidR="00FF79CC" w:rsidRDefault="00A07CBB">
      <w:pPr>
        <w:spacing w:beforeLines="50" w:before="156"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FF79CC" w14:paraId="6D2D69F9" w14:textId="77777777">
        <w:trPr>
          <w:trHeight w:val="146"/>
          <w:jc w:val="center"/>
        </w:trPr>
        <w:tc>
          <w:tcPr>
            <w:tcW w:w="992" w:type="dxa"/>
            <w:vMerge w:val="restart"/>
            <w:vAlign w:val="center"/>
          </w:tcPr>
          <w:p w14:paraId="597E6A46" w14:textId="77777777" w:rsidR="00FF79CC" w:rsidRDefault="00A07CBB">
            <w:pPr>
              <w:jc w:val="center"/>
              <w:rPr>
                <w:sz w:val="18"/>
                <w:szCs w:val="18"/>
              </w:rPr>
            </w:pPr>
            <w:r>
              <w:rPr>
                <w:rFonts w:hint="eastAsia"/>
                <w:sz w:val="18"/>
                <w:szCs w:val="18"/>
              </w:rPr>
              <w:t>硬件</w:t>
            </w:r>
          </w:p>
        </w:tc>
        <w:tc>
          <w:tcPr>
            <w:tcW w:w="1446" w:type="dxa"/>
            <w:vAlign w:val="center"/>
          </w:tcPr>
          <w:p w14:paraId="61BFDF7C" w14:textId="77777777" w:rsidR="00FF79CC" w:rsidRDefault="00A07CBB">
            <w:pPr>
              <w:jc w:val="center"/>
              <w:rPr>
                <w:sz w:val="18"/>
                <w:szCs w:val="18"/>
              </w:rPr>
            </w:pPr>
            <w:r>
              <w:rPr>
                <w:rFonts w:hint="eastAsia"/>
                <w:sz w:val="18"/>
                <w:szCs w:val="18"/>
              </w:rPr>
              <w:t>处理器</w:t>
            </w:r>
          </w:p>
        </w:tc>
        <w:tc>
          <w:tcPr>
            <w:tcW w:w="5737" w:type="dxa"/>
            <w:vAlign w:val="center"/>
          </w:tcPr>
          <w:p w14:paraId="18ED9302" w14:textId="77777777" w:rsidR="00FF79CC" w:rsidRDefault="00A07CBB">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FF79CC" w14:paraId="4AF11DB0" w14:textId="77777777">
        <w:trPr>
          <w:trHeight w:val="146"/>
          <w:jc w:val="center"/>
        </w:trPr>
        <w:tc>
          <w:tcPr>
            <w:tcW w:w="992" w:type="dxa"/>
            <w:vMerge/>
            <w:vAlign w:val="center"/>
          </w:tcPr>
          <w:p w14:paraId="024762C8" w14:textId="77777777" w:rsidR="00FF79CC" w:rsidRDefault="00FF79CC">
            <w:pPr>
              <w:jc w:val="center"/>
              <w:rPr>
                <w:sz w:val="18"/>
                <w:szCs w:val="18"/>
              </w:rPr>
            </w:pPr>
          </w:p>
        </w:tc>
        <w:tc>
          <w:tcPr>
            <w:tcW w:w="1446" w:type="dxa"/>
            <w:vAlign w:val="center"/>
          </w:tcPr>
          <w:p w14:paraId="07A546BC" w14:textId="77777777" w:rsidR="00FF79CC" w:rsidRDefault="00A07CBB">
            <w:pPr>
              <w:jc w:val="center"/>
              <w:rPr>
                <w:sz w:val="18"/>
                <w:szCs w:val="18"/>
              </w:rPr>
            </w:pPr>
            <w:r>
              <w:rPr>
                <w:sz w:val="18"/>
                <w:szCs w:val="18"/>
              </w:rPr>
              <w:t>内存</w:t>
            </w:r>
          </w:p>
        </w:tc>
        <w:tc>
          <w:tcPr>
            <w:tcW w:w="5737" w:type="dxa"/>
            <w:vAlign w:val="center"/>
          </w:tcPr>
          <w:p w14:paraId="6A9756FD" w14:textId="77777777" w:rsidR="00FF79CC" w:rsidRDefault="00A07CBB">
            <w:pPr>
              <w:jc w:val="center"/>
              <w:rPr>
                <w:sz w:val="18"/>
                <w:szCs w:val="18"/>
              </w:rPr>
            </w:pPr>
            <w:r>
              <w:rPr>
                <w:sz w:val="18"/>
                <w:szCs w:val="18"/>
              </w:rPr>
              <w:t>8</w:t>
            </w:r>
            <w:r>
              <w:rPr>
                <w:rFonts w:hint="eastAsia"/>
                <w:sz w:val="18"/>
                <w:szCs w:val="18"/>
              </w:rPr>
              <w:t>GB</w:t>
            </w:r>
          </w:p>
        </w:tc>
      </w:tr>
      <w:tr w:rsidR="00FF79CC" w14:paraId="35141016" w14:textId="77777777">
        <w:trPr>
          <w:trHeight w:val="146"/>
          <w:jc w:val="center"/>
        </w:trPr>
        <w:tc>
          <w:tcPr>
            <w:tcW w:w="992" w:type="dxa"/>
            <w:vMerge/>
            <w:vAlign w:val="center"/>
          </w:tcPr>
          <w:p w14:paraId="1F0CC82C" w14:textId="77777777" w:rsidR="00FF79CC" w:rsidRDefault="00FF79CC">
            <w:pPr>
              <w:jc w:val="center"/>
              <w:rPr>
                <w:sz w:val="18"/>
                <w:szCs w:val="18"/>
              </w:rPr>
            </w:pPr>
          </w:p>
        </w:tc>
        <w:tc>
          <w:tcPr>
            <w:tcW w:w="1446" w:type="dxa"/>
            <w:vAlign w:val="center"/>
          </w:tcPr>
          <w:p w14:paraId="486814A7" w14:textId="77777777" w:rsidR="00FF79CC" w:rsidRDefault="00A07CBB">
            <w:pPr>
              <w:jc w:val="center"/>
              <w:rPr>
                <w:sz w:val="18"/>
                <w:szCs w:val="18"/>
              </w:rPr>
            </w:pPr>
            <w:r>
              <w:rPr>
                <w:sz w:val="18"/>
                <w:szCs w:val="18"/>
              </w:rPr>
              <w:t>硬盘</w:t>
            </w:r>
          </w:p>
        </w:tc>
        <w:tc>
          <w:tcPr>
            <w:tcW w:w="5737" w:type="dxa"/>
            <w:vAlign w:val="center"/>
          </w:tcPr>
          <w:p w14:paraId="5BED2E3F" w14:textId="77777777" w:rsidR="00FF79CC" w:rsidRDefault="00A07CBB">
            <w:pPr>
              <w:jc w:val="center"/>
              <w:rPr>
                <w:sz w:val="18"/>
                <w:szCs w:val="18"/>
              </w:rPr>
            </w:pPr>
            <w:r>
              <w:rPr>
                <w:sz w:val="18"/>
                <w:szCs w:val="18"/>
              </w:rPr>
              <w:t>512GB</w:t>
            </w:r>
          </w:p>
        </w:tc>
      </w:tr>
      <w:tr w:rsidR="00FF79CC" w14:paraId="35003332" w14:textId="77777777">
        <w:trPr>
          <w:trHeight w:val="146"/>
          <w:jc w:val="center"/>
        </w:trPr>
        <w:tc>
          <w:tcPr>
            <w:tcW w:w="992" w:type="dxa"/>
            <w:vMerge/>
            <w:vAlign w:val="center"/>
          </w:tcPr>
          <w:p w14:paraId="5DB9F6BB" w14:textId="77777777" w:rsidR="00FF79CC" w:rsidRDefault="00FF79CC">
            <w:pPr>
              <w:jc w:val="center"/>
              <w:rPr>
                <w:sz w:val="18"/>
                <w:szCs w:val="18"/>
              </w:rPr>
            </w:pPr>
          </w:p>
        </w:tc>
        <w:tc>
          <w:tcPr>
            <w:tcW w:w="1446" w:type="dxa"/>
            <w:vAlign w:val="center"/>
          </w:tcPr>
          <w:p w14:paraId="423B3C80" w14:textId="77777777" w:rsidR="00FF79CC" w:rsidRDefault="00A07CBB">
            <w:pPr>
              <w:jc w:val="center"/>
              <w:rPr>
                <w:sz w:val="18"/>
                <w:szCs w:val="18"/>
              </w:rPr>
            </w:pPr>
            <w:r>
              <w:rPr>
                <w:rFonts w:hint="eastAsia"/>
                <w:sz w:val="18"/>
                <w:szCs w:val="18"/>
              </w:rPr>
              <w:t>屏幕分辨率</w:t>
            </w:r>
          </w:p>
        </w:tc>
        <w:tc>
          <w:tcPr>
            <w:tcW w:w="5737" w:type="dxa"/>
            <w:vAlign w:val="center"/>
          </w:tcPr>
          <w:p w14:paraId="758CC8CC" w14:textId="77777777" w:rsidR="00FF79CC" w:rsidRDefault="00A07CBB">
            <w:pPr>
              <w:jc w:val="center"/>
              <w:rPr>
                <w:sz w:val="18"/>
                <w:szCs w:val="18"/>
              </w:rPr>
            </w:pPr>
            <w:r>
              <w:rPr>
                <w:sz w:val="18"/>
                <w:szCs w:val="18"/>
              </w:rPr>
              <w:t>2560x1600</w:t>
            </w:r>
          </w:p>
        </w:tc>
      </w:tr>
      <w:tr w:rsidR="00FF79CC" w14:paraId="794A2DF4" w14:textId="77777777">
        <w:trPr>
          <w:trHeight w:val="399"/>
          <w:jc w:val="center"/>
        </w:trPr>
        <w:tc>
          <w:tcPr>
            <w:tcW w:w="992" w:type="dxa"/>
            <w:vMerge w:val="restart"/>
            <w:vAlign w:val="center"/>
          </w:tcPr>
          <w:p w14:paraId="63B8CD05" w14:textId="77777777" w:rsidR="00FF79CC" w:rsidRDefault="00A07CBB">
            <w:pPr>
              <w:jc w:val="center"/>
              <w:rPr>
                <w:sz w:val="18"/>
                <w:szCs w:val="18"/>
              </w:rPr>
            </w:pPr>
            <w:r>
              <w:rPr>
                <w:rFonts w:hint="eastAsia"/>
                <w:sz w:val="18"/>
                <w:szCs w:val="18"/>
              </w:rPr>
              <w:t>软件</w:t>
            </w:r>
          </w:p>
        </w:tc>
        <w:tc>
          <w:tcPr>
            <w:tcW w:w="1446" w:type="dxa"/>
            <w:vAlign w:val="center"/>
          </w:tcPr>
          <w:p w14:paraId="439E1A13" w14:textId="77777777" w:rsidR="00FF79CC" w:rsidRDefault="00A07CBB">
            <w:pPr>
              <w:jc w:val="center"/>
              <w:rPr>
                <w:sz w:val="18"/>
                <w:szCs w:val="18"/>
              </w:rPr>
            </w:pPr>
            <w:r>
              <w:rPr>
                <w:sz w:val="18"/>
                <w:szCs w:val="18"/>
              </w:rPr>
              <w:t>操作系统</w:t>
            </w:r>
          </w:p>
        </w:tc>
        <w:tc>
          <w:tcPr>
            <w:tcW w:w="5737" w:type="dxa"/>
            <w:vAlign w:val="center"/>
          </w:tcPr>
          <w:p w14:paraId="235B1BE7" w14:textId="77777777" w:rsidR="00FF79CC" w:rsidRDefault="00A07CBB">
            <w:pPr>
              <w:jc w:val="center"/>
              <w:rPr>
                <w:sz w:val="18"/>
                <w:szCs w:val="18"/>
              </w:rPr>
            </w:pPr>
            <w:r>
              <w:rPr>
                <w:sz w:val="18"/>
                <w:szCs w:val="18"/>
              </w:rPr>
              <w:t>macOS Catalina 10.15</w:t>
            </w:r>
          </w:p>
        </w:tc>
      </w:tr>
      <w:tr w:rsidR="00FF79CC" w14:paraId="4E0013D5" w14:textId="77777777">
        <w:trPr>
          <w:trHeight w:val="399"/>
          <w:jc w:val="center"/>
        </w:trPr>
        <w:tc>
          <w:tcPr>
            <w:tcW w:w="992" w:type="dxa"/>
            <w:vMerge/>
            <w:vAlign w:val="center"/>
          </w:tcPr>
          <w:p w14:paraId="2DD1DCF5" w14:textId="77777777" w:rsidR="00FF79CC" w:rsidRDefault="00FF79CC">
            <w:pPr>
              <w:jc w:val="center"/>
              <w:rPr>
                <w:sz w:val="18"/>
                <w:szCs w:val="18"/>
              </w:rPr>
            </w:pPr>
          </w:p>
        </w:tc>
        <w:tc>
          <w:tcPr>
            <w:tcW w:w="1446" w:type="dxa"/>
            <w:vAlign w:val="center"/>
          </w:tcPr>
          <w:p w14:paraId="67166B75" w14:textId="77777777" w:rsidR="00FF79CC" w:rsidRDefault="00A07CBB">
            <w:pPr>
              <w:jc w:val="center"/>
              <w:rPr>
                <w:sz w:val="18"/>
                <w:szCs w:val="18"/>
              </w:rPr>
            </w:pPr>
            <w:r>
              <w:rPr>
                <w:rFonts w:hint="eastAsia"/>
                <w:sz w:val="18"/>
                <w:szCs w:val="18"/>
              </w:rPr>
              <w:t>浏览器</w:t>
            </w:r>
          </w:p>
        </w:tc>
        <w:tc>
          <w:tcPr>
            <w:tcW w:w="5737" w:type="dxa"/>
            <w:vAlign w:val="center"/>
          </w:tcPr>
          <w:p w14:paraId="62255A24" w14:textId="77777777" w:rsidR="00FF79CC" w:rsidRDefault="00A07CBB">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FF79CC" w14:paraId="73E17560" w14:textId="77777777">
        <w:trPr>
          <w:trHeight w:val="399"/>
          <w:jc w:val="center"/>
        </w:trPr>
        <w:tc>
          <w:tcPr>
            <w:tcW w:w="992" w:type="dxa"/>
            <w:vMerge/>
            <w:vAlign w:val="center"/>
          </w:tcPr>
          <w:p w14:paraId="7405BCC6" w14:textId="77777777" w:rsidR="00FF79CC" w:rsidRDefault="00FF79CC">
            <w:pPr>
              <w:rPr>
                <w:sz w:val="18"/>
                <w:szCs w:val="18"/>
              </w:rPr>
            </w:pPr>
          </w:p>
        </w:tc>
        <w:tc>
          <w:tcPr>
            <w:tcW w:w="1446" w:type="dxa"/>
            <w:vAlign w:val="center"/>
          </w:tcPr>
          <w:p w14:paraId="1B27F570" w14:textId="77777777" w:rsidR="00FF79CC" w:rsidRDefault="00A07CBB">
            <w:pPr>
              <w:jc w:val="center"/>
              <w:rPr>
                <w:sz w:val="18"/>
                <w:szCs w:val="18"/>
              </w:rPr>
            </w:pPr>
            <w:r>
              <w:rPr>
                <w:rFonts w:hint="eastAsia"/>
                <w:sz w:val="18"/>
                <w:szCs w:val="18"/>
              </w:rPr>
              <w:t>服务器</w:t>
            </w:r>
          </w:p>
        </w:tc>
        <w:tc>
          <w:tcPr>
            <w:tcW w:w="5737" w:type="dxa"/>
            <w:vAlign w:val="center"/>
          </w:tcPr>
          <w:p w14:paraId="66FF86C1" w14:textId="77777777" w:rsidR="00FF79CC" w:rsidRDefault="00A07CBB">
            <w:pPr>
              <w:jc w:val="center"/>
              <w:rPr>
                <w:sz w:val="18"/>
                <w:szCs w:val="18"/>
              </w:rPr>
            </w:pPr>
            <w:r>
              <w:rPr>
                <w:rFonts w:hint="eastAsia"/>
                <w:sz w:val="18"/>
                <w:szCs w:val="18"/>
              </w:rPr>
              <w:t>Tomcat</w:t>
            </w:r>
          </w:p>
        </w:tc>
      </w:tr>
      <w:tr w:rsidR="00FF79CC" w14:paraId="5CF6C565" w14:textId="77777777">
        <w:trPr>
          <w:trHeight w:val="399"/>
          <w:jc w:val="center"/>
        </w:trPr>
        <w:tc>
          <w:tcPr>
            <w:tcW w:w="992" w:type="dxa"/>
            <w:vMerge/>
            <w:vAlign w:val="center"/>
          </w:tcPr>
          <w:p w14:paraId="2B60C6DB" w14:textId="77777777" w:rsidR="00FF79CC" w:rsidRDefault="00FF79CC">
            <w:pPr>
              <w:rPr>
                <w:sz w:val="18"/>
                <w:szCs w:val="18"/>
              </w:rPr>
            </w:pPr>
          </w:p>
        </w:tc>
        <w:tc>
          <w:tcPr>
            <w:tcW w:w="1446" w:type="dxa"/>
            <w:vAlign w:val="center"/>
          </w:tcPr>
          <w:p w14:paraId="3AB99773" w14:textId="77777777" w:rsidR="00FF79CC" w:rsidRDefault="00A07CBB">
            <w:pPr>
              <w:jc w:val="center"/>
              <w:rPr>
                <w:sz w:val="18"/>
                <w:szCs w:val="18"/>
              </w:rPr>
            </w:pPr>
            <w:r>
              <w:rPr>
                <w:rFonts w:hint="eastAsia"/>
                <w:sz w:val="18"/>
                <w:szCs w:val="18"/>
              </w:rPr>
              <w:t>数据库</w:t>
            </w:r>
          </w:p>
        </w:tc>
        <w:tc>
          <w:tcPr>
            <w:tcW w:w="5737" w:type="dxa"/>
            <w:vAlign w:val="center"/>
          </w:tcPr>
          <w:p w14:paraId="7CF3F316" w14:textId="77777777" w:rsidR="00FF79CC" w:rsidRDefault="00A07CBB">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commentRangeStart w:id="220"/>
            <w:commentRangeEnd w:id="220"/>
            <w:r>
              <w:commentReference w:id="220"/>
            </w:r>
          </w:p>
        </w:tc>
      </w:tr>
    </w:tbl>
    <w:p w14:paraId="01FF9541" w14:textId="77777777" w:rsidR="00FF79CC" w:rsidRDefault="00A07CBB">
      <w:pPr>
        <w:pStyle w:val="2"/>
        <w:ind w:left="818"/>
      </w:pPr>
      <w:bookmarkStart w:id="221" w:name="_Toc39763848"/>
      <w:bookmarkStart w:id="222" w:name="_Toc41001998"/>
      <w:r>
        <w:rPr>
          <w:rFonts w:hint="eastAsia"/>
        </w:rPr>
        <w:t>测试用例及过程</w:t>
      </w:r>
      <w:bookmarkEnd w:id="221"/>
      <w:bookmarkEnd w:id="222"/>
    </w:p>
    <w:p w14:paraId="450D7EC2" w14:textId="77777777" w:rsidR="00FF79CC" w:rsidRDefault="00A07CBB">
      <w:pPr>
        <w:pStyle w:val="3"/>
        <w:ind w:left="1200"/>
      </w:pPr>
      <w:bookmarkStart w:id="223" w:name="_Toc41001999"/>
      <w:bookmarkStart w:id="224" w:name="_Toc39763849"/>
      <w:r>
        <w:rPr>
          <w:rFonts w:hint="eastAsia"/>
        </w:rPr>
        <w:t>用户管理模块测试</w:t>
      </w:r>
      <w:bookmarkEnd w:id="223"/>
      <w:bookmarkEnd w:id="224"/>
    </w:p>
    <w:p w14:paraId="31C4AF66" w14:textId="77777777" w:rsidR="00FF79CC" w:rsidRDefault="00A07CBB">
      <w:pPr>
        <w:ind w:firstLineChars="200" w:firstLine="480"/>
        <w:rPr>
          <w:rStyle w:val="cnblogscode2"/>
        </w:rPr>
      </w:pPr>
      <w:r>
        <w:rPr>
          <w:rStyle w:val="cnblogscode2"/>
          <w:rFonts w:hint="eastAsia"/>
        </w:rPr>
        <w:t>用户管理测试内容如表</w:t>
      </w:r>
      <w:r>
        <w:rPr>
          <w:rStyle w:val="cnblogscode2"/>
        </w:rPr>
        <w:t>5-2</w:t>
      </w:r>
      <w:r>
        <w:rPr>
          <w:rStyle w:val="cnblogscode2"/>
          <w:rFonts w:hint="eastAsia"/>
        </w:rPr>
        <w:t>所示。</w:t>
      </w:r>
    </w:p>
    <w:p w14:paraId="61899B25" w14:textId="77777777" w:rsidR="00FF79CC" w:rsidRDefault="00A07CBB">
      <w:pPr>
        <w:spacing w:beforeLines="50" w:before="156"/>
        <w:jc w:val="center"/>
        <w:rPr>
          <w:rStyle w:val="cnblogscode2"/>
          <w:sz w:val="21"/>
        </w:rPr>
      </w:pPr>
      <w:r>
        <w:rPr>
          <w:rStyle w:val="cnblogscode2"/>
          <w:rFonts w:hint="eastAsia"/>
          <w:sz w:val="21"/>
        </w:rPr>
        <w:t>表</w:t>
      </w:r>
      <w:r>
        <w:rPr>
          <w:rStyle w:val="cnblogscode2"/>
          <w:sz w:val="21"/>
        </w:rPr>
        <w:t xml:space="preserve">5-2 </w:t>
      </w:r>
      <w:r>
        <w:rPr>
          <w:rStyle w:val="cnblogscode2"/>
          <w:rFonts w:hint="eastAsia"/>
          <w:sz w:val="21"/>
        </w:rPr>
        <w:t>用户管理测试内容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F79CC" w14:paraId="1B7B1848" w14:textId="77777777">
        <w:trPr>
          <w:jc w:val="center"/>
        </w:trPr>
        <w:tc>
          <w:tcPr>
            <w:tcW w:w="2022" w:type="dxa"/>
            <w:vAlign w:val="center"/>
          </w:tcPr>
          <w:p w14:paraId="7711B208" w14:textId="77777777" w:rsidR="00FF79CC" w:rsidRDefault="00A07CBB">
            <w:pPr>
              <w:pStyle w:val="afff2"/>
              <w:spacing w:before="156"/>
              <w:jc w:val="center"/>
            </w:pPr>
            <w:r>
              <w:rPr>
                <w:rFonts w:hint="eastAsia"/>
              </w:rPr>
              <w:t>测试用例编号</w:t>
            </w:r>
          </w:p>
        </w:tc>
        <w:tc>
          <w:tcPr>
            <w:tcW w:w="2130" w:type="dxa"/>
            <w:vAlign w:val="center"/>
          </w:tcPr>
          <w:p w14:paraId="7CE7C3B4" w14:textId="77777777" w:rsidR="00FF79CC" w:rsidRDefault="00A07CBB">
            <w:pPr>
              <w:pStyle w:val="afff2"/>
              <w:spacing w:before="156"/>
              <w:jc w:val="center"/>
            </w:pPr>
            <w:r>
              <w:t>Test001</w:t>
            </w:r>
          </w:p>
        </w:tc>
        <w:tc>
          <w:tcPr>
            <w:tcW w:w="2131" w:type="dxa"/>
            <w:vAlign w:val="center"/>
          </w:tcPr>
          <w:p w14:paraId="624BD8AF" w14:textId="77777777" w:rsidR="00FF79CC" w:rsidRDefault="00A07CBB">
            <w:pPr>
              <w:pStyle w:val="afff2"/>
              <w:spacing w:before="156"/>
              <w:jc w:val="center"/>
            </w:pPr>
            <w:r>
              <w:rPr>
                <w:rFonts w:hint="eastAsia"/>
              </w:rPr>
              <w:t>测试用例名称</w:t>
            </w:r>
          </w:p>
        </w:tc>
        <w:tc>
          <w:tcPr>
            <w:tcW w:w="1997" w:type="dxa"/>
            <w:vAlign w:val="center"/>
          </w:tcPr>
          <w:p w14:paraId="12C49B00" w14:textId="77777777" w:rsidR="00FF79CC" w:rsidRDefault="00A07CBB">
            <w:pPr>
              <w:pStyle w:val="afff2"/>
              <w:spacing w:before="156"/>
              <w:jc w:val="center"/>
            </w:pPr>
            <w:r>
              <w:rPr>
                <w:rFonts w:hint="eastAsia"/>
              </w:rPr>
              <w:t>用户管理模块</w:t>
            </w:r>
          </w:p>
        </w:tc>
      </w:tr>
      <w:tr w:rsidR="00FF79CC" w14:paraId="7BD0C2FC" w14:textId="77777777">
        <w:trPr>
          <w:jc w:val="center"/>
        </w:trPr>
        <w:tc>
          <w:tcPr>
            <w:tcW w:w="2022" w:type="dxa"/>
            <w:vAlign w:val="center"/>
          </w:tcPr>
          <w:p w14:paraId="5C5F4E5B" w14:textId="77777777" w:rsidR="00FF79CC" w:rsidRDefault="00A07CBB">
            <w:pPr>
              <w:pStyle w:val="afff2"/>
              <w:spacing w:before="156"/>
              <w:jc w:val="center"/>
            </w:pPr>
            <w:r>
              <w:rPr>
                <w:rFonts w:hint="eastAsia"/>
              </w:rPr>
              <w:t>测试描述</w:t>
            </w:r>
          </w:p>
        </w:tc>
        <w:tc>
          <w:tcPr>
            <w:tcW w:w="6258" w:type="dxa"/>
            <w:gridSpan w:val="3"/>
            <w:vAlign w:val="center"/>
          </w:tcPr>
          <w:p w14:paraId="4F4DEED8" w14:textId="77777777" w:rsidR="00FF79CC" w:rsidRDefault="00A07CBB">
            <w:pPr>
              <w:pStyle w:val="afff2"/>
              <w:spacing w:before="156"/>
              <w:jc w:val="both"/>
            </w:pPr>
            <w:r>
              <w:rPr>
                <w:rFonts w:hint="eastAsia"/>
              </w:rPr>
              <w:t>测试用户的登录、注册和关注等功能</w:t>
            </w:r>
          </w:p>
        </w:tc>
      </w:tr>
      <w:tr w:rsidR="00FF79CC" w14:paraId="36D792D9" w14:textId="77777777">
        <w:trPr>
          <w:jc w:val="center"/>
        </w:trPr>
        <w:tc>
          <w:tcPr>
            <w:tcW w:w="2022" w:type="dxa"/>
            <w:vAlign w:val="center"/>
          </w:tcPr>
          <w:p w14:paraId="12D53AAE" w14:textId="77777777" w:rsidR="00FF79CC" w:rsidRDefault="00A07CBB">
            <w:pPr>
              <w:pStyle w:val="afff2"/>
              <w:spacing w:before="156"/>
              <w:jc w:val="center"/>
            </w:pPr>
            <w:r>
              <w:rPr>
                <w:rFonts w:hint="eastAsia"/>
              </w:rPr>
              <w:t>前驱条件</w:t>
            </w:r>
          </w:p>
        </w:tc>
        <w:tc>
          <w:tcPr>
            <w:tcW w:w="6258" w:type="dxa"/>
            <w:gridSpan w:val="3"/>
            <w:vAlign w:val="center"/>
          </w:tcPr>
          <w:p w14:paraId="1938E5E0" w14:textId="77777777" w:rsidR="00FF79CC" w:rsidRDefault="00A07CBB">
            <w:pPr>
              <w:pStyle w:val="afff2"/>
              <w:spacing w:before="156"/>
              <w:jc w:val="both"/>
            </w:pPr>
            <w:r>
              <w:rPr>
                <w:rFonts w:hint="eastAsia"/>
              </w:rPr>
              <w:t>无</w:t>
            </w:r>
          </w:p>
        </w:tc>
      </w:tr>
      <w:tr w:rsidR="00FF79CC" w14:paraId="44234C9E" w14:textId="77777777">
        <w:trPr>
          <w:jc w:val="center"/>
        </w:trPr>
        <w:tc>
          <w:tcPr>
            <w:tcW w:w="2022" w:type="dxa"/>
            <w:vAlign w:val="center"/>
          </w:tcPr>
          <w:p w14:paraId="07296BD2" w14:textId="77777777" w:rsidR="00FF79CC" w:rsidRDefault="00A07CBB">
            <w:pPr>
              <w:pStyle w:val="afff2"/>
              <w:spacing w:before="156"/>
              <w:jc w:val="center"/>
            </w:pPr>
            <w:r>
              <w:rPr>
                <w:rFonts w:hint="eastAsia"/>
              </w:rPr>
              <w:t>测试步骤</w:t>
            </w:r>
          </w:p>
        </w:tc>
        <w:tc>
          <w:tcPr>
            <w:tcW w:w="6258" w:type="dxa"/>
            <w:gridSpan w:val="3"/>
            <w:vAlign w:val="center"/>
          </w:tcPr>
          <w:p w14:paraId="5B1A1AB9" w14:textId="77777777" w:rsidR="00FF79CC" w:rsidRDefault="00A07CBB">
            <w:pPr>
              <w:pStyle w:val="afff2"/>
              <w:jc w:val="both"/>
            </w:pPr>
            <w:r>
              <w:t>1</w:t>
            </w:r>
            <w:r>
              <w:rPr>
                <w:rFonts w:hint="eastAsia"/>
              </w:rPr>
              <w:t>.</w:t>
            </w:r>
            <w:r>
              <w:rPr>
                <w:rFonts w:hint="eastAsia"/>
              </w:rPr>
              <w:t>注册用户，输入注册要求信息后等待结果</w:t>
            </w:r>
          </w:p>
          <w:p w14:paraId="13801755" w14:textId="77777777" w:rsidR="00FF79CC" w:rsidRDefault="00A07CBB">
            <w:pPr>
              <w:pStyle w:val="afff2"/>
              <w:jc w:val="both"/>
            </w:pPr>
            <w:r>
              <w:rPr>
                <w:rFonts w:hint="eastAsia"/>
              </w:rPr>
              <w:t>2</w:t>
            </w:r>
            <w:r>
              <w:t>.</w:t>
            </w:r>
            <w:r>
              <w:rPr>
                <w:rFonts w:hint="eastAsia"/>
              </w:rPr>
              <w:t>用户登录微信公众号以及管理员登录后台系统</w:t>
            </w:r>
          </w:p>
          <w:p w14:paraId="340BCF7A" w14:textId="77777777" w:rsidR="00FF79CC" w:rsidRDefault="00A07CBB">
            <w:pPr>
              <w:pStyle w:val="afff2"/>
              <w:jc w:val="both"/>
            </w:pPr>
            <w:r>
              <w:rPr>
                <w:rFonts w:hint="eastAsia"/>
              </w:rPr>
              <w:t>3</w:t>
            </w:r>
            <w:r>
              <w:t>.</w:t>
            </w:r>
            <w:r>
              <w:rPr>
                <w:rFonts w:hint="eastAsia"/>
              </w:rPr>
              <w:t>关注或者取关另一个用户</w:t>
            </w:r>
          </w:p>
        </w:tc>
      </w:tr>
      <w:tr w:rsidR="00FF79CC" w14:paraId="71F01CA0"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193F2650" w14:textId="77777777" w:rsidR="00FF79CC" w:rsidRDefault="00A07CBB">
            <w:pPr>
              <w:pStyle w:val="afff2"/>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26AD8788" w14:textId="77777777" w:rsidR="00FF79CC" w:rsidRDefault="00A07CBB">
            <w:pPr>
              <w:pStyle w:val="afff2"/>
              <w:jc w:val="both"/>
            </w:pPr>
            <w:r>
              <w:rPr>
                <w:rFonts w:hint="eastAsia"/>
              </w:rPr>
              <w:t>1</w:t>
            </w:r>
            <w:r>
              <w:t>.</w:t>
            </w:r>
            <w:r>
              <w:rPr>
                <w:rFonts w:hint="eastAsia"/>
              </w:rPr>
              <w:t>用户注册成功</w:t>
            </w:r>
          </w:p>
          <w:p w14:paraId="6A353649" w14:textId="77777777" w:rsidR="00FF79CC" w:rsidRDefault="00A07CBB">
            <w:pPr>
              <w:pStyle w:val="afff2"/>
              <w:jc w:val="both"/>
            </w:pPr>
            <w:r>
              <w:t>2.</w:t>
            </w:r>
            <w:r>
              <w:rPr>
                <w:rFonts w:hint="eastAsia"/>
              </w:rPr>
              <w:t>用户成功登录公众号和管理登录后台系统</w:t>
            </w:r>
          </w:p>
          <w:p w14:paraId="16706C1C" w14:textId="77777777" w:rsidR="00FF79CC" w:rsidRDefault="00A07CBB">
            <w:pPr>
              <w:pStyle w:val="afff2"/>
              <w:jc w:val="both"/>
            </w:pPr>
            <w:r>
              <w:t>3.</w:t>
            </w:r>
            <w:r>
              <w:rPr>
                <w:rFonts w:hint="eastAsia"/>
              </w:rPr>
              <w:t>关注或者取关用户成功</w:t>
            </w:r>
          </w:p>
        </w:tc>
      </w:tr>
      <w:tr w:rsidR="00FF79CC" w14:paraId="0CD79D65"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238717A5" w14:textId="77777777" w:rsidR="00FF79CC" w:rsidRDefault="00A07CBB">
            <w:pPr>
              <w:pStyle w:val="afff2"/>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10A2CF9D" w14:textId="77777777" w:rsidR="00FF79CC" w:rsidRDefault="00A07CBB">
            <w:pPr>
              <w:pStyle w:val="afff2"/>
              <w:jc w:val="both"/>
            </w:pPr>
            <w:r>
              <w:rPr>
                <w:rFonts w:hint="eastAsia"/>
              </w:rPr>
              <w:t>通过</w:t>
            </w:r>
            <w:commentRangeStart w:id="225"/>
            <w:commentRangeEnd w:id="225"/>
            <w:r>
              <w:commentReference w:id="225"/>
            </w:r>
          </w:p>
        </w:tc>
      </w:tr>
    </w:tbl>
    <w:p w14:paraId="46BDD128" w14:textId="77777777" w:rsidR="00FF79CC" w:rsidRDefault="00A07CBB">
      <w:pPr>
        <w:pStyle w:val="3"/>
        <w:ind w:left="1200"/>
      </w:pPr>
      <w:bookmarkStart w:id="226" w:name="_Toc41002000"/>
      <w:bookmarkStart w:id="227" w:name="_Toc39763850"/>
      <w:r>
        <w:rPr>
          <w:rFonts w:hint="eastAsia"/>
        </w:rPr>
        <w:t>公告管理模块测试</w:t>
      </w:r>
      <w:bookmarkEnd w:id="226"/>
      <w:bookmarkEnd w:id="227"/>
    </w:p>
    <w:p w14:paraId="7B0DBE79" w14:textId="77777777" w:rsidR="00FF79CC" w:rsidRDefault="00A07CBB">
      <w:pPr>
        <w:ind w:firstLineChars="200" w:firstLine="480"/>
        <w:rPr>
          <w:rStyle w:val="cnblogscode2"/>
        </w:rPr>
      </w:pPr>
      <w:r>
        <w:rPr>
          <w:rStyle w:val="cnblogscode2"/>
          <w:rFonts w:hint="eastAsia"/>
        </w:rPr>
        <w:t>公告管理测试内容如表</w:t>
      </w:r>
      <w:r>
        <w:rPr>
          <w:rStyle w:val="cnblogscode2"/>
        </w:rPr>
        <w:t>5-3</w:t>
      </w:r>
      <w:r>
        <w:rPr>
          <w:rStyle w:val="cnblogscode2"/>
          <w:rFonts w:hint="eastAsia"/>
        </w:rPr>
        <w:t>所示。</w:t>
      </w:r>
    </w:p>
    <w:p w14:paraId="59512B15" w14:textId="77777777" w:rsidR="00FF79CC" w:rsidRDefault="00FF79CC">
      <w:pPr>
        <w:ind w:firstLine="420"/>
        <w:jc w:val="center"/>
        <w:rPr>
          <w:rStyle w:val="cnblogscode2"/>
          <w:sz w:val="21"/>
        </w:rPr>
      </w:pPr>
    </w:p>
    <w:p w14:paraId="19EE99AD" w14:textId="77777777" w:rsidR="00FF79CC" w:rsidRDefault="00A07CBB">
      <w:pPr>
        <w:spacing w:beforeLines="50" w:before="156"/>
        <w:jc w:val="center"/>
        <w:rPr>
          <w:rStyle w:val="cnblogscode2"/>
          <w:sz w:val="21"/>
        </w:rPr>
      </w:pPr>
      <w:r>
        <w:rPr>
          <w:rStyle w:val="cnblogscode2"/>
          <w:rFonts w:hint="eastAsia"/>
          <w:sz w:val="21"/>
        </w:rPr>
        <w:lastRenderedPageBreak/>
        <w:t>表</w:t>
      </w:r>
      <w:r>
        <w:rPr>
          <w:rStyle w:val="cnblogscode2"/>
          <w:sz w:val="21"/>
        </w:rPr>
        <w:t xml:space="preserve">5-3 </w:t>
      </w:r>
      <w:r>
        <w:rPr>
          <w:rStyle w:val="cnblogscode2"/>
          <w:rFonts w:hint="eastAsia"/>
          <w:sz w:val="21"/>
        </w:rPr>
        <w:t>公告测试内容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F79CC" w14:paraId="1DEA79FB" w14:textId="77777777">
        <w:trPr>
          <w:jc w:val="center"/>
        </w:trPr>
        <w:tc>
          <w:tcPr>
            <w:tcW w:w="2022" w:type="dxa"/>
            <w:vAlign w:val="center"/>
          </w:tcPr>
          <w:p w14:paraId="718A3B8A" w14:textId="77777777" w:rsidR="00FF79CC" w:rsidRDefault="00A07CBB">
            <w:pPr>
              <w:pStyle w:val="afff2"/>
              <w:spacing w:before="156"/>
              <w:jc w:val="center"/>
            </w:pPr>
            <w:r>
              <w:rPr>
                <w:rFonts w:hint="eastAsia"/>
              </w:rPr>
              <w:t>测试用例编号</w:t>
            </w:r>
          </w:p>
        </w:tc>
        <w:tc>
          <w:tcPr>
            <w:tcW w:w="2130" w:type="dxa"/>
            <w:vAlign w:val="center"/>
          </w:tcPr>
          <w:p w14:paraId="5F1B1817" w14:textId="77777777" w:rsidR="00FF79CC" w:rsidRDefault="00A07CBB">
            <w:pPr>
              <w:pStyle w:val="afff2"/>
              <w:spacing w:before="156"/>
              <w:jc w:val="center"/>
            </w:pPr>
            <w:r>
              <w:t>Test002</w:t>
            </w:r>
          </w:p>
        </w:tc>
        <w:tc>
          <w:tcPr>
            <w:tcW w:w="2131" w:type="dxa"/>
            <w:vAlign w:val="center"/>
          </w:tcPr>
          <w:p w14:paraId="2D78070B" w14:textId="77777777" w:rsidR="00FF79CC" w:rsidRDefault="00A07CBB">
            <w:pPr>
              <w:pStyle w:val="afff2"/>
              <w:spacing w:before="156"/>
              <w:jc w:val="center"/>
            </w:pPr>
            <w:r>
              <w:rPr>
                <w:rFonts w:hint="eastAsia"/>
              </w:rPr>
              <w:t>测试用例名称</w:t>
            </w:r>
          </w:p>
        </w:tc>
        <w:tc>
          <w:tcPr>
            <w:tcW w:w="1997" w:type="dxa"/>
            <w:vAlign w:val="center"/>
          </w:tcPr>
          <w:p w14:paraId="70B2FEEB" w14:textId="77777777" w:rsidR="00FF79CC" w:rsidRDefault="00A07CBB">
            <w:pPr>
              <w:pStyle w:val="afff2"/>
              <w:spacing w:before="156"/>
              <w:jc w:val="center"/>
            </w:pPr>
            <w:r>
              <w:rPr>
                <w:rFonts w:hint="eastAsia"/>
              </w:rPr>
              <w:t>公告管理模块</w:t>
            </w:r>
          </w:p>
        </w:tc>
      </w:tr>
      <w:tr w:rsidR="00FF79CC" w14:paraId="51FCE7A1" w14:textId="77777777">
        <w:trPr>
          <w:jc w:val="center"/>
        </w:trPr>
        <w:tc>
          <w:tcPr>
            <w:tcW w:w="2022" w:type="dxa"/>
            <w:vAlign w:val="center"/>
          </w:tcPr>
          <w:p w14:paraId="4756485B" w14:textId="77777777" w:rsidR="00FF79CC" w:rsidRDefault="00A07CBB">
            <w:pPr>
              <w:pStyle w:val="afff2"/>
              <w:spacing w:before="156"/>
              <w:jc w:val="center"/>
            </w:pPr>
            <w:r>
              <w:rPr>
                <w:rFonts w:hint="eastAsia"/>
              </w:rPr>
              <w:t>测试描述</w:t>
            </w:r>
          </w:p>
        </w:tc>
        <w:tc>
          <w:tcPr>
            <w:tcW w:w="6258" w:type="dxa"/>
            <w:gridSpan w:val="3"/>
            <w:vAlign w:val="center"/>
          </w:tcPr>
          <w:p w14:paraId="5422B169" w14:textId="77777777" w:rsidR="00FF79CC" w:rsidRDefault="00A07CBB">
            <w:pPr>
              <w:pStyle w:val="afff2"/>
              <w:spacing w:before="156"/>
              <w:jc w:val="both"/>
            </w:pPr>
            <w:r>
              <w:rPr>
                <w:rFonts w:hint="eastAsia"/>
              </w:rPr>
              <w:t>测试公告的增删改查以及报名的管理</w:t>
            </w:r>
          </w:p>
        </w:tc>
      </w:tr>
      <w:tr w:rsidR="00FF79CC" w14:paraId="33A1F72B" w14:textId="77777777">
        <w:trPr>
          <w:jc w:val="center"/>
        </w:trPr>
        <w:tc>
          <w:tcPr>
            <w:tcW w:w="2022" w:type="dxa"/>
            <w:vAlign w:val="center"/>
          </w:tcPr>
          <w:p w14:paraId="6E4EE733" w14:textId="77777777" w:rsidR="00FF79CC" w:rsidRDefault="00A07CBB">
            <w:pPr>
              <w:pStyle w:val="afff2"/>
              <w:spacing w:before="156"/>
              <w:jc w:val="center"/>
            </w:pPr>
            <w:r>
              <w:rPr>
                <w:rFonts w:hint="eastAsia"/>
              </w:rPr>
              <w:t>前驱条件</w:t>
            </w:r>
          </w:p>
        </w:tc>
        <w:tc>
          <w:tcPr>
            <w:tcW w:w="6258" w:type="dxa"/>
            <w:gridSpan w:val="3"/>
            <w:vAlign w:val="center"/>
          </w:tcPr>
          <w:p w14:paraId="640875F4" w14:textId="77777777" w:rsidR="00FF79CC" w:rsidRDefault="00A07CBB">
            <w:pPr>
              <w:pStyle w:val="afff2"/>
              <w:spacing w:before="156"/>
              <w:jc w:val="both"/>
            </w:pPr>
            <w:r>
              <w:rPr>
                <w:rFonts w:hint="eastAsia"/>
              </w:rPr>
              <w:t>账号已登录</w:t>
            </w:r>
          </w:p>
        </w:tc>
      </w:tr>
      <w:tr w:rsidR="00FF79CC" w14:paraId="3BF0D393" w14:textId="77777777">
        <w:trPr>
          <w:jc w:val="center"/>
        </w:trPr>
        <w:tc>
          <w:tcPr>
            <w:tcW w:w="2022" w:type="dxa"/>
            <w:vAlign w:val="center"/>
          </w:tcPr>
          <w:p w14:paraId="67940B2E" w14:textId="77777777" w:rsidR="00FF79CC" w:rsidRDefault="00A07CBB">
            <w:pPr>
              <w:pStyle w:val="afff2"/>
              <w:spacing w:before="156"/>
              <w:jc w:val="center"/>
            </w:pPr>
            <w:r>
              <w:rPr>
                <w:rFonts w:hint="eastAsia"/>
              </w:rPr>
              <w:t>测试步骤</w:t>
            </w:r>
          </w:p>
        </w:tc>
        <w:tc>
          <w:tcPr>
            <w:tcW w:w="6258" w:type="dxa"/>
            <w:gridSpan w:val="3"/>
            <w:vAlign w:val="center"/>
          </w:tcPr>
          <w:p w14:paraId="357DC664" w14:textId="77777777" w:rsidR="00FF79CC" w:rsidRDefault="00A07CBB">
            <w:pPr>
              <w:pStyle w:val="afff2"/>
              <w:jc w:val="both"/>
            </w:pPr>
            <w:r>
              <w:t>1.</w:t>
            </w:r>
            <w:r>
              <w:rPr>
                <w:rFonts w:hint="eastAsia"/>
              </w:rPr>
              <w:t>添加相应的公告，设置属性</w:t>
            </w:r>
          </w:p>
          <w:p w14:paraId="3530CCA3" w14:textId="77777777" w:rsidR="00FF79CC" w:rsidRDefault="00A07CBB">
            <w:pPr>
              <w:pStyle w:val="afff2"/>
              <w:jc w:val="both"/>
            </w:pPr>
            <w:r>
              <w:rPr>
                <w:rFonts w:hint="eastAsia"/>
              </w:rPr>
              <w:t>2</w:t>
            </w:r>
            <w:r>
              <w:t>.</w:t>
            </w:r>
            <w:r>
              <w:rPr>
                <w:rFonts w:hint="eastAsia"/>
              </w:rPr>
              <w:t>公众号端点击报名</w:t>
            </w:r>
          </w:p>
          <w:p w14:paraId="2C2748AE" w14:textId="77777777" w:rsidR="00FF79CC" w:rsidRDefault="00A07CBB">
            <w:pPr>
              <w:pStyle w:val="afff2"/>
              <w:jc w:val="both"/>
            </w:pPr>
            <w:r>
              <w:rPr>
                <w:rFonts w:hint="eastAsia"/>
              </w:rPr>
              <w:t>3</w:t>
            </w:r>
            <w:r>
              <w:t>.</w:t>
            </w:r>
            <w:r>
              <w:rPr>
                <w:rFonts w:hint="eastAsia"/>
              </w:rPr>
              <w:t>后台导出名单</w:t>
            </w:r>
          </w:p>
          <w:p w14:paraId="7A1C0F47" w14:textId="77777777" w:rsidR="00FF79CC" w:rsidRDefault="00A07CBB">
            <w:pPr>
              <w:pStyle w:val="afff2"/>
              <w:jc w:val="both"/>
            </w:pPr>
            <w:r>
              <w:rPr>
                <w:rFonts w:hint="eastAsia"/>
              </w:rPr>
              <w:t>4</w:t>
            </w:r>
            <w:r>
              <w:t>.</w:t>
            </w:r>
            <w:r>
              <w:rPr>
                <w:rFonts w:hint="eastAsia"/>
              </w:rPr>
              <w:t>修改和删除公告</w:t>
            </w:r>
          </w:p>
          <w:p w14:paraId="21830F5B" w14:textId="77777777" w:rsidR="00FF79CC" w:rsidRDefault="00A07CBB">
            <w:pPr>
              <w:pStyle w:val="afff2"/>
              <w:jc w:val="both"/>
            </w:pPr>
            <w:r>
              <w:rPr>
                <w:rFonts w:hint="eastAsia"/>
              </w:rPr>
              <w:t>5</w:t>
            </w:r>
            <w:r>
              <w:t>.</w:t>
            </w:r>
            <w:r>
              <w:rPr>
                <w:rFonts w:hint="eastAsia"/>
              </w:rPr>
              <w:t>查询公告</w:t>
            </w:r>
          </w:p>
        </w:tc>
      </w:tr>
      <w:tr w:rsidR="00FF79CC" w14:paraId="192F20C0" w14:textId="77777777">
        <w:trPr>
          <w:jc w:val="center"/>
        </w:trPr>
        <w:tc>
          <w:tcPr>
            <w:tcW w:w="2022" w:type="dxa"/>
            <w:vAlign w:val="center"/>
          </w:tcPr>
          <w:p w14:paraId="20F18D1D" w14:textId="77777777" w:rsidR="00FF79CC" w:rsidRDefault="00A07CBB">
            <w:pPr>
              <w:pStyle w:val="afff2"/>
              <w:spacing w:before="156"/>
              <w:jc w:val="center"/>
            </w:pPr>
            <w:r>
              <w:rPr>
                <w:rFonts w:hint="eastAsia"/>
              </w:rPr>
              <w:t>期待输出结果</w:t>
            </w:r>
          </w:p>
        </w:tc>
        <w:tc>
          <w:tcPr>
            <w:tcW w:w="6258" w:type="dxa"/>
            <w:gridSpan w:val="3"/>
            <w:vAlign w:val="center"/>
          </w:tcPr>
          <w:p w14:paraId="6DBF5BC9" w14:textId="77777777" w:rsidR="00FF79CC" w:rsidRDefault="00A07CBB">
            <w:pPr>
              <w:pStyle w:val="afff2"/>
            </w:pPr>
            <w:r>
              <w:rPr>
                <w:rFonts w:hint="eastAsia"/>
              </w:rPr>
              <w:t>1</w:t>
            </w:r>
            <w:r>
              <w:t>.</w:t>
            </w:r>
            <w:r>
              <w:rPr>
                <w:rFonts w:hint="eastAsia"/>
              </w:rPr>
              <w:t>添加公告成功</w:t>
            </w:r>
          </w:p>
          <w:p w14:paraId="61312E72" w14:textId="77777777" w:rsidR="00FF79CC" w:rsidRDefault="00A07CBB">
            <w:pPr>
              <w:pStyle w:val="afff2"/>
            </w:pPr>
            <w:r>
              <w:t>2.</w:t>
            </w:r>
            <w:r>
              <w:rPr>
                <w:rFonts w:hint="eastAsia"/>
              </w:rPr>
              <w:t>公众号用户可成功报名，后台有相应的记录</w:t>
            </w:r>
          </w:p>
          <w:p w14:paraId="36CFB224" w14:textId="77777777" w:rsidR="00FF79CC" w:rsidRDefault="00A07CBB">
            <w:pPr>
              <w:pStyle w:val="afff2"/>
            </w:pPr>
            <w:r>
              <w:t>3.</w:t>
            </w:r>
            <w:r>
              <w:rPr>
                <w:rFonts w:hint="eastAsia"/>
              </w:rPr>
              <w:t>成功导出名单</w:t>
            </w:r>
          </w:p>
          <w:p w14:paraId="58F1EA0A" w14:textId="77777777" w:rsidR="00FF79CC" w:rsidRDefault="00A07CBB">
            <w:pPr>
              <w:pStyle w:val="afff2"/>
            </w:pPr>
            <w:r>
              <w:rPr>
                <w:rFonts w:hint="eastAsia"/>
              </w:rPr>
              <w:t>4</w:t>
            </w:r>
            <w:r>
              <w:t>.</w:t>
            </w:r>
            <w:r>
              <w:rPr>
                <w:rFonts w:hint="eastAsia"/>
              </w:rPr>
              <w:t>修改和删除公告成功</w:t>
            </w:r>
          </w:p>
          <w:p w14:paraId="53AC6F1A" w14:textId="77777777" w:rsidR="00FF79CC" w:rsidRDefault="00A07CBB">
            <w:pPr>
              <w:pStyle w:val="afff2"/>
            </w:pPr>
            <w:r>
              <w:t>5.</w:t>
            </w:r>
            <w:r>
              <w:rPr>
                <w:rFonts w:hint="eastAsia"/>
              </w:rPr>
              <w:t>查询出正确公告信息</w:t>
            </w:r>
          </w:p>
        </w:tc>
      </w:tr>
      <w:tr w:rsidR="00FF79CC" w14:paraId="64FFF982" w14:textId="77777777">
        <w:trPr>
          <w:jc w:val="center"/>
        </w:trPr>
        <w:tc>
          <w:tcPr>
            <w:tcW w:w="2022" w:type="dxa"/>
            <w:vAlign w:val="center"/>
          </w:tcPr>
          <w:p w14:paraId="4008133B" w14:textId="77777777" w:rsidR="00FF79CC" w:rsidRDefault="00A07CBB">
            <w:pPr>
              <w:pStyle w:val="afff2"/>
              <w:spacing w:before="156"/>
              <w:jc w:val="center"/>
            </w:pPr>
            <w:r>
              <w:rPr>
                <w:rFonts w:hint="eastAsia"/>
              </w:rPr>
              <w:t>测试结果</w:t>
            </w:r>
          </w:p>
        </w:tc>
        <w:tc>
          <w:tcPr>
            <w:tcW w:w="6258" w:type="dxa"/>
            <w:gridSpan w:val="3"/>
            <w:vAlign w:val="center"/>
          </w:tcPr>
          <w:p w14:paraId="10D6A217" w14:textId="77777777" w:rsidR="00FF79CC" w:rsidRDefault="00A07CBB">
            <w:pPr>
              <w:pStyle w:val="afff2"/>
            </w:pPr>
            <w:r>
              <w:rPr>
                <w:rFonts w:hint="eastAsia"/>
              </w:rPr>
              <w:t>通过</w:t>
            </w:r>
            <w:commentRangeStart w:id="228"/>
            <w:commentRangeEnd w:id="228"/>
            <w:r>
              <w:commentReference w:id="228"/>
            </w:r>
          </w:p>
        </w:tc>
      </w:tr>
    </w:tbl>
    <w:p w14:paraId="4B13EF88" w14:textId="77777777" w:rsidR="00FF79CC" w:rsidRDefault="00A07CBB">
      <w:pPr>
        <w:pStyle w:val="3"/>
        <w:ind w:left="1200"/>
      </w:pPr>
      <w:bookmarkStart w:id="229" w:name="_Toc39763851"/>
      <w:bookmarkStart w:id="230" w:name="_Toc41002001"/>
      <w:r>
        <w:rPr>
          <w:rFonts w:hint="eastAsia"/>
        </w:rPr>
        <w:t>讨论区管理模块测试</w:t>
      </w:r>
      <w:bookmarkEnd w:id="229"/>
      <w:bookmarkEnd w:id="230"/>
    </w:p>
    <w:p w14:paraId="56D8FF2F" w14:textId="77777777" w:rsidR="00FF79CC" w:rsidRDefault="00A07CBB">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commentRangeStart w:id="231"/>
      <w:commentRangeEnd w:id="231"/>
      <w:r>
        <w:commentReference w:id="231"/>
      </w:r>
    </w:p>
    <w:p w14:paraId="0C7D1B52" w14:textId="77777777" w:rsidR="00FF79CC" w:rsidRDefault="00A07CBB">
      <w:pPr>
        <w:spacing w:beforeLines="50" w:before="156"/>
        <w:jc w:val="center"/>
        <w:rPr>
          <w:rStyle w:val="cnblogscode2"/>
          <w:sz w:val="21"/>
        </w:rPr>
      </w:pPr>
      <w:r>
        <w:rPr>
          <w:rStyle w:val="cnblogscode2"/>
          <w:rFonts w:hint="eastAsia"/>
          <w:sz w:val="21"/>
        </w:rPr>
        <w:t>表</w:t>
      </w:r>
      <w:r>
        <w:rPr>
          <w:rStyle w:val="cnblogscode2"/>
          <w:sz w:val="21"/>
        </w:rPr>
        <w:t xml:space="preserve">5-4 </w:t>
      </w:r>
      <w:r>
        <w:rPr>
          <w:rStyle w:val="cnblogscode2"/>
          <w:rFonts w:hint="eastAsia"/>
          <w:sz w:val="21"/>
        </w:rPr>
        <w:t>讨论区管理测试内容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F79CC" w14:paraId="3C57E3E7" w14:textId="77777777">
        <w:trPr>
          <w:jc w:val="center"/>
        </w:trPr>
        <w:tc>
          <w:tcPr>
            <w:tcW w:w="2022" w:type="dxa"/>
            <w:vAlign w:val="center"/>
          </w:tcPr>
          <w:p w14:paraId="368DC213" w14:textId="77777777" w:rsidR="00FF79CC" w:rsidRDefault="00A07CBB">
            <w:pPr>
              <w:pStyle w:val="afff2"/>
              <w:spacing w:before="156"/>
              <w:jc w:val="center"/>
            </w:pPr>
            <w:r>
              <w:rPr>
                <w:rFonts w:hint="eastAsia"/>
              </w:rPr>
              <w:t>测试用例编号</w:t>
            </w:r>
          </w:p>
        </w:tc>
        <w:tc>
          <w:tcPr>
            <w:tcW w:w="2130" w:type="dxa"/>
            <w:vAlign w:val="center"/>
          </w:tcPr>
          <w:p w14:paraId="775B2FF6" w14:textId="77777777" w:rsidR="00FF79CC" w:rsidRDefault="00A07CBB">
            <w:pPr>
              <w:pStyle w:val="afff2"/>
              <w:spacing w:before="156"/>
              <w:jc w:val="center"/>
            </w:pPr>
            <w:r>
              <w:t>Test003</w:t>
            </w:r>
          </w:p>
        </w:tc>
        <w:tc>
          <w:tcPr>
            <w:tcW w:w="2131" w:type="dxa"/>
            <w:vAlign w:val="center"/>
          </w:tcPr>
          <w:p w14:paraId="004BE123" w14:textId="77777777" w:rsidR="00FF79CC" w:rsidRDefault="00A07CBB">
            <w:pPr>
              <w:pStyle w:val="afff2"/>
              <w:spacing w:before="156"/>
              <w:jc w:val="center"/>
            </w:pPr>
            <w:r>
              <w:rPr>
                <w:rFonts w:hint="eastAsia"/>
              </w:rPr>
              <w:t>测试用例名称</w:t>
            </w:r>
          </w:p>
        </w:tc>
        <w:tc>
          <w:tcPr>
            <w:tcW w:w="1997" w:type="dxa"/>
            <w:vAlign w:val="center"/>
          </w:tcPr>
          <w:p w14:paraId="7A08BD6C" w14:textId="77777777" w:rsidR="00FF79CC" w:rsidRDefault="00A07CBB">
            <w:pPr>
              <w:pStyle w:val="afff2"/>
              <w:spacing w:before="156"/>
              <w:jc w:val="center"/>
            </w:pPr>
            <w:r>
              <w:rPr>
                <w:rFonts w:hint="eastAsia"/>
              </w:rPr>
              <w:t>讨论区管理模块</w:t>
            </w:r>
          </w:p>
        </w:tc>
      </w:tr>
      <w:tr w:rsidR="00FF79CC" w14:paraId="76B74FD1" w14:textId="77777777">
        <w:trPr>
          <w:jc w:val="center"/>
        </w:trPr>
        <w:tc>
          <w:tcPr>
            <w:tcW w:w="2022" w:type="dxa"/>
            <w:vAlign w:val="center"/>
          </w:tcPr>
          <w:p w14:paraId="12CEECF6" w14:textId="77777777" w:rsidR="00FF79CC" w:rsidRDefault="00A07CBB">
            <w:pPr>
              <w:pStyle w:val="afff2"/>
              <w:spacing w:before="156"/>
              <w:jc w:val="center"/>
            </w:pPr>
            <w:r>
              <w:rPr>
                <w:rFonts w:hint="eastAsia"/>
              </w:rPr>
              <w:t>测试描述</w:t>
            </w:r>
          </w:p>
        </w:tc>
        <w:tc>
          <w:tcPr>
            <w:tcW w:w="6258" w:type="dxa"/>
            <w:gridSpan w:val="3"/>
            <w:vAlign w:val="center"/>
          </w:tcPr>
          <w:p w14:paraId="27655D41" w14:textId="77777777" w:rsidR="00FF79CC" w:rsidRDefault="00A07CBB">
            <w:pPr>
              <w:pStyle w:val="afff2"/>
              <w:spacing w:before="156"/>
              <w:jc w:val="both"/>
            </w:pPr>
            <w:r>
              <w:rPr>
                <w:rFonts w:hint="eastAsia"/>
              </w:rPr>
              <w:t>验证帖子的增加、删除、修改、查询和评论的回复与显示</w:t>
            </w:r>
          </w:p>
        </w:tc>
      </w:tr>
      <w:tr w:rsidR="00FF79CC" w14:paraId="7E8B30EC" w14:textId="77777777">
        <w:trPr>
          <w:jc w:val="center"/>
        </w:trPr>
        <w:tc>
          <w:tcPr>
            <w:tcW w:w="2022" w:type="dxa"/>
            <w:vAlign w:val="center"/>
          </w:tcPr>
          <w:p w14:paraId="717DF085" w14:textId="77777777" w:rsidR="00FF79CC" w:rsidRDefault="00A07CBB">
            <w:pPr>
              <w:pStyle w:val="afff2"/>
              <w:spacing w:before="156"/>
              <w:jc w:val="center"/>
            </w:pPr>
            <w:r>
              <w:rPr>
                <w:rFonts w:hint="eastAsia"/>
              </w:rPr>
              <w:t>前驱条件</w:t>
            </w:r>
          </w:p>
        </w:tc>
        <w:tc>
          <w:tcPr>
            <w:tcW w:w="6258" w:type="dxa"/>
            <w:gridSpan w:val="3"/>
            <w:vAlign w:val="center"/>
          </w:tcPr>
          <w:p w14:paraId="0781183A" w14:textId="77777777" w:rsidR="00FF79CC" w:rsidRDefault="00A07CBB">
            <w:pPr>
              <w:pStyle w:val="afff2"/>
              <w:spacing w:before="156"/>
              <w:jc w:val="both"/>
            </w:pPr>
            <w:r>
              <w:rPr>
                <w:rFonts w:hint="eastAsia"/>
              </w:rPr>
              <w:t>账号已登录</w:t>
            </w:r>
          </w:p>
        </w:tc>
      </w:tr>
      <w:tr w:rsidR="00FF79CC" w14:paraId="1D2781CB" w14:textId="77777777">
        <w:trPr>
          <w:jc w:val="center"/>
        </w:trPr>
        <w:tc>
          <w:tcPr>
            <w:tcW w:w="2022" w:type="dxa"/>
            <w:vAlign w:val="center"/>
          </w:tcPr>
          <w:p w14:paraId="3CE0D55B" w14:textId="77777777" w:rsidR="00FF79CC" w:rsidRDefault="00A07CBB">
            <w:pPr>
              <w:pStyle w:val="afff2"/>
              <w:spacing w:before="156"/>
              <w:jc w:val="center"/>
            </w:pPr>
            <w:r>
              <w:rPr>
                <w:rFonts w:hint="eastAsia"/>
              </w:rPr>
              <w:t>测试步骤</w:t>
            </w:r>
          </w:p>
        </w:tc>
        <w:tc>
          <w:tcPr>
            <w:tcW w:w="6258" w:type="dxa"/>
            <w:gridSpan w:val="3"/>
            <w:vAlign w:val="center"/>
          </w:tcPr>
          <w:p w14:paraId="1865D535" w14:textId="77777777" w:rsidR="00FF79CC" w:rsidRDefault="00A07CBB">
            <w:pPr>
              <w:pStyle w:val="afff2"/>
              <w:jc w:val="both"/>
            </w:pPr>
            <w:r>
              <w:t>1</w:t>
            </w:r>
            <w:r>
              <w:rPr>
                <w:rFonts w:hint="eastAsia"/>
              </w:rPr>
              <w:t>.</w:t>
            </w:r>
            <w:r>
              <w:rPr>
                <w:rFonts w:hint="eastAsia"/>
              </w:rPr>
              <w:t>添加帖子，查看是否成功添加</w:t>
            </w:r>
          </w:p>
          <w:p w14:paraId="15B1213B" w14:textId="77777777" w:rsidR="00FF79CC" w:rsidRDefault="00A07CBB">
            <w:pPr>
              <w:pStyle w:val="afff2"/>
              <w:jc w:val="both"/>
            </w:pPr>
            <w:r>
              <w:t>2.</w:t>
            </w:r>
            <w:r>
              <w:rPr>
                <w:rFonts w:hint="eastAsia"/>
              </w:rPr>
              <w:t>修改帖子，查看是否成功修改</w:t>
            </w:r>
          </w:p>
          <w:p w14:paraId="47549925" w14:textId="77777777" w:rsidR="00FF79CC" w:rsidRDefault="00A07CBB">
            <w:pPr>
              <w:pStyle w:val="afff2"/>
              <w:jc w:val="both"/>
            </w:pPr>
            <w:r>
              <w:t>3.</w:t>
            </w:r>
            <w:r>
              <w:rPr>
                <w:rFonts w:hint="eastAsia"/>
              </w:rPr>
              <w:t>查询相应的帖子，查看是否成功查询并显示</w:t>
            </w:r>
          </w:p>
          <w:p w14:paraId="1383E993" w14:textId="77777777" w:rsidR="00FF79CC" w:rsidRDefault="00A07CBB">
            <w:pPr>
              <w:pStyle w:val="afff2"/>
              <w:jc w:val="both"/>
            </w:pPr>
            <w:r>
              <w:rPr>
                <w:rFonts w:hint="eastAsia"/>
              </w:rPr>
              <w:t>4</w:t>
            </w:r>
            <w:r>
              <w:t>.</w:t>
            </w:r>
            <w:r>
              <w:rPr>
                <w:rFonts w:hint="eastAsia"/>
              </w:rPr>
              <w:t>在帖子下面评论，查看是否成功评论</w:t>
            </w:r>
          </w:p>
          <w:p w14:paraId="46A46AAB" w14:textId="77777777" w:rsidR="00FF79CC" w:rsidRDefault="00A07CBB">
            <w:pPr>
              <w:pStyle w:val="afff2"/>
              <w:jc w:val="both"/>
            </w:pPr>
            <w:r>
              <w:rPr>
                <w:rFonts w:hint="eastAsia"/>
              </w:rPr>
              <w:t>5</w:t>
            </w:r>
            <w:r>
              <w:t>.</w:t>
            </w:r>
            <w:r>
              <w:rPr>
                <w:rFonts w:hint="eastAsia"/>
              </w:rPr>
              <w:t>回复帖子下面的评论，查看是否回复成功</w:t>
            </w:r>
          </w:p>
          <w:p w14:paraId="2C9CF9CA" w14:textId="77777777" w:rsidR="00FF79CC" w:rsidRDefault="00A07CBB">
            <w:pPr>
              <w:pStyle w:val="afff2"/>
              <w:jc w:val="both"/>
            </w:pPr>
            <w:r>
              <w:rPr>
                <w:rFonts w:hint="eastAsia"/>
              </w:rPr>
              <w:t>6</w:t>
            </w:r>
            <w:r>
              <w:t>.</w:t>
            </w:r>
            <w:r>
              <w:rPr>
                <w:rFonts w:hint="eastAsia"/>
              </w:rPr>
              <w:t>删除帖子，查看是否成功删除</w:t>
            </w:r>
          </w:p>
        </w:tc>
      </w:tr>
      <w:tr w:rsidR="00FF79CC" w14:paraId="201DFC1A" w14:textId="77777777">
        <w:trPr>
          <w:jc w:val="center"/>
        </w:trPr>
        <w:tc>
          <w:tcPr>
            <w:tcW w:w="2022" w:type="dxa"/>
            <w:vAlign w:val="center"/>
          </w:tcPr>
          <w:p w14:paraId="0FAB0032" w14:textId="77777777" w:rsidR="00FF79CC" w:rsidRDefault="00A07CBB">
            <w:pPr>
              <w:pStyle w:val="afff2"/>
              <w:spacing w:before="156"/>
              <w:jc w:val="center"/>
            </w:pPr>
            <w:r>
              <w:rPr>
                <w:rFonts w:hint="eastAsia"/>
              </w:rPr>
              <w:t>期待输出结果</w:t>
            </w:r>
          </w:p>
        </w:tc>
        <w:tc>
          <w:tcPr>
            <w:tcW w:w="6258" w:type="dxa"/>
            <w:gridSpan w:val="3"/>
            <w:vAlign w:val="center"/>
          </w:tcPr>
          <w:p w14:paraId="2E334187" w14:textId="77777777" w:rsidR="00FF79CC" w:rsidRDefault="00A07CBB">
            <w:pPr>
              <w:pStyle w:val="afff2"/>
            </w:pPr>
            <w:r>
              <w:rPr>
                <w:rFonts w:hint="eastAsia"/>
              </w:rPr>
              <w:t>1</w:t>
            </w:r>
            <w:r>
              <w:t>.</w:t>
            </w:r>
            <w:r>
              <w:rPr>
                <w:rFonts w:hint="eastAsia"/>
              </w:rPr>
              <w:t>添加帖子成功</w:t>
            </w:r>
          </w:p>
          <w:p w14:paraId="7F6596D4" w14:textId="77777777" w:rsidR="00FF79CC" w:rsidRDefault="00A07CBB">
            <w:pPr>
              <w:pStyle w:val="afff2"/>
            </w:pPr>
            <w:r>
              <w:t>2.</w:t>
            </w:r>
            <w:r>
              <w:rPr>
                <w:rFonts w:hint="eastAsia"/>
              </w:rPr>
              <w:t>修改帖子成功</w:t>
            </w:r>
            <w:r>
              <w:rPr>
                <w:rFonts w:hint="eastAsia"/>
              </w:rPr>
              <w:t xml:space="preserve"> </w:t>
            </w:r>
          </w:p>
          <w:p w14:paraId="77584B75" w14:textId="77777777" w:rsidR="00FF79CC" w:rsidRDefault="00A07CBB">
            <w:pPr>
              <w:pStyle w:val="afff2"/>
            </w:pPr>
            <w:r>
              <w:t>3.</w:t>
            </w:r>
            <w:r>
              <w:rPr>
                <w:rFonts w:hint="eastAsia"/>
              </w:rPr>
              <w:t>正确查询出帖子并显示</w:t>
            </w:r>
          </w:p>
          <w:p w14:paraId="1153BEDE" w14:textId="77777777" w:rsidR="00FF79CC" w:rsidRDefault="00A07CBB">
            <w:pPr>
              <w:pStyle w:val="afff2"/>
            </w:pPr>
            <w:r>
              <w:rPr>
                <w:rFonts w:hint="eastAsia"/>
              </w:rPr>
              <w:t>4</w:t>
            </w:r>
            <w:r>
              <w:t>.</w:t>
            </w:r>
            <w:r>
              <w:rPr>
                <w:rFonts w:hint="eastAsia"/>
              </w:rPr>
              <w:t>评论成功</w:t>
            </w:r>
          </w:p>
          <w:p w14:paraId="54CE0BC3" w14:textId="77777777" w:rsidR="00FF79CC" w:rsidRDefault="00A07CBB">
            <w:pPr>
              <w:pStyle w:val="afff2"/>
            </w:pPr>
            <w:r>
              <w:rPr>
                <w:rFonts w:hint="eastAsia"/>
              </w:rPr>
              <w:lastRenderedPageBreak/>
              <w:t>5</w:t>
            </w:r>
            <w:r>
              <w:t>.</w:t>
            </w:r>
            <w:r>
              <w:rPr>
                <w:rFonts w:hint="eastAsia"/>
              </w:rPr>
              <w:t>回复成功</w:t>
            </w:r>
          </w:p>
          <w:p w14:paraId="7FA60BC2" w14:textId="77777777" w:rsidR="00FF79CC" w:rsidRDefault="00A07CBB">
            <w:pPr>
              <w:pStyle w:val="afff2"/>
            </w:pPr>
            <w:r>
              <w:rPr>
                <w:rFonts w:hint="eastAsia"/>
              </w:rPr>
              <w:t>6</w:t>
            </w:r>
            <w:r>
              <w:t>.</w:t>
            </w:r>
            <w:r>
              <w:rPr>
                <w:rFonts w:hint="eastAsia"/>
              </w:rPr>
              <w:t>删除帖子成功</w:t>
            </w:r>
          </w:p>
        </w:tc>
      </w:tr>
      <w:tr w:rsidR="00FF79CC" w14:paraId="7407AD67" w14:textId="77777777">
        <w:trPr>
          <w:jc w:val="center"/>
        </w:trPr>
        <w:tc>
          <w:tcPr>
            <w:tcW w:w="2022" w:type="dxa"/>
            <w:vAlign w:val="center"/>
          </w:tcPr>
          <w:p w14:paraId="395D3734" w14:textId="77777777" w:rsidR="00FF79CC" w:rsidRDefault="00A07CBB">
            <w:pPr>
              <w:pStyle w:val="afff2"/>
              <w:spacing w:before="156"/>
              <w:jc w:val="center"/>
            </w:pPr>
            <w:r>
              <w:rPr>
                <w:rFonts w:hint="eastAsia"/>
              </w:rPr>
              <w:lastRenderedPageBreak/>
              <w:t>测试结果</w:t>
            </w:r>
          </w:p>
        </w:tc>
        <w:tc>
          <w:tcPr>
            <w:tcW w:w="6258" w:type="dxa"/>
            <w:gridSpan w:val="3"/>
            <w:vAlign w:val="center"/>
          </w:tcPr>
          <w:p w14:paraId="481BA3DA" w14:textId="77777777" w:rsidR="00FF79CC" w:rsidRDefault="00A07CBB">
            <w:pPr>
              <w:pStyle w:val="afff2"/>
            </w:pPr>
            <w:r>
              <w:rPr>
                <w:rFonts w:hint="eastAsia"/>
              </w:rPr>
              <w:t>通过</w:t>
            </w:r>
            <w:commentRangeStart w:id="232"/>
            <w:commentRangeEnd w:id="232"/>
            <w:r>
              <w:commentReference w:id="232"/>
            </w:r>
            <w:commentRangeStart w:id="233"/>
            <w:commentRangeEnd w:id="233"/>
            <w:r>
              <w:commentReference w:id="233"/>
            </w:r>
          </w:p>
        </w:tc>
      </w:tr>
    </w:tbl>
    <w:p w14:paraId="659438A9" w14:textId="77777777" w:rsidR="00FF79CC" w:rsidRDefault="00A07CBB">
      <w:pPr>
        <w:pStyle w:val="3"/>
        <w:ind w:left="1200"/>
      </w:pPr>
      <w:bookmarkStart w:id="234" w:name="_Toc41002002"/>
      <w:bookmarkStart w:id="235" w:name="_Toc39763852"/>
      <w:r>
        <w:rPr>
          <w:rFonts w:hint="eastAsia"/>
        </w:rPr>
        <w:t>值班管理模块测试</w:t>
      </w:r>
      <w:bookmarkEnd w:id="234"/>
      <w:bookmarkEnd w:id="235"/>
    </w:p>
    <w:p w14:paraId="024E8922" w14:textId="77777777" w:rsidR="00FF79CC" w:rsidRDefault="00A07CBB">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commentRangeStart w:id="236"/>
      <w:commentRangeEnd w:id="236"/>
      <w:r>
        <w:commentReference w:id="236"/>
      </w:r>
    </w:p>
    <w:p w14:paraId="17E9F74E" w14:textId="77777777" w:rsidR="00FF79CC" w:rsidRDefault="00A07CBB">
      <w:pPr>
        <w:spacing w:beforeLines="50" w:before="156"/>
        <w:jc w:val="center"/>
        <w:rPr>
          <w:rStyle w:val="cnblogscode2"/>
          <w:sz w:val="21"/>
        </w:rPr>
      </w:pPr>
      <w:r>
        <w:rPr>
          <w:rStyle w:val="cnblogscode2"/>
          <w:rFonts w:hint="eastAsia"/>
          <w:sz w:val="21"/>
        </w:rPr>
        <w:t>表</w:t>
      </w:r>
      <w:r>
        <w:rPr>
          <w:rStyle w:val="cnblogscode2"/>
          <w:sz w:val="21"/>
        </w:rPr>
        <w:t xml:space="preserve">5-5 </w:t>
      </w:r>
      <w:r>
        <w:rPr>
          <w:rStyle w:val="cnblogscode2"/>
          <w:rFonts w:hint="eastAsia"/>
          <w:sz w:val="21"/>
        </w:rPr>
        <w:t>值班管理测试内容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F79CC" w14:paraId="3190059D" w14:textId="77777777">
        <w:trPr>
          <w:jc w:val="center"/>
        </w:trPr>
        <w:tc>
          <w:tcPr>
            <w:tcW w:w="2022" w:type="dxa"/>
            <w:vAlign w:val="center"/>
          </w:tcPr>
          <w:p w14:paraId="05C11753" w14:textId="77777777" w:rsidR="00FF79CC" w:rsidRDefault="00A07CBB">
            <w:pPr>
              <w:pStyle w:val="afff2"/>
              <w:spacing w:before="156"/>
              <w:jc w:val="center"/>
            </w:pPr>
            <w:r>
              <w:rPr>
                <w:rFonts w:hint="eastAsia"/>
              </w:rPr>
              <w:t>测试用例编号</w:t>
            </w:r>
          </w:p>
        </w:tc>
        <w:tc>
          <w:tcPr>
            <w:tcW w:w="2130" w:type="dxa"/>
            <w:vAlign w:val="center"/>
          </w:tcPr>
          <w:p w14:paraId="5BA8702A" w14:textId="77777777" w:rsidR="00FF79CC" w:rsidRDefault="00A07CBB">
            <w:pPr>
              <w:pStyle w:val="afff2"/>
              <w:spacing w:before="156"/>
              <w:jc w:val="center"/>
            </w:pPr>
            <w:r>
              <w:t>Test004</w:t>
            </w:r>
          </w:p>
        </w:tc>
        <w:tc>
          <w:tcPr>
            <w:tcW w:w="2131" w:type="dxa"/>
            <w:vAlign w:val="center"/>
          </w:tcPr>
          <w:p w14:paraId="67E3F11E" w14:textId="77777777" w:rsidR="00FF79CC" w:rsidRDefault="00A07CBB">
            <w:pPr>
              <w:pStyle w:val="afff2"/>
              <w:spacing w:before="156"/>
              <w:jc w:val="center"/>
            </w:pPr>
            <w:r>
              <w:rPr>
                <w:rFonts w:hint="eastAsia"/>
              </w:rPr>
              <w:t>测试用例名称</w:t>
            </w:r>
          </w:p>
        </w:tc>
        <w:tc>
          <w:tcPr>
            <w:tcW w:w="1997" w:type="dxa"/>
            <w:vAlign w:val="center"/>
          </w:tcPr>
          <w:p w14:paraId="2EA60163" w14:textId="77777777" w:rsidR="00FF79CC" w:rsidRDefault="00A07CBB">
            <w:pPr>
              <w:pStyle w:val="afff2"/>
              <w:spacing w:before="156"/>
              <w:jc w:val="center"/>
            </w:pPr>
            <w:r>
              <w:rPr>
                <w:rFonts w:hint="eastAsia"/>
              </w:rPr>
              <w:t>值班管理模块</w:t>
            </w:r>
          </w:p>
        </w:tc>
      </w:tr>
      <w:tr w:rsidR="00FF79CC" w14:paraId="512A583B" w14:textId="77777777">
        <w:trPr>
          <w:jc w:val="center"/>
        </w:trPr>
        <w:tc>
          <w:tcPr>
            <w:tcW w:w="2022" w:type="dxa"/>
            <w:vAlign w:val="center"/>
          </w:tcPr>
          <w:p w14:paraId="7D3418EB" w14:textId="77777777" w:rsidR="00FF79CC" w:rsidRDefault="00A07CBB">
            <w:pPr>
              <w:pStyle w:val="afff2"/>
              <w:spacing w:before="156"/>
              <w:jc w:val="center"/>
            </w:pPr>
            <w:r>
              <w:rPr>
                <w:rFonts w:hint="eastAsia"/>
              </w:rPr>
              <w:t>测试描述</w:t>
            </w:r>
          </w:p>
        </w:tc>
        <w:tc>
          <w:tcPr>
            <w:tcW w:w="6258" w:type="dxa"/>
            <w:gridSpan w:val="3"/>
            <w:vAlign w:val="center"/>
          </w:tcPr>
          <w:p w14:paraId="52ACFB1D" w14:textId="77777777" w:rsidR="00FF79CC" w:rsidRDefault="00A07CBB">
            <w:pPr>
              <w:pStyle w:val="afff2"/>
              <w:spacing w:before="156"/>
              <w:jc w:val="both"/>
            </w:pPr>
            <w:r>
              <w:rPr>
                <w:rFonts w:hint="eastAsia"/>
              </w:rPr>
              <w:t>测试值班情况的添加、修改、查询</w:t>
            </w:r>
          </w:p>
        </w:tc>
      </w:tr>
      <w:tr w:rsidR="00FF79CC" w14:paraId="37D5E9BD" w14:textId="77777777">
        <w:trPr>
          <w:jc w:val="center"/>
        </w:trPr>
        <w:tc>
          <w:tcPr>
            <w:tcW w:w="2022" w:type="dxa"/>
            <w:vAlign w:val="center"/>
          </w:tcPr>
          <w:p w14:paraId="6087C153" w14:textId="77777777" w:rsidR="00FF79CC" w:rsidRDefault="00A07CBB">
            <w:pPr>
              <w:pStyle w:val="afff2"/>
              <w:spacing w:before="156"/>
              <w:jc w:val="center"/>
            </w:pPr>
            <w:r>
              <w:rPr>
                <w:rFonts w:hint="eastAsia"/>
              </w:rPr>
              <w:t>前驱条件</w:t>
            </w:r>
          </w:p>
        </w:tc>
        <w:tc>
          <w:tcPr>
            <w:tcW w:w="6258" w:type="dxa"/>
            <w:gridSpan w:val="3"/>
            <w:vAlign w:val="center"/>
          </w:tcPr>
          <w:p w14:paraId="53106A96" w14:textId="77777777" w:rsidR="00FF79CC" w:rsidRDefault="00A07CBB">
            <w:pPr>
              <w:pStyle w:val="afff2"/>
              <w:spacing w:before="156"/>
              <w:jc w:val="both"/>
            </w:pPr>
            <w:r>
              <w:rPr>
                <w:rFonts w:hint="eastAsia"/>
              </w:rPr>
              <w:t>账号已登录</w:t>
            </w:r>
          </w:p>
        </w:tc>
      </w:tr>
      <w:tr w:rsidR="00FF79CC" w14:paraId="19F57E9E" w14:textId="77777777">
        <w:trPr>
          <w:jc w:val="center"/>
        </w:trPr>
        <w:tc>
          <w:tcPr>
            <w:tcW w:w="2022" w:type="dxa"/>
            <w:vAlign w:val="center"/>
          </w:tcPr>
          <w:p w14:paraId="2474CB0F" w14:textId="77777777" w:rsidR="00FF79CC" w:rsidRDefault="00A07CBB">
            <w:pPr>
              <w:pStyle w:val="afff2"/>
              <w:spacing w:before="156"/>
              <w:jc w:val="center"/>
            </w:pPr>
            <w:r>
              <w:rPr>
                <w:rFonts w:hint="eastAsia"/>
              </w:rPr>
              <w:t>测试步骤</w:t>
            </w:r>
          </w:p>
        </w:tc>
        <w:tc>
          <w:tcPr>
            <w:tcW w:w="6258" w:type="dxa"/>
            <w:gridSpan w:val="3"/>
            <w:vAlign w:val="center"/>
          </w:tcPr>
          <w:p w14:paraId="2F9EB84C" w14:textId="77777777" w:rsidR="00FF79CC" w:rsidRDefault="00A07CBB">
            <w:pPr>
              <w:pStyle w:val="afff2"/>
              <w:jc w:val="both"/>
            </w:pPr>
            <w:r>
              <w:rPr>
                <w:rFonts w:hint="eastAsia"/>
              </w:rPr>
              <w:t>1</w:t>
            </w:r>
            <w:r>
              <w:t>.</w:t>
            </w:r>
            <w:r>
              <w:rPr>
                <w:rFonts w:hint="eastAsia"/>
              </w:rPr>
              <w:t>添加值班情况，查看是否成功</w:t>
            </w:r>
          </w:p>
          <w:p w14:paraId="7710F7C6" w14:textId="77777777" w:rsidR="00FF79CC" w:rsidRDefault="00A07CBB">
            <w:pPr>
              <w:pStyle w:val="afff2"/>
              <w:jc w:val="both"/>
            </w:pPr>
            <w:r>
              <w:rPr>
                <w:rFonts w:hint="eastAsia"/>
              </w:rPr>
              <w:t>2</w:t>
            </w:r>
            <w:r>
              <w:t>.</w:t>
            </w:r>
            <w:r>
              <w:rPr>
                <w:rFonts w:hint="eastAsia"/>
              </w:rPr>
              <w:t>修改值班情况，查看是否成功</w:t>
            </w:r>
          </w:p>
          <w:p w14:paraId="60FE61A9" w14:textId="77777777" w:rsidR="00FF79CC" w:rsidRDefault="00A07CBB">
            <w:pPr>
              <w:pStyle w:val="afff2"/>
              <w:jc w:val="both"/>
            </w:pPr>
            <w:r>
              <w:rPr>
                <w:rFonts w:hint="eastAsia"/>
              </w:rPr>
              <w:t>3</w:t>
            </w:r>
            <w:r>
              <w:t>.</w:t>
            </w:r>
            <w:r>
              <w:rPr>
                <w:rFonts w:hint="eastAsia"/>
              </w:rPr>
              <w:t>删除值班情况，查看是否成功</w:t>
            </w:r>
          </w:p>
        </w:tc>
      </w:tr>
      <w:tr w:rsidR="00FF79CC" w14:paraId="6B48EA88" w14:textId="77777777">
        <w:trPr>
          <w:jc w:val="center"/>
        </w:trPr>
        <w:tc>
          <w:tcPr>
            <w:tcW w:w="2022" w:type="dxa"/>
            <w:vAlign w:val="center"/>
          </w:tcPr>
          <w:p w14:paraId="7A072E4A" w14:textId="77777777" w:rsidR="00FF79CC" w:rsidRDefault="00A07CBB">
            <w:pPr>
              <w:pStyle w:val="afff2"/>
              <w:spacing w:before="156"/>
              <w:jc w:val="center"/>
            </w:pPr>
            <w:r>
              <w:rPr>
                <w:rFonts w:hint="eastAsia"/>
              </w:rPr>
              <w:t>期待输出结果</w:t>
            </w:r>
          </w:p>
        </w:tc>
        <w:tc>
          <w:tcPr>
            <w:tcW w:w="6258" w:type="dxa"/>
            <w:gridSpan w:val="3"/>
            <w:vAlign w:val="center"/>
          </w:tcPr>
          <w:p w14:paraId="0087C43F" w14:textId="77777777" w:rsidR="00FF79CC" w:rsidRDefault="00A07CBB">
            <w:pPr>
              <w:pStyle w:val="afff2"/>
            </w:pPr>
            <w:r>
              <w:rPr>
                <w:rFonts w:hint="eastAsia"/>
              </w:rPr>
              <w:t>1</w:t>
            </w:r>
            <w:r>
              <w:t>.</w:t>
            </w:r>
            <w:r>
              <w:rPr>
                <w:rFonts w:hint="eastAsia"/>
              </w:rPr>
              <w:t>值班添加成功</w:t>
            </w:r>
          </w:p>
          <w:p w14:paraId="738065FF" w14:textId="77777777" w:rsidR="00FF79CC" w:rsidRDefault="00A07CBB">
            <w:pPr>
              <w:pStyle w:val="afff2"/>
            </w:pPr>
            <w:r>
              <w:t>2.</w:t>
            </w:r>
            <w:r>
              <w:rPr>
                <w:rFonts w:hint="eastAsia"/>
              </w:rPr>
              <w:t>值班修改成功</w:t>
            </w:r>
            <w:r>
              <w:t xml:space="preserve"> </w:t>
            </w:r>
          </w:p>
          <w:p w14:paraId="1FD5E1EC" w14:textId="77777777" w:rsidR="00FF79CC" w:rsidRDefault="00A07CBB">
            <w:pPr>
              <w:pStyle w:val="afff2"/>
            </w:pPr>
            <w:r>
              <w:t>3.</w:t>
            </w:r>
            <w:r>
              <w:rPr>
                <w:rFonts w:hint="eastAsia"/>
              </w:rPr>
              <w:t>值班删除成功</w:t>
            </w:r>
          </w:p>
        </w:tc>
      </w:tr>
      <w:tr w:rsidR="00FF79CC" w14:paraId="3CFA6444" w14:textId="77777777">
        <w:trPr>
          <w:jc w:val="center"/>
        </w:trPr>
        <w:tc>
          <w:tcPr>
            <w:tcW w:w="2022" w:type="dxa"/>
            <w:vAlign w:val="center"/>
          </w:tcPr>
          <w:p w14:paraId="675A4E67" w14:textId="77777777" w:rsidR="00FF79CC" w:rsidRDefault="00A07CBB">
            <w:pPr>
              <w:pStyle w:val="afff2"/>
              <w:spacing w:before="156"/>
              <w:jc w:val="center"/>
            </w:pPr>
            <w:r>
              <w:rPr>
                <w:rFonts w:hint="eastAsia"/>
              </w:rPr>
              <w:t>测试结果</w:t>
            </w:r>
          </w:p>
        </w:tc>
        <w:tc>
          <w:tcPr>
            <w:tcW w:w="6258" w:type="dxa"/>
            <w:gridSpan w:val="3"/>
            <w:vAlign w:val="center"/>
          </w:tcPr>
          <w:p w14:paraId="0E7EADF2" w14:textId="77777777" w:rsidR="00FF79CC" w:rsidRDefault="00A07CBB">
            <w:pPr>
              <w:pStyle w:val="afff2"/>
            </w:pPr>
            <w:r>
              <w:rPr>
                <w:rFonts w:hint="eastAsia"/>
              </w:rPr>
              <w:t>通过</w:t>
            </w:r>
            <w:commentRangeStart w:id="237"/>
            <w:commentRangeEnd w:id="237"/>
            <w:r>
              <w:commentReference w:id="237"/>
            </w:r>
          </w:p>
        </w:tc>
      </w:tr>
    </w:tbl>
    <w:p w14:paraId="6CE54FA1" w14:textId="77777777" w:rsidR="00FF79CC" w:rsidRDefault="00A07CBB">
      <w:pPr>
        <w:pStyle w:val="3"/>
        <w:ind w:left="1200"/>
      </w:pPr>
      <w:bookmarkStart w:id="238" w:name="_Toc39763853"/>
      <w:bookmarkStart w:id="239" w:name="_Toc41002003"/>
      <w:r>
        <w:rPr>
          <w:rFonts w:hint="eastAsia"/>
        </w:rPr>
        <w:t>友链管理模块测试</w:t>
      </w:r>
      <w:bookmarkEnd w:id="238"/>
      <w:bookmarkEnd w:id="239"/>
    </w:p>
    <w:p w14:paraId="342CC5E8" w14:textId="77777777" w:rsidR="00FF79CC" w:rsidRDefault="00A07CBB">
      <w:pPr>
        <w:ind w:firstLineChars="200" w:firstLine="480"/>
        <w:rPr>
          <w:rStyle w:val="cnblogscode2"/>
        </w:rPr>
      </w:pPr>
      <w:r>
        <w:rPr>
          <w:rStyle w:val="cnblogscode2"/>
          <w:rFonts w:hint="eastAsia"/>
        </w:rPr>
        <w:t>友链管理测试内容如表</w:t>
      </w:r>
      <w:r>
        <w:rPr>
          <w:rStyle w:val="cnblogscode2"/>
        </w:rPr>
        <w:t>5-6</w:t>
      </w:r>
      <w:r>
        <w:rPr>
          <w:rStyle w:val="cnblogscode2"/>
          <w:rFonts w:hint="eastAsia"/>
        </w:rPr>
        <w:t>所示。</w:t>
      </w:r>
    </w:p>
    <w:p w14:paraId="34B116D8" w14:textId="77777777" w:rsidR="00FF79CC" w:rsidRDefault="00A07CBB">
      <w:pPr>
        <w:spacing w:beforeLines="50" w:before="156"/>
        <w:jc w:val="center"/>
        <w:rPr>
          <w:rStyle w:val="cnblogscode2"/>
          <w:sz w:val="21"/>
        </w:rPr>
      </w:pPr>
      <w:r>
        <w:rPr>
          <w:rStyle w:val="cnblogscode2"/>
          <w:rFonts w:hint="eastAsia"/>
          <w:sz w:val="21"/>
        </w:rPr>
        <w:t>表</w:t>
      </w:r>
      <w:r>
        <w:rPr>
          <w:rStyle w:val="cnblogscode2"/>
          <w:sz w:val="21"/>
        </w:rPr>
        <w:t xml:space="preserve">5-6 </w:t>
      </w:r>
      <w:r>
        <w:rPr>
          <w:rStyle w:val="cnblogscode2"/>
          <w:rFonts w:hint="eastAsia"/>
          <w:sz w:val="21"/>
        </w:rPr>
        <w:t>友链管理测试内容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F79CC" w14:paraId="08A4AB05" w14:textId="77777777">
        <w:trPr>
          <w:jc w:val="center"/>
        </w:trPr>
        <w:tc>
          <w:tcPr>
            <w:tcW w:w="2022" w:type="dxa"/>
            <w:vAlign w:val="center"/>
          </w:tcPr>
          <w:p w14:paraId="08C633D7" w14:textId="77777777" w:rsidR="00FF79CC" w:rsidRDefault="00A07CBB">
            <w:pPr>
              <w:pStyle w:val="afff2"/>
              <w:spacing w:before="156"/>
              <w:jc w:val="center"/>
            </w:pPr>
            <w:r>
              <w:rPr>
                <w:rFonts w:hint="eastAsia"/>
              </w:rPr>
              <w:t>测试用例编号</w:t>
            </w:r>
          </w:p>
        </w:tc>
        <w:tc>
          <w:tcPr>
            <w:tcW w:w="2130" w:type="dxa"/>
            <w:vAlign w:val="center"/>
          </w:tcPr>
          <w:p w14:paraId="36BF6AA4" w14:textId="77777777" w:rsidR="00FF79CC" w:rsidRDefault="00A07CBB">
            <w:pPr>
              <w:pStyle w:val="afff2"/>
              <w:spacing w:before="156"/>
              <w:jc w:val="center"/>
            </w:pPr>
            <w:r>
              <w:t>Test005</w:t>
            </w:r>
          </w:p>
        </w:tc>
        <w:tc>
          <w:tcPr>
            <w:tcW w:w="2131" w:type="dxa"/>
            <w:vAlign w:val="center"/>
          </w:tcPr>
          <w:p w14:paraId="686ADD82" w14:textId="77777777" w:rsidR="00FF79CC" w:rsidRDefault="00A07CBB">
            <w:pPr>
              <w:pStyle w:val="afff2"/>
              <w:spacing w:before="156"/>
              <w:jc w:val="center"/>
            </w:pPr>
            <w:r>
              <w:rPr>
                <w:rFonts w:hint="eastAsia"/>
              </w:rPr>
              <w:t>测试用例名称</w:t>
            </w:r>
          </w:p>
        </w:tc>
        <w:tc>
          <w:tcPr>
            <w:tcW w:w="1997" w:type="dxa"/>
            <w:vAlign w:val="center"/>
          </w:tcPr>
          <w:p w14:paraId="66C0AC73" w14:textId="77777777" w:rsidR="00FF79CC" w:rsidRDefault="00A07CBB">
            <w:pPr>
              <w:pStyle w:val="afff2"/>
              <w:spacing w:before="156"/>
              <w:jc w:val="center"/>
            </w:pPr>
            <w:r>
              <w:rPr>
                <w:rFonts w:hint="eastAsia"/>
              </w:rPr>
              <w:t>友链管理模块</w:t>
            </w:r>
          </w:p>
        </w:tc>
      </w:tr>
      <w:tr w:rsidR="00FF79CC" w14:paraId="5E6FB86C" w14:textId="77777777">
        <w:trPr>
          <w:jc w:val="center"/>
        </w:trPr>
        <w:tc>
          <w:tcPr>
            <w:tcW w:w="2022" w:type="dxa"/>
            <w:vAlign w:val="center"/>
          </w:tcPr>
          <w:p w14:paraId="3041A03B" w14:textId="77777777" w:rsidR="00FF79CC" w:rsidRDefault="00A07CBB">
            <w:pPr>
              <w:pStyle w:val="afff2"/>
              <w:spacing w:before="156"/>
              <w:jc w:val="center"/>
            </w:pPr>
            <w:r>
              <w:rPr>
                <w:rFonts w:hint="eastAsia"/>
              </w:rPr>
              <w:t>测试描述</w:t>
            </w:r>
          </w:p>
        </w:tc>
        <w:tc>
          <w:tcPr>
            <w:tcW w:w="6258" w:type="dxa"/>
            <w:gridSpan w:val="3"/>
            <w:vAlign w:val="center"/>
          </w:tcPr>
          <w:p w14:paraId="60ACC0DD" w14:textId="77777777" w:rsidR="00FF79CC" w:rsidRDefault="00A07CBB">
            <w:pPr>
              <w:pStyle w:val="afff2"/>
              <w:spacing w:before="156"/>
              <w:jc w:val="both"/>
            </w:pPr>
            <w:r>
              <w:rPr>
                <w:rFonts w:hint="eastAsia"/>
              </w:rPr>
              <w:t>测试友链的添加、修改、删除</w:t>
            </w:r>
          </w:p>
        </w:tc>
      </w:tr>
      <w:tr w:rsidR="00FF79CC" w14:paraId="45C6151C" w14:textId="77777777">
        <w:trPr>
          <w:jc w:val="center"/>
        </w:trPr>
        <w:tc>
          <w:tcPr>
            <w:tcW w:w="2022" w:type="dxa"/>
            <w:vAlign w:val="center"/>
          </w:tcPr>
          <w:p w14:paraId="7F02F4C7" w14:textId="77777777" w:rsidR="00FF79CC" w:rsidRDefault="00A07CBB">
            <w:pPr>
              <w:pStyle w:val="afff2"/>
              <w:spacing w:before="156"/>
              <w:jc w:val="center"/>
            </w:pPr>
            <w:r>
              <w:rPr>
                <w:rFonts w:hint="eastAsia"/>
              </w:rPr>
              <w:t>前驱条件</w:t>
            </w:r>
          </w:p>
        </w:tc>
        <w:tc>
          <w:tcPr>
            <w:tcW w:w="6258" w:type="dxa"/>
            <w:gridSpan w:val="3"/>
            <w:vAlign w:val="center"/>
          </w:tcPr>
          <w:p w14:paraId="2F756590" w14:textId="77777777" w:rsidR="00FF79CC" w:rsidRDefault="00A07CBB">
            <w:pPr>
              <w:pStyle w:val="afff2"/>
              <w:spacing w:before="156"/>
              <w:jc w:val="both"/>
            </w:pPr>
            <w:r>
              <w:rPr>
                <w:rFonts w:hint="eastAsia"/>
              </w:rPr>
              <w:t>账号已登录</w:t>
            </w:r>
          </w:p>
        </w:tc>
      </w:tr>
      <w:tr w:rsidR="00FF79CC" w14:paraId="22A26AA6" w14:textId="77777777">
        <w:trPr>
          <w:jc w:val="center"/>
        </w:trPr>
        <w:tc>
          <w:tcPr>
            <w:tcW w:w="2022" w:type="dxa"/>
            <w:vAlign w:val="center"/>
          </w:tcPr>
          <w:p w14:paraId="5B24BE2B" w14:textId="77777777" w:rsidR="00FF79CC" w:rsidRDefault="00A07CBB">
            <w:pPr>
              <w:pStyle w:val="afff2"/>
              <w:spacing w:before="156"/>
              <w:jc w:val="center"/>
            </w:pPr>
            <w:r>
              <w:rPr>
                <w:rFonts w:hint="eastAsia"/>
              </w:rPr>
              <w:t>测试步骤</w:t>
            </w:r>
          </w:p>
        </w:tc>
        <w:tc>
          <w:tcPr>
            <w:tcW w:w="6258" w:type="dxa"/>
            <w:gridSpan w:val="3"/>
            <w:vAlign w:val="center"/>
          </w:tcPr>
          <w:p w14:paraId="2BA06026" w14:textId="77777777" w:rsidR="00FF79CC" w:rsidRDefault="00A07CBB">
            <w:pPr>
              <w:pStyle w:val="afff2"/>
              <w:jc w:val="both"/>
            </w:pPr>
            <w:r>
              <w:rPr>
                <w:rFonts w:hint="eastAsia"/>
              </w:rPr>
              <w:t>1</w:t>
            </w:r>
            <w:r>
              <w:t>.</w:t>
            </w:r>
            <w:r>
              <w:rPr>
                <w:rFonts w:hint="eastAsia"/>
              </w:rPr>
              <w:t>添加友链，查看是否成功</w:t>
            </w:r>
          </w:p>
          <w:p w14:paraId="42955431" w14:textId="77777777" w:rsidR="00FF79CC" w:rsidRDefault="00A07CBB">
            <w:pPr>
              <w:pStyle w:val="afff2"/>
              <w:jc w:val="both"/>
            </w:pPr>
            <w:r>
              <w:rPr>
                <w:rFonts w:hint="eastAsia"/>
              </w:rPr>
              <w:t>2</w:t>
            </w:r>
            <w:r>
              <w:t>.</w:t>
            </w:r>
            <w:r>
              <w:rPr>
                <w:rFonts w:hint="eastAsia"/>
              </w:rPr>
              <w:t>修改友链，查看是否成功</w:t>
            </w:r>
          </w:p>
          <w:p w14:paraId="75CBB317" w14:textId="77777777" w:rsidR="00FF79CC" w:rsidRDefault="00A07CBB">
            <w:pPr>
              <w:pStyle w:val="afff2"/>
              <w:jc w:val="both"/>
            </w:pPr>
            <w:r>
              <w:rPr>
                <w:rFonts w:hint="eastAsia"/>
              </w:rPr>
              <w:t>3</w:t>
            </w:r>
            <w:r>
              <w:t>.</w:t>
            </w:r>
            <w:r>
              <w:rPr>
                <w:rFonts w:hint="eastAsia"/>
              </w:rPr>
              <w:t>删除友链，查看是否成功</w:t>
            </w:r>
          </w:p>
        </w:tc>
      </w:tr>
      <w:tr w:rsidR="00FF79CC" w14:paraId="65BF8002" w14:textId="77777777">
        <w:trPr>
          <w:jc w:val="center"/>
        </w:trPr>
        <w:tc>
          <w:tcPr>
            <w:tcW w:w="2022" w:type="dxa"/>
            <w:vAlign w:val="center"/>
          </w:tcPr>
          <w:p w14:paraId="4BE22E5B" w14:textId="77777777" w:rsidR="00FF79CC" w:rsidRDefault="00A07CBB">
            <w:pPr>
              <w:pStyle w:val="afff2"/>
              <w:spacing w:before="156"/>
              <w:jc w:val="center"/>
            </w:pPr>
            <w:r>
              <w:rPr>
                <w:rFonts w:hint="eastAsia"/>
              </w:rPr>
              <w:t>期待输出结果</w:t>
            </w:r>
          </w:p>
        </w:tc>
        <w:tc>
          <w:tcPr>
            <w:tcW w:w="6258" w:type="dxa"/>
            <w:gridSpan w:val="3"/>
            <w:vAlign w:val="center"/>
          </w:tcPr>
          <w:p w14:paraId="3F1940E9" w14:textId="77777777" w:rsidR="00FF79CC" w:rsidRDefault="00A07CBB">
            <w:pPr>
              <w:pStyle w:val="afff2"/>
            </w:pPr>
            <w:r>
              <w:rPr>
                <w:rFonts w:hint="eastAsia"/>
              </w:rPr>
              <w:t>1</w:t>
            </w:r>
            <w:r>
              <w:t>.</w:t>
            </w:r>
            <w:r>
              <w:rPr>
                <w:rFonts w:hint="eastAsia"/>
              </w:rPr>
              <w:t>友链添加成功</w:t>
            </w:r>
          </w:p>
          <w:p w14:paraId="46DBFB0B" w14:textId="77777777" w:rsidR="00FF79CC" w:rsidRDefault="00A07CBB">
            <w:pPr>
              <w:pStyle w:val="afff2"/>
            </w:pPr>
            <w:r>
              <w:t>2.</w:t>
            </w:r>
            <w:r>
              <w:rPr>
                <w:rFonts w:hint="eastAsia"/>
              </w:rPr>
              <w:t>友链修改成功</w:t>
            </w:r>
            <w:r>
              <w:t xml:space="preserve"> </w:t>
            </w:r>
          </w:p>
          <w:p w14:paraId="003AAB05" w14:textId="77777777" w:rsidR="00FF79CC" w:rsidRDefault="00A07CBB">
            <w:pPr>
              <w:pStyle w:val="afff2"/>
            </w:pPr>
            <w:r>
              <w:t>3.</w:t>
            </w:r>
            <w:r>
              <w:rPr>
                <w:rFonts w:hint="eastAsia"/>
              </w:rPr>
              <w:t>友链删除成功</w:t>
            </w:r>
          </w:p>
        </w:tc>
      </w:tr>
      <w:tr w:rsidR="00FF79CC" w14:paraId="1FFBEFC6" w14:textId="77777777">
        <w:trPr>
          <w:jc w:val="center"/>
        </w:trPr>
        <w:tc>
          <w:tcPr>
            <w:tcW w:w="2022" w:type="dxa"/>
            <w:vAlign w:val="center"/>
          </w:tcPr>
          <w:p w14:paraId="7E9EB879" w14:textId="77777777" w:rsidR="00FF79CC" w:rsidRDefault="00A07CBB">
            <w:pPr>
              <w:pStyle w:val="afff2"/>
              <w:spacing w:before="156"/>
              <w:jc w:val="center"/>
            </w:pPr>
            <w:r>
              <w:rPr>
                <w:rFonts w:hint="eastAsia"/>
              </w:rPr>
              <w:t>测试结果</w:t>
            </w:r>
          </w:p>
        </w:tc>
        <w:tc>
          <w:tcPr>
            <w:tcW w:w="6258" w:type="dxa"/>
            <w:gridSpan w:val="3"/>
            <w:vAlign w:val="center"/>
          </w:tcPr>
          <w:p w14:paraId="2A17E9D4" w14:textId="77777777" w:rsidR="00FF79CC" w:rsidRDefault="00A07CBB">
            <w:pPr>
              <w:pStyle w:val="afff2"/>
            </w:pPr>
            <w:r>
              <w:rPr>
                <w:rFonts w:hint="eastAsia"/>
              </w:rPr>
              <w:t>通过</w:t>
            </w:r>
            <w:commentRangeStart w:id="240"/>
            <w:commentRangeEnd w:id="240"/>
            <w:r>
              <w:commentReference w:id="240"/>
            </w:r>
          </w:p>
        </w:tc>
      </w:tr>
    </w:tbl>
    <w:p w14:paraId="1F2A4417" w14:textId="77777777" w:rsidR="00FF79CC" w:rsidRDefault="00A07CBB">
      <w:pPr>
        <w:pStyle w:val="3"/>
        <w:ind w:left="1200"/>
      </w:pPr>
      <w:bookmarkStart w:id="241" w:name="_Toc39763854"/>
      <w:bookmarkStart w:id="242" w:name="_Toc41002004"/>
      <w:r>
        <w:rPr>
          <w:rFonts w:hint="eastAsia"/>
        </w:rPr>
        <w:lastRenderedPageBreak/>
        <w:t>举报管理模块测试</w:t>
      </w:r>
      <w:bookmarkEnd w:id="241"/>
      <w:bookmarkEnd w:id="242"/>
    </w:p>
    <w:p w14:paraId="3382F2EF" w14:textId="77777777" w:rsidR="00FF79CC" w:rsidRDefault="00A07CBB">
      <w:pPr>
        <w:ind w:firstLineChars="200" w:firstLine="480"/>
        <w:rPr>
          <w:rStyle w:val="cnblogscode2"/>
        </w:rPr>
      </w:pPr>
      <w:r>
        <w:rPr>
          <w:rStyle w:val="cnblogscode2"/>
          <w:rFonts w:hint="eastAsia"/>
        </w:rPr>
        <w:t>举报管理测试内容如表</w:t>
      </w:r>
      <w:r>
        <w:rPr>
          <w:rStyle w:val="cnblogscode2"/>
        </w:rPr>
        <w:t>5-7</w:t>
      </w:r>
      <w:r>
        <w:rPr>
          <w:rStyle w:val="cnblogscode2"/>
          <w:rFonts w:hint="eastAsia"/>
        </w:rPr>
        <w:t>所示。</w:t>
      </w:r>
    </w:p>
    <w:p w14:paraId="41AE86BA" w14:textId="77777777" w:rsidR="00FF79CC" w:rsidRDefault="00A07CBB">
      <w:pPr>
        <w:spacing w:beforeLines="50" w:before="156"/>
        <w:jc w:val="center"/>
        <w:rPr>
          <w:rStyle w:val="cnblogscode2"/>
          <w:sz w:val="21"/>
        </w:rPr>
      </w:pPr>
      <w:r>
        <w:rPr>
          <w:rStyle w:val="cnblogscode2"/>
          <w:rFonts w:hint="eastAsia"/>
          <w:sz w:val="21"/>
        </w:rPr>
        <w:t>表</w:t>
      </w:r>
      <w:r>
        <w:rPr>
          <w:rStyle w:val="cnblogscode2"/>
          <w:sz w:val="21"/>
        </w:rPr>
        <w:t xml:space="preserve">5-7 </w:t>
      </w:r>
      <w:r>
        <w:rPr>
          <w:rStyle w:val="cnblogscode2"/>
          <w:rFonts w:hint="eastAsia"/>
          <w:sz w:val="21"/>
        </w:rPr>
        <w:t>文章发布测试内容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F79CC" w14:paraId="7C67D1C9" w14:textId="77777777">
        <w:trPr>
          <w:jc w:val="center"/>
        </w:trPr>
        <w:tc>
          <w:tcPr>
            <w:tcW w:w="2022" w:type="dxa"/>
            <w:vAlign w:val="center"/>
          </w:tcPr>
          <w:p w14:paraId="5F73677C" w14:textId="77777777" w:rsidR="00FF79CC" w:rsidRDefault="00A07CBB">
            <w:pPr>
              <w:pStyle w:val="afff2"/>
              <w:spacing w:before="156"/>
              <w:jc w:val="center"/>
            </w:pPr>
            <w:r>
              <w:rPr>
                <w:rFonts w:hint="eastAsia"/>
              </w:rPr>
              <w:t>测试用例编号</w:t>
            </w:r>
          </w:p>
        </w:tc>
        <w:tc>
          <w:tcPr>
            <w:tcW w:w="2130" w:type="dxa"/>
            <w:vAlign w:val="center"/>
          </w:tcPr>
          <w:p w14:paraId="6955D8AF" w14:textId="77777777" w:rsidR="00FF79CC" w:rsidRDefault="00A07CBB">
            <w:pPr>
              <w:pStyle w:val="afff2"/>
              <w:spacing w:before="156"/>
              <w:jc w:val="center"/>
            </w:pPr>
            <w:r>
              <w:t>Test006</w:t>
            </w:r>
          </w:p>
        </w:tc>
        <w:tc>
          <w:tcPr>
            <w:tcW w:w="2131" w:type="dxa"/>
            <w:vAlign w:val="center"/>
          </w:tcPr>
          <w:p w14:paraId="1D66AD35" w14:textId="77777777" w:rsidR="00FF79CC" w:rsidRDefault="00A07CBB">
            <w:pPr>
              <w:pStyle w:val="afff2"/>
              <w:spacing w:before="156"/>
              <w:jc w:val="center"/>
            </w:pPr>
            <w:r>
              <w:rPr>
                <w:rFonts w:hint="eastAsia"/>
              </w:rPr>
              <w:t>测试用例名称</w:t>
            </w:r>
          </w:p>
        </w:tc>
        <w:tc>
          <w:tcPr>
            <w:tcW w:w="1997" w:type="dxa"/>
            <w:vAlign w:val="center"/>
          </w:tcPr>
          <w:p w14:paraId="070F98DC" w14:textId="77777777" w:rsidR="00FF79CC" w:rsidRDefault="00A07CBB">
            <w:pPr>
              <w:pStyle w:val="afff2"/>
              <w:spacing w:before="156"/>
              <w:jc w:val="center"/>
            </w:pPr>
            <w:r>
              <w:rPr>
                <w:rFonts w:hint="eastAsia"/>
              </w:rPr>
              <w:t>举报管理模块</w:t>
            </w:r>
          </w:p>
        </w:tc>
      </w:tr>
      <w:tr w:rsidR="00FF79CC" w14:paraId="1BE39CD1" w14:textId="77777777">
        <w:trPr>
          <w:jc w:val="center"/>
        </w:trPr>
        <w:tc>
          <w:tcPr>
            <w:tcW w:w="2022" w:type="dxa"/>
            <w:vAlign w:val="center"/>
          </w:tcPr>
          <w:p w14:paraId="35E8101E" w14:textId="77777777" w:rsidR="00FF79CC" w:rsidRDefault="00A07CBB">
            <w:pPr>
              <w:pStyle w:val="afff2"/>
              <w:spacing w:before="156"/>
              <w:jc w:val="center"/>
            </w:pPr>
            <w:r>
              <w:rPr>
                <w:rFonts w:hint="eastAsia"/>
              </w:rPr>
              <w:t>测试描述</w:t>
            </w:r>
          </w:p>
        </w:tc>
        <w:tc>
          <w:tcPr>
            <w:tcW w:w="6258" w:type="dxa"/>
            <w:gridSpan w:val="3"/>
            <w:vAlign w:val="center"/>
          </w:tcPr>
          <w:p w14:paraId="22BF31BB" w14:textId="77777777" w:rsidR="00FF79CC" w:rsidRDefault="00A07CBB">
            <w:pPr>
              <w:pStyle w:val="afff2"/>
              <w:spacing w:before="156"/>
              <w:jc w:val="both"/>
            </w:pPr>
            <w:r>
              <w:rPr>
                <w:rFonts w:hint="eastAsia"/>
              </w:rPr>
              <w:t>测试是否能举报帖子、回复和用户以及后端处理</w:t>
            </w:r>
          </w:p>
        </w:tc>
      </w:tr>
      <w:tr w:rsidR="00FF79CC" w14:paraId="314D9048" w14:textId="77777777">
        <w:trPr>
          <w:jc w:val="center"/>
        </w:trPr>
        <w:tc>
          <w:tcPr>
            <w:tcW w:w="2022" w:type="dxa"/>
            <w:vAlign w:val="center"/>
          </w:tcPr>
          <w:p w14:paraId="0603B527" w14:textId="77777777" w:rsidR="00FF79CC" w:rsidRDefault="00A07CBB">
            <w:pPr>
              <w:pStyle w:val="afff2"/>
              <w:spacing w:before="156"/>
              <w:jc w:val="center"/>
            </w:pPr>
            <w:r>
              <w:rPr>
                <w:rFonts w:hint="eastAsia"/>
              </w:rPr>
              <w:t>前驱条件</w:t>
            </w:r>
          </w:p>
        </w:tc>
        <w:tc>
          <w:tcPr>
            <w:tcW w:w="6258" w:type="dxa"/>
            <w:gridSpan w:val="3"/>
            <w:vAlign w:val="center"/>
          </w:tcPr>
          <w:p w14:paraId="5749479F" w14:textId="77777777" w:rsidR="00FF79CC" w:rsidRDefault="00A07CBB">
            <w:pPr>
              <w:pStyle w:val="afff2"/>
              <w:spacing w:before="156"/>
              <w:jc w:val="both"/>
            </w:pPr>
            <w:r>
              <w:rPr>
                <w:rFonts w:hint="eastAsia"/>
              </w:rPr>
              <w:t>账号已登录</w:t>
            </w:r>
          </w:p>
        </w:tc>
      </w:tr>
      <w:tr w:rsidR="00FF79CC" w14:paraId="3C002018" w14:textId="77777777">
        <w:trPr>
          <w:jc w:val="center"/>
        </w:trPr>
        <w:tc>
          <w:tcPr>
            <w:tcW w:w="2022" w:type="dxa"/>
            <w:vAlign w:val="center"/>
          </w:tcPr>
          <w:p w14:paraId="07A4D4C1" w14:textId="77777777" w:rsidR="00FF79CC" w:rsidRDefault="00A07CBB">
            <w:pPr>
              <w:pStyle w:val="afff2"/>
              <w:spacing w:before="156"/>
              <w:jc w:val="center"/>
            </w:pPr>
            <w:r>
              <w:rPr>
                <w:rFonts w:hint="eastAsia"/>
              </w:rPr>
              <w:t>测试步骤</w:t>
            </w:r>
          </w:p>
        </w:tc>
        <w:tc>
          <w:tcPr>
            <w:tcW w:w="6258" w:type="dxa"/>
            <w:gridSpan w:val="3"/>
            <w:vAlign w:val="center"/>
          </w:tcPr>
          <w:p w14:paraId="5982A53C" w14:textId="77777777" w:rsidR="00FF79CC" w:rsidRDefault="00A07CBB">
            <w:pPr>
              <w:pStyle w:val="afff2"/>
              <w:jc w:val="both"/>
            </w:pPr>
            <w:r>
              <w:rPr>
                <w:rFonts w:hint="eastAsia"/>
              </w:rPr>
              <w:t>1</w:t>
            </w:r>
            <w:r>
              <w:t>.</w:t>
            </w:r>
            <w:r>
              <w:rPr>
                <w:rFonts w:hint="eastAsia"/>
              </w:rPr>
              <w:t>举报帖子，查看是否举报成功</w:t>
            </w:r>
          </w:p>
          <w:p w14:paraId="0409E6B0" w14:textId="77777777" w:rsidR="00FF79CC" w:rsidRDefault="00A07CBB">
            <w:pPr>
              <w:pStyle w:val="afff2"/>
              <w:jc w:val="both"/>
            </w:pPr>
            <w:r>
              <w:rPr>
                <w:rFonts w:hint="eastAsia"/>
              </w:rPr>
              <w:t>2</w:t>
            </w:r>
            <w:r>
              <w:t>.</w:t>
            </w:r>
            <w:r>
              <w:rPr>
                <w:rFonts w:hint="eastAsia"/>
              </w:rPr>
              <w:t>举报回复，查看是否举报成功</w:t>
            </w:r>
          </w:p>
          <w:p w14:paraId="0AE39308" w14:textId="77777777" w:rsidR="00FF79CC" w:rsidRDefault="00A07CBB">
            <w:pPr>
              <w:pStyle w:val="afff2"/>
              <w:jc w:val="both"/>
            </w:pPr>
            <w:r>
              <w:rPr>
                <w:rFonts w:hint="eastAsia"/>
              </w:rPr>
              <w:t>3</w:t>
            </w:r>
            <w:r>
              <w:t>.</w:t>
            </w:r>
            <w:r>
              <w:rPr>
                <w:rFonts w:hint="eastAsia"/>
              </w:rPr>
              <w:t>举报用户，查看是否举报成功</w:t>
            </w:r>
          </w:p>
          <w:p w14:paraId="578C4A02" w14:textId="77777777" w:rsidR="00FF79CC" w:rsidRDefault="00A07CBB">
            <w:pPr>
              <w:pStyle w:val="afff2"/>
              <w:jc w:val="both"/>
            </w:pPr>
            <w:r>
              <w:rPr>
                <w:rFonts w:hint="eastAsia"/>
              </w:rPr>
              <w:t>4</w:t>
            </w:r>
            <w:r>
              <w:t>.</w:t>
            </w:r>
            <w:r>
              <w:rPr>
                <w:rFonts w:hint="eastAsia"/>
              </w:rPr>
              <w:t>在后台处理举报</w:t>
            </w:r>
          </w:p>
        </w:tc>
      </w:tr>
      <w:tr w:rsidR="00FF79CC" w14:paraId="7727F8DE" w14:textId="77777777">
        <w:trPr>
          <w:jc w:val="center"/>
        </w:trPr>
        <w:tc>
          <w:tcPr>
            <w:tcW w:w="2022" w:type="dxa"/>
            <w:vAlign w:val="center"/>
          </w:tcPr>
          <w:p w14:paraId="6BDC0BBD" w14:textId="77777777" w:rsidR="00FF79CC" w:rsidRDefault="00A07CBB">
            <w:pPr>
              <w:pStyle w:val="afff2"/>
              <w:spacing w:before="156"/>
              <w:jc w:val="center"/>
            </w:pPr>
            <w:r>
              <w:rPr>
                <w:rFonts w:hint="eastAsia"/>
              </w:rPr>
              <w:t>期待输出结果</w:t>
            </w:r>
          </w:p>
        </w:tc>
        <w:tc>
          <w:tcPr>
            <w:tcW w:w="6258" w:type="dxa"/>
            <w:gridSpan w:val="3"/>
            <w:vAlign w:val="center"/>
          </w:tcPr>
          <w:p w14:paraId="73BB3563" w14:textId="77777777" w:rsidR="00FF79CC" w:rsidRDefault="00A07CBB">
            <w:pPr>
              <w:pStyle w:val="afff2"/>
            </w:pPr>
            <w:r>
              <w:rPr>
                <w:rFonts w:hint="eastAsia"/>
              </w:rPr>
              <w:t>1</w:t>
            </w:r>
            <w:r>
              <w:t>.</w:t>
            </w:r>
            <w:r>
              <w:rPr>
                <w:rFonts w:hint="eastAsia"/>
              </w:rPr>
              <w:t>举报帖子成功</w:t>
            </w:r>
          </w:p>
          <w:p w14:paraId="6FFC0E2C" w14:textId="77777777" w:rsidR="00FF79CC" w:rsidRDefault="00A07CBB">
            <w:pPr>
              <w:pStyle w:val="afff2"/>
            </w:pPr>
            <w:r>
              <w:rPr>
                <w:rFonts w:hint="eastAsia"/>
              </w:rPr>
              <w:t>2</w:t>
            </w:r>
            <w:r>
              <w:t>.</w:t>
            </w:r>
            <w:r>
              <w:rPr>
                <w:rFonts w:hint="eastAsia"/>
              </w:rPr>
              <w:t>举报回复成功</w:t>
            </w:r>
          </w:p>
          <w:p w14:paraId="33B8ADE3" w14:textId="77777777" w:rsidR="00FF79CC" w:rsidRDefault="00A07CBB">
            <w:pPr>
              <w:pStyle w:val="afff2"/>
            </w:pPr>
            <w:r>
              <w:rPr>
                <w:rFonts w:hint="eastAsia"/>
              </w:rPr>
              <w:t>3</w:t>
            </w:r>
            <w:r>
              <w:t>.</w:t>
            </w:r>
            <w:r>
              <w:rPr>
                <w:rFonts w:hint="eastAsia"/>
              </w:rPr>
              <w:t>举报帖子成功</w:t>
            </w:r>
          </w:p>
          <w:p w14:paraId="4EF3B9B3" w14:textId="77777777" w:rsidR="00FF79CC" w:rsidRDefault="00A07CBB">
            <w:pPr>
              <w:pStyle w:val="afff2"/>
            </w:pPr>
            <w:r>
              <w:rPr>
                <w:rFonts w:hint="eastAsia"/>
              </w:rPr>
              <w:t>4</w:t>
            </w:r>
            <w:r>
              <w:t>.</w:t>
            </w:r>
            <w:r>
              <w:rPr>
                <w:rFonts w:hint="eastAsia"/>
              </w:rPr>
              <w:t>后台处理成功，并且成功将结果返回给公众号端</w:t>
            </w:r>
          </w:p>
        </w:tc>
      </w:tr>
      <w:tr w:rsidR="00FF79CC" w14:paraId="4FACB71D" w14:textId="77777777">
        <w:trPr>
          <w:jc w:val="center"/>
        </w:trPr>
        <w:tc>
          <w:tcPr>
            <w:tcW w:w="2022" w:type="dxa"/>
            <w:vAlign w:val="center"/>
          </w:tcPr>
          <w:p w14:paraId="53834B9E" w14:textId="77777777" w:rsidR="00FF79CC" w:rsidRDefault="00A07CBB">
            <w:pPr>
              <w:pStyle w:val="afff2"/>
              <w:spacing w:before="156"/>
              <w:jc w:val="center"/>
            </w:pPr>
            <w:r>
              <w:rPr>
                <w:rFonts w:hint="eastAsia"/>
              </w:rPr>
              <w:t>测试结果</w:t>
            </w:r>
          </w:p>
        </w:tc>
        <w:tc>
          <w:tcPr>
            <w:tcW w:w="6258" w:type="dxa"/>
            <w:gridSpan w:val="3"/>
            <w:vAlign w:val="center"/>
          </w:tcPr>
          <w:p w14:paraId="6EF8C6AF" w14:textId="77777777" w:rsidR="00FF79CC" w:rsidRDefault="00A07CBB">
            <w:pPr>
              <w:pStyle w:val="afff2"/>
            </w:pPr>
            <w:r>
              <w:rPr>
                <w:rFonts w:hint="eastAsia"/>
              </w:rPr>
              <w:t>通过</w:t>
            </w:r>
            <w:commentRangeStart w:id="243"/>
            <w:commentRangeEnd w:id="243"/>
            <w:r>
              <w:commentReference w:id="243"/>
            </w:r>
          </w:p>
        </w:tc>
      </w:tr>
    </w:tbl>
    <w:p w14:paraId="2FF9A402" w14:textId="77777777" w:rsidR="00FF79CC" w:rsidRDefault="00A07CBB">
      <w:pPr>
        <w:pStyle w:val="2"/>
        <w:ind w:left="818"/>
      </w:pPr>
      <w:bookmarkStart w:id="244" w:name="_Toc39763855"/>
      <w:bookmarkStart w:id="245" w:name="_Toc41002005"/>
      <w:r>
        <w:rPr>
          <w:rFonts w:hint="eastAsia"/>
        </w:rPr>
        <w:t>测试结果分析</w:t>
      </w:r>
      <w:bookmarkEnd w:id="244"/>
      <w:bookmarkEnd w:id="245"/>
    </w:p>
    <w:p w14:paraId="1715BDB7" w14:textId="77777777" w:rsidR="00FF79CC" w:rsidRDefault="00A07CBB">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381BD8EB" w14:textId="77777777" w:rsidR="00FF79CC" w:rsidRDefault="00A07CBB">
      <w:pPr>
        <w:widowControl/>
        <w:spacing w:line="240" w:lineRule="auto"/>
        <w:jc w:val="left"/>
        <w:rPr>
          <w:rStyle w:val="cnblogscode2"/>
          <w:szCs w:val="24"/>
        </w:rPr>
      </w:pPr>
      <w:r>
        <w:rPr>
          <w:rStyle w:val="cnblogscode2"/>
          <w:szCs w:val="24"/>
        </w:rPr>
        <w:br w:type="page"/>
      </w:r>
    </w:p>
    <w:p w14:paraId="1F5D7522" w14:textId="77777777" w:rsidR="00FF79CC" w:rsidRDefault="00A07CBB">
      <w:pPr>
        <w:pStyle w:val="afff1"/>
      </w:pPr>
      <w:bookmarkStart w:id="246" w:name="_Toc39763856"/>
      <w:bookmarkStart w:id="247" w:name="_Toc41002006"/>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246"/>
      <w:bookmarkEnd w:id="247"/>
    </w:p>
    <w:p w14:paraId="5F6350F2" w14:textId="77777777" w:rsidR="00FF79CC" w:rsidRDefault="00A07CBB">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00254B94" w14:textId="77777777" w:rsidR="00FF79CC" w:rsidRDefault="00A07CBB">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14:paraId="31D12351" w14:textId="77777777" w:rsidR="00FF79CC" w:rsidRDefault="00A07CBB">
      <w:pPr>
        <w:pStyle w:val="a1"/>
        <w:ind w:firstLine="480"/>
      </w:pPr>
      <w:r>
        <w:rPr>
          <w:rFonts w:hint="eastAsia"/>
        </w:rPr>
        <w:t>通过本次对系统的设计与实现，不仅增强了自己对现在技术的掌握，更是对一个完成工程的流程和文档有了很清晰的认识。最重要的是个人独立开发时遇到</w:t>
      </w:r>
      <w:r>
        <w:rPr>
          <w:rFonts w:hint="eastAsia"/>
        </w:rPr>
        <w:t>的问题都有了一定的解决方法去搞定，为我以后在公司中遇到问题打下了基础，同时更重要的是学习了目前市场上主流的技术，也可以让我在未来更好的去找和适应工作。</w:t>
      </w:r>
    </w:p>
    <w:p w14:paraId="3F4496E5" w14:textId="77777777" w:rsidR="00FF79CC" w:rsidRDefault="00FF79CC"/>
    <w:p w14:paraId="455DA775" w14:textId="77777777" w:rsidR="00FF79CC" w:rsidRDefault="00FF79CC"/>
    <w:p w14:paraId="34EE0C4C" w14:textId="77777777" w:rsidR="00FF79CC" w:rsidRDefault="00FF79CC"/>
    <w:p w14:paraId="2B5A7C74" w14:textId="77777777" w:rsidR="00FF79CC" w:rsidRDefault="00FF79CC"/>
    <w:p w14:paraId="4965347F" w14:textId="77777777" w:rsidR="00FF79CC" w:rsidRDefault="00FF79CC"/>
    <w:p w14:paraId="4A9BDB7B" w14:textId="77777777" w:rsidR="00FF79CC" w:rsidRDefault="00FF79CC"/>
    <w:p w14:paraId="583FD460" w14:textId="77777777" w:rsidR="00FF79CC" w:rsidRDefault="00FF79CC"/>
    <w:p w14:paraId="23C346C9" w14:textId="77777777" w:rsidR="00FF79CC" w:rsidRDefault="00FF79CC"/>
    <w:p w14:paraId="157F53AE" w14:textId="77777777" w:rsidR="00FF79CC" w:rsidRDefault="00A07CBB">
      <w:pPr>
        <w:pStyle w:val="aff4"/>
        <w:spacing w:before="312" w:after="312"/>
      </w:pPr>
      <w:bookmarkStart w:id="248" w:name="_Toc39763857"/>
      <w:bookmarkStart w:id="249" w:name="_Toc41002007"/>
      <w:r>
        <w:rPr>
          <w:rFonts w:hint="eastAsia"/>
        </w:rPr>
        <w:lastRenderedPageBreak/>
        <w:t>参考文献</w:t>
      </w:r>
      <w:bookmarkEnd w:id="248"/>
      <w:bookmarkEnd w:id="249"/>
    </w:p>
    <w:p w14:paraId="50B9F8B3" w14:textId="77777777" w:rsidR="00FF79CC" w:rsidRDefault="00A07CBB">
      <w:pPr>
        <w:pStyle w:val="a"/>
        <w:numPr>
          <w:ilvl w:val="0"/>
          <w:numId w:val="7"/>
        </w:numPr>
        <w:rPr>
          <w:sz w:val="21"/>
        </w:rPr>
      </w:pPr>
      <w:bookmarkStart w:id="250" w:name="_Ref39763865"/>
      <w:r>
        <w:rPr>
          <w:rFonts w:hint="eastAsia"/>
          <w:sz w:val="21"/>
        </w:rPr>
        <w:t>孙大烈</w:t>
      </w:r>
      <w:r>
        <w:rPr>
          <w:rFonts w:hint="eastAsia"/>
          <w:sz w:val="21"/>
        </w:rPr>
        <w:t xml:space="preserve">, </w:t>
      </w:r>
      <w:r>
        <w:rPr>
          <w:rFonts w:hint="eastAsia"/>
          <w:sz w:val="21"/>
        </w:rPr>
        <w:t>车万翔</w:t>
      </w:r>
      <w:r>
        <w:rPr>
          <w:rFonts w:hint="eastAsia"/>
          <w:sz w:val="21"/>
        </w:rPr>
        <w:t>. ACM</w:t>
      </w:r>
      <w:r>
        <w:rPr>
          <w:rFonts w:hint="eastAsia"/>
          <w:sz w:val="21"/>
        </w:rPr>
        <w:t>竞赛与学生综合实践能力培养</w:t>
      </w:r>
      <w:r>
        <w:rPr>
          <w:rFonts w:hint="eastAsia"/>
          <w:sz w:val="21"/>
        </w:rPr>
        <w:t xml:space="preserve">[J]. </w:t>
      </w:r>
      <w:r>
        <w:rPr>
          <w:rFonts w:hint="eastAsia"/>
          <w:sz w:val="21"/>
        </w:rPr>
        <w:t>计算机教育</w:t>
      </w:r>
      <w:r>
        <w:rPr>
          <w:rFonts w:hint="eastAsia"/>
          <w:sz w:val="21"/>
        </w:rPr>
        <w:t>, 2009(19):14-16.</w:t>
      </w:r>
      <w:bookmarkEnd w:id="250"/>
    </w:p>
    <w:p w14:paraId="0986D79A" w14:textId="77777777" w:rsidR="00FF79CC" w:rsidRDefault="00A07CBB">
      <w:pPr>
        <w:pStyle w:val="a"/>
        <w:numPr>
          <w:ilvl w:val="0"/>
          <w:numId w:val="7"/>
        </w:numPr>
        <w:rPr>
          <w:sz w:val="21"/>
        </w:rPr>
      </w:pPr>
      <w:bookmarkStart w:id="251" w:name="_Ref39763989"/>
      <w:r>
        <w:rPr>
          <w:rFonts w:hint="eastAsia"/>
          <w:sz w:val="21"/>
        </w:rPr>
        <w:t>百度百科</w:t>
      </w:r>
      <w:r>
        <w:rPr>
          <w:rFonts w:hint="eastAsia"/>
          <w:sz w:val="21"/>
        </w:rPr>
        <w:t xml:space="preserve">. </w:t>
      </w:r>
      <w:r>
        <w:rPr>
          <w:rFonts w:hint="eastAsia"/>
          <w:sz w:val="21"/>
        </w:rPr>
        <w:t>微信公众号</w:t>
      </w:r>
      <w:r>
        <w:rPr>
          <w:rFonts w:hint="eastAsia"/>
          <w:sz w:val="21"/>
        </w:rPr>
        <w:t>.</w:t>
      </w:r>
      <w:bookmarkEnd w:id="251"/>
    </w:p>
    <w:p w14:paraId="1509E9FE" w14:textId="77777777" w:rsidR="00FF79CC" w:rsidRDefault="00A07CBB">
      <w:pPr>
        <w:pStyle w:val="a"/>
        <w:numPr>
          <w:ilvl w:val="0"/>
          <w:numId w:val="0"/>
        </w:numPr>
        <w:ind w:left="840"/>
        <w:rPr>
          <w:sz w:val="21"/>
        </w:rPr>
      </w:pPr>
      <w:r>
        <w:rPr>
          <w:rFonts w:hint="eastAsia"/>
          <w:sz w:val="21"/>
        </w:rPr>
        <w:t>https://baike.baidu.com/item/%E5%BE%AE%E4%BF%A1%E5%85%AC%E4%BC%97%E5%8F%B7/4916400</w:t>
      </w:r>
    </w:p>
    <w:p w14:paraId="38626DD8" w14:textId="77777777" w:rsidR="00FF79CC" w:rsidRDefault="00A07CBB">
      <w:pPr>
        <w:pStyle w:val="a"/>
        <w:numPr>
          <w:ilvl w:val="0"/>
          <w:numId w:val="7"/>
        </w:numPr>
        <w:rPr>
          <w:sz w:val="21"/>
        </w:rPr>
      </w:pPr>
      <w:bookmarkStart w:id="252" w:name="_Ref39764030"/>
      <w:r>
        <w:rPr>
          <w:rFonts w:hint="eastAsia"/>
          <w:sz w:val="21"/>
        </w:rPr>
        <w:t>张蓓</w:t>
      </w:r>
      <w:r>
        <w:rPr>
          <w:rFonts w:hint="eastAsia"/>
          <w:sz w:val="21"/>
        </w:rPr>
        <w:t xml:space="preserve">, </w:t>
      </w:r>
      <w:r>
        <w:rPr>
          <w:rFonts w:hint="eastAsia"/>
          <w:sz w:val="21"/>
        </w:rPr>
        <w:t>窦天芳</w:t>
      </w:r>
      <w:r>
        <w:rPr>
          <w:rFonts w:hint="eastAsia"/>
          <w:sz w:val="21"/>
        </w:rPr>
        <w:t xml:space="preserve">, </w:t>
      </w:r>
      <w:r>
        <w:rPr>
          <w:rFonts w:hint="eastAsia"/>
          <w:sz w:val="21"/>
        </w:rPr>
        <w:t>张成昱</w:t>
      </w:r>
      <w:r>
        <w:rPr>
          <w:rFonts w:hint="eastAsia"/>
          <w:sz w:val="21"/>
        </w:rPr>
        <w:t xml:space="preserve">, et </w:t>
      </w:r>
      <w:r>
        <w:rPr>
          <w:rFonts w:hint="eastAsia"/>
          <w:sz w:val="21"/>
        </w:rPr>
        <w:t xml:space="preserve">al. </w:t>
      </w:r>
      <w:r>
        <w:rPr>
          <w:rFonts w:hint="eastAsia"/>
          <w:sz w:val="21"/>
        </w:rPr>
        <w:t>开发模式下图书馆微信公众平台服务的设计与实现</w:t>
      </w:r>
      <w:r>
        <w:rPr>
          <w:rFonts w:hint="eastAsia"/>
          <w:sz w:val="21"/>
        </w:rPr>
        <w:t xml:space="preserve">[J]. </w:t>
      </w:r>
      <w:r>
        <w:rPr>
          <w:rFonts w:hint="eastAsia"/>
          <w:sz w:val="21"/>
        </w:rPr>
        <w:t>现代图书情报技术</w:t>
      </w:r>
      <w:r>
        <w:rPr>
          <w:rFonts w:hint="eastAsia"/>
          <w:sz w:val="21"/>
        </w:rPr>
        <w:t>(01):91-95.</w:t>
      </w:r>
      <w:bookmarkEnd w:id="252"/>
      <w:commentRangeStart w:id="253"/>
      <w:commentRangeEnd w:id="253"/>
      <w:r>
        <w:commentReference w:id="253"/>
      </w:r>
    </w:p>
    <w:p w14:paraId="7462AC30" w14:textId="77777777" w:rsidR="00FF79CC" w:rsidRDefault="00A07CBB">
      <w:pPr>
        <w:pStyle w:val="a"/>
        <w:numPr>
          <w:ilvl w:val="0"/>
          <w:numId w:val="7"/>
        </w:numPr>
        <w:rPr>
          <w:sz w:val="21"/>
        </w:rPr>
      </w:pPr>
      <w:r>
        <w:rPr>
          <w:rFonts w:hint="eastAsia"/>
          <w:sz w:val="21"/>
        </w:rPr>
        <w:t>周功建</w:t>
      </w:r>
      <w:r>
        <w:rPr>
          <w:rFonts w:hint="eastAsia"/>
          <w:sz w:val="21"/>
        </w:rPr>
        <w:t xml:space="preserve">. </w:t>
      </w:r>
      <w:r>
        <w:rPr>
          <w:rFonts w:hint="eastAsia"/>
          <w:sz w:val="21"/>
        </w:rPr>
        <w:t>微信公众号订餐平台系统设计与实现</w:t>
      </w:r>
      <w:r>
        <w:rPr>
          <w:rFonts w:hint="eastAsia"/>
          <w:sz w:val="21"/>
        </w:rPr>
        <w:t xml:space="preserve">[J]. </w:t>
      </w:r>
      <w:r>
        <w:rPr>
          <w:rFonts w:hint="eastAsia"/>
          <w:sz w:val="21"/>
        </w:rPr>
        <w:t>软件导刊</w:t>
      </w:r>
      <w:r>
        <w:rPr>
          <w:rFonts w:hint="eastAsia"/>
          <w:sz w:val="21"/>
        </w:rPr>
        <w:t>, 015(8):74-76.</w:t>
      </w:r>
      <w:commentRangeStart w:id="254"/>
      <w:commentRangeEnd w:id="254"/>
      <w:r>
        <w:commentReference w:id="254"/>
      </w:r>
    </w:p>
    <w:p w14:paraId="7B8A4889" w14:textId="77777777" w:rsidR="00FF79CC" w:rsidRDefault="00A07CBB">
      <w:pPr>
        <w:pStyle w:val="a"/>
        <w:numPr>
          <w:ilvl w:val="0"/>
          <w:numId w:val="7"/>
        </w:numPr>
        <w:rPr>
          <w:sz w:val="21"/>
        </w:rPr>
      </w:pPr>
      <w:r>
        <w:rPr>
          <w:rFonts w:hint="eastAsia"/>
          <w:sz w:val="21"/>
        </w:rPr>
        <w:t>周歧波</w:t>
      </w:r>
      <w:r>
        <w:rPr>
          <w:rFonts w:hint="eastAsia"/>
          <w:sz w:val="21"/>
        </w:rPr>
        <w:t xml:space="preserve">, </w:t>
      </w:r>
      <w:r>
        <w:rPr>
          <w:rFonts w:hint="eastAsia"/>
          <w:sz w:val="21"/>
        </w:rPr>
        <w:t>崔忠伟</w:t>
      </w:r>
      <w:r>
        <w:rPr>
          <w:rFonts w:hint="eastAsia"/>
          <w:sz w:val="21"/>
        </w:rPr>
        <w:t xml:space="preserve">. </w:t>
      </w:r>
      <w:r>
        <w:rPr>
          <w:rFonts w:hint="eastAsia"/>
          <w:sz w:val="21"/>
        </w:rPr>
        <w:t>面向校园宣传的微信公众平台设计与实现</w:t>
      </w:r>
      <w:r>
        <w:rPr>
          <w:rFonts w:hint="eastAsia"/>
          <w:sz w:val="21"/>
        </w:rPr>
        <w:t xml:space="preserve">[J]. </w:t>
      </w:r>
      <w:r>
        <w:rPr>
          <w:rFonts w:hint="eastAsia"/>
          <w:sz w:val="21"/>
        </w:rPr>
        <w:t>电子技术与软件工程</w:t>
      </w:r>
      <w:r>
        <w:rPr>
          <w:rFonts w:hint="eastAsia"/>
          <w:sz w:val="21"/>
        </w:rPr>
        <w:t>, 000(011):P.65.</w:t>
      </w:r>
      <w:commentRangeStart w:id="255"/>
      <w:commentRangeEnd w:id="255"/>
      <w:r>
        <w:commentReference w:id="255"/>
      </w:r>
    </w:p>
    <w:p w14:paraId="3FCE4DA6" w14:textId="77777777" w:rsidR="00FF79CC" w:rsidRDefault="00A07CBB">
      <w:pPr>
        <w:pStyle w:val="a"/>
        <w:numPr>
          <w:ilvl w:val="0"/>
          <w:numId w:val="7"/>
        </w:numPr>
        <w:rPr>
          <w:sz w:val="21"/>
        </w:rPr>
      </w:pPr>
      <w:bookmarkStart w:id="256" w:name="_Ref39764067"/>
      <w:r>
        <w:rPr>
          <w:rFonts w:hint="eastAsia"/>
          <w:sz w:val="21"/>
        </w:rPr>
        <w:t>王永和</w:t>
      </w:r>
      <w:r>
        <w:rPr>
          <w:rFonts w:hint="eastAsia"/>
          <w:sz w:val="21"/>
        </w:rPr>
        <w:t xml:space="preserve">, </w:t>
      </w:r>
      <w:r>
        <w:rPr>
          <w:rFonts w:hint="eastAsia"/>
          <w:sz w:val="21"/>
        </w:rPr>
        <w:t>张劲松</w:t>
      </w:r>
      <w:r>
        <w:rPr>
          <w:rFonts w:hint="eastAsia"/>
          <w:sz w:val="21"/>
        </w:rPr>
        <w:t xml:space="preserve">, </w:t>
      </w:r>
      <w:r>
        <w:rPr>
          <w:rFonts w:hint="eastAsia"/>
          <w:sz w:val="21"/>
        </w:rPr>
        <w:t>邓安明</w:t>
      </w:r>
      <w:r>
        <w:rPr>
          <w:rFonts w:hint="eastAsia"/>
          <w:sz w:val="21"/>
        </w:rPr>
        <w:t>, et al. Spring Boot</w:t>
      </w:r>
      <w:r>
        <w:rPr>
          <w:rFonts w:hint="eastAsia"/>
          <w:sz w:val="21"/>
        </w:rPr>
        <w:t>研究和应用</w:t>
      </w:r>
      <w:r>
        <w:rPr>
          <w:rFonts w:hint="eastAsia"/>
          <w:sz w:val="21"/>
        </w:rPr>
        <w:t xml:space="preserve">[J]. </w:t>
      </w:r>
      <w:r>
        <w:rPr>
          <w:rFonts w:hint="eastAsia"/>
          <w:sz w:val="21"/>
        </w:rPr>
        <w:t>信息通信</w:t>
      </w:r>
      <w:r>
        <w:rPr>
          <w:rFonts w:hint="eastAsia"/>
          <w:sz w:val="21"/>
        </w:rPr>
        <w:t>, 2016(10):91-94.</w:t>
      </w:r>
      <w:bookmarkEnd w:id="256"/>
    </w:p>
    <w:p w14:paraId="6885B3AB" w14:textId="77777777" w:rsidR="00FF79CC" w:rsidRDefault="00A07CBB">
      <w:pPr>
        <w:pStyle w:val="a"/>
        <w:numPr>
          <w:ilvl w:val="0"/>
          <w:numId w:val="7"/>
        </w:numPr>
        <w:rPr>
          <w:sz w:val="21"/>
        </w:rPr>
      </w:pPr>
      <w:bookmarkStart w:id="257" w:name="_Ref39764092"/>
      <w:r>
        <w:rPr>
          <w:rFonts w:hint="eastAsia"/>
          <w:sz w:val="21"/>
        </w:rPr>
        <w:t>张丰麒</w:t>
      </w:r>
      <w:r>
        <w:rPr>
          <w:rFonts w:hint="eastAsia"/>
          <w:sz w:val="21"/>
        </w:rPr>
        <w:t xml:space="preserve">, </w:t>
      </w:r>
      <w:r>
        <w:rPr>
          <w:rFonts w:hint="eastAsia"/>
          <w:sz w:val="21"/>
        </w:rPr>
        <w:t>王飞</w:t>
      </w:r>
      <w:r>
        <w:rPr>
          <w:rFonts w:hint="eastAsia"/>
          <w:sz w:val="21"/>
        </w:rPr>
        <w:t xml:space="preserve">. </w:t>
      </w:r>
      <w:r>
        <w:rPr>
          <w:rFonts w:hint="eastAsia"/>
          <w:sz w:val="21"/>
        </w:rPr>
        <w:t>ReactJS</w:t>
      </w:r>
      <w:r>
        <w:rPr>
          <w:rFonts w:hint="eastAsia"/>
          <w:sz w:val="21"/>
        </w:rPr>
        <w:t>的新特性在</w:t>
      </w:r>
      <w:r>
        <w:rPr>
          <w:rFonts w:hint="eastAsia"/>
          <w:sz w:val="21"/>
        </w:rPr>
        <w:t>Web</w:t>
      </w:r>
      <w:r>
        <w:rPr>
          <w:rFonts w:hint="eastAsia"/>
          <w:sz w:val="21"/>
        </w:rPr>
        <w:t>开发中的应用</w:t>
      </w:r>
      <w:r>
        <w:rPr>
          <w:rFonts w:hint="eastAsia"/>
          <w:sz w:val="21"/>
        </w:rPr>
        <w:t xml:space="preserve">[J]. </w:t>
      </w:r>
      <w:r>
        <w:rPr>
          <w:rFonts w:hint="eastAsia"/>
          <w:sz w:val="21"/>
        </w:rPr>
        <w:t>移动信息</w:t>
      </w:r>
      <w:r>
        <w:rPr>
          <w:rFonts w:hint="eastAsia"/>
          <w:sz w:val="21"/>
        </w:rPr>
        <w:t>, 2015(10):00071-00072.</w:t>
      </w:r>
      <w:bookmarkEnd w:id="257"/>
    </w:p>
    <w:p w14:paraId="6C4A9A35" w14:textId="77777777" w:rsidR="00FF79CC" w:rsidRDefault="00A07CBB">
      <w:pPr>
        <w:pStyle w:val="aff5"/>
        <w:numPr>
          <w:ilvl w:val="0"/>
          <w:numId w:val="7"/>
        </w:numPr>
        <w:ind w:firstLineChars="0"/>
        <w:rPr>
          <w:sz w:val="21"/>
        </w:rPr>
      </w:pPr>
      <w:r>
        <w:rPr>
          <w:rFonts w:hint="eastAsia"/>
          <w:sz w:val="21"/>
        </w:rPr>
        <w:t>黄楚新</w:t>
      </w:r>
      <w:r>
        <w:rPr>
          <w:rFonts w:hint="eastAsia"/>
          <w:sz w:val="21"/>
        </w:rPr>
        <w:t xml:space="preserve">, </w:t>
      </w:r>
      <w:r>
        <w:rPr>
          <w:rFonts w:hint="eastAsia"/>
          <w:sz w:val="21"/>
        </w:rPr>
        <w:t>王丹</w:t>
      </w:r>
      <w:r>
        <w:rPr>
          <w:rFonts w:hint="eastAsia"/>
          <w:sz w:val="21"/>
        </w:rPr>
        <w:t xml:space="preserve">. </w:t>
      </w:r>
      <w:r>
        <w:rPr>
          <w:rFonts w:hint="eastAsia"/>
          <w:sz w:val="21"/>
        </w:rPr>
        <w:t>微信公众号的现状、类型及发展趋势</w:t>
      </w:r>
      <w:r>
        <w:rPr>
          <w:rFonts w:hint="eastAsia"/>
          <w:sz w:val="21"/>
        </w:rPr>
        <w:t xml:space="preserve">[J]. </w:t>
      </w:r>
      <w:r>
        <w:rPr>
          <w:rFonts w:hint="eastAsia"/>
          <w:sz w:val="21"/>
        </w:rPr>
        <w:t>新闻与写作</w:t>
      </w:r>
      <w:r>
        <w:rPr>
          <w:rFonts w:hint="eastAsia"/>
          <w:sz w:val="21"/>
        </w:rPr>
        <w:t>, 2015, 000(007):4-9.</w:t>
      </w:r>
    </w:p>
    <w:p w14:paraId="050AE376" w14:textId="77777777" w:rsidR="00FF79CC" w:rsidRDefault="00A07CBB">
      <w:pPr>
        <w:pStyle w:val="a"/>
        <w:numPr>
          <w:ilvl w:val="0"/>
          <w:numId w:val="7"/>
        </w:numPr>
        <w:rPr>
          <w:sz w:val="21"/>
        </w:rPr>
      </w:pPr>
      <w:bookmarkStart w:id="258" w:name="_Ref39764135"/>
      <w:r>
        <w:rPr>
          <w:rFonts w:hint="eastAsia"/>
          <w:sz w:val="21"/>
        </w:rPr>
        <w:t>殷丽</w:t>
      </w:r>
      <w:r>
        <w:rPr>
          <w:rFonts w:hint="eastAsia"/>
          <w:sz w:val="21"/>
        </w:rPr>
        <w:t xml:space="preserve">, </w:t>
      </w:r>
      <w:r>
        <w:rPr>
          <w:rFonts w:hint="eastAsia"/>
          <w:sz w:val="21"/>
        </w:rPr>
        <w:t>徐海华</w:t>
      </w:r>
      <w:r>
        <w:rPr>
          <w:rFonts w:hint="eastAsia"/>
          <w:sz w:val="21"/>
        </w:rPr>
        <w:t xml:space="preserve">, </w:t>
      </w:r>
      <w:r>
        <w:rPr>
          <w:rFonts w:hint="eastAsia"/>
          <w:sz w:val="21"/>
        </w:rPr>
        <w:t>吴海涛</w:t>
      </w:r>
      <w:r>
        <w:rPr>
          <w:rFonts w:hint="eastAsia"/>
          <w:sz w:val="21"/>
        </w:rPr>
        <w:t>. MySQL</w:t>
      </w:r>
      <w:r>
        <w:rPr>
          <w:rFonts w:hint="eastAsia"/>
          <w:sz w:val="21"/>
        </w:rPr>
        <w:t>查询优化技术——索引</w:t>
      </w:r>
      <w:r>
        <w:rPr>
          <w:rFonts w:hint="eastAsia"/>
          <w:sz w:val="21"/>
        </w:rPr>
        <w:t>[C]//</w:t>
      </w:r>
      <w:commentRangeStart w:id="259"/>
      <w:r>
        <w:rPr>
          <w:rFonts w:hint="eastAsia"/>
          <w:sz w:val="21"/>
        </w:rPr>
        <w:t xml:space="preserve"> </w:t>
      </w:r>
      <w:commentRangeEnd w:id="259"/>
      <w:r>
        <w:commentReference w:id="259"/>
      </w:r>
      <w:r>
        <w:rPr>
          <w:rFonts w:hint="eastAsia"/>
          <w:sz w:val="21"/>
        </w:rPr>
        <w:t>工业仪表与自动化学术会议</w:t>
      </w:r>
      <w:r>
        <w:rPr>
          <w:rFonts w:hint="eastAsia"/>
          <w:sz w:val="21"/>
        </w:rPr>
        <w:t>. 2007.</w:t>
      </w:r>
      <w:bookmarkEnd w:id="258"/>
    </w:p>
    <w:p w14:paraId="529C649B" w14:textId="77777777" w:rsidR="00FF79CC" w:rsidRDefault="00A07CBB">
      <w:pPr>
        <w:pStyle w:val="a"/>
        <w:numPr>
          <w:ilvl w:val="0"/>
          <w:numId w:val="7"/>
        </w:numPr>
        <w:rPr>
          <w:sz w:val="21"/>
        </w:rPr>
      </w:pPr>
      <w:bookmarkStart w:id="260" w:name="_Ref39764230"/>
      <w:r>
        <w:rPr>
          <w:rFonts w:hint="eastAsia"/>
          <w:sz w:val="21"/>
        </w:rPr>
        <w:t>洪珂</w:t>
      </w:r>
      <w:r>
        <w:rPr>
          <w:rFonts w:hint="eastAsia"/>
          <w:sz w:val="21"/>
        </w:rPr>
        <w:t xml:space="preserve">, </w:t>
      </w:r>
      <w:r>
        <w:rPr>
          <w:rFonts w:hint="eastAsia"/>
          <w:sz w:val="21"/>
        </w:rPr>
        <w:t>柳阳彬</w:t>
      </w:r>
      <w:r>
        <w:rPr>
          <w:rFonts w:hint="eastAsia"/>
          <w:sz w:val="21"/>
        </w:rPr>
        <w:t xml:space="preserve">, </w:t>
      </w:r>
      <w:r>
        <w:rPr>
          <w:rFonts w:hint="eastAsia"/>
          <w:sz w:val="21"/>
        </w:rPr>
        <w:t>陈影旺</w:t>
      </w:r>
      <w:r>
        <w:rPr>
          <w:rFonts w:hint="eastAsia"/>
          <w:sz w:val="21"/>
        </w:rPr>
        <w:t>,</w:t>
      </w:r>
      <w:r>
        <w:rPr>
          <w:rFonts w:hint="eastAsia"/>
          <w:sz w:val="21"/>
        </w:rPr>
        <w:t>等</w:t>
      </w:r>
      <w:r>
        <w:rPr>
          <w:rFonts w:hint="eastAsia"/>
          <w:sz w:val="21"/>
        </w:rPr>
        <w:t xml:space="preserve">. </w:t>
      </w:r>
      <w:r>
        <w:rPr>
          <w:rFonts w:hint="eastAsia"/>
          <w:sz w:val="21"/>
        </w:rPr>
        <w:t>一种</w:t>
      </w:r>
      <w:r>
        <w:rPr>
          <w:rFonts w:hint="eastAsia"/>
          <w:sz w:val="21"/>
        </w:rPr>
        <w:t>Redis Key</w:t>
      </w:r>
      <w:r>
        <w:rPr>
          <w:rFonts w:hint="eastAsia"/>
          <w:sz w:val="21"/>
        </w:rPr>
        <w:t>管理方法及系统</w:t>
      </w:r>
      <w:r>
        <w:rPr>
          <w:rFonts w:hint="eastAsia"/>
          <w:sz w:val="21"/>
        </w:rPr>
        <w:t>:, 2017.</w:t>
      </w:r>
      <w:bookmarkEnd w:id="260"/>
      <w:r>
        <w:rPr>
          <w:rFonts w:hint="eastAsia"/>
          <w:sz w:val="21"/>
        </w:rPr>
        <w:t>[C]</w:t>
      </w:r>
      <w:commentRangeStart w:id="261"/>
      <w:commentRangeEnd w:id="261"/>
      <w:r>
        <w:commentReference w:id="261"/>
      </w:r>
      <w:commentRangeStart w:id="262"/>
      <w:commentRangeEnd w:id="262"/>
      <w:r>
        <w:commentReference w:id="262"/>
      </w:r>
    </w:p>
    <w:p w14:paraId="5CA14BB0" w14:textId="77777777" w:rsidR="00FF79CC" w:rsidRDefault="00A07CBB">
      <w:pPr>
        <w:pStyle w:val="a"/>
        <w:numPr>
          <w:ilvl w:val="0"/>
          <w:numId w:val="7"/>
        </w:numPr>
        <w:rPr>
          <w:sz w:val="21"/>
        </w:rPr>
      </w:pPr>
      <w:r>
        <w:rPr>
          <w:rFonts w:hint="eastAsia"/>
          <w:sz w:val="21"/>
        </w:rPr>
        <w:t>毛炎</w:t>
      </w:r>
      <w:r>
        <w:rPr>
          <w:rFonts w:hint="eastAsia"/>
          <w:sz w:val="21"/>
        </w:rPr>
        <w:t xml:space="preserve">, </w:t>
      </w:r>
      <w:r>
        <w:rPr>
          <w:rFonts w:hint="eastAsia"/>
          <w:sz w:val="21"/>
        </w:rPr>
        <w:t>任福</w:t>
      </w:r>
      <w:r>
        <w:rPr>
          <w:rFonts w:hint="eastAsia"/>
          <w:sz w:val="21"/>
        </w:rPr>
        <w:t xml:space="preserve">, </w:t>
      </w:r>
      <w:r>
        <w:rPr>
          <w:rFonts w:hint="eastAsia"/>
          <w:sz w:val="21"/>
        </w:rPr>
        <w:t>王功存</w:t>
      </w:r>
      <w:r>
        <w:rPr>
          <w:rFonts w:hint="eastAsia"/>
          <w:sz w:val="21"/>
        </w:rPr>
        <w:t xml:space="preserve">, et al. </w:t>
      </w:r>
      <w:r>
        <w:rPr>
          <w:rFonts w:hint="eastAsia"/>
          <w:sz w:val="21"/>
        </w:rPr>
        <w:t>基于新型</w:t>
      </w:r>
      <w:r>
        <w:rPr>
          <w:rFonts w:hint="eastAsia"/>
          <w:sz w:val="21"/>
        </w:rPr>
        <w:t>Web</w:t>
      </w:r>
      <w:r>
        <w:rPr>
          <w:rFonts w:hint="eastAsia"/>
          <w:sz w:val="21"/>
        </w:rPr>
        <w:t>脚本样式框架构建</w:t>
      </w:r>
      <w:r>
        <w:rPr>
          <w:rFonts w:hint="eastAsia"/>
          <w:sz w:val="21"/>
        </w:rPr>
        <w:t>城市规划编制信息平台——以</w:t>
      </w:r>
      <w:r>
        <w:rPr>
          <w:rFonts w:hint="eastAsia"/>
          <w:sz w:val="21"/>
        </w:rPr>
        <w:t>ReactJS</w:t>
      </w:r>
      <w:r>
        <w:rPr>
          <w:rFonts w:hint="eastAsia"/>
          <w:sz w:val="21"/>
        </w:rPr>
        <w:t>和</w:t>
      </w:r>
      <w:r>
        <w:rPr>
          <w:rFonts w:hint="eastAsia"/>
          <w:sz w:val="21"/>
        </w:rPr>
        <w:t>Ant Design</w:t>
      </w:r>
      <w:r>
        <w:rPr>
          <w:rFonts w:hint="eastAsia"/>
          <w:sz w:val="21"/>
        </w:rPr>
        <w:t>为例</w:t>
      </w:r>
      <w:r>
        <w:rPr>
          <w:rFonts w:hint="eastAsia"/>
          <w:sz w:val="21"/>
        </w:rPr>
        <w:t xml:space="preserve">[J]. </w:t>
      </w:r>
      <w:r>
        <w:rPr>
          <w:rFonts w:hint="eastAsia"/>
          <w:sz w:val="21"/>
        </w:rPr>
        <w:t>测绘与空间地理信息</w:t>
      </w:r>
      <w:r>
        <w:rPr>
          <w:rFonts w:hint="eastAsia"/>
          <w:sz w:val="21"/>
        </w:rPr>
        <w:t>(8).</w:t>
      </w:r>
      <w:commentRangeStart w:id="263"/>
      <w:commentRangeEnd w:id="263"/>
      <w:r>
        <w:commentReference w:id="263"/>
      </w:r>
      <w:commentRangeStart w:id="264"/>
      <w:commentRangeEnd w:id="264"/>
      <w:r>
        <w:commentReference w:id="264"/>
      </w:r>
    </w:p>
    <w:p w14:paraId="538B35EE" w14:textId="77777777" w:rsidR="00FF79CC" w:rsidRDefault="00A07CBB">
      <w:pPr>
        <w:pStyle w:val="a"/>
        <w:numPr>
          <w:ilvl w:val="0"/>
          <w:numId w:val="7"/>
        </w:numPr>
        <w:rPr>
          <w:sz w:val="21"/>
        </w:rPr>
      </w:pPr>
      <w:bookmarkStart w:id="265" w:name="_Ref39764199"/>
      <w:r>
        <w:rPr>
          <w:rFonts w:hint="eastAsia"/>
          <w:sz w:val="21"/>
        </w:rPr>
        <w:t>徐枫</w:t>
      </w:r>
      <w:r>
        <w:rPr>
          <w:rFonts w:hint="eastAsia"/>
          <w:sz w:val="21"/>
        </w:rPr>
        <w:t xml:space="preserve">. </w:t>
      </w:r>
      <w:r>
        <w:rPr>
          <w:rFonts w:hint="eastAsia"/>
          <w:sz w:val="21"/>
        </w:rPr>
        <w:t>浅析论坛管理系统的数据库设计</w:t>
      </w:r>
      <w:r>
        <w:rPr>
          <w:rFonts w:hint="eastAsia"/>
          <w:sz w:val="21"/>
        </w:rPr>
        <w:t xml:space="preserve">[J]. </w:t>
      </w:r>
      <w:r>
        <w:rPr>
          <w:rFonts w:hint="eastAsia"/>
          <w:sz w:val="21"/>
        </w:rPr>
        <w:t>电子世界</w:t>
      </w:r>
      <w:r>
        <w:rPr>
          <w:rFonts w:hint="eastAsia"/>
          <w:sz w:val="21"/>
        </w:rPr>
        <w:t>, 2016(18):91-91.</w:t>
      </w:r>
      <w:bookmarkEnd w:id="265"/>
    </w:p>
    <w:p w14:paraId="1EA0C29B" w14:textId="77777777" w:rsidR="00FF79CC" w:rsidRDefault="00A07CBB">
      <w:pPr>
        <w:pStyle w:val="a"/>
        <w:numPr>
          <w:ilvl w:val="0"/>
          <w:numId w:val="7"/>
        </w:numPr>
        <w:rPr>
          <w:sz w:val="21"/>
        </w:rPr>
      </w:pPr>
      <w:bookmarkStart w:id="266" w:name="_Ref39764165"/>
      <w:r>
        <w:rPr>
          <w:rFonts w:hint="eastAsia"/>
          <w:sz w:val="21"/>
        </w:rPr>
        <w:t>赵宸</w:t>
      </w:r>
      <w:r>
        <w:rPr>
          <w:rFonts w:hint="eastAsia"/>
          <w:sz w:val="21"/>
        </w:rPr>
        <w:t xml:space="preserve">. </w:t>
      </w:r>
      <w:r>
        <w:rPr>
          <w:rFonts w:hint="eastAsia"/>
          <w:sz w:val="21"/>
        </w:rPr>
        <w:t>浅析黑盒测试与白盒测试</w:t>
      </w:r>
      <w:r>
        <w:rPr>
          <w:rFonts w:hint="eastAsia"/>
          <w:sz w:val="21"/>
        </w:rPr>
        <w:t xml:space="preserve">[J]. </w:t>
      </w:r>
      <w:r>
        <w:rPr>
          <w:rFonts w:hint="eastAsia"/>
          <w:sz w:val="21"/>
        </w:rPr>
        <w:t>硅谷</w:t>
      </w:r>
      <w:r>
        <w:rPr>
          <w:rFonts w:hint="eastAsia"/>
          <w:sz w:val="21"/>
        </w:rPr>
        <w:t>, 2010, 000(011):39-39.</w:t>
      </w:r>
      <w:bookmarkEnd w:id="266"/>
    </w:p>
    <w:p w14:paraId="1856714E" w14:textId="77777777" w:rsidR="00FF79CC" w:rsidRDefault="00A07CBB">
      <w:pPr>
        <w:pStyle w:val="a"/>
        <w:numPr>
          <w:ilvl w:val="0"/>
          <w:numId w:val="7"/>
        </w:numPr>
        <w:rPr>
          <w:sz w:val="21"/>
        </w:rPr>
      </w:pPr>
      <w:r>
        <w:rPr>
          <w:rFonts w:hint="eastAsia"/>
          <w:sz w:val="21"/>
        </w:rPr>
        <w:t>谢宝良</w:t>
      </w:r>
      <w:r>
        <w:rPr>
          <w:rFonts w:hint="eastAsia"/>
          <w:sz w:val="21"/>
        </w:rPr>
        <w:t xml:space="preserve">, </w:t>
      </w:r>
      <w:r>
        <w:rPr>
          <w:rFonts w:hint="eastAsia"/>
          <w:sz w:val="21"/>
        </w:rPr>
        <w:t>习聪玲</w:t>
      </w:r>
      <w:r>
        <w:rPr>
          <w:rFonts w:hint="eastAsia"/>
          <w:sz w:val="21"/>
        </w:rPr>
        <w:t xml:space="preserve">. </w:t>
      </w:r>
      <w:r>
        <w:rPr>
          <w:rFonts w:hint="eastAsia"/>
          <w:sz w:val="21"/>
        </w:rPr>
        <w:t>微信公众号开发与使用技术研究</w:t>
      </w:r>
      <w:r>
        <w:rPr>
          <w:rFonts w:hint="eastAsia"/>
          <w:sz w:val="21"/>
        </w:rPr>
        <w:t xml:space="preserve">[J]. </w:t>
      </w:r>
      <w:r>
        <w:rPr>
          <w:rFonts w:hint="eastAsia"/>
          <w:sz w:val="21"/>
        </w:rPr>
        <w:t>电脑编程技巧与维护</w:t>
      </w:r>
      <w:r>
        <w:rPr>
          <w:rFonts w:hint="eastAsia"/>
          <w:sz w:val="21"/>
        </w:rPr>
        <w:t>, 2015, 000(009):53,76.</w:t>
      </w:r>
    </w:p>
    <w:p w14:paraId="47456B44" w14:textId="77777777" w:rsidR="00FF79CC" w:rsidRDefault="00A07CBB">
      <w:pPr>
        <w:pStyle w:val="a"/>
        <w:numPr>
          <w:ilvl w:val="0"/>
          <w:numId w:val="7"/>
        </w:numPr>
        <w:rPr>
          <w:sz w:val="21"/>
        </w:rPr>
      </w:pPr>
      <w:r>
        <w:rPr>
          <w:rFonts w:hint="eastAsia"/>
          <w:sz w:val="21"/>
        </w:rPr>
        <w:t>李原</w:t>
      </w:r>
      <w:r>
        <w:rPr>
          <w:rFonts w:hint="eastAsia"/>
          <w:sz w:val="21"/>
        </w:rPr>
        <w:t xml:space="preserve">, </w:t>
      </w:r>
      <w:r>
        <w:rPr>
          <w:rFonts w:hint="eastAsia"/>
          <w:sz w:val="21"/>
        </w:rPr>
        <w:t>李建军</w:t>
      </w:r>
      <w:r>
        <w:rPr>
          <w:rFonts w:hint="eastAsia"/>
          <w:sz w:val="21"/>
        </w:rPr>
        <w:t xml:space="preserve">, </w:t>
      </w:r>
      <w:r>
        <w:rPr>
          <w:rFonts w:hint="eastAsia"/>
          <w:sz w:val="21"/>
        </w:rPr>
        <w:t>杨海成</w:t>
      </w:r>
      <w:r>
        <w:rPr>
          <w:rFonts w:hint="eastAsia"/>
          <w:sz w:val="21"/>
        </w:rPr>
        <w:t>. Web</w:t>
      </w:r>
      <w:r>
        <w:rPr>
          <w:rFonts w:hint="eastAsia"/>
          <w:sz w:val="21"/>
        </w:rPr>
        <w:t>技术与产品数据管理研究</w:t>
      </w:r>
      <w:r>
        <w:rPr>
          <w:rFonts w:hint="eastAsia"/>
          <w:sz w:val="21"/>
        </w:rPr>
        <w:t xml:space="preserve">[J]. </w:t>
      </w:r>
      <w:r>
        <w:rPr>
          <w:rFonts w:hint="eastAsia"/>
          <w:sz w:val="21"/>
        </w:rPr>
        <w:t>制造业自动化</w:t>
      </w:r>
      <w:r>
        <w:rPr>
          <w:rFonts w:hint="eastAsia"/>
          <w:sz w:val="21"/>
        </w:rPr>
        <w:t>, 2000</w:t>
      </w:r>
      <w:r>
        <w:rPr>
          <w:rFonts w:hint="eastAsia"/>
          <w:sz w:val="21"/>
        </w:rPr>
        <w:t>(03):37-40.</w:t>
      </w:r>
    </w:p>
    <w:p w14:paraId="4D30F6CE" w14:textId="77777777" w:rsidR="00FF79CC" w:rsidRDefault="00A07CBB">
      <w:pPr>
        <w:pStyle w:val="a"/>
        <w:numPr>
          <w:ilvl w:val="0"/>
          <w:numId w:val="7"/>
        </w:numPr>
        <w:rPr>
          <w:sz w:val="21"/>
        </w:rPr>
      </w:pPr>
      <w:bookmarkStart w:id="267" w:name="_Ref39764258"/>
      <w:r>
        <w:rPr>
          <w:rFonts w:hint="eastAsia"/>
          <w:sz w:val="21"/>
        </w:rPr>
        <w:t>龚玲张云涛</w:t>
      </w:r>
      <w:r>
        <w:rPr>
          <w:rFonts w:hint="eastAsia"/>
          <w:sz w:val="21"/>
        </w:rPr>
        <w:t xml:space="preserve">. </w:t>
      </w:r>
      <w:r>
        <w:rPr>
          <w:rFonts w:hint="eastAsia"/>
          <w:sz w:val="21"/>
        </w:rPr>
        <w:t>计算机网络与</w:t>
      </w:r>
      <w:r>
        <w:rPr>
          <w:rFonts w:hint="eastAsia"/>
          <w:sz w:val="21"/>
        </w:rPr>
        <w:t>Web</w:t>
      </w:r>
      <w:r>
        <w:rPr>
          <w:rFonts w:hint="eastAsia"/>
          <w:sz w:val="21"/>
        </w:rPr>
        <w:t>技术</w:t>
      </w:r>
      <w:r>
        <w:rPr>
          <w:rFonts w:hint="eastAsia"/>
          <w:sz w:val="21"/>
        </w:rPr>
        <w:t xml:space="preserve">[M]. </w:t>
      </w:r>
      <w:r>
        <w:rPr>
          <w:rFonts w:hint="eastAsia"/>
          <w:sz w:val="21"/>
        </w:rPr>
        <w:t>机械工业出版社</w:t>
      </w:r>
      <w:r>
        <w:rPr>
          <w:rFonts w:hint="eastAsia"/>
          <w:sz w:val="21"/>
        </w:rPr>
        <w:t>, 2005.</w:t>
      </w:r>
      <w:bookmarkEnd w:id="267"/>
      <w:commentRangeStart w:id="268"/>
      <w:commentRangeEnd w:id="268"/>
      <w:r>
        <w:commentReference w:id="268"/>
      </w:r>
    </w:p>
    <w:p w14:paraId="420BC0A8" w14:textId="77777777" w:rsidR="00FF79CC" w:rsidRDefault="00FF79CC">
      <w:pPr>
        <w:pStyle w:val="a"/>
        <w:numPr>
          <w:ilvl w:val="0"/>
          <w:numId w:val="0"/>
        </w:numPr>
      </w:pPr>
    </w:p>
    <w:p w14:paraId="57EAD734" w14:textId="77777777" w:rsidR="00FF79CC" w:rsidRDefault="00A07CBB">
      <w:pPr>
        <w:pStyle w:val="aff4"/>
        <w:spacing w:before="312" w:after="312"/>
      </w:pPr>
      <w:bookmarkStart w:id="269" w:name="_Toc41002008"/>
      <w:r>
        <w:rPr>
          <w:rFonts w:hint="eastAsia"/>
        </w:rPr>
        <w:lastRenderedPageBreak/>
        <w:t>致　　谢</w:t>
      </w:r>
      <w:bookmarkEnd w:id="269"/>
    </w:p>
    <w:p w14:paraId="674ECE7D" w14:textId="77777777" w:rsidR="00FF79CC" w:rsidRDefault="00A07CBB">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55548121" w14:textId="77777777" w:rsidR="00FF79CC" w:rsidRDefault="00A07CBB">
      <w:pPr>
        <w:pStyle w:val="a1"/>
        <w:ind w:firstLine="480"/>
      </w:pPr>
      <w:r>
        <w:rPr>
          <w:rFonts w:hint="eastAsia"/>
        </w:rPr>
        <w:t>再次对以上老师表示我的衷心感谢！</w:t>
      </w:r>
    </w:p>
    <w:p w14:paraId="25EAA229" w14:textId="77777777" w:rsidR="00FF79CC" w:rsidRDefault="00A07CBB">
      <w:pPr>
        <w:pStyle w:val="a1"/>
        <w:ind w:firstLine="480"/>
      </w:pPr>
      <w:r>
        <w:rPr>
          <w:rFonts w:hint="eastAsia"/>
        </w:rPr>
        <w:t>最后向在百忙之中评审本文的各位专家、老师表示衷心的感谢！</w:t>
      </w:r>
    </w:p>
    <w:p w14:paraId="355BCA33" w14:textId="77777777" w:rsidR="00FF79CC" w:rsidRDefault="00A07CBB">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1F868782" wp14:editId="07095428">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3420AE99" w14:textId="77777777" w:rsidR="00FF79CC" w:rsidRDefault="00A07CBB">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FF79CC" w14:paraId="5129D43E" w14:textId="77777777" w:rsidTr="00FF7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4D6F733" w14:textId="77777777" w:rsidR="00FF79CC" w:rsidRDefault="00A07CBB">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25D654A4" w14:textId="77777777" w:rsidR="00FF79CC" w:rsidRDefault="00A07CBB">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2A79EDBF" w14:textId="77777777" w:rsidR="00FF79CC" w:rsidRDefault="00A07CBB">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22A28DE2" w14:textId="77777777" w:rsidR="00FF79CC" w:rsidRDefault="00A07CBB">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FF79CC" w14:paraId="71F0E6F3" w14:textId="77777777" w:rsidTr="00FF79CC">
                              <w:tc>
                                <w:tcPr>
                                  <w:cnfStyle w:val="001000000000" w:firstRow="0" w:lastRow="0" w:firstColumn="1" w:lastColumn="0" w:oddVBand="0" w:evenVBand="0" w:oddHBand="0" w:evenHBand="0" w:firstRowFirstColumn="0" w:firstRowLastColumn="0" w:lastRowFirstColumn="0" w:lastRowLastColumn="0"/>
                                  <w:tcW w:w="1418" w:type="dxa"/>
                                </w:tcPr>
                                <w:p w14:paraId="4CC030C1" w14:textId="77777777" w:rsidR="00FF79CC" w:rsidRDefault="00A07CBB">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041B3AFA" w14:textId="77777777" w:rsidR="00FF79CC" w:rsidRDefault="00A07CBB">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23B23AA6" w14:textId="77777777" w:rsidR="00FF79CC" w:rsidRDefault="00A07CBB">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0780C421" w14:textId="77777777" w:rsidR="00FF79CC" w:rsidRDefault="00A07CBB">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FF79CC" w14:paraId="2D6A57BD" w14:textId="77777777" w:rsidTr="00FF79CC">
                              <w:tc>
                                <w:tcPr>
                                  <w:cnfStyle w:val="001000000000" w:firstRow="0" w:lastRow="0" w:firstColumn="1" w:lastColumn="0" w:oddVBand="0" w:evenVBand="0" w:oddHBand="0" w:evenHBand="0" w:firstRowFirstColumn="0" w:firstRowLastColumn="0" w:lastRowFirstColumn="0" w:lastRowLastColumn="0"/>
                                  <w:tcW w:w="1418" w:type="dxa"/>
                                </w:tcPr>
                                <w:p w14:paraId="41D8E4A0" w14:textId="77777777" w:rsidR="00FF79CC" w:rsidRDefault="00A07CBB">
                                  <w:r>
                                    <w:t>E-mail</w:t>
                                  </w:r>
                                  <w:r>
                                    <w:rPr>
                                      <w:rFonts w:hint="eastAsia"/>
                                    </w:rPr>
                                    <w:t>：</w:t>
                                  </w:r>
                                </w:p>
                              </w:tc>
                              <w:sdt>
                                <w:sdtPr>
                                  <w:rPr>
                                    <w:rFonts w:hint="eastAsia"/>
                                    <w:b/>
                                  </w:rPr>
                                  <w:id w:val="-1785347352"/>
                                  <w:lock w:val="sdtLocked"/>
                                </w:sdtPr>
                                <w:sdtEndPr/>
                                <w:sdtContent>
                                  <w:tc>
                                    <w:tcPr>
                                      <w:tcW w:w="3685" w:type="dxa"/>
                                    </w:tcPr>
                                    <w:p w14:paraId="38C79AC7" w14:textId="77777777" w:rsidR="00FF79CC" w:rsidRDefault="00A07CBB">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5C89972A" w14:textId="77777777" w:rsidR="00FF79CC" w:rsidRDefault="00FF79CC">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2578FC0D" w14:textId="77777777" w:rsidR="00FF79CC" w:rsidRDefault="00FF79CC">
                                  <w:pPr>
                                    <w:cnfStyle w:val="000000000000" w:firstRow="0" w:lastRow="0" w:firstColumn="0" w:lastColumn="0" w:oddVBand="0" w:evenVBand="0" w:oddHBand="0" w:evenHBand="0" w:firstRowFirstColumn="0" w:firstRowLastColumn="0" w:lastRowFirstColumn="0" w:lastRowLastColumn="0"/>
                                    <w:rPr>
                                      <w:b/>
                                    </w:rPr>
                                  </w:pPr>
                                </w:p>
                              </w:tc>
                            </w:tr>
                          </w:tbl>
                          <w:p w14:paraId="63B4BF68" w14:textId="77777777" w:rsidR="00FF79CC" w:rsidRDefault="00FF79CC">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1F868782"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14:paraId="3420AE99" w14:textId="77777777" w:rsidR="00FF79CC" w:rsidRDefault="00A07CBB">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FF79CC" w14:paraId="5129D43E" w14:textId="77777777" w:rsidTr="00FF7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4D6F733" w14:textId="77777777" w:rsidR="00FF79CC" w:rsidRDefault="00A07CBB">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25D654A4" w14:textId="77777777" w:rsidR="00FF79CC" w:rsidRDefault="00A07CBB">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2A79EDBF" w14:textId="77777777" w:rsidR="00FF79CC" w:rsidRDefault="00A07CBB">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22A28DE2" w14:textId="77777777" w:rsidR="00FF79CC" w:rsidRDefault="00A07CBB">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FF79CC" w14:paraId="71F0E6F3" w14:textId="77777777" w:rsidTr="00FF79CC">
                        <w:tc>
                          <w:tcPr>
                            <w:cnfStyle w:val="001000000000" w:firstRow="0" w:lastRow="0" w:firstColumn="1" w:lastColumn="0" w:oddVBand="0" w:evenVBand="0" w:oddHBand="0" w:evenHBand="0" w:firstRowFirstColumn="0" w:firstRowLastColumn="0" w:lastRowFirstColumn="0" w:lastRowLastColumn="0"/>
                            <w:tcW w:w="1418" w:type="dxa"/>
                          </w:tcPr>
                          <w:p w14:paraId="4CC030C1" w14:textId="77777777" w:rsidR="00FF79CC" w:rsidRDefault="00A07CBB">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041B3AFA" w14:textId="77777777" w:rsidR="00FF79CC" w:rsidRDefault="00A07CBB">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23B23AA6" w14:textId="77777777" w:rsidR="00FF79CC" w:rsidRDefault="00A07CBB">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0780C421" w14:textId="77777777" w:rsidR="00FF79CC" w:rsidRDefault="00A07CBB">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FF79CC" w14:paraId="2D6A57BD" w14:textId="77777777" w:rsidTr="00FF79CC">
                        <w:tc>
                          <w:tcPr>
                            <w:cnfStyle w:val="001000000000" w:firstRow="0" w:lastRow="0" w:firstColumn="1" w:lastColumn="0" w:oddVBand="0" w:evenVBand="0" w:oddHBand="0" w:evenHBand="0" w:firstRowFirstColumn="0" w:firstRowLastColumn="0" w:lastRowFirstColumn="0" w:lastRowLastColumn="0"/>
                            <w:tcW w:w="1418" w:type="dxa"/>
                          </w:tcPr>
                          <w:p w14:paraId="41D8E4A0" w14:textId="77777777" w:rsidR="00FF79CC" w:rsidRDefault="00A07CBB">
                            <w:r>
                              <w:t>E-mail</w:t>
                            </w:r>
                            <w:r>
                              <w:rPr>
                                <w:rFonts w:hint="eastAsia"/>
                              </w:rPr>
                              <w:t>：</w:t>
                            </w:r>
                          </w:p>
                        </w:tc>
                        <w:sdt>
                          <w:sdtPr>
                            <w:rPr>
                              <w:rFonts w:hint="eastAsia"/>
                              <w:b/>
                            </w:rPr>
                            <w:id w:val="-1785347352"/>
                            <w:lock w:val="sdtLocked"/>
                          </w:sdtPr>
                          <w:sdtEndPr/>
                          <w:sdtContent>
                            <w:tc>
                              <w:tcPr>
                                <w:tcW w:w="3685" w:type="dxa"/>
                              </w:tcPr>
                              <w:p w14:paraId="38C79AC7" w14:textId="77777777" w:rsidR="00FF79CC" w:rsidRDefault="00A07CBB">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5C89972A" w14:textId="77777777" w:rsidR="00FF79CC" w:rsidRDefault="00FF79CC">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2578FC0D" w14:textId="77777777" w:rsidR="00FF79CC" w:rsidRDefault="00FF79CC">
                            <w:pPr>
                              <w:cnfStyle w:val="000000000000" w:firstRow="0" w:lastRow="0" w:firstColumn="0" w:lastColumn="0" w:oddVBand="0" w:evenVBand="0" w:oddHBand="0" w:evenHBand="0" w:firstRowFirstColumn="0" w:firstRowLastColumn="0" w:lastRowFirstColumn="0" w:lastRowLastColumn="0"/>
                              <w:rPr>
                                <w:b/>
                              </w:rPr>
                            </w:pPr>
                          </w:p>
                        </w:tc>
                      </w:tr>
                    </w:tbl>
                    <w:p w14:paraId="63B4BF68" w14:textId="77777777" w:rsidR="00FF79CC" w:rsidRDefault="00FF79CC">
                      <w:pPr>
                        <w:rPr>
                          <w:sz w:val="28"/>
                        </w:rPr>
                      </w:pPr>
                    </w:p>
                  </w:txbxContent>
                </v:textbox>
                <w10:wrap type="square" anchorx="page" anchory="margin"/>
              </v:shape>
            </w:pict>
          </mc:Fallback>
        </mc:AlternateContent>
      </w:r>
    </w:p>
    <w:p w14:paraId="281FD924" w14:textId="77777777" w:rsidR="00FF79CC" w:rsidRDefault="00A07CBB">
      <w:pPr>
        <w:pStyle w:val="aff4"/>
        <w:spacing w:before="312" w:after="312"/>
      </w:pPr>
      <w:bookmarkStart w:id="270" w:name="_Toc41002009"/>
      <w:r>
        <w:rPr>
          <w:rFonts w:hint="eastAsia"/>
        </w:rPr>
        <w:lastRenderedPageBreak/>
        <w:t>声　　明</w:t>
      </w:r>
      <w:bookmarkEnd w:id="270"/>
    </w:p>
    <w:p w14:paraId="68DA042E" w14:textId="77777777" w:rsidR="00FF79CC" w:rsidRDefault="00A07CBB">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2018</w:t>
          </w:r>
        </w:sdtContent>
      </w:sdt>
      <w:r>
        <w:rPr>
          <w:rFonts w:hint="eastAsia"/>
        </w:rPr>
        <w:t>年</w:t>
      </w:r>
      <w:r>
        <w:rPr>
          <w:rFonts w:hint="eastAsia"/>
        </w:rPr>
        <w:t>1</w:t>
      </w:r>
      <w:r>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Pr>
              <w:rStyle w:val="a5"/>
              <w:rFonts w:hint="eastAsia"/>
            </w:rPr>
            <w:t>2019</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0EDF4B34" w14:textId="77777777" w:rsidR="00FF79CC" w:rsidRDefault="00A07CBB">
      <w:pPr>
        <w:pStyle w:val="a1"/>
        <w:ind w:firstLine="480"/>
      </w:pPr>
      <w:r>
        <w:rPr>
          <w:rFonts w:hint="eastAsia"/>
        </w:rPr>
        <w:t>关于学位论文使用权和研究成果知识产权的说明：</w:t>
      </w:r>
    </w:p>
    <w:p w14:paraId="2754D259" w14:textId="77777777" w:rsidR="00FF79CC" w:rsidRDefault="00A07CBB">
      <w:pPr>
        <w:pStyle w:val="a1"/>
        <w:ind w:firstLine="480"/>
      </w:pPr>
      <w:r>
        <w:rPr>
          <w:rFonts w:hint="eastAsia"/>
        </w:rPr>
        <w:t>本人完全了解成都信息工程大学有关保管使用学位论文的规定，其中包括：</w:t>
      </w:r>
    </w:p>
    <w:p w14:paraId="7C166C9B" w14:textId="77777777" w:rsidR="00FF79CC" w:rsidRDefault="00A07CBB">
      <w:pPr>
        <w:pStyle w:val="a1"/>
        <w:ind w:firstLine="480"/>
      </w:pPr>
      <w:r>
        <w:rPr>
          <w:rFonts w:hint="eastAsia"/>
        </w:rPr>
        <w:t>（</w:t>
      </w:r>
      <w:r>
        <w:rPr>
          <w:rFonts w:hint="eastAsia"/>
        </w:rPr>
        <w:t>1</w:t>
      </w:r>
      <w:r>
        <w:rPr>
          <w:rFonts w:hint="eastAsia"/>
        </w:rPr>
        <w:t>）学校有权保管并向有关部门递交学位论文的原件与复印件。</w:t>
      </w:r>
    </w:p>
    <w:p w14:paraId="03517311" w14:textId="77777777" w:rsidR="00FF79CC" w:rsidRDefault="00A07CBB">
      <w:pPr>
        <w:pStyle w:val="a1"/>
        <w:ind w:firstLine="480"/>
      </w:pPr>
      <w:r>
        <w:rPr>
          <w:rFonts w:hint="eastAsia"/>
        </w:rPr>
        <w:t>（</w:t>
      </w:r>
      <w:r>
        <w:rPr>
          <w:rFonts w:hint="eastAsia"/>
        </w:rPr>
        <w:t>2</w:t>
      </w:r>
      <w:r>
        <w:rPr>
          <w:rFonts w:hint="eastAsia"/>
        </w:rPr>
        <w:t>）学校可以采用影印、缩印或其他复制方式保存学位论文。</w:t>
      </w:r>
    </w:p>
    <w:p w14:paraId="66B81749" w14:textId="77777777" w:rsidR="00FF79CC" w:rsidRDefault="00A07CBB">
      <w:pPr>
        <w:pStyle w:val="a1"/>
        <w:ind w:firstLine="480"/>
      </w:pPr>
      <w:r>
        <w:rPr>
          <w:rFonts w:hint="eastAsia"/>
        </w:rPr>
        <w:t>（</w:t>
      </w:r>
      <w:r>
        <w:rPr>
          <w:rFonts w:hint="eastAsia"/>
        </w:rPr>
        <w:t>3</w:t>
      </w:r>
      <w:r>
        <w:rPr>
          <w:rFonts w:hint="eastAsia"/>
        </w:rPr>
        <w:t>）学校可以学术交流为目的复制、赠送和交换</w:t>
      </w:r>
      <w:r>
        <w:rPr>
          <w:rFonts w:hint="eastAsia"/>
        </w:rPr>
        <w:t>学位论文。</w:t>
      </w:r>
    </w:p>
    <w:p w14:paraId="3F6229A2" w14:textId="77777777" w:rsidR="00FF79CC" w:rsidRDefault="00A07CBB">
      <w:pPr>
        <w:pStyle w:val="a1"/>
        <w:ind w:firstLine="480"/>
      </w:pPr>
      <w:r>
        <w:rPr>
          <w:rFonts w:hint="eastAsia"/>
        </w:rPr>
        <w:t>（</w:t>
      </w:r>
      <w:r>
        <w:rPr>
          <w:rFonts w:hint="eastAsia"/>
        </w:rPr>
        <w:t>4</w:t>
      </w:r>
      <w:r>
        <w:rPr>
          <w:rFonts w:hint="eastAsia"/>
        </w:rPr>
        <w:t>）学校可允许学位论文被查阅或借阅。</w:t>
      </w:r>
    </w:p>
    <w:p w14:paraId="33E3FBBA" w14:textId="77777777" w:rsidR="00FF79CC" w:rsidRDefault="00A07CBB">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4C3CDA2C" w14:textId="77777777" w:rsidR="00FF79CC" w:rsidRDefault="00A07CBB">
      <w:pPr>
        <w:pStyle w:val="a1"/>
        <w:ind w:firstLine="480"/>
      </w:pPr>
      <w:r>
        <w:rPr>
          <w:rFonts w:hint="eastAsia"/>
        </w:rPr>
        <w:t>除非另有科研合同和其他法律文书的制约，本论文的科研成果属于成都信息工程大学。</w:t>
      </w:r>
    </w:p>
    <w:p w14:paraId="558AAE63" w14:textId="77777777" w:rsidR="00FF79CC" w:rsidRDefault="00A07CBB">
      <w:pPr>
        <w:pStyle w:val="a1"/>
        <w:ind w:firstLine="480"/>
      </w:pPr>
      <w:r>
        <w:rPr>
          <w:rFonts w:hint="eastAsia"/>
        </w:rPr>
        <w:t>特此声明！</w:t>
      </w:r>
    </w:p>
    <w:p w14:paraId="4450F517" w14:textId="77777777" w:rsidR="00FF79CC" w:rsidRDefault="00FF79CC">
      <w:pPr>
        <w:pStyle w:val="a1"/>
        <w:ind w:firstLine="480"/>
      </w:pPr>
    </w:p>
    <w:p w14:paraId="70D7471F" w14:textId="77777777" w:rsidR="00FF79CC" w:rsidRDefault="00FF79CC">
      <w:pPr>
        <w:pStyle w:val="a1"/>
        <w:ind w:firstLine="480"/>
      </w:pPr>
    </w:p>
    <w:p w14:paraId="0DD07351" w14:textId="77777777" w:rsidR="00FF79CC" w:rsidRDefault="00FF79CC">
      <w:pPr>
        <w:pStyle w:val="a1"/>
        <w:ind w:firstLine="480"/>
      </w:pPr>
    </w:p>
    <w:p w14:paraId="10E49211" w14:textId="77777777" w:rsidR="00FF79CC" w:rsidRDefault="00FF79CC">
      <w:pPr>
        <w:pStyle w:val="a1"/>
        <w:ind w:firstLine="480"/>
      </w:pPr>
    </w:p>
    <w:p w14:paraId="2BC44D06" w14:textId="77777777" w:rsidR="00FF79CC" w:rsidRDefault="00FF79CC">
      <w:pPr>
        <w:pStyle w:val="a1"/>
        <w:ind w:firstLine="480"/>
      </w:pPr>
    </w:p>
    <w:p w14:paraId="24CBB786" w14:textId="77777777" w:rsidR="00FF79CC" w:rsidRDefault="00A07CBB">
      <w:pPr>
        <w:pStyle w:val="a1"/>
        <w:ind w:firstLine="480"/>
        <w:jc w:val="right"/>
      </w:pPr>
      <w:r>
        <w:rPr>
          <w:rFonts w:hint="eastAsia"/>
        </w:rPr>
        <w:t>作者签名：</w:t>
      </w:r>
      <w:r>
        <w:tab/>
      </w:r>
      <w:r>
        <w:tab/>
      </w:r>
      <w:r>
        <w:tab/>
      </w:r>
      <w:r>
        <w:tab/>
      </w:r>
    </w:p>
    <w:p w14:paraId="364C4913" w14:textId="77777777" w:rsidR="00FF79CC" w:rsidRDefault="00FF79CC">
      <w:pPr>
        <w:pStyle w:val="a1"/>
        <w:ind w:firstLine="480"/>
        <w:jc w:val="right"/>
      </w:pPr>
    </w:p>
    <w:p w14:paraId="279C3CFD" w14:textId="77777777" w:rsidR="00FF79CC" w:rsidRDefault="00A07CBB">
      <w:pPr>
        <w:pStyle w:val="a1"/>
        <w:wordWrap w:val="0"/>
        <w:ind w:firstLine="480"/>
        <w:jc w:val="right"/>
      </w:pPr>
      <w:r>
        <w:rPr>
          <w:rFonts w:hint="eastAsia"/>
        </w:rPr>
        <w:t>2</w:t>
      </w:r>
      <w:r>
        <w:t>020</w:t>
      </w:r>
      <w:r>
        <w:rPr>
          <w:rFonts w:hint="eastAsia"/>
        </w:rPr>
        <w:t>年</w:t>
      </w:r>
      <w:r>
        <w:rPr>
          <w:rFonts w:hint="eastAsia"/>
        </w:rPr>
        <w:t xml:space="preserve"> </w:t>
      </w:r>
      <w:r>
        <w:t xml:space="preserve">5 </w:t>
      </w:r>
      <w:r>
        <w:t>月</w:t>
      </w:r>
      <w:r>
        <w:rPr>
          <w:rFonts w:hint="eastAsia"/>
        </w:rPr>
        <w:t xml:space="preserve"> </w:t>
      </w:r>
      <w:r>
        <w:t xml:space="preserve">20 </w:t>
      </w:r>
      <w:r>
        <w:rPr>
          <w:rFonts w:hint="eastAsia"/>
        </w:rPr>
        <w:t>日</w:t>
      </w:r>
    </w:p>
    <w:sectPr w:rsidR="00FF79CC">
      <w:footerReference w:type="default" r:id="rId47"/>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dministrator" w:date="2020-05-22T01:21:00Z" w:initials="A">
    <w:p w14:paraId="51525708" w14:textId="77777777" w:rsidR="00FF79CC" w:rsidRDefault="00A07CBB">
      <w:pPr>
        <w:pStyle w:val="a7"/>
      </w:pPr>
      <w:r>
        <w:t>检测结果：</w:t>
      </w:r>
    </w:p>
    <w:p w14:paraId="19671DB8" w14:textId="77777777" w:rsidR="00FF79CC" w:rsidRDefault="00A07CBB">
      <w:pPr>
        <w:pStyle w:val="a7"/>
      </w:pPr>
      <w:r>
        <w:t>检测问题数：</w:t>
      </w:r>
      <w:r>
        <w:t>73</w:t>
      </w:r>
      <w:r>
        <w:t>，万字差错率：</w:t>
      </w:r>
      <w:r>
        <w:t>30.61,</w:t>
      </w:r>
      <w:r>
        <w:t>不合格</w:t>
      </w:r>
    </w:p>
    <w:p w14:paraId="2D360BA5" w14:textId="77777777" w:rsidR="00FF79CC" w:rsidRDefault="00A07CBB">
      <w:pPr>
        <w:pStyle w:val="a7"/>
      </w:pPr>
      <w:r>
        <w:t>正文共</w:t>
      </w:r>
      <w:r>
        <w:t>5</w:t>
      </w:r>
      <w:r>
        <w:t>章</w:t>
      </w:r>
      <w:r>
        <w:t>,</w:t>
      </w:r>
      <w:r>
        <w:t>如果此数据与实际不符合，可能存在大量误报，请核对章标题格式</w:t>
      </w:r>
    </w:p>
    <w:p w14:paraId="07842712" w14:textId="77777777" w:rsidR="00FF79CC" w:rsidRDefault="00A07CBB">
      <w:pPr>
        <w:pStyle w:val="a7"/>
      </w:pPr>
      <w:r>
        <w:t>全文页数：</w:t>
      </w:r>
      <w:r>
        <w:t>48,</w:t>
      </w:r>
      <w:r>
        <w:t>字符数：</w:t>
      </w:r>
      <w:r>
        <w:t>23848</w:t>
      </w:r>
      <w:r>
        <w:t>，中文字符数：</w:t>
      </w:r>
      <w:r>
        <w:t>14570</w:t>
      </w:r>
      <w:r>
        <w:t>，英文字符数：</w:t>
      </w:r>
      <w:r>
        <w:t>1622</w:t>
      </w:r>
      <w:r>
        <w:t>，节数：</w:t>
      </w:r>
      <w:r>
        <w:t>5</w:t>
      </w:r>
      <w:r>
        <w:t>，段落数：</w:t>
      </w:r>
      <w:r>
        <w:t>1845</w:t>
      </w:r>
    </w:p>
    <w:p w14:paraId="04EB7F12" w14:textId="77777777" w:rsidR="00FF79CC" w:rsidRDefault="00A07CBB">
      <w:pPr>
        <w:pStyle w:val="a7"/>
      </w:pPr>
      <w:r>
        <w:t>中文摘要字符数：</w:t>
      </w:r>
      <w:r>
        <w:t>547,</w:t>
      </w:r>
      <w:r>
        <w:t>关键词数：</w:t>
      </w:r>
      <w:r>
        <w:t>5</w:t>
      </w:r>
      <w:r>
        <w:t>，正文字符数：</w:t>
      </w:r>
      <w:r>
        <w:t>20438</w:t>
      </w:r>
      <w:r>
        <w:t>，首章字符数：</w:t>
      </w:r>
      <w:r>
        <w:t>2</w:t>
      </w:r>
      <w:r>
        <w:t>，末章字符数：</w:t>
      </w:r>
      <w:r>
        <w:t>346</w:t>
      </w:r>
      <w:r>
        <w:t>，参考文献条数：</w:t>
      </w:r>
      <w:r>
        <w:t>15</w:t>
      </w:r>
      <w:r>
        <w:t>，致谢字符数：</w:t>
      </w:r>
      <w:r>
        <w:t>162</w:t>
      </w:r>
    </w:p>
    <w:p w14:paraId="703C4844" w14:textId="77777777" w:rsidR="00FF79CC" w:rsidRDefault="00A07CBB">
      <w:pPr>
        <w:pStyle w:val="a7"/>
      </w:pPr>
      <w:r>
        <w:t>说明：</w:t>
      </w:r>
    </w:p>
    <w:p w14:paraId="5EB8103B" w14:textId="77777777" w:rsidR="00FF79CC" w:rsidRDefault="00A07CBB">
      <w:pPr>
        <w:pStyle w:val="a7"/>
      </w:pPr>
      <w:r>
        <w:t>1.</w:t>
      </w:r>
      <w:r>
        <w:t>请确保一级标题编号模式是</w:t>
      </w:r>
      <w:r>
        <w:t xml:space="preserve">1    </w:t>
      </w:r>
      <w:r>
        <w:t>字号：小三、对齐方式：两端对齐，并重新提交检测</w:t>
      </w:r>
    </w:p>
    <w:p w14:paraId="43344548" w14:textId="77777777" w:rsidR="00FF79CC" w:rsidRDefault="00A07CBB">
      <w:pPr>
        <w:pStyle w:val="a7"/>
      </w:pPr>
      <w:r>
        <w:t>2.</w:t>
      </w:r>
      <w:r>
        <w:t>图片请使用</w:t>
      </w:r>
      <w:r>
        <w:t>“</w:t>
      </w:r>
      <w:r>
        <w:t>嵌入型</w:t>
      </w:r>
      <w:r>
        <w:t>”</w:t>
      </w:r>
      <w:r>
        <w:t>环绕方式，表格为无环绕方式</w:t>
      </w:r>
    </w:p>
    <w:p w14:paraId="17777D87" w14:textId="77777777" w:rsidR="00FF79CC" w:rsidRDefault="00A07CBB">
      <w:pPr>
        <w:pStyle w:val="a7"/>
      </w:pPr>
      <w:r>
        <w:t>3.</w:t>
      </w:r>
      <w:r>
        <w:t>封面请用学校模板填写，机器人未检测封面</w:t>
      </w:r>
    </w:p>
    <w:p w14:paraId="35457F5B" w14:textId="77777777" w:rsidR="00FF79CC" w:rsidRDefault="00A07CBB">
      <w:pPr>
        <w:pStyle w:val="a7"/>
      </w:pPr>
      <w:r>
        <w:t>4</w:t>
      </w:r>
      <w:r>
        <w:t>.</w:t>
      </w:r>
      <w:r>
        <w:t>提醒不计算错误，如机器人误报请忽略</w:t>
      </w:r>
    </w:p>
    <w:p w14:paraId="04EE5EBB" w14:textId="77777777" w:rsidR="00FF79CC" w:rsidRDefault="00A07CBB">
      <w:pPr>
        <w:pStyle w:val="a7"/>
      </w:pPr>
      <w:r>
        <w:t>如对检测结果有疑问在检测报告</w:t>
      </w:r>
      <w:r>
        <w:t>-&gt;</w:t>
      </w:r>
      <w:r>
        <w:t>订单咨询处提交问题；</w:t>
      </w:r>
      <w:r>
        <w:t>QQ</w:t>
      </w:r>
      <w:r>
        <w:t>仅解答不能登录的问题。</w:t>
      </w:r>
    </w:p>
    <w:p w14:paraId="15715E01" w14:textId="77777777" w:rsidR="00FF79CC" w:rsidRDefault="00FF79CC">
      <w:pPr>
        <w:pStyle w:val="a7"/>
      </w:pPr>
    </w:p>
  </w:comment>
  <w:comment w:id="13" w:author="Administrator" w:date="2020-05-22T01:21:00Z" w:initials="A">
    <w:p w14:paraId="125D761B" w14:textId="77777777" w:rsidR="00FF79CC" w:rsidRDefault="00A07CBB">
      <w:pPr>
        <w:pStyle w:val="a7"/>
      </w:pPr>
      <w:r>
        <w:t>提醒：</w:t>
      </w:r>
      <w:r>
        <w:t>Contest,WeChat official Account,ACM,Spring Boot,React</w:t>
      </w:r>
      <w:r>
        <w:t>首字母不应大写（专有名词除外，如误报请忽略）</w:t>
      </w:r>
    </w:p>
  </w:comment>
  <w:comment w:id="14" w:author="Administrator" w:date="2020-05-22T01:21:00Z" w:initials="A">
    <w:p w14:paraId="6E1C4949" w14:textId="77777777" w:rsidR="00FF79CC" w:rsidRDefault="00A07CBB">
      <w:pPr>
        <w:pStyle w:val="a7"/>
      </w:pPr>
      <w:r>
        <w:t>6-2-</w:t>
      </w:r>
      <w:r>
        <w:t>一级目录项声　　明</w:t>
      </w:r>
      <w:r>
        <w:tab/>
        <w:t>-</w:t>
      </w:r>
      <w:r>
        <w:t>字号错误</w:t>
      </w:r>
      <w:r>
        <w:t>(</w:t>
      </w:r>
      <w:r>
        <w:t>要求：五号</w:t>
      </w:r>
      <w:r>
        <w:t xml:space="preserve">, </w:t>
      </w:r>
      <w:r>
        <w:t>实际：</w:t>
      </w:r>
      <w:r>
        <w:t>10.0)</w:t>
      </w:r>
    </w:p>
  </w:comment>
  <w:comment w:id="15" w:author="Administrator" w:date="2020-05-22T01:21:00Z" w:initials="A">
    <w:p w14:paraId="0B541CD2" w14:textId="77777777" w:rsidR="00FF79CC" w:rsidRDefault="00A07CBB">
      <w:pPr>
        <w:pStyle w:val="a7"/>
      </w:pPr>
      <w:r>
        <w:t>6-1-</w:t>
      </w:r>
      <w:r>
        <w:t>一级目录项致　　谢</w:t>
      </w:r>
      <w:r>
        <w:tab/>
        <w:t>-</w:t>
      </w:r>
      <w:r>
        <w:t>字号错误</w:t>
      </w:r>
      <w:r>
        <w:t>(</w:t>
      </w:r>
      <w:r>
        <w:t>要求：五号</w:t>
      </w:r>
      <w:r>
        <w:t xml:space="preserve">, </w:t>
      </w:r>
      <w:r>
        <w:t>实际：</w:t>
      </w:r>
      <w:r>
        <w:t>10.0)</w:t>
      </w:r>
    </w:p>
  </w:comment>
  <w:comment w:id="16" w:author="Administrator" w:date="2020-05-22T01:21:00Z" w:initials="A">
    <w:p w14:paraId="46781952" w14:textId="77777777" w:rsidR="00FF79CC" w:rsidRDefault="00A07CBB">
      <w:pPr>
        <w:pStyle w:val="a7"/>
      </w:pPr>
      <w:r>
        <w:t>5-33-</w:t>
      </w:r>
      <w:r>
        <w:t>一级目录项参考文献</w:t>
      </w:r>
      <w:r>
        <w:tab/>
        <w:t>-</w:t>
      </w:r>
      <w:r>
        <w:t>字号错误</w:t>
      </w:r>
      <w:r>
        <w:t>(</w:t>
      </w:r>
      <w:r>
        <w:t>要求：五号</w:t>
      </w:r>
      <w:r>
        <w:t xml:space="preserve">, </w:t>
      </w:r>
      <w:r>
        <w:t>实际：</w:t>
      </w:r>
      <w:r>
        <w:t>10.0)</w:t>
      </w:r>
    </w:p>
  </w:comment>
  <w:comment w:id="17" w:author="Administrator" w:date="2020-05-22T01:21:00Z" w:initials="A">
    <w:p w14:paraId="08C74E93" w14:textId="77777777" w:rsidR="00FF79CC" w:rsidRDefault="00A07CBB">
      <w:pPr>
        <w:pStyle w:val="a7"/>
      </w:pPr>
      <w:r>
        <w:t>5-32-</w:t>
      </w:r>
      <w:r>
        <w:t>一级目录项结</w:t>
      </w:r>
      <w:r>
        <w:t xml:space="preserve"> </w:t>
      </w:r>
      <w:r>
        <w:t>束</w:t>
      </w:r>
      <w:r>
        <w:t xml:space="preserve"> </w:t>
      </w:r>
      <w:r>
        <w:t>语</w:t>
      </w:r>
      <w:r>
        <w:t>-</w:t>
      </w:r>
      <w:r>
        <w:t>字号错误</w:t>
      </w:r>
      <w:r>
        <w:t>(</w:t>
      </w:r>
      <w:r>
        <w:t>要求：五号</w:t>
      </w:r>
      <w:r>
        <w:t xml:space="preserve">, </w:t>
      </w:r>
      <w:r>
        <w:t>实际：</w:t>
      </w:r>
      <w:r>
        <w:t>10.0)</w:t>
      </w:r>
    </w:p>
  </w:comment>
  <w:comment w:id="18" w:author="Administrator" w:date="2020-05-22T01:21:00Z" w:initials="A">
    <w:p w14:paraId="18421F0E" w14:textId="77777777" w:rsidR="00FF79CC" w:rsidRDefault="00A07CBB">
      <w:pPr>
        <w:pStyle w:val="a7"/>
      </w:pPr>
      <w:r>
        <w:t>5-31-</w:t>
      </w:r>
      <w:r>
        <w:t>二级目录项</w:t>
      </w:r>
      <w:r>
        <w:t>5.3</w:t>
      </w:r>
      <w:r>
        <w:tab/>
      </w:r>
      <w:r>
        <w:t>测</w:t>
      </w:r>
      <w:r>
        <w:t>-</w:t>
      </w:r>
      <w:r>
        <w:t>字号错误</w:t>
      </w:r>
      <w:r>
        <w:t>(</w:t>
      </w:r>
      <w:r>
        <w:t>要求：五号</w:t>
      </w:r>
      <w:r>
        <w:t xml:space="preserve">, </w:t>
      </w:r>
      <w:r>
        <w:t>实际：</w:t>
      </w:r>
      <w:r>
        <w:t>10.0)</w:t>
      </w:r>
    </w:p>
  </w:comment>
  <w:comment w:id="19" w:author="Administrator" w:date="2020-05-22T01:21:00Z" w:initials="A">
    <w:p w14:paraId="34641881" w14:textId="77777777" w:rsidR="00FF79CC" w:rsidRDefault="00A07CBB">
      <w:pPr>
        <w:pStyle w:val="a7"/>
      </w:pPr>
      <w:r>
        <w:t>5-30-</w:t>
      </w:r>
      <w:r>
        <w:t>三级目录项</w:t>
      </w:r>
      <w:r>
        <w:t>5.2.6-</w:t>
      </w:r>
      <w:r>
        <w:t>字号错误</w:t>
      </w:r>
      <w:r>
        <w:t>(</w:t>
      </w:r>
      <w:r>
        <w:t>要求：五号</w:t>
      </w:r>
      <w:r>
        <w:t xml:space="preserve">, </w:t>
      </w:r>
      <w:r>
        <w:t>实际：</w:t>
      </w:r>
      <w:r>
        <w:t>10.0)</w:t>
      </w:r>
    </w:p>
  </w:comment>
  <w:comment w:id="20" w:author="Administrator" w:date="2020-05-22T01:21:00Z" w:initials="A">
    <w:p w14:paraId="4DAC2A46" w14:textId="77777777" w:rsidR="00FF79CC" w:rsidRDefault="00A07CBB">
      <w:pPr>
        <w:pStyle w:val="a7"/>
      </w:pPr>
      <w:r>
        <w:t>5-29-</w:t>
      </w:r>
      <w:r>
        <w:t>三级目录项</w:t>
      </w:r>
      <w:r>
        <w:t>5.2.5-</w:t>
      </w:r>
      <w:r>
        <w:t>字号错误</w:t>
      </w:r>
      <w:r>
        <w:t>(</w:t>
      </w:r>
      <w:r>
        <w:t>要求：五号</w:t>
      </w:r>
      <w:r>
        <w:t xml:space="preserve">, </w:t>
      </w:r>
      <w:r>
        <w:t>实际：</w:t>
      </w:r>
      <w:r>
        <w:t>10.0)</w:t>
      </w:r>
    </w:p>
  </w:comment>
  <w:comment w:id="21" w:author="Administrator" w:date="2020-05-22T01:21:00Z" w:initials="A">
    <w:p w14:paraId="56246F4C" w14:textId="77777777" w:rsidR="00FF79CC" w:rsidRDefault="00A07CBB">
      <w:pPr>
        <w:pStyle w:val="a7"/>
      </w:pPr>
      <w:r>
        <w:t>5-28-</w:t>
      </w:r>
      <w:r>
        <w:t>三级目录项</w:t>
      </w:r>
      <w:r>
        <w:t>5.2.4-</w:t>
      </w:r>
      <w:r>
        <w:t>字号错误</w:t>
      </w:r>
      <w:r>
        <w:t>(</w:t>
      </w:r>
      <w:r>
        <w:t>要求：五号</w:t>
      </w:r>
      <w:r>
        <w:t xml:space="preserve">, </w:t>
      </w:r>
      <w:r>
        <w:t>实际：</w:t>
      </w:r>
      <w:r>
        <w:t>10.0)</w:t>
      </w:r>
    </w:p>
  </w:comment>
  <w:comment w:id="22" w:author="Administrator" w:date="2020-05-22T01:21:00Z" w:initials="A">
    <w:p w14:paraId="5B9A30DE" w14:textId="77777777" w:rsidR="00FF79CC" w:rsidRDefault="00A07CBB">
      <w:pPr>
        <w:pStyle w:val="a7"/>
      </w:pPr>
      <w:r>
        <w:t>5-27-</w:t>
      </w:r>
      <w:r>
        <w:t>三级目录项</w:t>
      </w:r>
      <w:r>
        <w:t>5.2.3-</w:t>
      </w:r>
      <w:r>
        <w:t>字号错误</w:t>
      </w:r>
      <w:r>
        <w:t>(</w:t>
      </w:r>
      <w:r>
        <w:t>要求：五号</w:t>
      </w:r>
      <w:r>
        <w:t xml:space="preserve">, </w:t>
      </w:r>
      <w:r>
        <w:t>实际：</w:t>
      </w:r>
      <w:r>
        <w:t>10.0)</w:t>
      </w:r>
    </w:p>
  </w:comment>
  <w:comment w:id="23" w:author="Administrator" w:date="2020-05-22T01:21:00Z" w:initials="A">
    <w:p w14:paraId="6021309D" w14:textId="77777777" w:rsidR="00FF79CC" w:rsidRDefault="00A07CBB">
      <w:pPr>
        <w:pStyle w:val="a7"/>
      </w:pPr>
      <w:r>
        <w:t>5-26-</w:t>
      </w:r>
      <w:r>
        <w:t>三级目录项</w:t>
      </w:r>
      <w:r>
        <w:t>5.2.2-</w:t>
      </w:r>
      <w:r>
        <w:t>字号错误</w:t>
      </w:r>
      <w:r>
        <w:t>(</w:t>
      </w:r>
      <w:r>
        <w:t>要求：五号</w:t>
      </w:r>
      <w:r>
        <w:t xml:space="preserve">, </w:t>
      </w:r>
      <w:r>
        <w:t>实际：</w:t>
      </w:r>
      <w:r>
        <w:t>10.</w:t>
      </w:r>
      <w:r>
        <w:t>0)</w:t>
      </w:r>
    </w:p>
  </w:comment>
  <w:comment w:id="24" w:author="Administrator" w:date="2020-05-22T01:21:00Z" w:initials="A">
    <w:p w14:paraId="4C107B5B" w14:textId="77777777" w:rsidR="00FF79CC" w:rsidRDefault="00A07CBB">
      <w:pPr>
        <w:pStyle w:val="a7"/>
      </w:pPr>
      <w:r>
        <w:t>5-25-</w:t>
      </w:r>
      <w:r>
        <w:t>三级目录项</w:t>
      </w:r>
      <w:r>
        <w:t>5.2.1-</w:t>
      </w:r>
      <w:r>
        <w:t>字号错误</w:t>
      </w:r>
      <w:r>
        <w:t>(</w:t>
      </w:r>
      <w:r>
        <w:t>要求：五号</w:t>
      </w:r>
      <w:r>
        <w:t xml:space="preserve">, </w:t>
      </w:r>
      <w:r>
        <w:t>实际：</w:t>
      </w:r>
      <w:r>
        <w:t>10.0)</w:t>
      </w:r>
    </w:p>
  </w:comment>
  <w:comment w:id="25" w:author="Administrator" w:date="2020-05-22T01:21:00Z" w:initials="A">
    <w:p w14:paraId="6CA753B5" w14:textId="77777777" w:rsidR="00FF79CC" w:rsidRDefault="00A07CBB">
      <w:pPr>
        <w:pStyle w:val="a7"/>
      </w:pPr>
      <w:r>
        <w:t>5-24-</w:t>
      </w:r>
      <w:r>
        <w:t>二级目录项</w:t>
      </w:r>
      <w:r>
        <w:t>5.2</w:t>
      </w:r>
      <w:r>
        <w:tab/>
      </w:r>
      <w:r>
        <w:t>测</w:t>
      </w:r>
      <w:r>
        <w:t>-</w:t>
      </w:r>
      <w:r>
        <w:t>字号错误</w:t>
      </w:r>
      <w:r>
        <w:t>(</w:t>
      </w:r>
      <w:r>
        <w:t>要求：五号</w:t>
      </w:r>
      <w:r>
        <w:t xml:space="preserve">, </w:t>
      </w:r>
      <w:r>
        <w:t>实际：</w:t>
      </w:r>
      <w:r>
        <w:t>10.0)</w:t>
      </w:r>
    </w:p>
  </w:comment>
  <w:comment w:id="26" w:author="Administrator" w:date="2020-05-22T01:21:00Z" w:initials="A">
    <w:p w14:paraId="4CEB7AA2" w14:textId="77777777" w:rsidR="00FF79CC" w:rsidRDefault="00A07CBB">
      <w:pPr>
        <w:pStyle w:val="a7"/>
      </w:pPr>
      <w:r>
        <w:t>5-23-</w:t>
      </w:r>
      <w:r>
        <w:t>二级目录项</w:t>
      </w:r>
      <w:r>
        <w:t>5.1</w:t>
      </w:r>
      <w:r>
        <w:tab/>
      </w:r>
      <w:r>
        <w:t>测</w:t>
      </w:r>
      <w:r>
        <w:t>-</w:t>
      </w:r>
      <w:r>
        <w:t>字号错误</w:t>
      </w:r>
      <w:r>
        <w:t>(</w:t>
      </w:r>
      <w:r>
        <w:t>要求：五号</w:t>
      </w:r>
      <w:r>
        <w:t xml:space="preserve">, </w:t>
      </w:r>
      <w:r>
        <w:t>实际：</w:t>
      </w:r>
      <w:r>
        <w:t>10.0)</w:t>
      </w:r>
    </w:p>
  </w:comment>
  <w:comment w:id="27" w:author="Administrator" w:date="2020-05-22T01:21:00Z" w:initials="A">
    <w:p w14:paraId="628D0D51" w14:textId="77777777" w:rsidR="00FF79CC" w:rsidRDefault="00A07CBB">
      <w:pPr>
        <w:pStyle w:val="a7"/>
      </w:pPr>
      <w:r>
        <w:t>5-22-</w:t>
      </w:r>
      <w:r>
        <w:t>一级目录项</w:t>
      </w:r>
      <w:r>
        <w:t>5</w:t>
      </w:r>
      <w:r>
        <w:tab/>
      </w:r>
      <w:r>
        <w:t>系统测</w:t>
      </w:r>
      <w:r>
        <w:t>-</w:t>
      </w:r>
      <w:r>
        <w:t>字号错误</w:t>
      </w:r>
      <w:r>
        <w:t>(</w:t>
      </w:r>
      <w:r>
        <w:t>要求：五号</w:t>
      </w:r>
      <w:r>
        <w:t xml:space="preserve">, </w:t>
      </w:r>
      <w:r>
        <w:t>实际：</w:t>
      </w:r>
      <w:r>
        <w:t>10.0)</w:t>
      </w:r>
    </w:p>
  </w:comment>
  <w:comment w:id="28" w:author="Administrator" w:date="2020-05-22T01:21:00Z" w:initials="A">
    <w:p w14:paraId="16D02B02" w14:textId="77777777" w:rsidR="00FF79CC" w:rsidRDefault="00A07CBB">
      <w:pPr>
        <w:pStyle w:val="a7"/>
      </w:pPr>
      <w:r>
        <w:t>5-21-</w:t>
      </w:r>
      <w:r>
        <w:t>三级目录项</w:t>
      </w:r>
      <w:r>
        <w:t>4.8.2-</w:t>
      </w:r>
      <w:r>
        <w:t>字号错误</w:t>
      </w:r>
      <w:r>
        <w:t>(</w:t>
      </w:r>
      <w:r>
        <w:t>要求：五号</w:t>
      </w:r>
      <w:r>
        <w:t xml:space="preserve">, </w:t>
      </w:r>
      <w:r>
        <w:t>实际：</w:t>
      </w:r>
      <w:r>
        <w:t>10.0)</w:t>
      </w:r>
    </w:p>
  </w:comment>
  <w:comment w:id="29" w:author="Administrator" w:date="2020-05-22T01:21:00Z" w:initials="A">
    <w:p w14:paraId="33C66AD0" w14:textId="77777777" w:rsidR="00FF79CC" w:rsidRDefault="00A07CBB">
      <w:pPr>
        <w:pStyle w:val="a7"/>
      </w:pPr>
      <w:r>
        <w:t>5-20-</w:t>
      </w:r>
      <w:r>
        <w:t>三级目录项</w:t>
      </w:r>
      <w:r>
        <w:t>4.8.1-</w:t>
      </w:r>
      <w:r>
        <w:t>字号错误</w:t>
      </w:r>
      <w:r>
        <w:t>(</w:t>
      </w:r>
      <w:r>
        <w:t>要求：五号</w:t>
      </w:r>
      <w:r>
        <w:t xml:space="preserve">, </w:t>
      </w:r>
      <w:r>
        <w:t>实际：</w:t>
      </w:r>
      <w:r>
        <w:t>10.0)</w:t>
      </w:r>
    </w:p>
  </w:comment>
  <w:comment w:id="30" w:author="Administrator" w:date="2020-05-22T01:21:00Z" w:initials="A">
    <w:p w14:paraId="40632875" w14:textId="77777777" w:rsidR="00FF79CC" w:rsidRDefault="00A07CBB">
      <w:pPr>
        <w:pStyle w:val="a7"/>
      </w:pPr>
      <w:r>
        <w:t>5-19-</w:t>
      </w:r>
      <w:r>
        <w:t>二级目录项</w:t>
      </w:r>
      <w:r>
        <w:t>4.8</w:t>
      </w:r>
      <w:r>
        <w:tab/>
      </w:r>
      <w:r>
        <w:t>其</w:t>
      </w:r>
      <w:r>
        <w:t>-</w:t>
      </w:r>
      <w:r>
        <w:t>字号错误</w:t>
      </w:r>
      <w:r>
        <w:t>(</w:t>
      </w:r>
      <w:r>
        <w:t>要求：五号</w:t>
      </w:r>
      <w:r>
        <w:t xml:space="preserve">, </w:t>
      </w:r>
      <w:r>
        <w:t>实际：</w:t>
      </w:r>
      <w:r>
        <w:t>10.0)</w:t>
      </w:r>
    </w:p>
  </w:comment>
  <w:comment w:id="31" w:author="Administrator" w:date="2020-05-22T01:21:00Z" w:initials="A">
    <w:p w14:paraId="6A332897" w14:textId="77777777" w:rsidR="00FF79CC" w:rsidRDefault="00A07CBB">
      <w:pPr>
        <w:pStyle w:val="a7"/>
      </w:pPr>
      <w:r>
        <w:t>5-18-</w:t>
      </w:r>
      <w:r>
        <w:t>二级目录项</w:t>
      </w:r>
      <w:r>
        <w:t>4.7</w:t>
      </w:r>
      <w:r>
        <w:tab/>
      </w:r>
      <w:r>
        <w:t>友</w:t>
      </w:r>
      <w:r>
        <w:t>-</w:t>
      </w:r>
      <w:r>
        <w:t>字号错误</w:t>
      </w:r>
      <w:r>
        <w:t>(</w:t>
      </w:r>
      <w:r>
        <w:t>要求：五号</w:t>
      </w:r>
      <w:r>
        <w:t xml:space="preserve">, </w:t>
      </w:r>
      <w:r>
        <w:t>实际：</w:t>
      </w:r>
      <w:r>
        <w:t>10.0)</w:t>
      </w:r>
    </w:p>
  </w:comment>
  <w:comment w:id="32" w:author="Administrator" w:date="2020-05-22T01:21:00Z" w:initials="A">
    <w:p w14:paraId="51B95823" w14:textId="77777777" w:rsidR="00FF79CC" w:rsidRDefault="00A07CBB">
      <w:pPr>
        <w:pStyle w:val="a7"/>
      </w:pPr>
      <w:r>
        <w:t>5-17-</w:t>
      </w:r>
      <w:r>
        <w:t>二级目录项</w:t>
      </w:r>
      <w:r>
        <w:t>4.6</w:t>
      </w:r>
      <w:r>
        <w:tab/>
      </w:r>
      <w:r>
        <w:t>值</w:t>
      </w:r>
      <w:r>
        <w:t>-</w:t>
      </w:r>
      <w:r>
        <w:t>字号错误</w:t>
      </w:r>
      <w:r>
        <w:t>(</w:t>
      </w:r>
      <w:r>
        <w:t>要求：五号</w:t>
      </w:r>
      <w:r>
        <w:t xml:space="preserve">, </w:t>
      </w:r>
      <w:r>
        <w:t>实际：</w:t>
      </w:r>
      <w:r>
        <w:t>10.0)</w:t>
      </w:r>
    </w:p>
  </w:comment>
  <w:comment w:id="33" w:author="Administrator" w:date="2020-05-22T01:21:00Z" w:initials="A">
    <w:p w14:paraId="76BB47B5" w14:textId="77777777" w:rsidR="00FF79CC" w:rsidRDefault="00A07CBB">
      <w:pPr>
        <w:pStyle w:val="a7"/>
      </w:pPr>
      <w:r>
        <w:t>5-16-</w:t>
      </w:r>
      <w:r>
        <w:t>三级目录项</w:t>
      </w:r>
      <w:r>
        <w:t>4.5.5-</w:t>
      </w:r>
      <w:r>
        <w:t>字号错误</w:t>
      </w:r>
      <w:r>
        <w:t>(</w:t>
      </w:r>
      <w:r>
        <w:t>要求：五号</w:t>
      </w:r>
      <w:r>
        <w:t xml:space="preserve">, </w:t>
      </w:r>
      <w:r>
        <w:t>实际：</w:t>
      </w:r>
      <w:r>
        <w:t>10.0)</w:t>
      </w:r>
    </w:p>
  </w:comment>
  <w:comment w:id="34" w:author="Administrator" w:date="2020-05-22T01:21:00Z" w:initials="A">
    <w:p w14:paraId="2C0F4B28" w14:textId="77777777" w:rsidR="00FF79CC" w:rsidRDefault="00A07CBB">
      <w:pPr>
        <w:pStyle w:val="a7"/>
      </w:pPr>
      <w:r>
        <w:t>5-15-</w:t>
      </w:r>
      <w:r>
        <w:t>三级目录项</w:t>
      </w:r>
      <w:r>
        <w:t>4.5.4-</w:t>
      </w:r>
      <w:r>
        <w:t>字号错误</w:t>
      </w:r>
      <w:r>
        <w:t>(</w:t>
      </w:r>
      <w:r>
        <w:t>要求：五号</w:t>
      </w:r>
      <w:r>
        <w:t xml:space="preserve">, </w:t>
      </w:r>
      <w:r>
        <w:t>实际：</w:t>
      </w:r>
      <w:r>
        <w:t>10.0)</w:t>
      </w:r>
    </w:p>
  </w:comment>
  <w:comment w:id="35" w:author="Administrator" w:date="2020-05-22T01:21:00Z" w:initials="A">
    <w:p w14:paraId="769E26C3" w14:textId="77777777" w:rsidR="00FF79CC" w:rsidRDefault="00A07CBB">
      <w:pPr>
        <w:pStyle w:val="a7"/>
      </w:pPr>
      <w:r>
        <w:t>5-14-</w:t>
      </w:r>
      <w:r>
        <w:t>三级目录项</w:t>
      </w:r>
      <w:r>
        <w:t>4.5.3-</w:t>
      </w:r>
      <w:r>
        <w:t>字号错误</w:t>
      </w:r>
      <w:r>
        <w:t>(</w:t>
      </w:r>
      <w:r>
        <w:t>要求：五号</w:t>
      </w:r>
      <w:r>
        <w:t xml:space="preserve">, </w:t>
      </w:r>
      <w:r>
        <w:t>实际：</w:t>
      </w:r>
      <w:r>
        <w:t>10.0)</w:t>
      </w:r>
    </w:p>
  </w:comment>
  <w:comment w:id="36" w:author="Administrator" w:date="2020-05-22T01:21:00Z" w:initials="A">
    <w:p w14:paraId="19BC3E97" w14:textId="77777777" w:rsidR="00FF79CC" w:rsidRDefault="00A07CBB">
      <w:pPr>
        <w:pStyle w:val="a7"/>
      </w:pPr>
      <w:r>
        <w:t>5-13-</w:t>
      </w:r>
      <w:r>
        <w:t>三级目录项</w:t>
      </w:r>
      <w:r>
        <w:t>4.5.2-</w:t>
      </w:r>
      <w:r>
        <w:t>字号错误</w:t>
      </w:r>
      <w:r>
        <w:t>(</w:t>
      </w:r>
      <w:r>
        <w:t>要求：五号</w:t>
      </w:r>
      <w:r>
        <w:t xml:space="preserve">, </w:t>
      </w:r>
      <w:r>
        <w:t>实际：</w:t>
      </w:r>
      <w:r>
        <w:t>10.0)</w:t>
      </w:r>
    </w:p>
  </w:comment>
  <w:comment w:id="37" w:author="Administrator" w:date="2020-05-22T01:21:00Z" w:initials="A">
    <w:p w14:paraId="6306220E" w14:textId="77777777" w:rsidR="00FF79CC" w:rsidRDefault="00A07CBB">
      <w:pPr>
        <w:pStyle w:val="a7"/>
      </w:pPr>
      <w:r>
        <w:t>5-12-</w:t>
      </w:r>
      <w:r>
        <w:t>三级目录项</w:t>
      </w:r>
      <w:r>
        <w:t>4.5.1-</w:t>
      </w:r>
      <w:r>
        <w:t>字号错误</w:t>
      </w:r>
      <w:r>
        <w:t>(</w:t>
      </w:r>
      <w:r>
        <w:t>要求：五号</w:t>
      </w:r>
      <w:r>
        <w:t xml:space="preserve">, </w:t>
      </w:r>
      <w:r>
        <w:t>实际：</w:t>
      </w:r>
      <w:r>
        <w:t>10.0)</w:t>
      </w:r>
    </w:p>
  </w:comment>
  <w:comment w:id="38" w:author="Administrator" w:date="2020-05-22T01:21:00Z" w:initials="A">
    <w:p w14:paraId="1A645CBF" w14:textId="77777777" w:rsidR="00FF79CC" w:rsidRDefault="00A07CBB">
      <w:pPr>
        <w:pStyle w:val="a7"/>
      </w:pPr>
      <w:r>
        <w:t>5-11-</w:t>
      </w:r>
      <w:r>
        <w:t>二级目录项</w:t>
      </w:r>
      <w:r>
        <w:t>4.5</w:t>
      </w:r>
      <w:r>
        <w:tab/>
      </w:r>
      <w:r>
        <w:t>讨</w:t>
      </w:r>
      <w:r>
        <w:t>-</w:t>
      </w:r>
      <w:r>
        <w:t>字号错误</w:t>
      </w:r>
      <w:r>
        <w:t>(</w:t>
      </w:r>
      <w:r>
        <w:t>要求：五号</w:t>
      </w:r>
      <w:r>
        <w:t xml:space="preserve">, </w:t>
      </w:r>
      <w:r>
        <w:t>实际：</w:t>
      </w:r>
      <w:r>
        <w:t>10.0)</w:t>
      </w:r>
    </w:p>
  </w:comment>
  <w:comment w:id="39" w:author="Administrator" w:date="2020-05-22T01:21:00Z" w:initials="A">
    <w:p w14:paraId="5EE07EF9" w14:textId="77777777" w:rsidR="00FF79CC" w:rsidRDefault="00A07CBB">
      <w:pPr>
        <w:pStyle w:val="a7"/>
      </w:pPr>
      <w:r>
        <w:t>5-10-</w:t>
      </w:r>
      <w:r>
        <w:t>三级目录项</w:t>
      </w:r>
      <w:r>
        <w:t>4.4.5-</w:t>
      </w:r>
      <w:r>
        <w:t>字号错误</w:t>
      </w:r>
      <w:r>
        <w:t>(</w:t>
      </w:r>
      <w:r>
        <w:t>要求：五号</w:t>
      </w:r>
      <w:r>
        <w:t xml:space="preserve">, </w:t>
      </w:r>
      <w:r>
        <w:t>实际：</w:t>
      </w:r>
      <w:r>
        <w:t>10.0)</w:t>
      </w:r>
    </w:p>
  </w:comment>
  <w:comment w:id="40" w:author="Administrator" w:date="2020-05-22T01:21:00Z" w:initials="A">
    <w:p w14:paraId="3F6F23AD" w14:textId="77777777" w:rsidR="00FF79CC" w:rsidRDefault="00A07CBB">
      <w:pPr>
        <w:pStyle w:val="a7"/>
      </w:pPr>
      <w:r>
        <w:t>5-9-</w:t>
      </w:r>
      <w:r>
        <w:t>三级目录项</w:t>
      </w:r>
      <w:r>
        <w:t>4.4.4-</w:t>
      </w:r>
      <w:r>
        <w:t>字号错误</w:t>
      </w:r>
      <w:r>
        <w:t>(</w:t>
      </w:r>
      <w:r>
        <w:t>要求：五号</w:t>
      </w:r>
      <w:r>
        <w:t xml:space="preserve">, </w:t>
      </w:r>
      <w:r>
        <w:t>实际：</w:t>
      </w:r>
      <w:r>
        <w:t>10.0)</w:t>
      </w:r>
    </w:p>
  </w:comment>
  <w:comment w:id="41" w:author="Administrator" w:date="2020-05-22T01:21:00Z" w:initials="A">
    <w:p w14:paraId="16E9269C" w14:textId="77777777" w:rsidR="00FF79CC" w:rsidRDefault="00A07CBB">
      <w:pPr>
        <w:pStyle w:val="a7"/>
      </w:pPr>
      <w:r>
        <w:t>5-8-</w:t>
      </w:r>
      <w:r>
        <w:t>三级目录项</w:t>
      </w:r>
      <w:r>
        <w:t>4.4.3-</w:t>
      </w:r>
      <w:r>
        <w:t>字号错误</w:t>
      </w:r>
      <w:r>
        <w:t>(</w:t>
      </w:r>
      <w:r>
        <w:t>要求：五号</w:t>
      </w:r>
      <w:r>
        <w:t xml:space="preserve">, </w:t>
      </w:r>
      <w:r>
        <w:t>实际：</w:t>
      </w:r>
      <w:r>
        <w:t>10.0)</w:t>
      </w:r>
    </w:p>
  </w:comment>
  <w:comment w:id="42" w:author="Administrator" w:date="2020-05-22T01:21:00Z" w:initials="A">
    <w:p w14:paraId="2CB914F2" w14:textId="77777777" w:rsidR="00FF79CC" w:rsidRDefault="00A07CBB">
      <w:pPr>
        <w:pStyle w:val="a7"/>
      </w:pPr>
      <w:r>
        <w:t>5-7-</w:t>
      </w:r>
      <w:r>
        <w:t>三级目录项</w:t>
      </w:r>
      <w:r>
        <w:t>4.4.2-</w:t>
      </w:r>
      <w:r>
        <w:t>字号错误</w:t>
      </w:r>
      <w:r>
        <w:t>(</w:t>
      </w:r>
      <w:r>
        <w:t>要求：五号</w:t>
      </w:r>
      <w:r>
        <w:t xml:space="preserve">, </w:t>
      </w:r>
      <w:r>
        <w:t>实际：</w:t>
      </w:r>
      <w:r>
        <w:t>10.0)</w:t>
      </w:r>
    </w:p>
  </w:comment>
  <w:comment w:id="43" w:author="Administrator" w:date="2020-05-22T01:21:00Z" w:initials="A">
    <w:p w14:paraId="680C73B1" w14:textId="77777777" w:rsidR="00FF79CC" w:rsidRDefault="00A07CBB">
      <w:pPr>
        <w:pStyle w:val="a7"/>
      </w:pPr>
      <w:r>
        <w:t>5-6-</w:t>
      </w:r>
      <w:r>
        <w:t>三级目录项</w:t>
      </w:r>
      <w:r>
        <w:t>4.4.1-</w:t>
      </w:r>
      <w:r>
        <w:t>字号错误</w:t>
      </w:r>
      <w:r>
        <w:t>(</w:t>
      </w:r>
      <w:r>
        <w:t>要求：五号</w:t>
      </w:r>
      <w:r>
        <w:t xml:space="preserve">, </w:t>
      </w:r>
      <w:r>
        <w:t>实际：</w:t>
      </w:r>
      <w:r>
        <w:t>10.0)</w:t>
      </w:r>
    </w:p>
  </w:comment>
  <w:comment w:id="44" w:author="Administrator" w:date="2020-05-22T01:21:00Z" w:initials="A">
    <w:p w14:paraId="118B12A6" w14:textId="77777777" w:rsidR="00FF79CC" w:rsidRDefault="00A07CBB">
      <w:pPr>
        <w:pStyle w:val="a7"/>
      </w:pPr>
      <w:r>
        <w:t>5-5-</w:t>
      </w:r>
      <w:r>
        <w:t>二级目录项</w:t>
      </w:r>
      <w:r>
        <w:t>4.4</w:t>
      </w:r>
      <w:r>
        <w:tab/>
      </w:r>
      <w:r>
        <w:t>公</w:t>
      </w:r>
      <w:r>
        <w:t>-</w:t>
      </w:r>
      <w:r>
        <w:t>字号错误</w:t>
      </w:r>
      <w:r>
        <w:t>(</w:t>
      </w:r>
      <w:r>
        <w:t>要求：五号</w:t>
      </w:r>
      <w:r>
        <w:t xml:space="preserve">, </w:t>
      </w:r>
      <w:r>
        <w:t>实际：</w:t>
      </w:r>
      <w:r>
        <w:t>10.0)</w:t>
      </w:r>
    </w:p>
  </w:comment>
  <w:comment w:id="45" w:author="Administrator" w:date="2020-05-22T01:21:00Z" w:initials="A">
    <w:p w14:paraId="3FEB17B1" w14:textId="77777777" w:rsidR="00FF79CC" w:rsidRDefault="00A07CBB">
      <w:pPr>
        <w:pStyle w:val="a7"/>
      </w:pPr>
      <w:r>
        <w:t>5-4-</w:t>
      </w:r>
      <w:r>
        <w:t>二级目录项</w:t>
      </w:r>
      <w:r>
        <w:t>4.3</w:t>
      </w:r>
      <w:r>
        <w:tab/>
      </w:r>
      <w:r>
        <w:t>新</w:t>
      </w:r>
      <w:r>
        <w:t>-</w:t>
      </w:r>
      <w:r>
        <w:t>字号错误</w:t>
      </w:r>
      <w:r>
        <w:t>(</w:t>
      </w:r>
      <w:r>
        <w:t>要求：五号</w:t>
      </w:r>
      <w:r>
        <w:t xml:space="preserve">, </w:t>
      </w:r>
      <w:r>
        <w:t>实际：</w:t>
      </w:r>
      <w:r>
        <w:t>10.0)</w:t>
      </w:r>
    </w:p>
  </w:comment>
  <w:comment w:id="46" w:author="Administrator" w:date="2020-05-22T01:21:00Z" w:initials="A">
    <w:p w14:paraId="2DCB0DAC" w14:textId="77777777" w:rsidR="00FF79CC" w:rsidRDefault="00A07CBB">
      <w:pPr>
        <w:pStyle w:val="a7"/>
      </w:pPr>
      <w:r>
        <w:t>5-3-</w:t>
      </w:r>
      <w:r>
        <w:t>三级目录项</w:t>
      </w:r>
      <w:r>
        <w:t>4.2.4-</w:t>
      </w:r>
      <w:r>
        <w:t>字号错误</w:t>
      </w:r>
      <w:r>
        <w:t>(</w:t>
      </w:r>
      <w:r>
        <w:t>要求：五号</w:t>
      </w:r>
      <w:r>
        <w:t xml:space="preserve">, </w:t>
      </w:r>
      <w:r>
        <w:t>实际：</w:t>
      </w:r>
      <w:r>
        <w:t>10.0)</w:t>
      </w:r>
    </w:p>
  </w:comment>
  <w:comment w:id="47" w:author="Administrator" w:date="2020-05-22T01:21:00Z" w:initials="A">
    <w:p w14:paraId="6BBC5B3A" w14:textId="77777777" w:rsidR="00FF79CC" w:rsidRDefault="00A07CBB">
      <w:pPr>
        <w:pStyle w:val="a7"/>
      </w:pPr>
      <w:r>
        <w:t>5-2-</w:t>
      </w:r>
      <w:r>
        <w:t>三级目录项</w:t>
      </w:r>
      <w:r>
        <w:t>4.2.3-</w:t>
      </w:r>
      <w:r>
        <w:t>字号错误</w:t>
      </w:r>
      <w:r>
        <w:t>(</w:t>
      </w:r>
      <w:r>
        <w:t>要求：五号</w:t>
      </w:r>
      <w:r>
        <w:t xml:space="preserve">, </w:t>
      </w:r>
      <w:r>
        <w:t>实际：</w:t>
      </w:r>
      <w:r>
        <w:t>10.0)</w:t>
      </w:r>
    </w:p>
  </w:comment>
  <w:comment w:id="48" w:author="Administrator" w:date="2020-05-22T01:21:00Z" w:initials="A">
    <w:p w14:paraId="376F6938" w14:textId="77777777" w:rsidR="00FF79CC" w:rsidRDefault="00A07CBB">
      <w:pPr>
        <w:pStyle w:val="a7"/>
      </w:pPr>
      <w:r>
        <w:t>5-1-</w:t>
      </w:r>
      <w:r>
        <w:t>三级目录项</w:t>
      </w:r>
      <w:r>
        <w:t>4.2.2-</w:t>
      </w:r>
      <w:r>
        <w:t>字号错误</w:t>
      </w:r>
      <w:r>
        <w:t>(</w:t>
      </w:r>
      <w:r>
        <w:t>要求：五号</w:t>
      </w:r>
      <w:r>
        <w:t xml:space="preserve">, </w:t>
      </w:r>
      <w:r>
        <w:t>实际：</w:t>
      </w:r>
      <w:r>
        <w:t>10.0)</w:t>
      </w:r>
    </w:p>
  </w:comment>
  <w:comment w:id="49" w:author="Administrator" w:date="2020-05-22T01:21:00Z" w:initials="A">
    <w:p w14:paraId="49563DB4" w14:textId="77777777" w:rsidR="00FF79CC" w:rsidRDefault="00A07CBB">
      <w:pPr>
        <w:pStyle w:val="a7"/>
      </w:pPr>
      <w:r>
        <w:t>4-31-</w:t>
      </w:r>
      <w:r>
        <w:t>三级目录项</w:t>
      </w:r>
      <w:r>
        <w:t>4.2.1-</w:t>
      </w:r>
      <w:r>
        <w:t>字号错误</w:t>
      </w:r>
      <w:r>
        <w:t>(</w:t>
      </w:r>
      <w:r>
        <w:t>要求：五号</w:t>
      </w:r>
      <w:r>
        <w:t xml:space="preserve">, </w:t>
      </w:r>
      <w:r>
        <w:t>实际：</w:t>
      </w:r>
      <w:r>
        <w:t>10.0)</w:t>
      </w:r>
    </w:p>
  </w:comment>
  <w:comment w:id="50" w:author="Administrator" w:date="2020-05-22T01:21:00Z" w:initials="A">
    <w:p w14:paraId="3437378F" w14:textId="77777777" w:rsidR="00FF79CC" w:rsidRDefault="00A07CBB">
      <w:pPr>
        <w:pStyle w:val="a7"/>
      </w:pPr>
      <w:r>
        <w:t>4-30-</w:t>
      </w:r>
      <w:r>
        <w:t>二级目录项</w:t>
      </w:r>
      <w:r>
        <w:t>4.2</w:t>
      </w:r>
      <w:r>
        <w:tab/>
      </w:r>
      <w:r>
        <w:t>用</w:t>
      </w:r>
      <w:r>
        <w:t>-</w:t>
      </w:r>
      <w:r>
        <w:t>字号错误</w:t>
      </w:r>
      <w:r>
        <w:t>(</w:t>
      </w:r>
      <w:r>
        <w:t>要求：五号</w:t>
      </w:r>
      <w:r>
        <w:t xml:space="preserve">, </w:t>
      </w:r>
      <w:r>
        <w:t>实际：</w:t>
      </w:r>
      <w:r>
        <w:t>10.0)</w:t>
      </w:r>
    </w:p>
  </w:comment>
  <w:comment w:id="51" w:author="Administrator" w:date="2020-05-22T01:21:00Z" w:initials="A">
    <w:p w14:paraId="0E8B3834" w14:textId="77777777" w:rsidR="00FF79CC" w:rsidRDefault="00A07CBB">
      <w:pPr>
        <w:pStyle w:val="a7"/>
      </w:pPr>
      <w:r>
        <w:t>4-29-</w:t>
      </w:r>
      <w:r>
        <w:t>二级目录项</w:t>
      </w:r>
      <w:r>
        <w:t>4.1</w:t>
      </w:r>
      <w:r>
        <w:tab/>
      </w:r>
      <w:r>
        <w:t>系</w:t>
      </w:r>
      <w:r>
        <w:t>-</w:t>
      </w:r>
      <w:r>
        <w:t>字号错误</w:t>
      </w:r>
      <w:r>
        <w:t>(</w:t>
      </w:r>
      <w:r>
        <w:t>要求：五号</w:t>
      </w:r>
      <w:r>
        <w:t xml:space="preserve">, </w:t>
      </w:r>
      <w:r>
        <w:t>实际：</w:t>
      </w:r>
      <w:r>
        <w:t>10.0)</w:t>
      </w:r>
    </w:p>
  </w:comment>
  <w:comment w:id="52" w:author="Administrator" w:date="2020-05-22T01:21:00Z" w:initials="A">
    <w:p w14:paraId="1B9C340E" w14:textId="77777777" w:rsidR="00FF79CC" w:rsidRDefault="00A07CBB">
      <w:pPr>
        <w:pStyle w:val="a7"/>
      </w:pPr>
      <w:r>
        <w:t>4-28-</w:t>
      </w:r>
      <w:r>
        <w:t>一级目录项</w:t>
      </w:r>
      <w:r>
        <w:t>4</w:t>
      </w:r>
      <w:r>
        <w:tab/>
      </w:r>
      <w:r>
        <w:t>系统实</w:t>
      </w:r>
      <w:r>
        <w:t>-</w:t>
      </w:r>
      <w:r>
        <w:t>字号错误</w:t>
      </w:r>
      <w:r>
        <w:t>(</w:t>
      </w:r>
      <w:r>
        <w:t>要求：五号</w:t>
      </w:r>
      <w:r>
        <w:t xml:space="preserve">, </w:t>
      </w:r>
      <w:r>
        <w:t>实际：</w:t>
      </w:r>
      <w:r>
        <w:t>10.0)</w:t>
      </w:r>
    </w:p>
  </w:comment>
  <w:comment w:id="53" w:author="Administrator" w:date="2020-05-22T01:21:00Z" w:initials="A">
    <w:p w14:paraId="1AB927A0" w14:textId="77777777" w:rsidR="00FF79CC" w:rsidRDefault="00A07CBB">
      <w:pPr>
        <w:pStyle w:val="a7"/>
      </w:pPr>
      <w:r>
        <w:t>4-27-</w:t>
      </w:r>
      <w:r>
        <w:t>二级目录项</w:t>
      </w:r>
      <w:r>
        <w:t>3.5</w:t>
      </w:r>
      <w:r>
        <w:tab/>
      </w:r>
      <w:r>
        <w:t>系</w:t>
      </w:r>
      <w:r>
        <w:t>-</w:t>
      </w:r>
      <w:r>
        <w:t>字号错误</w:t>
      </w:r>
      <w:r>
        <w:t>(</w:t>
      </w:r>
      <w:r>
        <w:t>要求：五号</w:t>
      </w:r>
      <w:r>
        <w:t xml:space="preserve">, </w:t>
      </w:r>
      <w:r>
        <w:t>实际：</w:t>
      </w:r>
      <w:r>
        <w:t>10.0)</w:t>
      </w:r>
    </w:p>
  </w:comment>
  <w:comment w:id="54" w:author="Administrator" w:date="2020-05-22T01:21:00Z" w:initials="A">
    <w:p w14:paraId="55041E6E" w14:textId="77777777" w:rsidR="00FF79CC" w:rsidRDefault="00A07CBB">
      <w:pPr>
        <w:pStyle w:val="a7"/>
      </w:pPr>
      <w:r>
        <w:t>4-26-</w:t>
      </w:r>
      <w:r>
        <w:t>三级目录项</w:t>
      </w:r>
      <w:r>
        <w:t>3.4.7-</w:t>
      </w:r>
      <w:r>
        <w:t>字号错误</w:t>
      </w:r>
      <w:r>
        <w:t>(</w:t>
      </w:r>
      <w:r>
        <w:t>要求：五号</w:t>
      </w:r>
      <w:r>
        <w:t xml:space="preserve">, </w:t>
      </w:r>
      <w:r>
        <w:t>实际：</w:t>
      </w:r>
      <w:r>
        <w:t>10.0)</w:t>
      </w:r>
    </w:p>
  </w:comment>
  <w:comment w:id="55" w:author="Administrator" w:date="2020-05-22T01:21:00Z" w:initials="A">
    <w:p w14:paraId="069C2215" w14:textId="77777777" w:rsidR="00FF79CC" w:rsidRDefault="00A07CBB">
      <w:pPr>
        <w:pStyle w:val="a7"/>
      </w:pPr>
      <w:r>
        <w:t>4-25-</w:t>
      </w:r>
      <w:r>
        <w:t>三级目录项</w:t>
      </w:r>
      <w:r>
        <w:t>3.4.6-</w:t>
      </w:r>
      <w:r>
        <w:t>字号错误</w:t>
      </w:r>
      <w:r>
        <w:t>(</w:t>
      </w:r>
      <w:r>
        <w:t>要求：五号</w:t>
      </w:r>
      <w:r>
        <w:t xml:space="preserve">, </w:t>
      </w:r>
      <w:r>
        <w:t>实际：</w:t>
      </w:r>
      <w:r>
        <w:t>10.0)</w:t>
      </w:r>
    </w:p>
  </w:comment>
  <w:comment w:id="56" w:author="Administrator" w:date="2020-05-22T01:21:00Z" w:initials="A">
    <w:p w14:paraId="66375B46" w14:textId="77777777" w:rsidR="00FF79CC" w:rsidRDefault="00A07CBB">
      <w:pPr>
        <w:pStyle w:val="a7"/>
      </w:pPr>
      <w:r>
        <w:t>4-24-</w:t>
      </w:r>
      <w:r>
        <w:t>三级目录项</w:t>
      </w:r>
      <w:r>
        <w:t>3.4.5-</w:t>
      </w:r>
      <w:r>
        <w:t>字号错误</w:t>
      </w:r>
      <w:r>
        <w:t>(</w:t>
      </w:r>
      <w:r>
        <w:t>要求：五号</w:t>
      </w:r>
      <w:r>
        <w:t xml:space="preserve">, </w:t>
      </w:r>
      <w:r>
        <w:t>实际：</w:t>
      </w:r>
      <w:r>
        <w:t>10.0)</w:t>
      </w:r>
    </w:p>
  </w:comment>
  <w:comment w:id="57" w:author="Administrator" w:date="2020-05-22T01:21:00Z" w:initials="A">
    <w:p w14:paraId="66663B85" w14:textId="77777777" w:rsidR="00FF79CC" w:rsidRDefault="00A07CBB">
      <w:pPr>
        <w:pStyle w:val="a7"/>
      </w:pPr>
      <w:r>
        <w:t>4-23-</w:t>
      </w:r>
      <w:r>
        <w:t>三级目录项</w:t>
      </w:r>
      <w:r>
        <w:t>3.4.4-</w:t>
      </w:r>
      <w:r>
        <w:t>字号错误</w:t>
      </w:r>
      <w:r>
        <w:t>(</w:t>
      </w:r>
      <w:r>
        <w:t>要求：五号</w:t>
      </w:r>
      <w:r>
        <w:t xml:space="preserve">, </w:t>
      </w:r>
      <w:r>
        <w:t>实际：</w:t>
      </w:r>
      <w:r>
        <w:t>10.0)</w:t>
      </w:r>
    </w:p>
  </w:comment>
  <w:comment w:id="58" w:author="Administrator" w:date="2020-05-22T01:21:00Z" w:initials="A">
    <w:p w14:paraId="66167DD1" w14:textId="77777777" w:rsidR="00FF79CC" w:rsidRDefault="00A07CBB">
      <w:pPr>
        <w:pStyle w:val="a7"/>
      </w:pPr>
      <w:r>
        <w:t>4-22-</w:t>
      </w:r>
      <w:r>
        <w:t>三级目录项</w:t>
      </w:r>
      <w:r>
        <w:t>3.</w:t>
      </w:r>
      <w:r>
        <w:t>4.3-</w:t>
      </w:r>
      <w:r>
        <w:t>字号错误</w:t>
      </w:r>
      <w:r>
        <w:t>(</w:t>
      </w:r>
      <w:r>
        <w:t>要求：五号</w:t>
      </w:r>
      <w:r>
        <w:t xml:space="preserve">, </w:t>
      </w:r>
      <w:r>
        <w:t>实际：</w:t>
      </w:r>
      <w:r>
        <w:t>10.0)</w:t>
      </w:r>
    </w:p>
  </w:comment>
  <w:comment w:id="59" w:author="Administrator" w:date="2020-05-22T01:21:00Z" w:initials="A">
    <w:p w14:paraId="72127DA5" w14:textId="77777777" w:rsidR="00FF79CC" w:rsidRDefault="00A07CBB">
      <w:pPr>
        <w:pStyle w:val="a7"/>
      </w:pPr>
      <w:r>
        <w:t>4-21-</w:t>
      </w:r>
      <w:r>
        <w:t>三级目录项</w:t>
      </w:r>
      <w:r>
        <w:t>3.4.2-</w:t>
      </w:r>
      <w:r>
        <w:t>字号错误</w:t>
      </w:r>
      <w:r>
        <w:t>(</w:t>
      </w:r>
      <w:r>
        <w:t>要求：五号</w:t>
      </w:r>
      <w:r>
        <w:t xml:space="preserve">, </w:t>
      </w:r>
      <w:r>
        <w:t>实际：</w:t>
      </w:r>
      <w:r>
        <w:t>10.0)</w:t>
      </w:r>
    </w:p>
  </w:comment>
  <w:comment w:id="60" w:author="Administrator" w:date="2020-05-22T01:21:00Z" w:initials="A">
    <w:p w14:paraId="078B1EF2" w14:textId="77777777" w:rsidR="00FF79CC" w:rsidRDefault="00A07CBB">
      <w:pPr>
        <w:pStyle w:val="a7"/>
      </w:pPr>
      <w:r>
        <w:t>4-20-</w:t>
      </w:r>
      <w:r>
        <w:t>三级目录项</w:t>
      </w:r>
      <w:r>
        <w:t>3.4.1-</w:t>
      </w:r>
      <w:r>
        <w:t>字号错误</w:t>
      </w:r>
      <w:r>
        <w:t>(</w:t>
      </w:r>
      <w:r>
        <w:t>要求：五号</w:t>
      </w:r>
      <w:r>
        <w:t xml:space="preserve">, </w:t>
      </w:r>
      <w:r>
        <w:t>实际：</w:t>
      </w:r>
      <w:r>
        <w:t>10.0)</w:t>
      </w:r>
    </w:p>
  </w:comment>
  <w:comment w:id="61" w:author="Administrator" w:date="2020-05-22T01:21:00Z" w:initials="A">
    <w:p w14:paraId="07F51706" w14:textId="77777777" w:rsidR="00FF79CC" w:rsidRDefault="00A07CBB">
      <w:pPr>
        <w:pStyle w:val="a7"/>
      </w:pPr>
      <w:r>
        <w:t>4-19-</w:t>
      </w:r>
      <w:r>
        <w:t>二级目录项</w:t>
      </w:r>
      <w:r>
        <w:t>3.4</w:t>
      </w:r>
      <w:r>
        <w:tab/>
      </w:r>
      <w:r>
        <w:t>系</w:t>
      </w:r>
      <w:r>
        <w:t>-</w:t>
      </w:r>
      <w:r>
        <w:t>字号错误</w:t>
      </w:r>
      <w:r>
        <w:t>(</w:t>
      </w:r>
      <w:r>
        <w:t>要求：五号</w:t>
      </w:r>
      <w:r>
        <w:t xml:space="preserve">, </w:t>
      </w:r>
      <w:r>
        <w:t>实际：</w:t>
      </w:r>
      <w:r>
        <w:t>10.0)</w:t>
      </w:r>
    </w:p>
  </w:comment>
  <w:comment w:id="62" w:author="Administrator" w:date="2020-05-22T01:21:00Z" w:initials="A">
    <w:p w14:paraId="50BC2575" w14:textId="77777777" w:rsidR="00FF79CC" w:rsidRDefault="00A07CBB">
      <w:pPr>
        <w:pStyle w:val="a7"/>
      </w:pPr>
      <w:r>
        <w:t>4-18-</w:t>
      </w:r>
      <w:r>
        <w:t>三级目录项</w:t>
      </w:r>
      <w:r>
        <w:t>3.3.3-</w:t>
      </w:r>
      <w:r>
        <w:t>字号错误</w:t>
      </w:r>
      <w:r>
        <w:t>(</w:t>
      </w:r>
      <w:r>
        <w:t>要求：五号</w:t>
      </w:r>
      <w:r>
        <w:t xml:space="preserve">, </w:t>
      </w:r>
      <w:r>
        <w:t>实际：</w:t>
      </w:r>
      <w:r>
        <w:t>10.0)</w:t>
      </w:r>
    </w:p>
  </w:comment>
  <w:comment w:id="63" w:author="Administrator" w:date="2020-05-22T01:21:00Z" w:initials="A">
    <w:p w14:paraId="3D960581" w14:textId="77777777" w:rsidR="00FF79CC" w:rsidRDefault="00A07CBB">
      <w:pPr>
        <w:pStyle w:val="a7"/>
      </w:pPr>
      <w:r>
        <w:t>4-17-</w:t>
      </w:r>
      <w:r>
        <w:t>三级目录项</w:t>
      </w:r>
      <w:r>
        <w:t>3.3.2-</w:t>
      </w:r>
      <w:r>
        <w:t>字号错误</w:t>
      </w:r>
      <w:r>
        <w:t>(</w:t>
      </w:r>
      <w:r>
        <w:t>要求：五号</w:t>
      </w:r>
      <w:r>
        <w:t xml:space="preserve">, </w:t>
      </w:r>
      <w:r>
        <w:t>实际：</w:t>
      </w:r>
      <w:r>
        <w:t>10.0)</w:t>
      </w:r>
    </w:p>
  </w:comment>
  <w:comment w:id="64" w:author="Administrator" w:date="2020-05-22T01:21:00Z" w:initials="A">
    <w:p w14:paraId="52846398" w14:textId="77777777" w:rsidR="00FF79CC" w:rsidRDefault="00A07CBB">
      <w:pPr>
        <w:pStyle w:val="a7"/>
      </w:pPr>
      <w:r>
        <w:t>4-16-</w:t>
      </w:r>
      <w:r>
        <w:t>三级目录项</w:t>
      </w:r>
      <w:r>
        <w:t>3.3.1-</w:t>
      </w:r>
      <w:r>
        <w:t>字号错误</w:t>
      </w:r>
      <w:r>
        <w:t>(</w:t>
      </w:r>
      <w:r>
        <w:t>要求：五号</w:t>
      </w:r>
      <w:r>
        <w:t xml:space="preserve">, </w:t>
      </w:r>
      <w:r>
        <w:t>实际：</w:t>
      </w:r>
      <w:r>
        <w:t>10.0)</w:t>
      </w:r>
    </w:p>
  </w:comment>
  <w:comment w:id="65" w:author="Administrator" w:date="2020-05-22T01:21:00Z" w:initials="A">
    <w:p w14:paraId="72BF3FD9" w14:textId="77777777" w:rsidR="00FF79CC" w:rsidRDefault="00A07CBB">
      <w:pPr>
        <w:pStyle w:val="a7"/>
      </w:pPr>
      <w:r>
        <w:t>4-15-</w:t>
      </w:r>
      <w:r>
        <w:t>二级目录项</w:t>
      </w:r>
      <w:r>
        <w:t>3.3</w:t>
      </w:r>
      <w:r>
        <w:tab/>
      </w:r>
      <w:r>
        <w:t>系</w:t>
      </w:r>
      <w:r>
        <w:t>-</w:t>
      </w:r>
      <w:r>
        <w:t>字号错误</w:t>
      </w:r>
      <w:r>
        <w:t>(</w:t>
      </w:r>
      <w:r>
        <w:t>要求：五号</w:t>
      </w:r>
      <w:r>
        <w:t xml:space="preserve">, </w:t>
      </w:r>
      <w:r>
        <w:t>实际：</w:t>
      </w:r>
      <w:r>
        <w:t>10.0)</w:t>
      </w:r>
    </w:p>
  </w:comment>
  <w:comment w:id="66" w:author="Administrator" w:date="2020-05-22T01:21:00Z" w:initials="A">
    <w:p w14:paraId="74232DCA" w14:textId="77777777" w:rsidR="00FF79CC" w:rsidRDefault="00A07CBB">
      <w:pPr>
        <w:pStyle w:val="a7"/>
      </w:pPr>
      <w:r>
        <w:t>4-14-</w:t>
      </w:r>
      <w:r>
        <w:t>二级目录项</w:t>
      </w:r>
      <w:r>
        <w:t>3.2</w:t>
      </w:r>
      <w:r>
        <w:tab/>
      </w:r>
      <w:r>
        <w:t>微</w:t>
      </w:r>
      <w:r>
        <w:t>-</w:t>
      </w:r>
      <w:r>
        <w:t>字号错误</w:t>
      </w:r>
      <w:r>
        <w:t>(</w:t>
      </w:r>
      <w:r>
        <w:t>要求：五号</w:t>
      </w:r>
      <w:r>
        <w:t xml:space="preserve">, </w:t>
      </w:r>
      <w:r>
        <w:t>实际：</w:t>
      </w:r>
      <w:r>
        <w:t>10.0)</w:t>
      </w:r>
    </w:p>
  </w:comment>
  <w:comment w:id="67" w:author="Administrator" w:date="2020-05-22T01:21:00Z" w:initials="A">
    <w:p w14:paraId="1AD4229C" w14:textId="77777777" w:rsidR="00FF79CC" w:rsidRDefault="00A07CBB">
      <w:pPr>
        <w:pStyle w:val="a7"/>
      </w:pPr>
      <w:r>
        <w:t>4-13-</w:t>
      </w:r>
      <w:r>
        <w:t>二级目录项</w:t>
      </w:r>
      <w:r>
        <w:t>3.1</w:t>
      </w:r>
      <w:r>
        <w:tab/>
      </w:r>
      <w:r>
        <w:t>后</w:t>
      </w:r>
      <w:r>
        <w:t>-</w:t>
      </w:r>
      <w:r>
        <w:t>字号错误</w:t>
      </w:r>
      <w:r>
        <w:t>(</w:t>
      </w:r>
      <w:r>
        <w:t>要求：五号</w:t>
      </w:r>
      <w:r>
        <w:t xml:space="preserve">, </w:t>
      </w:r>
      <w:r>
        <w:t>实际：</w:t>
      </w:r>
      <w:r>
        <w:t>10.0)</w:t>
      </w:r>
    </w:p>
  </w:comment>
  <w:comment w:id="68" w:author="Administrator" w:date="2020-05-22T01:21:00Z" w:initials="A">
    <w:p w14:paraId="27344EB2" w14:textId="77777777" w:rsidR="00FF79CC" w:rsidRDefault="00A07CBB">
      <w:pPr>
        <w:pStyle w:val="a7"/>
      </w:pPr>
      <w:r>
        <w:t>4-12-</w:t>
      </w:r>
      <w:r>
        <w:t>一级目录项</w:t>
      </w:r>
      <w:r>
        <w:t>3</w:t>
      </w:r>
      <w:r>
        <w:tab/>
      </w:r>
      <w:r>
        <w:t>系统总</w:t>
      </w:r>
      <w:r>
        <w:t>-</w:t>
      </w:r>
      <w:r>
        <w:t>字号错误</w:t>
      </w:r>
      <w:r>
        <w:t>(</w:t>
      </w:r>
      <w:r>
        <w:t>要求：五号</w:t>
      </w:r>
      <w:r>
        <w:t xml:space="preserve">, </w:t>
      </w:r>
      <w:r>
        <w:t>实际：</w:t>
      </w:r>
      <w:r>
        <w:t>10.0)</w:t>
      </w:r>
    </w:p>
  </w:comment>
  <w:comment w:id="69" w:author="Administrator" w:date="2020-05-22T01:21:00Z" w:initials="A">
    <w:p w14:paraId="3064244A" w14:textId="77777777" w:rsidR="00FF79CC" w:rsidRDefault="00A07CBB">
      <w:pPr>
        <w:pStyle w:val="a7"/>
      </w:pPr>
      <w:r>
        <w:t>4-11-</w:t>
      </w:r>
      <w:r>
        <w:t>二级目录项</w:t>
      </w:r>
      <w:r>
        <w:t>2.4</w:t>
      </w:r>
      <w:r>
        <w:tab/>
      </w:r>
      <w:r>
        <w:t>可</w:t>
      </w:r>
      <w:r>
        <w:t>-</w:t>
      </w:r>
      <w:r>
        <w:t>字号错误</w:t>
      </w:r>
      <w:r>
        <w:t>(</w:t>
      </w:r>
      <w:r>
        <w:t>要求：五号</w:t>
      </w:r>
      <w:r>
        <w:t xml:space="preserve">, </w:t>
      </w:r>
      <w:r>
        <w:t>实际：</w:t>
      </w:r>
      <w:r>
        <w:t>10.0)</w:t>
      </w:r>
    </w:p>
  </w:comment>
  <w:comment w:id="70" w:author="Administrator" w:date="2020-05-22T01:21:00Z" w:initials="A">
    <w:p w14:paraId="17E07C73" w14:textId="77777777" w:rsidR="00FF79CC" w:rsidRDefault="00A07CBB">
      <w:pPr>
        <w:pStyle w:val="a7"/>
      </w:pPr>
      <w:r>
        <w:t>4-10-</w:t>
      </w:r>
      <w:r>
        <w:t>二级目录项</w:t>
      </w:r>
      <w:r>
        <w:t>2.3</w:t>
      </w:r>
      <w:r>
        <w:tab/>
      </w:r>
      <w:r>
        <w:t>系</w:t>
      </w:r>
      <w:r>
        <w:t>-</w:t>
      </w:r>
      <w:r>
        <w:t>字号错误</w:t>
      </w:r>
      <w:r>
        <w:t>(</w:t>
      </w:r>
      <w:r>
        <w:t>要求：五号</w:t>
      </w:r>
      <w:r>
        <w:t xml:space="preserve">, </w:t>
      </w:r>
      <w:r>
        <w:t>实际：</w:t>
      </w:r>
      <w:r>
        <w:t>10.</w:t>
      </w:r>
      <w:r>
        <w:t>0)</w:t>
      </w:r>
    </w:p>
  </w:comment>
  <w:comment w:id="71" w:author="Administrator" w:date="2020-05-22T01:21:00Z" w:initials="A">
    <w:p w14:paraId="06FE14B9" w14:textId="77777777" w:rsidR="00FF79CC" w:rsidRDefault="00A07CBB">
      <w:pPr>
        <w:pStyle w:val="a7"/>
      </w:pPr>
      <w:r>
        <w:t>4-9-</w:t>
      </w:r>
      <w:r>
        <w:t>二级目录项</w:t>
      </w:r>
      <w:r>
        <w:t>2.2</w:t>
      </w:r>
      <w:r>
        <w:tab/>
      </w:r>
      <w:r>
        <w:t>系</w:t>
      </w:r>
      <w:r>
        <w:t>-</w:t>
      </w:r>
      <w:r>
        <w:t>字号错误</w:t>
      </w:r>
      <w:r>
        <w:t>(</w:t>
      </w:r>
      <w:r>
        <w:t>要求：五号</w:t>
      </w:r>
      <w:r>
        <w:t xml:space="preserve">, </w:t>
      </w:r>
      <w:r>
        <w:t>实际：</w:t>
      </w:r>
      <w:r>
        <w:t>10.0)</w:t>
      </w:r>
    </w:p>
  </w:comment>
  <w:comment w:id="72" w:author="Administrator" w:date="2020-05-22T01:21:00Z" w:initials="A">
    <w:p w14:paraId="2D52332F" w14:textId="77777777" w:rsidR="00FF79CC" w:rsidRDefault="00A07CBB">
      <w:pPr>
        <w:pStyle w:val="a7"/>
      </w:pPr>
      <w:r>
        <w:t>4-8-</w:t>
      </w:r>
      <w:r>
        <w:t>二级目录项</w:t>
      </w:r>
      <w:r>
        <w:t>2.1</w:t>
      </w:r>
      <w:r>
        <w:tab/>
      </w:r>
      <w:r>
        <w:t>系</w:t>
      </w:r>
      <w:r>
        <w:t>-</w:t>
      </w:r>
      <w:r>
        <w:t>字号错误</w:t>
      </w:r>
      <w:r>
        <w:t>(</w:t>
      </w:r>
      <w:r>
        <w:t>要求：五号</w:t>
      </w:r>
      <w:r>
        <w:t xml:space="preserve">, </w:t>
      </w:r>
      <w:r>
        <w:t>实际：</w:t>
      </w:r>
      <w:r>
        <w:t>10.0)</w:t>
      </w:r>
    </w:p>
  </w:comment>
  <w:comment w:id="73" w:author="Administrator" w:date="2020-05-22T01:21:00Z" w:initials="A">
    <w:p w14:paraId="6F466BB8" w14:textId="77777777" w:rsidR="00FF79CC" w:rsidRDefault="00A07CBB">
      <w:pPr>
        <w:pStyle w:val="a7"/>
      </w:pPr>
      <w:r>
        <w:t>4-7-</w:t>
      </w:r>
      <w:r>
        <w:t>一级目录项</w:t>
      </w:r>
      <w:r>
        <w:t>2</w:t>
      </w:r>
      <w:r>
        <w:tab/>
      </w:r>
      <w:r>
        <w:t>需求分</w:t>
      </w:r>
      <w:r>
        <w:t>-</w:t>
      </w:r>
      <w:r>
        <w:t>字号错误</w:t>
      </w:r>
      <w:r>
        <w:t>(</w:t>
      </w:r>
      <w:r>
        <w:t>要求：五号</w:t>
      </w:r>
      <w:r>
        <w:t xml:space="preserve">, </w:t>
      </w:r>
      <w:r>
        <w:t>实际：</w:t>
      </w:r>
      <w:r>
        <w:t>10.0)</w:t>
      </w:r>
    </w:p>
  </w:comment>
  <w:comment w:id="74" w:author="Administrator" w:date="2020-05-22T01:21:00Z" w:initials="A">
    <w:p w14:paraId="6E6A18CA" w14:textId="77777777" w:rsidR="00FF79CC" w:rsidRDefault="00A07CBB">
      <w:pPr>
        <w:pStyle w:val="a7"/>
      </w:pPr>
      <w:r>
        <w:t>4-6-</w:t>
      </w:r>
      <w:r>
        <w:t>二级目录项</w:t>
      </w:r>
      <w:r>
        <w:t>1.3</w:t>
      </w:r>
      <w:r>
        <w:tab/>
      </w:r>
      <w:r>
        <w:t>本</w:t>
      </w:r>
      <w:r>
        <w:t>-</w:t>
      </w:r>
      <w:r>
        <w:t>字号错误</w:t>
      </w:r>
      <w:r>
        <w:t>(</w:t>
      </w:r>
      <w:r>
        <w:t>要求：五号</w:t>
      </w:r>
      <w:r>
        <w:t xml:space="preserve">, </w:t>
      </w:r>
      <w:r>
        <w:t>实际：</w:t>
      </w:r>
      <w:r>
        <w:t>10.0)</w:t>
      </w:r>
    </w:p>
  </w:comment>
  <w:comment w:id="75" w:author="Administrator" w:date="2020-05-22T01:21:00Z" w:initials="A">
    <w:p w14:paraId="61476AF3" w14:textId="77777777" w:rsidR="00FF79CC" w:rsidRDefault="00A07CBB">
      <w:pPr>
        <w:pStyle w:val="a7"/>
      </w:pPr>
      <w:r>
        <w:t>4-5-</w:t>
      </w:r>
      <w:r>
        <w:t>二级目录项</w:t>
      </w:r>
      <w:r>
        <w:t>1.2</w:t>
      </w:r>
      <w:r>
        <w:tab/>
      </w:r>
      <w:r>
        <w:t>国</w:t>
      </w:r>
      <w:r>
        <w:t>-</w:t>
      </w:r>
      <w:r>
        <w:t>字号错误</w:t>
      </w:r>
      <w:r>
        <w:t>(</w:t>
      </w:r>
      <w:r>
        <w:t>要求：五号</w:t>
      </w:r>
      <w:r>
        <w:t xml:space="preserve">, </w:t>
      </w:r>
      <w:r>
        <w:t>实际：</w:t>
      </w:r>
      <w:r>
        <w:t>10.0)</w:t>
      </w:r>
    </w:p>
  </w:comment>
  <w:comment w:id="76" w:author="Administrator" w:date="2020-05-22T01:21:00Z" w:initials="A">
    <w:p w14:paraId="1EB64DF0" w14:textId="77777777" w:rsidR="00FF79CC" w:rsidRDefault="00A07CBB">
      <w:pPr>
        <w:pStyle w:val="a7"/>
      </w:pPr>
      <w:r>
        <w:t>4-4-</w:t>
      </w:r>
      <w:r>
        <w:t>二级目录项</w:t>
      </w:r>
      <w:r>
        <w:t>1.1</w:t>
      </w:r>
      <w:r>
        <w:tab/>
      </w:r>
      <w:r>
        <w:t>课</w:t>
      </w:r>
      <w:r>
        <w:t>-</w:t>
      </w:r>
      <w:r>
        <w:t>字号错误</w:t>
      </w:r>
      <w:r>
        <w:t>(</w:t>
      </w:r>
      <w:r>
        <w:t>要求：五号</w:t>
      </w:r>
      <w:r>
        <w:t xml:space="preserve">, </w:t>
      </w:r>
      <w:r>
        <w:t>实际：</w:t>
      </w:r>
      <w:r>
        <w:t>10.0)</w:t>
      </w:r>
    </w:p>
  </w:comment>
  <w:comment w:id="77" w:author="Administrator" w:date="2020-05-22T01:21:00Z" w:initials="A">
    <w:p w14:paraId="210B1717" w14:textId="77777777" w:rsidR="00FF79CC" w:rsidRDefault="00A07CBB">
      <w:pPr>
        <w:pStyle w:val="a7"/>
      </w:pPr>
      <w:r>
        <w:t>4-3-</w:t>
      </w:r>
      <w:r>
        <w:t>一级目录项</w:t>
      </w:r>
      <w:r>
        <w:t>1</w:t>
      </w:r>
      <w:r>
        <w:tab/>
      </w:r>
      <w:r>
        <w:t>引言</w:t>
      </w:r>
      <w:r>
        <w:tab/>
      </w:r>
      <w:r>
        <w:t>-</w:t>
      </w:r>
      <w:r>
        <w:t>字号错误</w:t>
      </w:r>
      <w:r>
        <w:t>(</w:t>
      </w:r>
      <w:r>
        <w:t>要求：五号</w:t>
      </w:r>
      <w:r>
        <w:t xml:space="preserve">, </w:t>
      </w:r>
      <w:r>
        <w:t>实际：</w:t>
      </w:r>
      <w:r>
        <w:t>10.0)</w:t>
      </w:r>
    </w:p>
  </w:comment>
  <w:comment w:id="115" w:author="Administrator" w:date="2020-05-22T01:21:00Z" w:initials="A">
    <w:p w14:paraId="279E5059" w14:textId="77777777" w:rsidR="00FF79CC" w:rsidRDefault="00A07CBB">
      <w:pPr>
        <w:pStyle w:val="a7"/>
      </w:pPr>
      <w:r>
        <w:t>13-5-</w:t>
      </w:r>
      <w:r>
        <w:t>正文四级标题</w:t>
      </w:r>
      <w:r>
        <w:t>-</w:t>
      </w:r>
      <w:r>
        <w:t>严重：四级标题编号不连续</w:t>
      </w:r>
      <w:r>
        <w:t>(</w:t>
      </w:r>
      <w:r>
        <w:t>要求</w:t>
      </w:r>
      <w:r>
        <w:t>:1,</w:t>
      </w:r>
      <w:r>
        <w:t>实际</w:t>
      </w:r>
      <w:r>
        <w:t>:7)</w:t>
      </w:r>
    </w:p>
  </w:comment>
  <w:comment w:id="120" w:author="Administrator" w:date="2020-05-22T01:21:00Z" w:initials="A">
    <w:p w14:paraId="11694C36" w14:textId="77777777" w:rsidR="00FF79CC" w:rsidRDefault="00A07CBB">
      <w:pPr>
        <w:pStyle w:val="a7"/>
      </w:pPr>
      <w:r>
        <w:t>提醒：数据表格应做成三线表（由顶线，底线和栏目线组成，无左右边线）</w:t>
      </w:r>
    </w:p>
  </w:comment>
  <w:comment w:id="121" w:author="Administrator" w:date="2020-05-22T01:21:00Z" w:initials="A">
    <w:p w14:paraId="21DE524B" w14:textId="77777777" w:rsidR="00FF79CC" w:rsidRDefault="00A07CBB">
      <w:pPr>
        <w:pStyle w:val="a7"/>
      </w:pPr>
      <w:r>
        <w:t>提醒：数据表格应做成三线表（由顶线，底线和栏目线组成，无左右边线）</w:t>
      </w:r>
    </w:p>
  </w:comment>
  <w:comment w:id="122" w:author="Administrator" w:date="2020-05-22T01:21:00Z" w:initials="A">
    <w:p w14:paraId="291F716C" w14:textId="77777777" w:rsidR="00FF79CC" w:rsidRDefault="00A07CBB">
      <w:pPr>
        <w:pStyle w:val="a7"/>
      </w:pPr>
      <w:r>
        <w:t>提醒：数据表格应做成三线表（由顶线，底线和栏目线组成，无左右边线）</w:t>
      </w:r>
    </w:p>
  </w:comment>
  <w:comment w:id="123" w:author="Administrator" w:date="2020-05-22T01:21:00Z" w:initials="A">
    <w:p w14:paraId="133A2B61" w14:textId="77777777" w:rsidR="00FF79CC" w:rsidRDefault="00A07CBB">
      <w:pPr>
        <w:pStyle w:val="a7"/>
      </w:pPr>
      <w:r>
        <w:t>提醒：数据表格应做成三线表（由顶线，底线和栏目线组成，无左右边线）</w:t>
      </w:r>
    </w:p>
  </w:comment>
  <w:comment w:id="124" w:author="Administrator" w:date="2020-05-22T01:21:00Z" w:initials="A">
    <w:p w14:paraId="3E210FC3" w14:textId="77777777" w:rsidR="00FF79CC" w:rsidRDefault="00A07CBB">
      <w:pPr>
        <w:pStyle w:val="a7"/>
      </w:pPr>
      <w:r>
        <w:t>提醒：数据表格应做成三线表（由顶线，底线和栏目线组成，无左右边线）</w:t>
      </w:r>
    </w:p>
  </w:comment>
  <w:comment w:id="125" w:author="Administrator" w:date="2020-05-22T01:21:00Z" w:initials="A">
    <w:p w14:paraId="346C468C" w14:textId="77777777" w:rsidR="00FF79CC" w:rsidRDefault="00A07CBB">
      <w:pPr>
        <w:pStyle w:val="a7"/>
      </w:pPr>
      <w:r>
        <w:t>提醒：数据表格应做成三线表（由顶线，底线和栏目线组成，无</w:t>
      </w:r>
      <w:r>
        <w:t>左右边线）</w:t>
      </w:r>
    </w:p>
  </w:comment>
  <w:comment w:id="126" w:author="Administrator" w:date="2020-05-22T01:21:00Z" w:initials="A">
    <w:p w14:paraId="1B305054" w14:textId="77777777" w:rsidR="00FF79CC" w:rsidRDefault="00A07CBB">
      <w:pPr>
        <w:pStyle w:val="a7"/>
      </w:pPr>
      <w:r>
        <w:t>提醒：数据表格应做成三线表（由顶线，底线和栏目线组成，无左右边线）</w:t>
      </w:r>
    </w:p>
  </w:comment>
  <w:comment w:id="127" w:author="Administrator" w:date="2020-05-22T01:21:00Z" w:initials="A">
    <w:p w14:paraId="53623157" w14:textId="77777777" w:rsidR="00FF79CC" w:rsidRDefault="00A07CBB">
      <w:pPr>
        <w:pStyle w:val="a7"/>
      </w:pPr>
      <w:r>
        <w:t>提醒：标题通常不应是一页的最后一行</w:t>
      </w:r>
    </w:p>
  </w:comment>
  <w:comment w:id="128" w:author="Administrator" w:date="2020-05-22T01:21:00Z" w:initials="A">
    <w:p w14:paraId="13AD25AF" w14:textId="77777777" w:rsidR="00FF79CC" w:rsidRDefault="00A07CBB">
      <w:pPr>
        <w:pStyle w:val="a7"/>
      </w:pPr>
      <w:r>
        <w:t>表格要求设置为无环绕</w:t>
      </w:r>
    </w:p>
  </w:comment>
  <w:comment w:id="129" w:author="Administrator" w:date="2020-05-22T01:21:00Z" w:initials="A">
    <w:p w14:paraId="25A6306F" w14:textId="77777777" w:rsidR="00FF79CC" w:rsidRDefault="00A07CBB">
      <w:pPr>
        <w:pStyle w:val="a7"/>
      </w:pPr>
      <w:r>
        <w:t>提醒：数据表格应做成三线表（由顶线，底线和栏目线组成，无左右边线）</w:t>
      </w:r>
    </w:p>
  </w:comment>
  <w:comment w:id="130" w:author="Administrator" w:date="2020-05-22T01:21:00Z" w:initials="A">
    <w:p w14:paraId="09B0247D" w14:textId="77777777" w:rsidR="00FF79CC" w:rsidRDefault="00A07CBB">
      <w:pPr>
        <w:pStyle w:val="a7"/>
      </w:pPr>
      <w:r>
        <w:t>提醒：数据表格应做成三线表（由顶线，底线和栏目线组成，无左右边线）</w:t>
      </w:r>
    </w:p>
  </w:comment>
  <w:comment w:id="131" w:author="Administrator" w:date="2020-05-22T01:21:00Z" w:initials="A">
    <w:p w14:paraId="1F1E7D62" w14:textId="77777777" w:rsidR="00FF79CC" w:rsidRDefault="00A07CBB">
      <w:pPr>
        <w:pStyle w:val="a7"/>
      </w:pPr>
      <w:r>
        <w:t>提醒：数据表格应做成三线表（由顶线，底线和栏目线组成，无左右边线）</w:t>
      </w:r>
    </w:p>
  </w:comment>
  <w:comment w:id="133" w:author="Administrator" w:date="2020-05-22T01:21:00Z" w:initials="A">
    <w:p w14:paraId="1A554F64" w14:textId="77777777" w:rsidR="00FF79CC" w:rsidRDefault="00A07CBB">
      <w:pPr>
        <w:pStyle w:val="a7"/>
      </w:pPr>
      <w:r>
        <w:t>提醒：数据表格应做成三线表（由顶线，底线和栏目线组成，无左右边线）</w:t>
      </w:r>
    </w:p>
  </w:comment>
  <w:comment w:id="134" w:author="Administrator" w:date="2020-05-22T01:21:00Z" w:initials="A">
    <w:p w14:paraId="20F511A7" w14:textId="77777777" w:rsidR="00FF79CC" w:rsidRDefault="00A07CBB">
      <w:pPr>
        <w:pStyle w:val="a7"/>
      </w:pPr>
      <w:r>
        <w:t>提醒：数据表格应做成三线表（由顶线，底线和栏目线组成，无左右边线）</w:t>
      </w:r>
    </w:p>
  </w:comment>
  <w:comment w:id="135" w:author="Administrator" w:date="2020-05-22T01:21:00Z" w:initials="A">
    <w:p w14:paraId="64565A2B" w14:textId="77777777" w:rsidR="00FF79CC" w:rsidRDefault="00A07CBB">
      <w:pPr>
        <w:pStyle w:val="a7"/>
      </w:pPr>
      <w:r>
        <w:t>提醒：数据表格应做成三线表（由顶线</w:t>
      </w:r>
      <w:r>
        <w:t>，底线和栏目线组成，无左右边线）</w:t>
      </w:r>
    </w:p>
  </w:comment>
  <w:comment w:id="136" w:author="Administrator" w:date="2020-05-22T01:21:00Z" w:initials="A">
    <w:p w14:paraId="14D922DF" w14:textId="77777777" w:rsidR="00FF79CC" w:rsidRDefault="00A07CBB">
      <w:pPr>
        <w:pStyle w:val="a7"/>
      </w:pPr>
      <w:r>
        <w:t>提醒：数据表格应做成三线表（由顶线，底线和栏目线组成，无左右边线）</w:t>
      </w:r>
    </w:p>
  </w:comment>
  <w:comment w:id="137" w:author="Administrator" w:date="2020-05-22T01:21:00Z" w:initials="A">
    <w:p w14:paraId="1CDF281F" w14:textId="77777777" w:rsidR="00FF79CC" w:rsidRDefault="00A07CBB">
      <w:pPr>
        <w:pStyle w:val="a7"/>
      </w:pPr>
      <w:r>
        <w:t>提醒：数据表格应做成三线表（由顶线，底线和栏目线组成，无左右边线）</w:t>
      </w:r>
    </w:p>
  </w:comment>
  <w:comment w:id="138" w:author="Administrator" w:date="2020-05-22T01:21:00Z" w:initials="A">
    <w:p w14:paraId="4867345A" w14:textId="77777777" w:rsidR="00FF79CC" w:rsidRDefault="00A07CBB">
      <w:pPr>
        <w:pStyle w:val="a7"/>
      </w:pPr>
      <w:r>
        <w:t>提醒：数据表格应做成三线表（由顶线，底线和栏目线组成，无左右边线）</w:t>
      </w:r>
    </w:p>
  </w:comment>
  <w:comment w:id="139" w:author="Administrator" w:date="2020-05-22T01:21:00Z" w:initials="A">
    <w:p w14:paraId="669D09B5" w14:textId="77777777" w:rsidR="00FF79CC" w:rsidRDefault="00A07CBB">
      <w:pPr>
        <w:pStyle w:val="a7"/>
      </w:pPr>
      <w:r>
        <w:t>提醒：数据表格应做成三线表（由顶线，底线和栏目线组成，无左右边线）</w:t>
      </w:r>
    </w:p>
  </w:comment>
  <w:comment w:id="140" w:author="Administrator" w:date="2020-05-22T01:21:00Z" w:initials="A">
    <w:p w14:paraId="1CE361DD" w14:textId="77777777" w:rsidR="00FF79CC" w:rsidRDefault="00A07CBB">
      <w:pPr>
        <w:pStyle w:val="a7"/>
      </w:pPr>
      <w:r>
        <w:t>提醒：数据表格应做成三线表（由顶线，底线和栏目线组成，无左右边线）</w:t>
      </w:r>
    </w:p>
  </w:comment>
  <w:comment w:id="141" w:author="Administrator" w:date="2020-05-22T01:21:00Z" w:initials="A">
    <w:p w14:paraId="1F197D70" w14:textId="77777777" w:rsidR="00FF79CC" w:rsidRDefault="00A07CBB">
      <w:pPr>
        <w:pStyle w:val="a7"/>
      </w:pPr>
      <w:r>
        <w:t>提醒：数据表格应做成三线表（由顶线，底线和栏目线组成，无左右边线）</w:t>
      </w:r>
    </w:p>
  </w:comment>
  <w:comment w:id="152" w:author="Administrator" w:date="2020-05-22T01:21:00Z" w:initials="A">
    <w:p w14:paraId="5F2D47A2" w14:textId="77777777" w:rsidR="00FF79CC" w:rsidRDefault="00A07CBB">
      <w:pPr>
        <w:pStyle w:val="a7"/>
      </w:pPr>
      <w:r>
        <w:t>23-7-</w:t>
      </w:r>
      <w:r>
        <w:t>正文四级标题</w:t>
      </w:r>
      <w:r>
        <w:t>-</w:t>
      </w:r>
      <w:r>
        <w:t>严重：四级标题编号不连续</w:t>
      </w:r>
      <w:r>
        <w:t>(</w:t>
      </w:r>
      <w:r>
        <w:t>要求</w:t>
      </w:r>
      <w:r>
        <w:t>:2,</w:t>
      </w:r>
      <w:r>
        <w:t>实际</w:t>
      </w:r>
      <w:r>
        <w:t>:5)</w:t>
      </w:r>
    </w:p>
  </w:comment>
  <w:comment w:id="155" w:author="Administrator" w:date="2020-05-22T01:21:00Z" w:initials="A">
    <w:p w14:paraId="16447805" w14:textId="77777777" w:rsidR="00FF79CC" w:rsidRDefault="00A07CBB">
      <w:pPr>
        <w:pStyle w:val="a7"/>
      </w:pPr>
      <w:r>
        <w:t>24-4-</w:t>
      </w:r>
      <w:r>
        <w:t>正文四级标题</w:t>
      </w:r>
      <w:r>
        <w:t>-</w:t>
      </w:r>
      <w:r>
        <w:t>严重：四级标题编号不连续</w:t>
      </w:r>
      <w:r>
        <w:t>(</w:t>
      </w:r>
      <w:r>
        <w:t>要求</w:t>
      </w:r>
      <w:r>
        <w:t>:1,</w:t>
      </w:r>
      <w:r>
        <w:t>实际</w:t>
      </w:r>
      <w:r>
        <w:t>:2)</w:t>
      </w:r>
    </w:p>
  </w:comment>
  <w:comment w:id="169" w:author="Administrator" w:date="2020-05-22T01:21:00Z" w:initials="A">
    <w:p w14:paraId="5BF02BA1" w14:textId="77777777" w:rsidR="00FF79CC" w:rsidRDefault="00A07CBB">
      <w:pPr>
        <w:pStyle w:val="a7"/>
      </w:pPr>
      <w:r>
        <w:t>提醒：数据表格应做成三线表（由顶线，底线和栏目线组成，无左右边线）</w:t>
      </w:r>
    </w:p>
  </w:comment>
  <w:comment w:id="220" w:author="Administrator" w:date="2020-05-22T01:21:00Z" w:initials="A">
    <w:p w14:paraId="645277BE" w14:textId="77777777" w:rsidR="00FF79CC" w:rsidRDefault="00A07CBB">
      <w:pPr>
        <w:pStyle w:val="a7"/>
      </w:pPr>
      <w:r>
        <w:t>提醒：数据表格应做成三线表（由顶线，底线和栏目线组成，无左右边线）</w:t>
      </w:r>
    </w:p>
  </w:comment>
  <w:comment w:id="225" w:author="Administrator" w:date="2020-05-22T01:21:00Z" w:initials="A">
    <w:p w14:paraId="041D4C0E" w14:textId="77777777" w:rsidR="00FF79CC" w:rsidRDefault="00A07CBB">
      <w:pPr>
        <w:pStyle w:val="a7"/>
      </w:pPr>
      <w:r>
        <w:t>提醒：数据表格应做成三线表（由顶线，底线和栏目线组成，无左右边线）</w:t>
      </w:r>
    </w:p>
  </w:comment>
  <w:comment w:id="228" w:author="Administrator" w:date="2020-05-22T01:21:00Z" w:initials="A">
    <w:p w14:paraId="51CC671C" w14:textId="77777777" w:rsidR="00FF79CC" w:rsidRDefault="00A07CBB">
      <w:pPr>
        <w:pStyle w:val="a7"/>
      </w:pPr>
      <w:r>
        <w:t>提醒：数据表格应做成三线表（由顶线，底线和栏目线组成，无左右边线）</w:t>
      </w:r>
    </w:p>
  </w:comment>
  <w:comment w:id="231" w:author="Administrator" w:date="2020-05-22T01:21:00Z" w:initials="A">
    <w:p w14:paraId="35987723" w14:textId="77777777" w:rsidR="00FF79CC" w:rsidRDefault="00A07CBB">
      <w:pPr>
        <w:pStyle w:val="a7"/>
      </w:pPr>
      <w:r>
        <w:t>42-31-</w:t>
      </w:r>
      <w:r>
        <w:t>正文文本</w:t>
      </w:r>
      <w:r>
        <w:t>-</w:t>
      </w:r>
      <w:r>
        <w:t>缩进（要求：首行缩进</w:t>
      </w:r>
      <w:r>
        <w:t>2.00</w:t>
      </w:r>
      <w:r>
        <w:t>个字符</w:t>
      </w:r>
      <w:r>
        <w:t xml:space="preserve">, </w:t>
      </w:r>
      <w:r>
        <w:t>实际：首行缩进</w:t>
      </w:r>
      <w:r>
        <w:t>0.00</w:t>
      </w:r>
      <w:r>
        <w:t>字符）</w:t>
      </w:r>
    </w:p>
  </w:comment>
  <w:comment w:id="232" w:author="Administrator" w:date="2020-05-22T01:21:00Z" w:initials="A">
    <w:p w14:paraId="05E112C0" w14:textId="77777777" w:rsidR="00FF79CC" w:rsidRDefault="00A07CBB">
      <w:pPr>
        <w:pStyle w:val="a7"/>
      </w:pPr>
      <w:r>
        <w:t>提醒：数据表格应做成三线表（由顶线，底线和栏目线组成，无左右边线）</w:t>
      </w:r>
    </w:p>
  </w:comment>
  <w:comment w:id="233" w:author="Administrator" w:date="2020-05-22T01:21:00Z" w:initials="A">
    <w:p w14:paraId="7C31501F" w14:textId="77777777" w:rsidR="00FF79CC" w:rsidRDefault="00A07CBB">
      <w:pPr>
        <w:pStyle w:val="a7"/>
      </w:pPr>
      <w:r>
        <w:t>提醒：除非表格很长，一般情况表格不应跨页</w:t>
      </w:r>
      <w:r>
        <w:t>(</w:t>
      </w:r>
      <w:r>
        <w:t>如有误报请忽略</w:t>
      </w:r>
      <w:r>
        <w:t>)</w:t>
      </w:r>
    </w:p>
  </w:comment>
  <w:comment w:id="236" w:author="Administrator" w:date="2020-05-22T01:21:00Z" w:initials="A">
    <w:p w14:paraId="6EFE368B" w14:textId="77777777" w:rsidR="00FF79CC" w:rsidRDefault="00A07CBB">
      <w:pPr>
        <w:pStyle w:val="a7"/>
      </w:pPr>
      <w:r>
        <w:t>43-8-</w:t>
      </w:r>
      <w:r>
        <w:t>正文文本</w:t>
      </w:r>
      <w:r>
        <w:t>-</w:t>
      </w:r>
      <w:r>
        <w:t>缩进（要求：首行缩进</w:t>
      </w:r>
      <w:r>
        <w:t>2.00</w:t>
      </w:r>
      <w:r>
        <w:t>个字符</w:t>
      </w:r>
      <w:r>
        <w:t xml:space="preserve">, </w:t>
      </w:r>
      <w:r>
        <w:t>实际：首行缩进</w:t>
      </w:r>
      <w:r>
        <w:t>0.00</w:t>
      </w:r>
      <w:r>
        <w:t>字符）</w:t>
      </w:r>
    </w:p>
  </w:comment>
  <w:comment w:id="237" w:author="Administrator" w:date="2020-05-22T01:21:00Z" w:initials="A">
    <w:p w14:paraId="5ED5658F" w14:textId="77777777" w:rsidR="00FF79CC" w:rsidRDefault="00A07CBB">
      <w:pPr>
        <w:pStyle w:val="a7"/>
      </w:pPr>
      <w:r>
        <w:t>提醒：数据表格应做成三线表（由顶线，底线和栏目线组成，无左右边线）</w:t>
      </w:r>
    </w:p>
  </w:comment>
  <w:comment w:id="240" w:author="Administrator" w:date="2020-05-22T01:21:00Z" w:initials="A">
    <w:p w14:paraId="199E6605" w14:textId="77777777" w:rsidR="00FF79CC" w:rsidRDefault="00A07CBB">
      <w:pPr>
        <w:pStyle w:val="a7"/>
      </w:pPr>
      <w:r>
        <w:t>提醒：数据表格应做成三线表（由顶线，底线和栏目线组成，无左右边线）</w:t>
      </w:r>
    </w:p>
  </w:comment>
  <w:comment w:id="243" w:author="Administrator" w:date="2020-05-22T01:21:00Z" w:initials="A">
    <w:p w14:paraId="0D057CCC" w14:textId="77777777" w:rsidR="00FF79CC" w:rsidRDefault="00A07CBB">
      <w:pPr>
        <w:pStyle w:val="a7"/>
      </w:pPr>
      <w:r>
        <w:t>提醒：数据表格应做成三线表（由顶线，底线和栏目线组成，无左右边线）</w:t>
      </w:r>
    </w:p>
  </w:comment>
  <w:comment w:id="253" w:author="Administrator" w:date="2020-05-22T01:21:00Z" w:initials="A">
    <w:p w14:paraId="696253FB" w14:textId="77777777" w:rsidR="00FF79CC" w:rsidRDefault="00A07CBB">
      <w:pPr>
        <w:pStyle w:val="a7"/>
      </w:pPr>
      <w:r>
        <w:t>46-5-</w:t>
      </w:r>
      <w:r>
        <w:t>参考文献条目</w:t>
      </w:r>
      <w:r>
        <w:t>-(</w:t>
      </w:r>
      <w:r>
        <w:t>条目</w:t>
      </w:r>
      <w:r>
        <w:t>[3])</w:t>
      </w:r>
      <w:r>
        <w:t>缺少年卷期项（可参阅</w:t>
      </w:r>
      <w:r>
        <w:t>GB7714-2015</w:t>
      </w:r>
      <w:r>
        <w:t>的</w:t>
      </w:r>
      <w:r>
        <w:t>4.3</w:t>
      </w:r>
      <w:r>
        <w:t>和</w:t>
      </w:r>
      <w:r>
        <w:t>4</w:t>
      </w:r>
      <w:r>
        <w:t>.4</w:t>
      </w:r>
      <w:r>
        <w:t>小节）</w:t>
      </w:r>
    </w:p>
  </w:comment>
  <w:comment w:id="254" w:author="Administrator" w:date="2020-05-22T01:21:00Z" w:initials="A">
    <w:p w14:paraId="008836C5" w14:textId="77777777" w:rsidR="00FF79CC" w:rsidRDefault="00A07CBB">
      <w:pPr>
        <w:pStyle w:val="a7"/>
      </w:pPr>
      <w:r>
        <w:t>提醒：</w:t>
      </w:r>
      <w:r>
        <w:t>(</w:t>
      </w:r>
      <w:r>
        <w:t>条目</w:t>
      </w:r>
      <w:r>
        <w:t>[4])</w:t>
      </w:r>
      <w:r>
        <w:t>年卷期项</w:t>
      </w:r>
      <w:r>
        <w:t>:015(8)</w:t>
      </w:r>
      <w:r>
        <w:t>有误（可参阅</w:t>
      </w:r>
      <w:r>
        <w:t>GB7714-2015</w:t>
      </w:r>
      <w:r>
        <w:t>的</w:t>
      </w:r>
      <w:r>
        <w:t>4.3</w:t>
      </w:r>
      <w:r>
        <w:t>和</w:t>
      </w:r>
      <w:r>
        <w:t>4.4</w:t>
      </w:r>
      <w:r>
        <w:t>小节）</w:t>
      </w:r>
    </w:p>
  </w:comment>
  <w:comment w:id="255" w:author="Administrator" w:date="2020-05-22T01:21:00Z" w:initials="A">
    <w:p w14:paraId="68643D6D" w14:textId="77777777" w:rsidR="00FF79CC" w:rsidRDefault="00A07CBB">
      <w:pPr>
        <w:pStyle w:val="a7"/>
      </w:pPr>
      <w:r>
        <w:t>提醒：</w:t>
      </w:r>
      <w:r>
        <w:t>(</w:t>
      </w:r>
      <w:r>
        <w:t>条目</w:t>
      </w:r>
      <w:r>
        <w:t>[5])</w:t>
      </w:r>
      <w:r>
        <w:t>年卷期项</w:t>
      </w:r>
      <w:r>
        <w:t>:000(011):P.65</w:t>
      </w:r>
      <w:r>
        <w:t>有误（可参阅</w:t>
      </w:r>
      <w:r>
        <w:t>GB7714-2015</w:t>
      </w:r>
      <w:r>
        <w:t>的</w:t>
      </w:r>
      <w:r>
        <w:t>4.3</w:t>
      </w:r>
      <w:r>
        <w:t>和</w:t>
      </w:r>
      <w:r>
        <w:t>4.4</w:t>
      </w:r>
      <w:r>
        <w:t>小节）</w:t>
      </w:r>
    </w:p>
    <w:p w14:paraId="675D71FE" w14:textId="77777777" w:rsidR="00FF79CC" w:rsidRDefault="00A07CBB">
      <w:pPr>
        <w:pStyle w:val="a7"/>
      </w:pPr>
      <w:r>
        <w:t>连续出版物的析出文献应有页码（可参阅</w:t>
      </w:r>
      <w:r>
        <w:t>GB7714-2015</w:t>
      </w:r>
      <w:r>
        <w:t>的</w:t>
      </w:r>
      <w:r>
        <w:t>4.4</w:t>
      </w:r>
      <w:r>
        <w:t>小节）</w:t>
      </w:r>
    </w:p>
  </w:comment>
  <w:comment w:id="259" w:author="Administrator" w:date="2020-05-22T01:21:00Z" w:initials="A">
    <w:p w14:paraId="20C97BA7" w14:textId="77777777" w:rsidR="00FF79CC" w:rsidRDefault="00A07CBB">
      <w:pPr>
        <w:pStyle w:val="a7"/>
      </w:pPr>
      <w:r>
        <w:t>第</w:t>
      </w:r>
      <w:r>
        <w:t>46</w:t>
      </w:r>
      <w:r>
        <w:t>页第</w:t>
      </w:r>
      <w:r>
        <w:t>11</w:t>
      </w:r>
      <w:r>
        <w:t>段</w:t>
      </w:r>
      <w:r>
        <w:t xml:space="preserve">-[9] </w:t>
      </w:r>
      <w:r>
        <w:t>殷丽</w:t>
      </w:r>
      <w:r>
        <w:t>, .... 2007.</w:t>
      </w:r>
    </w:p>
    <w:p w14:paraId="69F40DD9" w14:textId="77777777" w:rsidR="00FF79CC" w:rsidRDefault="00A07CBB">
      <w:pPr>
        <w:pStyle w:val="a7"/>
      </w:pPr>
      <w:r>
        <w:t>-</w:t>
      </w:r>
      <w:r>
        <w:t>提醒：请核实此处空格是否必要</w:t>
      </w:r>
    </w:p>
  </w:comment>
  <w:comment w:id="261" w:author="Administrator" w:date="2020-05-22T01:21:00Z" w:initials="A">
    <w:p w14:paraId="349501AD" w14:textId="77777777" w:rsidR="00FF79CC" w:rsidRDefault="00A07CBB">
      <w:pPr>
        <w:pStyle w:val="a7"/>
      </w:pPr>
      <w:r>
        <w:t>46-12-</w:t>
      </w:r>
      <w:r>
        <w:t>外文参考文献</w:t>
      </w:r>
      <w:r>
        <w:t>-(</w:t>
      </w:r>
      <w:r>
        <w:t>条目</w:t>
      </w:r>
      <w:r>
        <w:t>[10])</w:t>
      </w:r>
      <w:r>
        <w:t>英文参考文献中不应使用全角标点符，出现</w:t>
      </w:r>
      <w:r>
        <w:t>1</w:t>
      </w:r>
      <w:r>
        <w:t>次</w:t>
      </w:r>
      <w:r>
        <w:t xml:space="preserve">  </w:t>
      </w:r>
      <w:r>
        <w:t>一</w:t>
      </w:r>
      <w:r>
        <w:t xml:space="preserve">  </w:t>
      </w:r>
    </w:p>
    <w:p w14:paraId="219E7315" w14:textId="77777777" w:rsidR="00FF79CC" w:rsidRDefault="00A07CBB">
      <w:pPr>
        <w:pStyle w:val="a7"/>
      </w:pPr>
      <w:r>
        <w:t>可复制上述符号并在条目中查找定位，换成对应半角标点文献类型标识符</w:t>
      </w:r>
      <w:r>
        <w:t>[C]</w:t>
      </w:r>
      <w:r>
        <w:t>前面不应该有符号</w:t>
      </w:r>
      <w:r>
        <w:t xml:space="preserve"> . </w:t>
      </w:r>
    </w:p>
    <w:p w14:paraId="27C348DC" w14:textId="77777777" w:rsidR="00FF79CC" w:rsidRDefault="00A07CBB">
      <w:pPr>
        <w:pStyle w:val="a7"/>
      </w:pPr>
      <w:r>
        <w:t>参考文献类型</w:t>
      </w:r>
      <w:r>
        <w:t>[C]</w:t>
      </w:r>
      <w:r>
        <w:t>后面应该有小圆点</w:t>
      </w:r>
    </w:p>
  </w:comment>
  <w:comment w:id="262" w:author="Administrator" w:date="2020-05-22T01:21:00Z" w:initials="A">
    <w:p w14:paraId="53410594" w14:textId="77777777" w:rsidR="00FF79CC" w:rsidRDefault="00A07CBB">
      <w:pPr>
        <w:pStyle w:val="a7"/>
      </w:pPr>
      <w:r>
        <w:t>提醒：</w:t>
      </w:r>
      <w:r>
        <w:t>(</w:t>
      </w:r>
      <w:r>
        <w:t>条目</w:t>
      </w:r>
      <w:r>
        <w:t>[10])</w:t>
      </w:r>
      <w:r>
        <w:t>英文参考文献中，半角小圆点后面应该有空格</w:t>
      </w:r>
      <w:r>
        <w:t>(</w:t>
      </w:r>
      <w:r>
        <w:t>人名除外</w:t>
      </w:r>
      <w:r>
        <w:t>)</w:t>
      </w:r>
      <w:r>
        <w:t>，本段共有且仅有</w:t>
      </w:r>
      <w:r>
        <w:t>1</w:t>
      </w:r>
      <w:r>
        <w:t>处违背此规则</w:t>
      </w:r>
    </w:p>
    <w:p w14:paraId="109670CF" w14:textId="77777777" w:rsidR="00FF79CC" w:rsidRDefault="00A07CBB">
      <w:pPr>
        <w:pStyle w:val="a7"/>
      </w:pPr>
      <w:r>
        <w:t>英文参考文献中，逗号后面应该有空格</w:t>
      </w:r>
      <w:r>
        <w:t>(</w:t>
      </w:r>
      <w:r>
        <w:t>人名除外</w:t>
      </w:r>
      <w:r>
        <w:t>)</w:t>
      </w:r>
      <w:r>
        <w:t>，本段共有</w:t>
      </w:r>
      <w:r>
        <w:t>1</w:t>
      </w:r>
      <w:r>
        <w:t>处违背此规则</w:t>
      </w:r>
    </w:p>
  </w:comment>
  <w:comment w:id="263" w:author="Administrator" w:date="2020-05-22T01:21:00Z" w:initials="A">
    <w:p w14:paraId="42506361" w14:textId="77777777" w:rsidR="00FF79CC" w:rsidRDefault="00A07CBB">
      <w:pPr>
        <w:pStyle w:val="a7"/>
      </w:pPr>
      <w:r>
        <w:t>46-13-</w:t>
      </w:r>
      <w:r>
        <w:t>参考文献条目</w:t>
      </w:r>
      <w:r>
        <w:t>-(</w:t>
      </w:r>
      <w:r>
        <w:t>条目</w:t>
      </w:r>
      <w:r>
        <w:t>[11])</w:t>
      </w:r>
      <w:r>
        <w:t>缺少年卷期项（可参阅</w:t>
      </w:r>
      <w:r>
        <w:t>GB7714-2015</w:t>
      </w:r>
      <w:r>
        <w:t>的</w:t>
      </w:r>
      <w:r>
        <w:t>4.3</w:t>
      </w:r>
      <w:r>
        <w:t>和</w:t>
      </w:r>
      <w:r>
        <w:t>4.4</w:t>
      </w:r>
      <w:r>
        <w:t>小节）</w:t>
      </w:r>
    </w:p>
  </w:comment>
  <w:comment w:id="264" w:author="Administrator" w:date="2020-05-22T01:21:00Z" w:initials="A">
    <w:p w14:paraId="222A1680" w14:textId="77777777" w:rsidR="00FF79CC" w:rsidRDefault="00A07CBB">
      <w:pPr>
        <w:pStyle w:val="a7"/>
      </w:pPr>
      <w:r>
        <w:t>提醒：</w:t>
      </w:r>
      <w:r>
        <w:t>(</w:t>
      </w:r>
      <w:r>
        <w:t>条目</w:t>
      </w:r>
      <w:r>
        <w:t>[11])</w:t>
      </w:r>
      <w:r>
        <w:t>连续出版物的析出文献应有页码（可参阅</w:t>
      </w:r>
      <w:r>
        <w:t>GB7714-2015</w:t>
      </w:r>
      <w:r>
        <w:t>的</w:t>
      </w:r>
      <w:r>
        <w:t>4.4</w:t>
      </w:r>
      <w:r>
        <w:t>小节）</w:t>
      </w:r>
    </w:p>
  </w:comment>
  <w:comment w:id="268" w:author="Administrator" w:date="2020-05-22T01:21:00Z" w:initials="A">
    <w:p w14:paraId="2FFA14F1" w14:textId="77777777" w:rsidR="00FF79CC" w:rsidRDefault="00A07CBB">
      <w:pPr>
        <w:pStyle w:val="a7"/>
      </w:pPr>
      <w:r>
        <w:t>提醒：</w:t>
      </w:r>
      <w:r>
        <w:t>(</w:t>
      </w:r>
      <w:r>
        <w:t>条目</w:t>
      </w:r>
      <w:r>
        <w:t>[16])</w:t>
      </w:r>
      <w:r>
        <w:t>缺少出版地（可参阅</w:t>
      </w:r>
      <w:r>
        <w:t>GB7714-2015</w:t>
      </w:r>
      <w:r>
        <w:t>的</w:t>
      </w:r>
      <w:r>
        <w:t>8.4.1</w:t>
      </w:r>
      <w:r>
        <w:t>小节）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715E01" w15:done="0"/>
  <w15:commentEx w15:paraId="125D761B" w15:done="0"/>
  <w15:commentEx w15:paraId="6E1C4949" w15:done="0"/>
  <w15:commentEx w15:paraId="0B541CD2" w15:done="0"/>
  <w15:commentEx w15:paraId="46781952" w15:done="0"/>
  <w15:commentEx w15:paraId="08C74E93" w15:done="0"/>
  <w15:commentEx w15:paraId="18421F0E" w15:done="0"/>
  <w15:commentEx w15:paraId="34641881" w15:done="0"/>
  <w15:commentEx w15:paraId="4DAC2A46" w15:done="0"/>
  <w15:commentEx w15:paraId="56246F4C" w15:done="0"/>
  <w15:commentEx w15:paraId="5B9A30DE" w15:done="0"/>
  <w15:commentEx w15:paraId="6021309D" w15:done="0"/>
  <w15:commentEx w15:paraId="4C107B5B" w15:done="0"/>
  <w15:commentEx w15:paraId="6CA753B5" w15:done="0"/>
  <w15:commentEx w15:paraId="4CEB7AA2" w15:done="0"/>
  <w15:commentEx w15:paraId="628D0D51" w15:done="0"/>
  <w15:commentEx w15:paraId="16D02B02" w15:done="0"/>
  <w15:commentEx w15:paraId="33C66AD0" w15:done="0"/>
  <w15:commentEx w15:paraId="40632875" w15:done="0"/>
  <w15:commentEx w15:paraId="6A332897" w15:done="0"/>
  <w15:commentEx w15:paraId="51B95823" w15:done="0"/>
  <w15:commentEx w15:paraId="76BB47B5" w15:done="0"/>
  <w15:commentEx w15:paraId="2C0F4B28" w15:done="0"/>
  <w15:commentEx w15:paraId="769E26C3" w15:done="0"/>
  <w15:commentEx w15:paraId="19BC3E97" w15:done="0"/>
  <w15:commentEx w15:paraId="6306220E" w15:done="0"/>
  <w15:commentEx w15:paraId="1A645CBF" w15:done="0"/>
  <w15:commentEx w15:paraId="5EE07EF9" w15:done="0"/>
  <w15:commentEx w15:paraId="3F6F23AD" w15:done="0"/>
  <w15:commentEx w15:paraId="16E9269C" w15:done="0"/>
  <w15:commentEx w15:paraId="2CB914F2" w15:done="0"/>
  <w15:commentEx w15:paraId="680C73B1" w15:done="0"/>
  <w15:commentEx w15:paraId="118B12A6" w15:done="0"/>
  <w15:commentEx w15:paraId="3FEB17B1" w15:done="0"/>
  <w15:commentEx w15:paraId="2DCB0DAC" w15:done="0"/>
  <w15:commentEx w15:paraId="6BBC5B3A" w15:done="0"/>
  <w15:commentEx w15:paraId="376F6938" w15:done="0"/>
  <w15:commentEx w15:paraId="49563DB4" w15:done="0"/>
  <w15:commentEx w15:paraId="3437378F" w15:done="0"/>
  <w15:commentEx w15:paraId="0E8B3834" w15:done="0"/>
  <w15:commentEx w15:paraId="1B9C340E" w15:done="0"/>
  <w15:commentEx w15:paraId="1AB927A0" w15:done="0"/>
  <w15:commentEx w15:paraId="55041E6E" w15:done="0"/>
  <w15:commentEx w15:paraId="069C2215" w15:done="0"/>
  <w15:commentEx w15:paraId="66375B46" w15:done="0"/>
  <w15:commentEx w15:paraId="66663B85" w15:done="0"/>
  <w15:commentEx w15:paraId="66167DD1" w15:done="0"/>
  <w15:commentEx w15:paraId="72127DA5" w15:done="0"/>
  <w15:commentEx w15:paraId="078B1EF2" w15:done="0"/>
  <w15:commentEx w15:paraId="07F51706" w15:done="0"/>
  <w15:commentEx w15:paraId="50BC2575" w15:done="0"/>
  <w15:commentEx w15:paraId="3D960581" w15:done="0"/>
  <w15:commentEx w15:paraId="52846398" w15:done="0"/>
  <w15:commentEx w15:paraId="72BF3FD9" w15:done="0"/>
  <w15:commentEx w15:paraId="74232DCA" w15:done="0"/>
  <w15:commentEx w15:paraId="1AD4229C" w15:done="0"/>
  <w15:commentEx w15:paraId="27344EB2" w15:done="0"/>
  <w15:commentEx w15:paraId="3064244A" w15:done="0"/>
  <w15:commentEx w15:paraId="17E07C73" w15:done="0"/>
  <w15:commentEx w15:paraId="06FE14B9" w15:done="0"/>
  <w15:commentEx w15:paraId="2D52332F" w15:done="0"/>
  <w15:commentEx w15:paraId="6F466BB8" w15:done="0"/>
  <w15:commentEx w15:paraId="6E6A18CA" w15:done="0"/>
  <w15:commentEx w15:paraId="61476AF3" w15:done="0"/>
  <w15:commentEx w15:paraId="1EB64DF0" w15:done="0"/>
  <w15:commentEx w15:paraId="210B1717" w15:done="0"/>
  <w15:commentEx w15:paraId="279E5059" w15:done="0"/>
  <w15:commentEx w15:paraId="11694C36" w15:done="0"/>
  <w15:commentEx w15:paraId="21DE524B" w15:done="0"/>
  <w15:commentEx w15:paraId="291F716C" w15:done="0"/>
  <w15:commentEx w15:paraId="133A2B61" w15:done="0"/>
  <w15:commentEx w15:paraId="3E210FC3" w15:done="0"/>
  <w15:commentEx w15:paraId="346C468C" w15:done="0"/>
  <w15:commentEx w15:paraId="1B305054" w15:done="0"/>
  <w15:commentEx w15:paraId="53623157" w15:done="0"/>
  <w15:commentEx w15:paraId="13AD25AF" w15:done="0"/>
  <w15:commentEx w15:paraId="25A6306F" w15:done="0"/>
  <w15:commentEx w15:paraId="09B0247D" w15:done="0"/>
  <w15:commentEx w15:paraId="1F1E7D62" w15:done="0"/>
  <w15:commentEx w15:paraId="1A554F64" w15:done="0"/>
  <w15:commentEx w15:paraId="20F511A7" w15:done="0"/>
  <w15:commentEx w15:paraId="64565A2B" w15:done="0"/>
  <w15:commentEx w15:paraId="14D922DF" w15:done="0"/>
  <w15:commentEx w15:paraId="1CDF281F" w15:done="0"/>
  <w15:commentEx w15:paraId="4867345A" w15:done="0"/>
  <w15:commentEx w15:paraId="669D09B5" w15:done="0"/>
  <w15:commentEx w15:paraId="1CE361DD" w15:done="0"/>
  <w15:commentEx w15:paraId="1F197D70" w15:done="0"/>
  <w15:commentEx w15:paraId="5F2D47A2" w15:done="0"/>
  <w15:commentEx w15:paraId="16447805" w15:done="0"/>
  <w15:commentEx w15:paraId="5BF02BA1" w15:done="0"/>
  <w15:commentEx w15:paraId="645277BE" w15:done="0"/>
  <w15:commentEx w15:paraId="041D4C0E" w15:done="0"/>
  <w15:commentEx w15:paraId="51CC671C" w15:done="0"/>
  <w15:commentEx w15:paraId="35987723" w15:done="0"/>
  <w15:commentEx w15:paraId="05E112C0" w15:done="0"/>
  <w15:commentEx w15:paraId="7C31501F" w15:done="0"/>
  <w15:commentEx w15:paraId="6EFE368B" w15:done="0"/>
  <w15:commentEx w15:paraId="5ED5658F" w15:done="0"/>
  <w15:commentEx w15:paraId="199E6605" w15:done="0"/>
  <w15:commentEx w15:paraId="0D057CCC" w15:done="0"/>
  <w15:commentEx w15:paraId="696253FB" w15:done="0"/>
  <w15:commentEx w15:paraId="008836C5" w15:done="0"/>
  <w15:commentEx w15:paraId="675D71FE" w15:done="0"/>
  <w15:commentEx w15:paraId="69F40DD9" w15:done="0"/>
  <w15:commentEx w15:paraId="27C348DC" w15:done="0"/>
  <w15:commentEx w15:paraId="109670CF" w15:done="0"/>
  <w15:commentEx w15:paraId="42506361" w15:done="0"/>
  <w15:commentEx w15:paraId="222A1680" w15:done="0"/>
  <w15:commentEx w15:paraId="2FFA14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715E01" w16cid:durableId="2271A7DC"/>
  <w16cid:commentId w16cid:paraId="125D761B" w16cid:durableId="2271A7DD"/>
  <w16cid:commentId w16cid:paraId="6E1C4949" w16cid:durableId="2271A7DE"/>
  <w16cid:commentId w16cid:paraId="0B541CD2" w16cid:durableId="2271A7DF"/>
  <w16cid:commentId w16cid:paraId="46781952" w16cid:durableId="2271A7E0"/>
  <w16cid:commentId w16cid:paraId="08C74E93" w16cid:durableId="2271A7E1"/>
  <w16cid:commentId w16cid:paraId="18421F0E" w16cid:durableId="2271A7E2"/>
  <w16cid:commentId w16cid:paraId="34641881" w16cid:durableId="2271A7E3"/>
  <w16cid:commentId w16cid:paraId="4DAC2A46" w16cid:durableId="2271A7E4"/>
  <w16cid:commentId w16cid:paraId="56246F4C" w16cid:durableId="2271A7E5"/>
  <w16cid:commentId w16cid:paraId="5B9A30DE" w16cid:durableId="2271A7E6"/>
  <w16cid:commentId w16cid:paraId="6021309D" w16cid:durableId="2271A7E7"/>
  <w16cid:commentId w16cid:paraId="4C107B5B" w16cid:durableId="2271A7E8"/>
  <w16cid:commentId w16cid:paraId="6CA753B5" w16cid:durableId="2271A7E9"/>
  <w16cid:commentId w16cid:paraId="4CEB7AA2" w16cid:durableId="2271A7EA"/>
  <w16cid:commentId w16cid:paraId="628D0D51" w16cid:durableId="2271A7EB"/>
  <w16cid:commentId w16cid:paraId="16D02B02" w16cid:durableId="2271A7EC"/>
  <w16cid:commentId w16cid:paraId="33C66AD0" w16cid:durableId="2271A7ED"/>
  <w16cid:commentId w16cid:paraId="40632875" w16cid:durableId="2271A7EE"/>
  <w16cid:commentId w16cid:paraId="6A332897" w16cid:durableId="2271A7EF"/>
  <w16cid:commentId w16cid:paraId="51B95823" w16cid:durableId="2271A7F0"/>
  <w16cid:commentId w16cid:paraId="76BB47B5" w16cid:durableId="2271A7F1"/>
  <w16cid:commentId w16cid:paraId="2C0F4B28" w16cid:durableId="2271A7F2"/>
  <w16cid:commentId w16cid:paraId="769E26C3" w16cid:durableId="2271A7F3"/>
  <w16cid:commentId w16cid:paraId="19BC3E97" w16cid:durableId="2271A7F4"/>
  <w16cid:commentId w16cid:paraId="6306220E" w16cid:durableId="2271A7F5"/>
  <w16cid:commentId w16cid:paraId="1A645CBF" w16cid:durableId="2271A7F6"/>
  <w16cid:commentId w16cid:paraId="5EE07EF9" w16cid:durableId="2271A7F7"/>
  <w16cid:commentId w16cid:paraId="3F6F23AD" w16cid:durableId="2271A7F8"/>
  <w16cid:commentId w16cid:paraId="16E9269C" w16cid:durableId="2271A7F9"/>
  <w16cid:commentId w16cid:paraId="2CB914F2" w16cid:durableId="2271A7FA"/>
  <w16cid:commentId w16cid:paraId="680C73B1" w16cid:durableId="2271A7FB"/>
  <w16cid:commentId w16cid:paraId="118B12A6" w16cid:durableId="2271A7FC"/>
  <w16cid:commentId w16cid:paraId="3FEB17B1" w16cid:durableId="2271A7FD"/>
  <w16cid:commentId w16cid:paraId="2DCB0DAC" w16cid:durableId="2271A7FE"/>
  <w16cid:commentId w16cid:paraId="6BBC5B3A" w16cid:durableId="2271A7FF"/>
  <w16cid:commentId w16cid:paraId="376F6938" w16cid:durableId="2271A800"/>
  <w16cid:commentId w16cid:paraId="49563DB4" w16cid:durableId="2271A801"/>
  <w16cid:commentId w16cid:paraId="3437378F" w16cid:durableId="2271A802"/>
  <w16cid:commentId w16cid:paraId="0E8B3834" w16cid:durableId="2271A803"/>
  <w16cid:commentId w16cid:paraId="1B9C340E" w16cid:durableId="2271A804"/>
  <w16cid:commentId w16cid:paraId="1AB927A0" w16cid:durableId="2271A805"/>
  <w16cid:commentId w16cid:paraId="55041E6E" w16cid:durableId="2271A806"/>
  <w16cid:commentId w16cid:paraId="069C2215" w16cid:durableId="2271A807"/>
  <w16cid:commentId w16cid:paraId="66375B46" w16cid:durableId="2271A808"/>
  <w16cid:commentId w16cid:paraId="66663B85" w16cid:durableId="2271A809"/>
  <w16cid:commentId w16cid:paraId="66167DD1" w16cid:durableId="2271A80A"/>
  <w16cid:commentId w16cid:paraId="72127DA5" w16cid:durableId="2271A80B"/>
  <w16cid:commentId w16cid:paraId="078B1EF2" w16cid:durableId="2271A80C"/>
  <w16cid:commentId w16cid:paraId="07F51706" w16cid:durableId="2271A80D"/>
  <w16cid:commentId w16cid:paraId="50BC2575" w16cid:durableId="2271A80E"/>
  <w16cid:commentId w16cid:paraId="3D960581" w16cid:durableId="2271A80F"/>
  <w16cid:commentId w16cid:paraId="52846398" w16cid:durableId="2271A810"/>
  <w16cid:commentId w16cid:paraId="72BF3FD9" w16cid:durableId="2271A811"/>
  <w16cid:commentId w16cid:paraId="74232DCA" w16cid:durableId="2271A812"/>
  <w16cid:commentId w16cid:paraId="1AD4229C" w16cid:durableId="2271A813"/>
  <w16cid:commentId w16cid:paraId="27344EB2" w16cid:durableId="2271A814"/>
  <w16cid:commentId w16cid:paraId="3064244A" w16cid:durableId="2271A815"/>
  <w16cid:commentId w16cid:paraId="17E07C73" w16cid:durableId="2271A816"/>
  <w16cid:commentId w16cid:paraId="06FE14B9" w16cid:durableId="2271A817"/>
  <w16cid:commentId w16cid:paraId="2D52332F" w16cid:durableId="2271A818"/>
  <w16cid:commentId w16cid:paraId="6F466BB8" w16cid:durableId="2271A819"/>
  <w16cid:commentId w16cid:paraId="6E6A18CA" w16cid:durableId="2271A81A"/>
  <w16cid:commentId w16cid:paraId="61476AF3" w16cid:durableId="2271A81B"/>
  <w16cid:commentId w16cid:paraId="1EB64DF0" w16cid:durableId="2271A81C"/>
  <w16cid:commentId w16cid:paraId="210B1717" w16cid:durableId="2271A81D"/>
  <w16cid:commentId w16cid:paraId="279E5059" w16cid:durableId="2271A81E"/>
  <w16cid:commentId w16cid:paraId="11694C36" w16cid:durableId="2271A81F"/>
  <w16cid:commentId w16cid:paraId="21DE524B" w16cid:durableId="2271A820"/>
  <w16cid:commentId w16cid:paraId="291F716C" w16cid:durableId="2271A821"/>
  <w16cid:commentId w16cid:paraId="133A2B61" w16cid:durableId="2271A822"/>
  <w16cid:commentId w16cid:paraId="3E210FC3" w16cid:durableId="2271A823"/>
  <w16cid:commentId w16cid:paraId="346C468C" w16cid:durableId="2271A824"/>
  <w16cid:commentId w16cid:paraId="1B305054" w16cid:durableId="2271A825"/>
  <w16cid:commentId w16cid:paraId="53623157" w16cid:durableId="2271A826"/>
  <w16cid:commentId w16cid:paraId="13AD25AF" w16cid:durableId="2271A827"/>
  <w16cid:commentId w16cid:paraId="25A6306F" w16cid:durableId="2271A828"/>
  <w16cid:commentId w16cid:paraId="09B0247D" w16cid:durableId="2271A829"/>
  <w16cid:commentId w16cid:paraId="1F1E7D62" w16cid:durableId="2271A82A"/>
  <w16cid:commentId w16cid:paraId="1A554F64" w16cid:durableId="2271A82B"/>
  <w16cid:commentId w16cid:paraId="20F511A7" w16cid:durableId="2271A82C"/>
  <w16cid:commentId w16cid:paraId="64565A2B" w16cid:durableId="2271A82D"/>
  <w16cid:commentId w16cid:paraId="14D922DF" w16cid:durableId="2271A82E"/>
  <w16cid:commentId w16cid:paraId="1CDF281F" w16cid:durableId="2271A82F"/>
  <w16cid:commentId w16cid:paraId="4867345A" w16cid:durableId="2271A830"/>
  <w16cid:commentId w16cid:paraId="669D09B5" w16cid:durableId="2271A831"/>
  <w16cid:commentId w16cid:paraId="1CE361DD" w16cid:durableId="2271A832"/>
  <w16cid:commentId w16cid:paraId="1F197D70" w16cid:durableId="2271A833"/>
  <w16cid:commentId w16cid:paraId="5F2D47A2" w16cid:durableId="2271A834"/>
  <w16cid:commentId w16cid:paraId="16447805" w16cid:durableId="2271A835"/>
  <w16cid:commentId w16cid:paraId="5BF02BA1" w16cid:durableId="2271A836"/>
  <w16cid:commentId w16cid:paraId="645277BE" w16cid:durableId="2271A837"/>
  <w16cid:commentId w16cid:paraId="041D4C0E" w16cid:durableId="2271A838"/>
  <w16cid:commentId w16cid:paraId="51CC671C" w16cid:durableId="2271A839"/>
  <w16cid:commentId w16cid:paraId="35987723" w16cid:durableId="2271A83A"/>
  <w16cid:commentId w16cid:paraId="05E112C0" w16cid:durableId="2271A83B"/>
  <w16cid:commentId w16cid:paraId="7C31501F" w16cid:durableId="2271A83C"/>
  <w16cid:commentId w16cid:paraId="6EFE368B" w16cid:durableId="2271A83D"/>
  <w16cid:commentId w16cid:paraId="5ED5658F" w16cid:durableId="2271A83E"/>
  <w16cid:commentId w16cid:paraId="199E6605" w16cid:durableId="2271A83F"/>
  <w16cid:commentId w16cid:paraId="0D057CCC" w16cid:durableId="2271A840"/>
  <w16cid:commentId w16cid:paraId="696253FB" w16cid:durableId="2271A841"/>
  <w16cid:commentId w16cid:paraId="008836C5" w16cid:durableId="2271A842"/>
  <w16cid:commentId w16cid:paraId="675D71FE" w16cid:durableId="2271A843"/>
  <w16cid:commentId w16cid:paraId="69F40DD9" w16cid:durableId="2271A844"/>
  <w16cid:commentId w16cid:paraId="27C348DC" w16cid:durableId="2271A845"/>
  <w16cid:commentId w16cid:paraId="109670CF" w16cid:durableId="2271A846"/>
  <w16cid:commentId w16cid:paraId="42506361" w16cid:durableId="2271A847"/>
  <w16cid:commentId w16cid:paraId="222A1680" w16cid:durableId="2271A848"/>
  <w16cid:commentId w16cid:paraId="2FFA14F1" w16cid:durableId="2271A8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BD6174" w14:textId="77777777" w:rsidR="00A07CBB" w:rsidRDefault="00A07CBB">
      <w:pPr>
        <w:spacing w:line="240" w:lineRule="auto"/>
      </w:pPr>
      <w:r>
        <w:separator/>
      </w:r>
    </w:p>
  </w:endnote>
  <w:endnote w:type="continuationSeparator" w:id="0">
    <w:p w14:paraId="16B35F1A" w14:textId="77777777" w:rsidR="00A07CBB" w:rsidRDefault="00A07C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00000001" w:usb1="080E0000" w:usb2="00000016" w:usb3="00000000" w:csb0="0004000F" w:csb1="00000000"/>
  </w:font>
  <w:font w:name="等线">
    <w:altName w:val="DengXian"/>
    <w:panose1 w:val="0201060003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sdtPr>
    <w:sdtEndPr>
      <w:rPr>
        <w:rStyle w:val="afa"/>
      </w:rPr>
    </w:sdtEndPr>
    <w:sdtContent>
      <w:p w14:paraId="39DE9431" w14:textId="77777777" w:rsidR="00FF79CC" w:rsidRDefault="00A07CBB">
        <w:pPr>
          <w:pStyle w:val="ad"/>
          <w:framePr w:wrap="around"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2AE7F1BF" w14:textId="77777777" w:rsidR="00FF79CC" w:rsidRDefault="00FF79CC">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C40BDC" w14:textId="77777777" w:rsidR="00FF79CC" w:rsidRDefault="00FF79CC">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3FCF5" w14:textId="77777777" w:rsidR="00FF79CC" w:rsidRDefault="00FF79CC">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68B67" w14:textId="77777777" w:rsidR="00FF79CC" w:rsidRDefault="00A07CBB">
    <w:pPr>
      <w:pStyle w:val="ad"/>
      <w:jc w:val="center"/>
    </w:pPr>
    <w:r>
      <w:rPr>
        <w:rFonts w:ascii="宋体" w:hAnsi="宋体" w:hint="eastAsia"/>
        <w:b/>
        <w:bCs/>
        <w:sz w:val="21"/>
        <w:szCs w:val="21"/>
      </w:rPr>
      <w:t>第</w:t>
    </w:r>
    <w:sdt>
      <w:sdtPr>
        <w:rPr>
          <w:rFonts w:ascii="宋体" w:hAnsi="宋体"/>
          <w:b/>
          <w:bCs/>
          <w:sz w:val="21"/>
          <w:szCs w:val="21"/>
        </w:rPr>
        <w:id w:val="1728636285"/>
      </w:sdtPr>
      <w:sdtEndPr>
        <w:rPr>
          <w:rFonts w:ascii="Times New Roman" w:hAnsi="Times New Roman"/>
          <w:b w:val="0"/>
          <w:bCs w:val="0"/>
          <w:sz w:val="18"/>
          <w:szCs w:val="18"/>
        </w:rPr>
      </w:sdtEndPr>
      <w:sdtContent>
        <w:r>
          <w:rPr>
            <w:rFonts w:ascii="宋体" w:hAnsi="宋体"/>
            <w:b/>
            <w:bCs/>
            <w:sz w:val="21"/>
            <w:szCs w:val="21"/>
          </w:rPr>
          <w:fldChar w:fldCharType="begin"/>
        </w:r>
        <w:r>
          <w:rPr>
            <w:rFonts w:ascii="宋体" w:hAnsi="宋体"/>
            <w:b/>
            <w:bCs/>
            <w:sz w:val="21"/>
            <w:szCs w:val="21"/>
          </w:rPr>
          <w:instrText>PAGE</w:instrText>
        </w:r>
        <w:r>
          <w:rPr>
            <w:rFonts w:ascii="宋体" w:hAnsi="宋体"/>
            <w:b/>
            <w:bCs/>
            <w:sz w:val="21"/>
            <w:szCs w:val="21"/>
          </w:rPr>
          <w:fldChar w:fldCharType="separate"/>
        </w:r>
        <w:r>
          <w:rPr>
            <w:rFonts w:ascii="宋体" w:hAnsi="宋体"/>
            <w:b/>
            <w:bCs/>
            <w:sz w:val="21"/>
          </w:rPr>
          <w:t>1</w:t>
        </w:r>
        <w:r>
          <w:rPr>
            <w:rFonts w:ascii="宋体" w:hAnsi="宋体"/>
            <w:b/>
            <w:bCs/>
            <w:sz w:val="21"/>
            <w:szCs w:val="21"/>
          </w:rPr>
          <w:fldChar w:fldCharType="end"/>
        </w:r>
        <w:r>
          <w:rPr>
            <w:rFonts w:ascii="宋体" w:hAnsi="宋体" w:hint="eastAsia"/>
            <w:b/>
            <w:bCs/>
            <w:sz w:val="21"/>
            <w:szCs w:val="21"/>
          </w:rPr>
          <w:t>页</w:t>
        </w:r>
        <w:r>
          <w:rPr>
            <w:rFonts w:ascii="宋体" w:hAnsi="宋体"/>
            <w:b/>
            <w:bCs/>
            <w:sz w:val="21"/>
            <w:szCs w:val="21"/>
            <w:lang w:val="zh-CN"/>
          </w:rPr>
          <w:t>/</w:t>
        </w:r>
        <w:r>
          <w:rPr>
            <w:rFonts w:ascii="宋体" w:hAnsi="宋体" w:hint="eastAsia"/>
            <w:b/>
            <w:bCs/>
            <w:sz w:val="21"/>
            <w:szCs w:val="21"/>
            <w:lang w:val="zh-CN"/>
          </w:rPr>
          <w:t>共</w:t>
        </w:r>
        <w:r>
          <w:rPr>
            <w:rFonts w:ascii="宋体" w:hAnsi="宋体"/>
            <w:b/>
            <w:bCs/>
            <w:sz w:val="21"/>
            <w:szCs w:val="21"/>
          </w:rPr>
          <w:t>42</w:t>
        </w:r>
        <w:r>
          <w:rPr>
            <w:rFonts w:ascii="宋体" w:hAnsi="宋体" w:hint="eastAsia"/>
            <w:b/>
            <w:bCs/>
            <w:sz w:val="21"/>
            <w:szCs w:val="21"/>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DE706" w14:textId="77777777" w:rsidR="00A07CBB" w:rsidRDefault="00A07CBB">
      <w:pPr>
        <w:spacing w:line="240" w:lineRule="auto"/>
      </w:pPr>
      <w:r>
        <w:separator/>
      </w:r>
    </w:p>
  </w:footnote>
  <w:footnote w:type="continuationSeparator" w:id="0">
    <w:p w14:paraId="5FB63555" w14:textId="77777777" w:rsidR="00A07CBB" w:rsidRDefault="00A07C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187B5" w14:textId="77777777" w:rsidR="00FF79CC" w:rsidRDefault="00FF79CC">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C94B7D" w14:textId="77777777" w:rsidR="00FF79CC" w:rsidRDefault="00FF79CC">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0"/>
  </w:num>
  <w:num w:numId="5">
    <w:abstractNumId w:val="5"/>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17965"/>
    <w:rsid w:val="00023ECA"/>
    <w:rsid w:val="00023F79"/>
    <w:rsid w:val="00032474"/>
    <w:rsid w:val="00037AF2"/>
    <w:rsid w:val="0004001D"/>
    <w:rsid w:val="00053DD8"/>
    <w:rsid w:val="000545E0"/>
    <w:rsid w:val="00054DA5"/>
    <w:rsid w:val="00057749"/>
    <w:rsid w:val="00057CC0"/>
    <w:rsid w:val="00060722"/>
    <w:rsid w:val="0006119C"/>
    <w:rsid w:val="00066602"/>
    <w:rsid w:val="000679CD"/>
    <w:rsid w:val="00070ACD"/>
    <w:rsid w:val="000749EF"/>
    <w:rsid w:val="000753E3"/>
    <w:rsid w:val="00075D79"/>
    <w:rsid w:val="00083639"/>
    <w:rsid w:val="000849C5"/>
    <w:rsid w:val="00084B72"/>
    <w:rsid w:val="00084E8A"/>
    <w:rsid w:val="00086825"/>
    <w:rsid w:val="00087C8E"/>
    <w:rsid w:val="00091666"/>
    <w:rsid w:val="00091C86"/>
    <w:rsid w:val="000926F8"/>
    <w:rsid w:val="000A070A"/>
    <w:rsid w:val="000A5AC4"/>
    <w:rsid w:val="000B460B"/>
    <w:rsid w:val="000B66D6"/>
    <w:rsid w:val="000C2348"/>
    <w:rsid w:val="000C29EB"/>
    <w:rsid w:val="000C5075"/>
    <w:rsid w:val="000D259E"/>
    <w:rsid w:val="000D2E82"/>
    <w:rsid w:val="000D54C6"/>
    <w:rsid w:val="000E2BBC"/>
    <w:rsid w:val="000E3136"/>
    <w:rsid w:val="000E6D2A"/>
    <w:rsid w:val="000E7125"/>
    <w:rsid w:val="00102526"/>
    <w:rsid w:val="00104E7A"/>
    <w:rsid w:val="00115809"/>
    <w:rsid w:val="00116D14"/>
    <w:rsid w:val="0012454E"/>
    <w:rsid w:val="001310B9"/>
    <w:rsid w:val="00154351"/>
    <w:rsid w:val="0015598C"/>
    <w:rsid w:val="001617D6"/>
    <w:rsid w:val="00162490"/>
    <w:rsid w:val="00162FE9"/>
    <w:rsid w:val="0016735A"/>
    <w:rsid w:val="00170083"/>
    <w:rsid w:val="0017472E"/>
    <w:rsid w:val="00177975"/>
    <w:rsid w:val="00183AAA"/>
    <w:rsid w:val="001915CC"/>
    <w:rsid w:val="001A2EB6"/>
    <w:rsid w:val="001C2B6E"/>
    <w:rsid w:val="001D0899"/>
    <w:rsid w:val="001D0C35"/>
    <w:rsid w:val="001D0F4F"/>
    <w:rsid w:val="001D208A"/>
    <w:rsid w:val="001D361B"/>
    <w:rsid w:val="001E0A9D"/>
    <w:rsid w:val="001F3207"/>
    <w:rsid w:val="002037C4"/>
    <w:rsid w:val="00211E4B"/>
    <w:rsid w:val="002125F6"/>
    <w:rsid w:val="002151E1"/>
    <w:rsid w:val="00235986"/>
    <w:rsid w:val="002364A5"/>
    <w:rsid w:val="00236D24"/>
    <w:rsid w:val="002373C2"/>
    <w:rsid w:val="002414E0"/>
    <w:rsid w:val="00244847"/>
    <w:rsid w:val="00245529"/>
    <w:rsid w:val="00246A64"/>
    <w:rsid w:val="00253FD5"/>
    <w:rsid w:val="00257231"/>
    <w:rsid w:val="00257426"/>
    <w:rsid w:val="00260FDE"/>
    <w:rsid w:val="00265D6B"/>
    <w:rsid w:val="0026677A"/>
    <w:rsid w:val="00275032"/>
    <w:rsid w:val="002757BE"/>
    <w:rsid w:val="0028313F"/>
    <w:rsid w:val="00283FF4"/>
    <w:rsid w:val="002857C3"/>
    <w:rsid w:val="00287163"/>
    <w:rsid w:val="00293CC8"/>
    <w:rsid w:val="00295711"/>
    <w:rsid w:val="00296AA7"/>
    <w:rsid w:val="002A00A2"/>
    <w:rsid w:val="002A28AD"/>
    <w:rsid w:val="002A3277"/>
    <w:rsid w:val="002A5BD1"/>
    <w:rsid w:val="002B0EEB"/>
    <w:rsid w:val="002B4E86"/>
    <w:rsid w:val="002B5DDC"/>
    <w:rsid w:val="002B6142"/>
    <w:rsid w:val="002B72A9"/>
    <w:rsid w:val="002B790B"/>
    <w:rsid w:val="002C291D"/>
    <w:rsid w:val="002C3E21"/>
    <w:rsid w:val="002C6207"/>
    <w:rsid w:val="002D4CCF"/>
    <w:rsid w:val="002D512B"/>
    <w:rsid w:val="002D60EB"/>
    <w:rsid w:val="002E44DC"/>
    <w:rsid w:val="002E5321"/>
    <w:rsid w:val="002E5756"/>
    <w:rsid w:val="002E5DA1"/>
    <w:rsid w:val="002E67D3"/>
    <w:rsid w:val="002F0F44"/>
    <w:rsid w:val="003028E3"/>
    <w:rsid w:val="00316E36"/>
    <w:rsid w:val="003262A2"/>
    <w:rsid w:val="0033212D"/>
    <w:rsid w:val="00333B59"/>
    <w:rsid w:val="0033602D"/>
    <w:rsid w:val="00340F4B"/>
    <w:rsid w:val="00344B01"/>
    <w:rsid w:val="00345E42"/>
    <w:rsid w:val="00352EF0"/>
    <w:rsid w:val="00353114"/>
    <w:rsid w:val="00355C81"/>
    <w:rsid w:val="00364839"/>
    <w:rsid w:val="00366514"/>
    <w:rsid w:val="00375E57"/>
    <w:rsid w:val="00376A47"/>
    <w:rsid w:val="00380FE1"/>
    <w:rsid w:val="003846B1"/>
    <w:rsid w:val="00385D88"/>
    <w:rsid w:val="0039081B"/>
    <w:rsid w:val="003A2565"/>
    <w:rsid w:val="003B0DA5"/>
    <w:rsid w:val="003B0EEB"/>
    <w:rsid w:val="003C065F"/>
    <w:rsid w:val="003C0947"/>
    <w:rsid w:val="003C6B33"/>
    <w:rsid w:val="003D141F"/>
    <w:rsid w:val="003D14D8"/>
    <w:rsid w:val="003E05A1"/>
    <w:rsid w:val="003E584F"/>
    <w:rsid w:val="003E66D2"/>
    <w:rsid w:val="003F1A82"/>
    <w:rsid w:val="003F2AB6"/>
    <w:rsid w:val="003F50B6"/>
    <w:rsid w:val="0040159D"/>
    <w:rsid w:val="00404DC5"/>
    <w:rsid w:val="004052C5"/>
    <w:rsid w:val="00414AAE"/>
    <w:rsid w:val="00415152"/>
    <w:rsid w:val="0042520D"/>
    <w:rsid w:val="004279E7"/>
    <w:rsid w:val="00431FC9"/>
    <w:rsid w:val="00432EB4"/>
    <w:rsid w:val="004415FA"/>
    <w:rsid w:val="00443FDB"/>
    <w:rsid w:val="0044676C"/>
    <w:rsid w:val="004472F0"/>
    <w:rsid w:val="004570BB"/>
    <w:rsid w:val="00461043"/>
    <w:rsid w:val="004617C7"/>
    <w:rsid w:val="004635F3"/>
    <w:rsid w:val="00466DD0"/>
    <w:rsid w:val="0047238E"/>
    <w:rsid w:val="00475198"/>
    <w:rsid w:val="00476F8B"/>
    <w:rsid w:val="004821E3"/>
    <w:rsid w:val="00483386"/>
    <w:rsid w:val="0048338E"/>
    <w:rsid w:val="004859F7"/>
    <w:rsid w:val="004900EE"/>
    <w:rsid w:val="004A0BC8"/>
    <w:rsid w:val="004A3AEF"/>
    <w:rsid w:val="004A7903"/>
    <w:rsid w:val="004B1FF6"/>
    <w:rsid w:val="004B541A"/>
    <w:rsid w:val="004C7C8D"/>
    <w:rsid w:val="004D1312"/>
    <w:rsid w:val="004D4087"/>
    <w:rsid w:val="004E2088"/>
    <w:rsid w:val="004E444C"/>
    <w:rsid w:val="004E502F"/>
    <w:rsid w:val="004E72E3"/>
    <w:rsid w:val="004F0B43"/>
    <w:rsid w:val="004F61E6"/>
    <w:rsid w:val="005005A6"/>
    <w:rsid w:val="00502C87"/>
    <w:rsid w:val="00514264"/>
    <w:rsid w:val="005146FF"/>
    <w:rsid w:val="00517D7B"/>
    <w:rsid w:val="005266E3"/>
    <w:rsid w:val="00530F70"/>
    <w:rsid w:val="0053593F"/>
    <w:rsid w:val="005441AC"/>
    <w:rsid w:val="005517B7"/>
    <w:rsid w:val="00563174"/>
    <w:rsid w:val="00563B2F"/>
    <w:rsid w:val="00563DE6"/>
    <w:rsid w:val="005649F1"/>
    <w:rsid w:val="005658FF"/>
    <w:rsid w:val="0057078D"/>
    <w:rsid w:val="00591EAB"/>
    <w:rsid w:val="005A0B55"/>
    <w:rsid w:val="005A3D45"/>
    <w:rsid w:val="005B6C26"/>
    <w:rsid w:val="005B73F9"/>
    <w:rsid w:val="005B7E1C"/>
    <w:rsid w:val="005C4005"/>
    <w:rsid w:val="005C48D7"/>
    <w:rsid w:val="005C74A8"/>
    <w:rsid w:val="005D0F89"/>
    <w:rsid w:val="005D2F5B"/>
    <w:rsid w:val="005E1BC8"/>
    <w:rsid w:val="005E7D1A"/>
    <w:rsid w:val="005F26E4"/>
    <w:rsid w:val="005F2F58"/>
    <w:rsid w:val="005F738C"/>
    <w:rsid w:val="00600802"/>
    <w:rsid w:val="00600FF4"/>
    <w:rsid w:val="00604D64"/>
    <w:rsid w:val="006109E1"/>
    <w:rsid w:val="00611C70"/>
    <w:rsid w:val="00614BA8"/>
    <w:rsid w:val="00616056"/>
    <w:rsid w:val="0063090C"/>
    <w:rsid w:val="00634CCD"/>
    <w:rsid w:val="006361E9"/>
    <w:rsid w:val="006428B3"/>
    <w:rsid w:val="0065286F"/>
    <w:rsid w:val="00652B01"/>
    <w:rsid w:val="006532F0"/>
    <w:rsid w:val="006546B0"/>
    <w:rsid w:val="0065476D"/>
    <w:rsid w:val="006638E1"/>
    <w:rsid w:val="006640BE"/>
    <w:rsid w:val="00665CAC"/>
    <w:rsid w:val="00672F4A"/>
    <w:rsid w:val="00674729"/>
    <w:rsid w:val="006757BC"/>
    <w:rsid w:val="00676A88"/>
    <w:rsid w:val="00686EA6"/>
    <w:rsid w:val="0069032D"/>
    <w:rsid w:val="00691380"/>
    <w:rsid w:val="00695BA3"/>
    <w:rsid w:val="00696DDD"/>
    <w:rsid w:val="006A2B22"/>
    <w:rsid w:val="006A6589"/>
    <w:rsid w:val="006B51D4"/>
    <w:rsid w:val="006B566B"/>
    <w:rsid w:val="006B688E"/>
    <w:rsid w:val="006B79C0"/>
    <w:rsid w:val="006C244F"/>
    <w:rsid w:val="006C2450"/>
    <w:rsid w:val="006C3684"/>
    <w:rsid w:val="006C411D"/>
    <w:rsid w:val="006D6CFE"/>
    <w:rsid w:val="006D76AF"/>
    <w:rsid w:val="006F29AF"/>
    <w:rsid w:val="00703A91"/>
    <w:rsid w:val="00705145"/>
    <w:rsid w:val="00715A21"/>
    <w:rsid w:val="0072243E"/>
    <w:rsid w:val="007326A1"/>
    <w:rsid w:val="00732E08"/>
    <w:rsid w:val="0073370C"/>
    <w:rsid w:val="007344CF"/>
    <w:rsid w:val="00742DEE"/>
    <w:rsid w:val="00751B14"/>
    <w:rsid w:val="00762F46"/>
    <w:rsid w:val="00765A55"/>
    <w:rsid w:val="00765E1D"/>
    <w:rsid w:val="00773758"/>
    <w:rsid w:val="00782207"/>
    <w:rsid w:val="00784DD2"/>
    <w:rsid w:val="007957EF"/>
    <w:rsid w:val="007A4F4D"/>
    <w:rsid w:val="007B1268"/>
    <w:rsid w:val="007B3453"/>
    <w:rsid w:val="007B5398"/>
    <w:rsid w:val="007B7514"/>
    <w:rsid w:val="007C6F25"/>
    <w:rsid w:val="007C7F12"/>
    <w:rsid w:val="007D3B97"/>
    <w:rsid w:val="007D619D"/>
    <w:rsid w:val="007F1F63"/>
    <w:rsid w:val="007F25E0"/>
    <w:rsid w:val="007F277F"/>
    <w:rsid w:val="007F56C4"/>
    <w:rsid w:val="007F622A"/>
    <w:rsid w:val="00804D62"/>
    <w:rsid w:val="00806202"/>
    <w:rsid w:val="008117B2"/>
    <w:rsid w:val="008168B7"/>
    <w:rsid w:val="00820043"/>
    <w:rsid w:val="00823BF8"/>
    <w:rsid w:val="008342C5"/>
    <w:rsid w:val="0084374F"/>
    <w:rsid w:val="00852B0E"/>
    <w:rsid w:val="00856473"/>
    <w:rsid w:val="00857CE5"/>
    <w:rsid w:val="00863C83"/>
    <w:rsid w:val="00864AA1"/>
    <w:rsid w:val="008727E2"/>
    <w:rsid w:val="00873B7E"/>
    <w:rsid w:val="008757F8"/>
    <w:rsid w:val="00876293"/>
    <w:rsid w:val="0088543E"/>
    <w:rsid w:val="00890708"/>
    <w:rsid w:val="00890B02"/>
    <w:rsid w:val="00891494"/>
    <w:rsid w:val="008928FD"/>
    <w:rsid w:val="00895F44"/>
    <w:rsid w:val="008A2008"/>
    <w:rsid w:val="008A7731"/>
    <w:rsid w:val="008B6D52"/>
    <w:rsid w:val="008C1DAF"/>
    <w:rsid w:val="008C46BE"/>
    <w:rsid w:val="008C77FA"/>
    <w:rsid w:val="008D0541"/>
    <w:rsid w:val="008D13CC"/>
    <w:rsid w:val="008D378B"/>
    <w:rsid w:val="008D5D02"/>
    <w:rsid w:val="008D5DBF"/>
    <w:rsid w:val="008E2617"/>
    <w:rsid w:val="008E65B5"/>
    <w:rsid w:val="008E79BF"/>
    <w:rsid w:val="008F0DCE"/>
    <w:rsid w:val="008F1C36"/>
    <w:rsid w:val="008F287E"/>
    <w:rsid w:val="00903BCC"/>
    <w:rsid w:val="00904010"/>
    <w:rsid w:val="00906214"/>
    <w:rsid w:val="00906910"/>
    <w:rsid w:val="009132E9"/>
    <w:rsid w:val="00921B0C"/>
    <w:rsid w:val="00932C16"/>
    <w:rsid w:val="00941408"/>
    <w:rsid w:val="00947DFF"/>
    <w:rsid w:val="00953D19"/>
    <w:rsid w:val="0096336F"/>
    <w:rsid w:val="00966587"/>
    <w:rsid w:val="00966D8F"/>
    <w:rsid w:val="00967B2E"/>
    <w:rsid w:val="00975783"/>
    <w:rsid w:val="00981E54"/>
    <w:rsid w:val="0098270E"/>
    <w:rsid w:val="00982DF5"/>
    <w:rsid w:val="00984C18"/>
    <w:rsid w:val="009901E7"/>
    <w:rsid w:val="00990EE0"/>
    <w:rsid w:val="00992F96"/>
    <w:rsid w:val="009A45A8"/>
    <w:rsid w:val="009A6FE4"/>
    <w:rsid w:val="009B00EF"/>
    <w:rsid w:val="009B3AFE"/>
    <w:rsid w:val="009B4535"/>
    <w:rsid w:val="009B4A9D"/>
    <w:rsid w:val="009B7025"/>
    <w:rsid w:val="009C060E"/>
    <w:rsid w:val="009C0E62"/>
    <w:rsid w:val="009C1A58"/>
    <w:rsid w:val="009C2C22"/>
    <w:rsid w:val="009C391C"/>
    <w:rsid w:val="009C5BF5"/>
    <w:rsid w:val="009C7790"/>
    <w:rsid w:val="009D2B2A"/>
    <w:rsid w:val="009E3F6E"/>
    <w:rsid w:val="009F5A37"/>
    <w:rsid w:val="009F6275"/>
    <w:rsid w:val="00A05437"/>
    <w:rsid w:val="00A07CBB"/>
    <w:rsid w:val="00A146F7"/>
    <w:rsid w:val="00A25801"/>
    <w:rsid w:val="00A31C5A"/>
    <w:rsid w:val="00A32012"/>
    <w:rsid w:val="00A35C83"/>
    <w:rsid w:val="00A35C98"/>
    <w:rsid w:val="00A36AF4"/>
    <w:rsid w:val="00A40C79"/>
    <w:rsid w:val="00A50BD1"/>
    <w:rsid w:val="00A5393B"/>
    <w:rsid w:val="00A5405E"/>
    <w:rsid w:val="00A60C65"/>
    <w:rsid w:val="00A621F1"/>
    <w:rsid w:val="00A6625C"/>
    <w:rsid w:val="00A67C65"/>
    <w:rsid w:val="00A71E6C"/>
    <w:rsid w:val="00A8118E"/>
    <w:rsid w:val="00A828B9"/>
    <w:rsid w:val="00A82EE5"/>
    <w:rsid w:val="00A87395"/>
    <w:rsid w:val="00A941BE"/>
    <w:rsid w:val="00A96930"/>
    <w:rsid w:val="00AA074A"/>
    <w:rsid w:val="00AA0D7F"/>
    <w:rsid w:val="00AA2C57"/>
    <w:rsid w:val="00AA532B"/>
    <w:rsid w:val="00AB05AA"/>
    <w:rsid w:val="00AB4243"/>
    <w:rsid w:val="00AB42A4"/>
    <w:rsid w:val="00AB4776"/>
    <w:rsid w:val="00AC34FB"/>
    <w:rsid w:val="00AC502D"/>
    <w:rsid w:val="00AC511E"/>
    <w:rsid w:val="00AC63E6"/>
    <w:rsid w:val="00AD00B7"/>
    <w:rsid w:val="00AD5489"/>
    <w:rsid w:val="00AE2C5C"/>
    <w:rsid w:val="00AE440A"/>
    <w:rsid w:val="00AE7CB3"/>
    <w:rsid w:val="00AF3B7B"/>
    <w:rsid w:val="00AF7193"/>
    <w:rsid w:val="00B03494"/>
    <w:rsid w:val="00B07468"/>
    <w:rsid w:val="00B107F6"/>
    <w:rsid w:val="00B10ECD"/>
    <w:rsid w:val="00B24CF2"/>
    <w:rsid w:val="00B26BF2"/>
    <w:rsid w:val="00B27B6D"/>
    <w:rsid w:val="00B302B2"/>
    <w:rsid w:val="00B31601"/>
    <w:rsid w:val="00B33111"/>
    <w:rsid w:val="00B33F81"/>
    <w:rsid w:val="00B3430A"/>
    <w:rsid w:val="00B40D92"/>
    <w:rsid w:val="00B549E5"/>
    <w:rsid w:val="00B6254E"/>
    <w:rsid w:val="00B62EBC"/>
    <w:rsid w:val="00B65325"/>
    <w:rsid w:val="00B65F08"/>
    <w:rsid w:val="00B6694D"/>
    <w:rsid w:val="00B70948"/>
    <w:rsid w:val="00B74DC9"/>
    <w:rsid w:val="00B829FC"/>
    <w:rsid w:val="00B91A96"/>
    <w:rsid w:val="00B925F2"/>
    <w:rsid w:val="00B966BD"/>
    <w:rsid w:val="00B97177"/>
    <w:rsid w:val="00BA3073"/>
    <w:rsid w:val="00BB0A2B"/>
    <w:rsid w:val="00BB0F2E"/>
    <w:rsid w:val="00BB7FD4"/>
    <w:rsid w:val="00BC4BD9"/>
    <w:rsid w:val="00BC6F1D"/>
    <w:rsid w:val="00BD371B"/>
    <w:rsid w:val="00BD56E0"/>
    <w:rsid w:val="00BF0C73"/>
    <w:rsid w:val="00BF1856"/>
    <w:rsid w:val="00BF2932"/>
    <w:rsid w:val="00BF3037"/>
    <w:rsid w:val="00C03B1A"/>
    <w:rsid w:val="00C065D2"/>
    <w:rsid w:val="00C11D41"/>
    <w:rsid w:val="00C121D4"/>
    <w:rsid w:val="00C322B5"/>
    <w:rsid w:val="00C34BD2"/>
    <w:rsid w:val="00C3675D"/>
    <w:rsid w:val="00C422B5"/>
    <w:rsid w:val="00C500DE"/>
    <w:rsid w:val="00C509C3"/>
    <w:rsid w:val="00C51E72"/>
    <w:rsid w:val="00C66686"/>
    <w:rsid w:val="00C7288B"/>
    <w:rsid w:val="00C74942"/>
    <w:rsid w:val="00C76ED5"/>
    <w:rsid w:val="00C77ABC"/>
    <w:rsid w:val="00C82972"/>
    <w:rsid w:val="00C83ED6"/>
    <w:rsid w:val="00C8569D"/>
    <w:rsid w:val="00C863D1"/>
    <w:rsid w:val="00C8695D"/>
    <w:rsid w:val="00C92B8A"/>
    <w:rsid w:val="00C932AB"/>
    <w:rsid w:val="00CA3066"/>
    <w:rsid w:val="00CB311D"/>
    <w:rsid w:val="00CB3B50"/>
    <w:rsid w:val="00CB3B95"/>
    <w:rsid w:val="00CC5CA5"/>
    <w:rsid w:val="00CC71D0"/>
    <w:rsid w:val="00CD2355"/>
    <w:rsid w:val="00CD3190"/>
    <w:rsid w:val="00CD365A"/>
    <w:rsid w:val="00CD5729"/>
    <w:rsid w:val="00CD7EE1"/>
    <w:rsid w:val="00CE5BED"/>
    <w:rsid w:val="00CF034E"/>
    <w:rsid w:val="00CF267B"/>
    <w:rsid w:val="00CF77C3"/>
    <w:rsid w:val="00D1408A"/>
    <w:rsid w:val="00D1759F"/>
    <w:rsid w:val="00D22500"/>
    <w:rsid w:val="00D24A2B"/>
    <w:rsid w:val="00D25280"/>
    <w:rsid w:val="00D26B18"/>
    <w:rsid w:val="00D3598E"/>
    <w:rsid w:val="00D43154"/>
    <w:rsid w:val="00D43D49"/>
    <w:rsid w:val="00D52852"/>
    <w:rsid w:val="00D67EF8"/>
    <w:rsid w:val="00D73193"/>
    <w:rsid w:val="00D74F50"/>
    <w:rsid w:val="00D751AB"/>
    <w:rsid w:val="00D80527"/>
    <w:rsid w:val="00D86670"/>
    <w:rsid w:val="00D9174A"/>
    <w:rsid w:val="00DA6825"/>
    <w:rsid w:val="00DC00E7"/>
    <w:rsid w:val="00DC32D5"/>
    <w:rsid w:val="00DC6435"/>
    <w:rsid w:val="00DC6A96"/>
    <w:rsid w:val="00DC76A8"/>
    <w:rsid w:val="00DD26A3"/>
    <w:rsid w:val="00DD28FF"/>
    <w:rsid w:val="00DD4AF5"/>
    <w:rsid w:val="00DE6E5C"/>
    <w:rsid w:val="00DF62C3"/>
    <w:rsid w:val="00E0164E"/>
    <w:rsid w:val="00E03B73"/>
    <w:rsid w:val="00E20581"/>
    <w:rsid w:val="00E235ED"/>
    <w:rsid w:val="00E311F3"/>
    <w:rsid w:val="00E32E09"/>
    <w:rsid w:val="00E34340"/>
    <w:rsid w:val="00E344DC"/>
    <w:rsid w:val="00E35DDE"/>
    <w:rsid w:val="00E40D23"/>
    <w:rsid w:val="00E40F79"/>
    <w:rsid w:val="00E52349"/>
    <w:rsid w:val="00E54268"/>
    <w:rsid w:val="00E600FF"/>
    <w:rsid w:val="00E65E1E"/>
    <w:rsid w:val="00E73A0C"/>
    <w:rsid w:val="00E759B8"/>
    <w:rsid w:val="00E8550E"/>
    <w:rsid w:val="00E93008"/>
    <w:rsid w:val="00EA13F8"/>
    <w:rsid w:val="00EA7EB3"/>
    <w:rsid w:val="00EB59B4"/>
    <w:rsid w:val="00EB5B93"/>
    <w:rsid w:val="00EC0CDC"/>
    <w:rsid w:val="00EC1ACC"/>
    <w:rsid w:val="00ED40A8"/>
    <w:rsid w:val="00ED56B0"/>
    <w:rsid w:val="00EE0C8F"/>
    <w:rsid w:val="00EE14ED"/>
    <w:rsid w:val="00EF1F35"/>
    <w:rsid w:val="00EF4224"/>
    <w:rsid w:val="00EF7EED"/>
    <w:rsid w:val="00F22BCD"/>
    <w:rsid w:val="00F232DF"/>
    <w:rsid w:val="00F262D9"/>
    <w:rsid w:val="00F308CD"/>
    <w:rsid w:val="00F32437"/>
    <w:rsid w:val="00F34B0A"/>
    <w:rsid w:val="00F360B9"/>
    <w:rsid w:val="00F408E1"/>
    <w:rsid w:val="00F4206E"/>
    <w:rsid w:val="00F447A0"/>
    <w:rsid w:val="00F44FDE"/>
    <w:rsid w:val="00F45D06"/>
    <w:rsid w:val="00F6012D"/>
    <w:rsid w:val="00F71463"/>
    <w:rsid w:val="00F74BC8"/>
    <w:rsid w:val="00F82A87"/>
    <w:rsid w:val="00F83C96"/>
    <w:rsid w:val="00F84A73"/>
    <w:rsid w:val="00F90404"/>
    <w:rsid w:val="00F956C5"/>
    <w:rsid w:val="00FA4466"/>
    <w:rsid w:val="00FB0E6D"/>
    <w:rsid w:val="00FB686A"/>
    <w:rsid w:val="00FC2A2E"/>
    <w:rsid w:val="00FD05AF"/>
    <w:rsid w:val="00FD1E4F"/>
    <w:rsid w:val="00FD701D"/>
    <w:rsid w:val="00FE5EA7"/>
    <w:rsid w:val="00FE63D1"/>
    <w:rsid w:val="00FF0F4C"/>
    <w:rsid w:val="00FF79CC"/>
    <w:rsid w:val="31703B19"/>
    <w:rsid w:val="441C2BBC"/>
    <w:rsid w:val="4AD35B9A"/>
    <w:rsid w:val="4D0902C6"/>
    <w:rsid w:val="506C5259"/>
    <w:rsid w:val="57901FAB"/>
    <w:rsid w:val="665F4B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77D316EB-0048-9E4B-BEEB-1DF92F26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qFormat/>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qFormat/>
    <w:pPr>
      <w:jc w:val="left"/>
    </w:pPr>
  </w:style>
  <w:style w:type="paragraph" w:styleId="a9">
    <w:name w:val="Closing"/>
    <w:basedOn w:val="a0"/>
    <w:link w:val="aa"/>
    <w:uiPriority w:val="99"/>
    <w:semiHidden/>
    <w:unhideWhenUsed/>
    <w:qFormat/>
    <w:pPr>
      <w:ind w:leftChars="2100" w:left="100"/>
    </w:pPr>
  </w:style>
  <w:style w:type="paragraph" w:styleId="TOC5">
    <w:name w:val="toc 5"/>
    <w:basedOn w:val="a0"/>
    <w:next w:val="a0"/>
    <w:uiPriority w:val="39"/>
    <w:unhideWhenUsed/>
    <w:qFormat/>
    <w:pPr>
      <w:ind w:left="960"/>
      <w:jc w:val="left"/>
    </w:pPr>
    <w:rPr>
      <w:rFonts w:asciiTheme="minorHAnsi" w:eastAsiaTheme="minorHAnsi"/>
      <w:sz w:val="18"/>
      <w:szCs w:val="18"/>
    </w:rPr>
  </w:style>
  <w:style w:type="paragraph" w:styleId="TOC3">
    <w:name w:val="toc 3"/>
    <w:basedOn w:val="a0"/>
    <w:next w:val="a0"/>
    <w:uiPriority w:val="39"/>
    <w:unhideWhenUsed/>
    <w:qFormat/>
    <w:pPr>
      <w:ind w:left="480"/>
      <w:jc w:val="left"/>
    </w:pPr>
    <w:rPr>
      <w:rFonts w:asciiTheme="minorHAnsi" w:eastAsiaTheme="minorHAnsi"/>
      <w:i/>
      <w:iCs/>
      <w:sz w:val="20"/>
      <w:szCs w:val="20"/>
    </w:rPr>
  </w:style>
  <w:style w:type="paragraph" w:styleId="TOC8">
    <w:name w:val="toc 8"/>
    <w:basedOn w:val="a0"/>
    <w:next w:val="a0"/>
    <w:uiPriority w:val="39"/>
    <w:unhideWhenUsed/>
    <w:qFormat/>
    <w:pPr>
      <w:ind w:left="1680"/>
      <w:jc w:val="left"/>
    </w:pPr>
    <w:rPr>
      <w:rFonts w:asciiTheme="minorHAnsi" w:eastAsiaTheme="minorHAnsi"/>
      <w:sz w:val="18"/>
      <w:szCs w:val="18"/>
    </w:rPr>
  </w:style>
  <w:style w:type="paragraph" w:styleId="21">
    <w:name w:val="Body Text Indent 2"/>
    <w:basedOn w:val="a0"/>
    <w:link w:val="22"/>
    <w:unhideWhenUsed/>
    <w:qFormat/>
    <w:pPr>
      <w:spacing w:line="500" w:lineRule="atLeast"/>
      <w:ind w:firstLine="454"/>
    </w:pPr>
    <w:rPr>
      <w:rFonts w:cs="Times New Roman"/>
      <w:szCs w:val="20"/>
    </w:rPr>
  </w:style>
  <w:style w:type="paragraph" w:styleId="ab">
    <w:name w:val="Balloon Text"/>
    <w:basedOn w:val="a0"/>
    <w:link w:val="ac"/>
    <w:uiPriority w:val="99"/>
    <w:semiHidden/>
    <w:unhideWhenUsed/>
    <w:qFormat/>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qFormat/>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qFormat/>
    <w:pPr>
      <w:ind w:left="1200"/>
      <w:jc w:val="left"/>
    </w:pPr>
    <w:rPr>
      <w:rFonts w:asciiTheme="minorHAnsi" w:eastAsiaTheme="minorHAnsi"/>
      <w:sz w:val="18"/>
      <w:szCs w:val="18"/>
    </w:rPr>
  </w:style>
  <w:style w:type="paragraph" w:styleId="af3">
    <w:name w:val="table of figures"/>
    <w:basedOn w:val="a0"/>
    <w:next w:val="a0"/>
    <w:qFormat/>
    <w:pPr>
      <w:spacing w:line="240" w:lineRule="auto"/>
      <w:ind w:leftChars="200" w:left="200" w:hangingChars="200" w:hanging="200"/>
    </w:pPr>
    <w:rPr>
      <w:rFonts w:cs="Times New Roman"/>
      <w:szCs w:val="24"/>
    </w:rPr>
  </w:style>
  <w:style w:type="paragraph" w:styleId="TOC2">
    <w:name w:val="toc 2"/>
    <w:basedOn w:val="a0"/>
    <w:next w:val="a0"/>
    <w:uiPriority w:val="39"/>
    <w:unhideWhenUsed/>
    <w:qFormat/>
    <w:pPr>
      <w:ind w:left="240"/>
      <w:jc w:val="left"/>
    </w:pPr>
    <w:rPr>
      <w:rFonts w:asciiTheme="minorHAnsi" w:eastAsiaTheme="minorHAnsi"/>
      <w:smallCaps/>
      <w:sz w:val="20"/>
      <w:szCs w:val="20"/>
    </w:rPr>
  </w:style>
  <w:style w:type="paragraph" w:styleId="TOC9">
    <w:name w:val="toc 9"/>
    <w:basedOn w:val="a0"/>
    <w:next w:val="a0"/>
    <w:uiPriority w:val="39"/>
    <w:unhideWhenUsed/>
    <w:qFormat/>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qFormat/>
    <w:rPr>
      <w:b/>
      <w:bCs/>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qFormat/>
  </w:style>
  <w:style w:type="character" w:styleId="afb">
    <w:name w:val="Hyperlink"/>
    <w:basedOn w:val="a2"/>
    <w:uiPriority w:val="99"/>
    <w:unhideWhenUsed/>
    <w:rPr>
      <w:color w:val="0563C1" w:themeColor="hyperlink"/>
      <w:u w:val="single"/>
    </w:rPr>
  </w:style>
  <w:style w:type="character" w:styleId="afc">
    <w:name w:val="annotation reference"/>
    <w:basedOn w:val="a2"/>
    <w:uiPriority w:val="99"/>
    <w:semiHidden/>
    <w:unhideWhenUsed/>
    <w:qFormat/>
    <w:rPr>
      <w:sz w:val="21"/>
      <w:szCs w:val="21"/>
    </w:rPr>
  </w:style>
  <w:style w:type="character" w:customStyle="1" w:styleId="10">
    <w:name w:val="标题 1 字符"/>
    <w:basedOn w:val="a2"/>
    <w:link w:val="1"/>
    <w:uiPriority w:val="9"/>
    <w:qFormat/>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qFormat/>
    <w:rPr>
      <w:rFonts w:cstheme="majorBidi"/>
      <w:b/>
      <w:bCs/>
      <w:sz w:val="28"/>
      <w:szCs w:val="32"/>
    </w:rPr>
  </w:style>
  <w:style w:type="character" w:customStyle="1" w:styleId="30">
    <w:name w:val="标题 3 字符"/>
    <w:basedOn w:val="a2"/>
    <w:link w:val="3"/>
    <w:uiPriority w:val="9"/>
    <w:qFormat/>
    <w:rPr>
      <w:b/>
      <w:bCs/>
      <w:sz w:val="24"/>
      <w:szCs w:val="32"/>
    </w:rPr>
  </w:style>
  <w:style w:type="character" w:customStyle="1" w:styleId="40">
    <w:name w:val="标题 4 字符"/>
    <w:basedOn w:val="a2"/>
    <w:link w:val="4"/>
    <w:uiPriority w:val="9"/>
    <w:qFormat/>
    <w:rPr>
      <w:rFonts w:cstheme="majorBidi"/>
      <w:b/>
      <w:bCs/>
      <w:sz w:val="24"/>
      <w:szCs w:val="28"/>
    </w:rPr>
  </w:style>
  <w:style w:type="character" w:customStyle="1" w:styleId="50">
    <w:name w:val="标题 5 字符"/>
    <w:basedOn w:val="a2"/>
    <w:link w:val="5"/>
    <w:uiPriority w:val="9"/>
    <w:qFormat/>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qFormat/>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10">
    <w:name w:val="明显强调1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customStyle="1" w:styleId="12">
    <w:name w:val="修订1"/>
    <w:hidden/>
    <w:uiPriority w:val="99"/>
    <w:semiHidden/>
    <w:rPr>
      <w:kern w:val="2"/>
      <w:sz w:val="24"/>
      <w:szCs w:val="21"/>
    </w:rPr>
  </w:style>
  <w:style w:type="paragraph" w:customStyle="1" w:styleId="23">
    <w:name w:val="修订2"/>
    <w:hidden/>
    <w:uiPriority w:val="99"/>
    <w:semiHidden/>
    <w:rPr>
      <w:kern w:val="2"/>
      <w:sz w:val="24"/>
      <w:szCs w:val="21"/>
    </w:rPr>
  </w:style>
  <w:style w:type="paragraph" w:customStyle="1" w:styleId="31">
    <w:name w:val="修订3"/>
    <w:hidden/>
    <w:uiPriority w:val="99"/>
    <w:semiHidden/>
    <w:rPr>
      <w:kern w:val="2"/>
      <w:sz w:val="24"/>
      <w:szCs w:val="21"/>
    </w:rPr>
  </w:style>
  <w:style w:type="paragraph" w:customStyle="1" w:styleId="41">
    <w:name w:val="修订4"/>
    <w:hidden/>
    <w:uiPriority w:val="99"/>
    <w:semiHidden/>
    <w:rPr>
      <w:kern w:val="2"/>
      <w:sz w:val="24"/>
      <w:szCs w:val="21"/>
    </w:rPr>
  </w:style>
  <w:style w:type="paragraph" w:styleId="afff4">
    <w:name w:val="Revision"/>
    <w:hidden/>
    <w:uiPriority w:val="99"/>
    <w:semiHidden/>
    <w:rsid w:val="00057CC0"/>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emf"/><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4.xml"/><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emf"/><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3D4805" w:rsidRDefault="002710F2">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3D4805" w:rsidRDefault="002710F2">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3D4805" w:rsidRDefault="002710F2">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3D4805" w:rsidRDefault="002710F2">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3D4805" w:rsidRDefault="002710F2">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3D4805" w:rsidRDefault="002710F2">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3D4805" w:rsidRDefault="002710F2">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3D4805" w:rsidRDefault="002710F2">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3D4805" w:rsidRDefault="002710F2">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3D4805" w:rsidRDefault="002710F2">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3D4805" w:rsidRDefault="002710F2">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3D4805" w:rsidRDefault="002710F2">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3D4805" w:rsidRDefault="002710F2">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3D4805" w:rsidRDefault="002710F2">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3D4805" w:rsidRDefault="002710F2">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3D4805" w:rsidRDefault="002710F2">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3D4805" w:rsidRDefault="002710F2">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3D4805" w:rsidRDefault="002710F2">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3D4805" w:rsidRDefault="002710F2">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3D4805" w:rsidRDefault="002710F2">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3D4805" w:rsidRDefault="002710F2">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00000001" w:usb1="080E0000" w:usb2="00000016" w:usb3="00000000" w:csb0="0004000F" w:csb1="00000000"/>
  </w:font>
  <w:font w:name="等线">
    <w:altName w:val="DengXian"/>
    <w:panose1 w:val="02010600030101010101"/>
    <w:charset w:val="86"/>
    <w:family w:val="auto"/>
    <w:pitch w:val="variable"/>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0753DF"/>
    <w:rsid w:val="000A60F8"/>
    <w:rsid w:val="001344EA"/>
    <w:rsid w:val="00197E13"/>
    <w:rsid w:val="001F3C1A"/>
    <w:rsid w:val="00234F64"/>
    <w:rsid w:val="002710F2"/>
    <w:rsid w:val="00387450"/>
    <w:rsid w:val="003D4805"/>
    <w:rsid w:val="004670E4"/>
    <w:rsid w:val="004E6C9C"/>
    <w:rsid w:val="007B1126"/>
    <w:rsid w:val="0084228D"/>
    <w:rsid w:val="008A1B39"/>
    <w:rsid w:val="008A6B70"/>
    <w:rsid w:val="009A691F"/>
    <w:rsid w:val="009B7187"/>
    <w:rsid w:val="00A43789"/>
    <w:rsid w:val="00A80BD5"/>
    <w:rsid w:val="00AD260B"/>
    <w:rsid w:val="00BA3C91"/>
    <w:rsid w:val="00C83FE2"/>
    <w:rsid w:val="00D121AD"/>
    <w:rsid w:val="00D55223"/>
    <w:rsid w:val="00E04075"/>
    <w:rsid w:val="00E9054F"/>
    <w:rsid w:val="00E9224E"/>
    <w:rsid w:val="00F12973"/>
    <w:rsid w:val="00F32905"/>
    <w:rsid w:val="00F35E30"/>
    <w:rsid w:val="00F5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F6FF3D-5FD3-E947-B715-5E44D6C3E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303</TotalTime>
  <Pages>48</Pages>
  <Words>4542</Words>
  <Characters>25894</Characters>
  <Application>Microsoft Office Word</Application>
  <DocSecurity>0</DocSecurity>
  <Lines>215</Lines>
  <Paragraphs>60</Paragraphs>
  <ScaleCrop>false</ScaleCrop>
  <Company>china</Company>
  <LinksUpToDate>false</LinksUpToDate>
  <CharactersWithSpaces>30376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557</cp:revision>
  <dcterms:created xsi:type="dcterms:W3CDTF">2020-04-29T02:26:00Z</dcterms:created>
  <dcterms:modified xsi:type="dcterms:W3CDTF">2020-05-21T17:23:00Z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