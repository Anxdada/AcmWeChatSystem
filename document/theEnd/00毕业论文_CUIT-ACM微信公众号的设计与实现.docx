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B0BEC" w14:textId="6FB701BD" w:rsidR="00C121D4" w:rsidRPr="00C121D4" w:rsidRDefault="00C121D4" w:rsidP="00C121D4">
      <w:pPr>
        <w:pStyle w:val="a1"/>
        <w:tabs>
          <w:tab w:val="left" w:pos="4536"/>
        </w:tabs>
        <w:spacing w:line="480" w:lineRule="exact"/>
        <w:ind w:firstLineChars="0" w:firstLine="0"/>
        <w:rPr>
          <w:b/>
        </w:rPr>
      </w:pPr>
      <w:r w:rsidRPr="00F262D9">
        <w:rPr>
          <w:rStyle w:val="Char6"/>
        </w:rPr>
        <w:t>分类号</w:t>
      </w:r>
      <w:r w:rsidRPr="00F262D9">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sidR="004570BB">
                <w:rPr>
                  <w:rStyle w:val="Char6"/>
                  <w:rFonts w:hint="eastAsia"/>
                </w:rPr>
                <w:t>TP311.5</w:t>
              </w:r>
            </w:sdtContent>
          </w:sdt>
        </w:sdtContent>
      </w:sdt>
      <w:r w:rsidRPr="00C121D4">
        <w:rPr>
          <w:b/>
        </w:rPr>
        <w:tab/>
      </w:r>
      <w:r w:rsidRPr="00F262D9">
        <w:rPr>
          <w:rStyle w:val="Char6"/>
        </w:rPr>
        <w:t>UDC</w:t>
      </w:r>
      <w:r w:rsidRPr="00F262D9">
        <w:rPr>
          <w:rStyle w:val="Char6"/>
        </w:rPr>
        <w:t>：</w:t>
      </w:r>
      <w:r w:rsidR="0053593F">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sidR="00C932AB">
            <w:rPr>
              <w:rStyle w:val="Char6"/>
            </w:rPr>
            <w:t>2020</w:t>
          </w:r>
        </w:sdtContent>
      </w:sdt>
      <w:r w:rsidR="0053593F">
        <w:rPr>
          <w:rStyle w:val="Char6"/>
        </w:rPr>
        <w:t>)</w:t>
      </w:r>
      <w:sdt>
        <w:sdtPr>
          <w:rPr>
            <w:rStyle w:val="Char6"/>
          </w:rPr>
          <w:tag w:val="流水号"/>
          <w:id w:val="924540758"/>
          <w:lock w:val="sdtLocked"/>
          <w:placeholder>
            <w:docPart w:val="4007FCCDF08A4A40B9107EBE878A6679"/>
          </w:placeholder>
        </w:sdtPr>
        <w:sdtEndPr>
          <w:rPr>
            <w:rStyle w:val="Char6"/>
          </w:rPr>
        </w:sdtEndPr>
        <w:sdtContent>
          <w:r w:rsidR="00C932AB">
            <w:rPr>
              <w:rStyle w:val="Char6"/>
            </w:rPr>
            <w:t>2715</w:t>
          </w:r>
        </w:sdtContent>
      </w:sdt>
      <w:r w:rsidR="0053593F">
        <w:rPr>
          <w:rStyle w:val="Char6"/>
          <w:rFonts w:hint="eastAsia"/>
        </w:rPr>
        <w:t>-</w:t>
      </w:r>
      <w:r w:rsidR="0053593F">
        <w:rPr>
          <w:rStyle w:val="Char6"/>
        </w:rPr>
        <w:t>0</w:t>
      </w:r>
    </w:p>
    <w:p w14:paraId="53152BA2" w14:textId="0DB311B5" w:rsidR="0098270E" w:rsidRDefault="00C121D4" w:rsidP="00C121D4">
      <w:pPr>
        <w:pStyle w:val="a1"/>
        <w:tabs>
          <w:tab w:val="left" w:pos="4536"/>
        </w:tabs>
        <w:spacing w:line="480" w:lineRule="exact"/>
        <w:ind w:firstLineChars="0" w:firstLine="0"/>
        <w:rPr>
          <w:b/>
        </w:rPr>
      </w:pPr>
      <w:r w:rsidRPr="00F262D9">
        <w:rPr>
          <w:rStyle w:val="Char6"/>
          <w:rFonts w:hint="eastAsia"/>
        </w:rPr>
        <w:t>密　级</w:t>
      </w:r>
      <w:r w:rsidR="006757BC" w:rsidRPr="00F262D9">
        <w:rPr>
          <w:rStyle w:val="Char6"/>
          <w:rFonts w:hint="eastAsia"/>
        </w:rPr>
        <w:t>：</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2A3277">
            <w:rPr>
              <w:rStyle w:val="Char6"/>
              <w:rFonts w:hint="eastAsia"/>
            </w:rPr>
            <w:t>公开</w:t>
          </w:r>
        </w:sdtContent>
      </w:sdt>
      <w:r w:rsidRPr="00C121D4">
        <w:rPr>
          <w:b/>
        </w:rPr>
        <w:tab/>
      </w:r>
      <w:r w:rsidRPr="00F262D9">
        <w:rPr>
          <w:rStyle w:val="Char6"/>
        </w:rPr>
        <w:t>编号</w:t>
      </w:r>
      <w:r w:rsidRPr="00F262D9">
        <w:rPr>
          <w:rStyle w:val="Char6"/>
          <w:rFonts w:hint="eastAsia"/>
        </w:rPr>
        <w:t>：</w:t>
      </w:r>
      <w:sdt>
        <w:sdtPr>
          <w:rPr>
            <w:rFonts w:hint="eastAsia"/>
            <w:b/>
          </w:rPr>
          <w:id w:val="-761074440"/>
          <w:placeholder>
            <w:docPart w:val="3E135B9AD1974923AB0F0A177AD1EA7C"/>
          </w:placeholder>
        </w:sdtPr>
        <w:sdtEndPr/>
        <w:sdtContent>
          <w:r w:rsidR="00C500DE">
            <w:rPr>
              <w:b/>
            </w:rPr>
            <w:t>2016081187</w:t>
          </w:r>
        </w:sdtContent>
      </w:sdt>
    </w:p>
    <w:p w14:paraId="6E37C9F4" w14:textId="77777777" w:rsidR="00BC4BD9" w:rsidRDefault="00BC4BD9" w:rsidP="00F262D9">
      <w:pPr>
        <w:pStyle w:val="a1"/>
        <w:spacing w:line="240" w:lineRule="auto"/>
        <w:ind w:firstLineChars="0" w:firstLine="0"/>
        <w:jc w:val="center"/>
        <w:rPr>
          <w:sz w:val="32"/>
          <w:szCs w:val="32"/>
        </w:rPr>
      </w:pPr>
    </w:p>
    <w:p w14:paraId="6D4B8941" w14:textId="77777777" w:rsidR="00BC4BD9" w:rsidRDefault="00BC4BD9" w:rsidP="00F262D9">
      <w:pPr>
        <w:pStyle w:val="a1"/>
        <w:spacing w:line="240" w:lineRule="auto"/>
        <w:ind w:firstLineChars="0" w:firstLine="0"/>
        <w:jc w:val="center"/>
        <w:rPr>
          <w:sz w:val="32"/>
          <w:szCs w:val="32"/>
        </w:rPr>
      </w:pPr>
    </w:p>
    <w:p w14:paraId="05DD66F2" w14:textId="77777777" w:rsidR="00BC4BD9" w:rsidRDefault="00BC4BD9" w:rsidP="00F262D9">
      <w:pPr>
        <w:pStyle w:val="a1"/>
        <w:spacing w:line="240" w:lineRule="auto"/>
        <w:ind w:firstLineChars="0" w:firstLine="0"/>
        <w:jc w:val="center"/>
        <w:rPr>
          <w:sz w:val="32"/>
          <w:szCs w:val="32"/>
        </w:rPr>
      </w:pPr>
    </w:p>
    <w:p w14:paraId="19C30DC9" w14:textId="77777777" w:rsidR="00BC4BD9" w:rsidRPr="00C82972" w:rsidRDefault="00BC4BD9" w:rsidP="00F262D9">
      <w:pPr>
        <w:pStyle w:val="a1"/>
        <w:spacing w:line="240" w:lineRule="auto"/>
        <w:ind w:firstLineChars="0" w:firstLine="0"/>
        <w:jc w:val="center"/>
        <w:rPr>
          <w:sz w:val="32"/>
          <w:szCs w:val="32"/>
        </w:rPr>
      </w:pPr>
    </w:p>
    <w:p w14:paraId="6AF49083" w14:textId="77777777" w:rsidR="00BC4BD9" w:rsidRPr="00F262D9" w:rsidRDefault="00BC4BD9" w:rsidP="00F262D9">
      <w:pPr>
        <w:pStyle w:val="affb"/>
      </w:pPr>
      <w:r w:rsidRPr="00F262D9">
        <w:rPr>
          <w:rFonts w:hint="eastAsia"/>
        </w:rPr>
        <w:t>成都信息工程大学</w:t>
      </w:r>
    </w:p>
    <w:p w14:paraId="4358F025" w14:textId="77777777" w:rsidR="00BC4BD9" w:rsidRPr="00F262D9" w:rsidRDefault="00BC4BD9" w:rsidP="00F262D9">
      <w:pPr>
        <w:pStyle w:val="affb"/>
      </w:pPr>
      <w:r w:rsidRPr="00F262D9">
        <w:t>学位论文</w:t>
      </w:r>
    </w:p>
    <w:p w14:paraId="46018D57" w14:textId="77777777" w:rsidR="00F262D9" w:rsidRDefault="00F262D9" w:rsidP="00F262D9">
      <w:pPr>
        <w:pStyle w:val="a1"/>
        <w:spacing w:line="240" w:lineRule="auto"/>
        <w:ind w:firstLineChars="0" w:firstLine="0"/>
        <w:jc w:val="center"/>
        <w:rPr>
          <w:sz w:val="32"/>
          <w:szCs w:val="32"/>
        </w:rPr>
      </w:pPr>
    </w:p>
    <w:p w14:paraId="44980A89" w14:textId="77777777" w:rsidR="00F262D9" w:rsidRDefault="00F262D9" w:rsidP="00F262D9">
      <w:pPr>
        <w:pStyle w:val="a1"/>
        <w:spacing w:line="240" w:lineRule="auto"/>
        <w:ind w:firstLineChars="0" w:firstLine="0"/>
        <w:jc w:val="center"/>
        <w:rPr>
          <w:sz w:val="32"/>
          <w:szCs w:val="32"/>
        </w:rPr>
      </w:pPr>
    </w:p>
    <w:sdt>
      <w:sdtPr>
        <w:rPr>
          <w:rStyle w:val="Char7"/>
          <w:rFonts w:hint="eastAsia"/>
        </w:rPr>
        <w:id w:val="-2071881783"/>
        <w:lock w:val="sdtLocked"/>
        <w:placeholder>
          <w:docPart w:val="94792A076B6042559B4BF63DCC59E088"/>
        </w:placeholder>
      </w:sdtPr>
      <w:sdtEndPr>
        <w:rPr>
          <w:rStyle w:val="a2"/>
          <w:rFonts w:eastAsia="宋体"/>
          <w:b w:val="0"/>
          <w:sz w:val="24"/>
          <w:szCs w:val="32"/>
        </w:rPr>
      </w:sdtEndPr>
      <w:sdtContent>
        <w:sdt>
          <w:sdtPr>
            <w:rPr>
              <w:rStyle w:val="Char7"/>
              <w:rFonts w:hint="eastAsia"/>
            </w:rPr>
            <w:id w:val="-623543352"/>
            <w:placeholder>
              <w:docPart w:val="2BDC370495EC4D459815701A81CB2CEF"/>
            </w:placeholder>
          </w:sdtPr>
          <w:sdtEndPr>
            <w:rPr>
              <w:rStyle w:val="a2"/>
              <w:rFonts w:eastAsia="宋体"/>
              <w:b w:val="0"/>
              <w:sz w:val="24"/>
              <w:szCs w:val="32"/>
            </w:rPr>
          </w:sdtEndPr>
          <w:sdtContent>
            <w:p w14:paraId="17D911FF" w14:textId="417C3A0C" w:rsidR="00F262D9" w:rsidRPr="00C932AB" w:rsidRDefault="00C932AB" w:rsidP="00C932AB">
              <w:pPr>
                <w:pStyle w:val="a1"/>
                <w:ind w:firstLine="643"/>
                <w:jc w:val="center"/>
                <w:rPr>
                  <w:szCs w:val="32"/>
                </w:rPr>
              </w:pPr>
              <w:r>
                <w:rPr>
                  <w:rStyle w:val="Char7"/>
                </w:rPr>
                <w:t>CUIT-ACM</w:t>
              </w:r>
              <w:r>
                <w:rPr>
                  <w:rStyle w:val="Char7"/>
                  <w:rFonts w:hint="eastAsia"/>
                </w:rPr>
                <w:t>微信公众号的设计与实现</w:t>
              </w:r>
            </w:p>
          </w:sdtContent>
        </w:sdt>
      </w:sdtContent>
    </w:sdt>
    <w:p w14:paraId="7D943082" w14:textId="77777777" w:rsidR="00F262D9" w:rsidRDefault="00F262D9" w:rsidP="00F262D9">
      <w:pPr>
        <w:pStyle w:val="a1"/>
        <w:spacing w:line="240" w:lineRule="auto"/>
        <w:ind w:firstLineChars="0" w:firstLine="0"/>
        <w:jc w:val="center"/>
        <w:rPr>
          <w:sz w:val="32"/>
          <w:szCs w:val="32"/>
        </w:rPr>
      </w:pPr>
    </w:p>
    <w:p w14:paraId="3915F95E" w14:textId="77777777" w:rsidR="00F262D9" w:rsidRDefault="00F262D9" w:rsidP="00F262D9">
      <w:pPr>
        <w:pStyle w:val="a1"/>
        <w:spacing w:line="240" w:lineRule="auto"/>
        <w:ind w:firstLineChars="0" w:firstLine="0"/>
        <w:jc w:val="center"/>
        <w:rPr>
          <w:sz w:val="32"/>
          <w:szCs w:val="32"/>
        </w:rPr>
      </w:pPr>
    </w:p>
    <w:p w14:paraId="1B0C54A8" w14:textId="77777777" w:rsidR="00F262D9" w:rsidRDefault="00F262D9" w:rsidP="00F262D9">
      <w:pPr>
        <w:pStyle w:val="a1"/>
        <w:spacing w:line="240" w:lineRule="auto"/>
        <w:ind w:firstLineChars="0" w:firstLine="0"/>
        <w:jc w:val="center"/>
        <w:rPr>
          <w:sz w:val="32"/>
          <w:szCs w:val="32"/>
        </w:rPr>
      </w:pPr>
    </w:p>
    <w:p w14:paraId="43186BC6" w14:textId="77777777" w:rsidR="00F262D9" w:rsidRDefault="00F262D9" w:rsidP="00F262D9">
      <w:pPr>
        <w:pStyle w:val="a1"/>
        <w:spacing w:line="240" w:lineRule="auto"/>
        <w:ind w:firstLineChars="0" w:firstLine="0"/>
        <w:jc w:val="center"/>
        <w:rPr>
          <w:sz w:val="32"/>
          <w:szCs w:val="32"/>
        </w:rPr>
      </w:pPr>
    </w:p>
    <w:p w14:paraId="1AEB745B"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3BE045A0" w14:textId="77777777" w:rsidTr="00C77ABC">
        <w:trPr>
          <w:trHeight w:val="570"/>
          <w:jc w:val="center"/>
        </w:trPr>
        <w:tc>
          <w:tcPr>
            <w:tcW w:w="3402" w:type="dxa"/>
            <w:tcBorders>
              <w:top w:val="nil"/>
              <w:left w:val="nil"/>
              <w:bottom w:val="nil"/>
              <w:right w:val="nil"/>
            </w:tcBorders>
            <w:vAlign w:val="bottom"/>
          </w:tcPr>
          <w:p w14:paraId="55DB9056" w14:textId="77777777" w:rsidR="00F262D9" w:rsidRPr="00F262D9" w:rsidRDefault="00F262D9" w:rsidP="00F262D9">
            <w:pPr>
              <w:pStyle w:val="affc"/>
            </w:pPr>
            <w:r w:rsidRPr="00F262D9">
              <w:rPr>
                <w:rFonts w:hint="eastAsia"/>
              </w:rPr>
              <w:t>论文作者姓名：</w:t>
            </w:r>
          </w:p>
        </w:tc>
        <w:sdt>
          <w:sdtPr>
            <w:rPr>
              <w:rStyle w:val="Char9"/>
              <w:rFonts w:hint="eastAsia"/>
            </w:rPr>
            <w:id w:val="-1424724063"/>
            <w:lock w:val="sdtLocked"/>
            <w:placeholder>
              <w:docPart w:val="E44658A0631649BF98EEBA277D9AA3C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33D25CE" w14:textId="50020D13" w:rsidR="00F262D9" w:rsidRPr="00F262D9" w:rsidRDefault="003F50B6" w:rsidP="00C77ABC">
                <w:pPr>
                  <w:spacing w:line="240" w:lineRule="auto"/>
                  <w:jc w:val="center"/>
                  <w:rPr>
                    <w:rFonts w:ascii="楷体_GB2312" w:eastAsia="楷体_GB2312" w:cs="Times New Roman"/>
                    <w:b/>
                    <w:sz w:val="30"/>
                    <w:szCs w:val="30"/>
                  </w:rPr>
                </w:pPr>
                <w:r>
                  <w:rPr>
                    <w:rStyle w:val="Char9"/>
                    <w:rFonts w:hint="eastAsia"/>
                  </w:rPr>
                  <w:t>谢仁义</w:t>
                </w:r>
              </w:p>
            </w:tc>
          </w:sdtContent>
        </w:sdt>
      </w:tr>
      <w:tr w:rsidR="00F262D9" w:rsidRPr="00F262D9" w14:paraId="65E50F9C" w14:textId="77777777" w:rsidTr="00C77ABC">
        <w:trPr>
          <w:trHeight w:val="570"/>
          <w:jc w:val="center"/>
        </w:trPr>
        <w:tc>
          <w:tcPr>
            <w:tcW w:w="3402" w:type="dxa"/>
            <w:tcBorders>
              <w:top w:val="nil"/>
              <w:left w:val="nil"/>
              <w:bottom w:val="nil"/>
              <w:right w:val="nil"/>
            </w:tcBorders>
            <w:vAlign w:val="bottom"/>
          </w:tcPr>
          <w:p w14:paraId="25DBD348" w14:textId="77777777" w:rsidR="00F262D9" w:rsidRPr="00F262D9" w:rsidRDefault="00F262D9" w:rsidP="00C77ABC">
            <w:pPr>
              <w:pStyle w:val="affc"/>
            </w:pPr>
            <w:r w:rsidRPr="00F262D9">
              <w:rPr>
                <w:rFonts w:hint="eastAsia"/>
              </w:rPr>
              <w:t>申请学位专业：</w:t>
            </w:r>
          </w:p>
        </w:tc>
        <w:tc>
          <w:tcPr>
            <w:tcW w:w="2977" w:type="dxa"/>
            <w:tcBorders>
              <w:left w:val="nil"/>
              <w:right w:val="nil"/>
            </w:tcBorders>
            <w:vAlign w:val="center"/>
          </w:tcPr>
          <w:p w14:paraId="7D4547EB" w14:textId="65933034" w:rsidR="00F262D9" w:rsidRPr="00F262D9" w:rsidRDefault="004C433F" w:rsidP="00C77ABC">
            <w:pPr>
              <w:pStyle w:val="affc"/>
              <w:jc w:val="center"/>
            </w:pPr>
            <w:sdt>
              <w:sdtPr>
                <w:rPr>
                  <w:rFonts w:hint="eastAsia"/>
                </w:rPr>
                <w:id w:val="-234090192"/>
                <w:placeholder>
                  <w:docPart w:val="6D0500F884F34B4CB38794500A92AB99"/>
                </w:placeholder>
              </w:sdtPr>
              <w:sdtEndPr>
                <w:rPr>
                  <w:color w:val="767171" w:themeColor="background2" w:themeShade="80"/>
                </w:rPr>
              </w:sdtEndPr>
              <w:sdtContent>
                <w:r w:rsidR="003F50B6">
                  <w:rPr>
                    <w:rFonts w:hint="eastAsia"/>
                  </w:rPr>
                  <w:t>软件工程</w:t>
                </w:r>
              </w:sdtContent>
            </w:sdt>
          </w:p>
        </w:tc>
      </w:tr>
      <w:tr w:rsidR="00F262D9" w:rsidRPr="00F262D9" w14:paraId="6CF70DA4" w14:textId="77777777" w:rsidTr="00C77ABC">
        <w:trPr>
          <w:trHeight w:val="570"/>
          <w:jc w:val="center"/>
        </w:trPr>
        <w:tc>
          <w:tcPr>
            <w:tcW w:w="3402" w:type="dxa"/>
            <w:tcBorders>
              <w:top w:val="nil"/>
              <w:left w:val="nil"/>
              <w:bottom w:val="nil"/>
              <w:right w:val="nil"/>
            </w:tcBorders>
            <w:vAlign w:val="bottom"/>
          </w:tcPr>
          <w:p w14:paraId="1F94BCA6" w14:textId="77777777" w:rsidR="00F262D9" w:rsidRPr="00F262D9" w:rsidRDefault="00F262D9" w:rsidP="00C77ABC">
            <w:pPr>
              <w:pStyle w:val="affc"/>
            </w:pPr>
            <w:r w:rsidRPr="00F262D9">
              <w:rPr>
                <w:rFonts w:hint="eastAsia"/>
              </w:rPr>
              <w:t>申请学位类别：</w:t>
            </w:r>
          </w:p>
        </w:tc>
        <w:tc>
          <w:tcPr>
            <w:tcW w:w="2977" w:type="dxa"/>
            <w:tcBorders>
              <w:left w:val="nil"/>
              <w:right w:val="nil"/>
            </w:tcBorders>
            <w:vAlign w:val="center"/>
          </w:tcPr>
          <w:p w14:paraId="2815F224" w14:textId="77777777" w:rsidR="00F262D9" w:rsidRPr="00F262D9" w:rsidRDefault="00F262D9" w:rsidP="00C77ABC">
            <w:pPr>
              <w:pStyle w:val="affc"/>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1C2D5620" w14:textId="77777777" w:rsidTr="00C77ABC">
        <w:trPr>
          <w:trHeight w:val="570"/>
          <w:jc w:val="center"/>
        </w:trPr>
        <w:tc>
          <w:tcPr>
            <w:tcW w:w="3402" w:type="dxa"/>
            <w:tcBorders>
              <w:top w:val="nil"/>
              <w:left w:val="nil"/>
              <w:bottom w:val="nil"/>
              <w:right w:val="nil"/>
            </w:tcBorders>
            <w:vAlign w:val="bottom"/>
          </w:tcPr>
          <w:p w14:paraId="5CD3401E" w14:textId="77777777" w:rsidR="00F262D9" w:rsidRPr="00F262D9" w:rsidRDefault="00F262D9" w:rsidP="00C77ABC">
            <w:pPr>
              <w:pStyle w:val="affc"/>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2F4F9C56" w14:textId="603F2D62" w:rsidR="00F262D9" w:rsidRPr="00F262D9" w:rsidRDefault="004C433F" w:rsidP="00C77ABC">
            <w:pPr>
              <w:pStyle w:val="affc"/>
              <w:jc w:val="center"/>
            </w:pPr>
            <w:sdt>
              <w:sdtPr>
                <w:rPr>
                  <w:rFonts w:hint="eastAsia"/>
                </w:rPr>
                <w:id w:val="492760110"/>
                <w:placeholder>
                  <w:docPart w:val="A9CBEFC79C354894900068A0FAC395E0"/>
                </w:placeholder>
              </w:sdtPr>
              <w:sdtEndPr/>
              <w:sdtContent>
                <w:r w:rsidR="003F50B6">
                  <w:rPr>
                    <w:rFonts w:hint="eastAsia"/>
                  </w:rPr>
                  <w:t>王嘉昀</w:t>
                </w:r>
              </w:sdtContent>
            </w:sdt>
            <w:r w:rsidR="00C77ABC">
              <w:rPr>
                <w:rFonts w:hint="eastAsia"/>
              </w:rPr>
              <w:t>（</w:t>
            </w:r>
            <w:sdt>
              <w:sdtPr>
                <w:rPr>
                  <w:rStyle w:val="Char9"/>
                  <w:rFonts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3F50B6">
                  <w:rPr>
                    <w:rStyle w:val="Char9"/>
                    <w:rFonts w:hint="eastAsia"/>
                  </w:rPr>
                  <w:t>讲师</w:t>
                </w:r>
              </w:sdtContent>
            </w:sdt>
            <w:r w:rsidR="00F262D9" w:rsidRPr="00F262D9">
              <w:rPr>
                <w:rFonts w:hint="eastAsia"/>
              </w:rPr>
              <w:t>）</w:t>
            </w:r>
            <w:bookmarkEnd w:id="6"/>
            <w:bookmarkEnd w:id="7"/>
            <w:bookmarkEnd w:id="8"/>
            <w:bookmarkEnd w:id="9"/>
            <w:bookmarkEnd w:id="10"/>
            <w:bookmarkEnd w:id="11"/>
          </w:p>
        </w:tc>
      </w:tr>
      <w:tr w:rsidR="00F262D9" w:rsidRPr="00F262D9" w14:paraId="330C6DB6" w14:textId="77777777" w:rsidTr="00C77ABC">
        <w:trPr>
          <w:trHeight w:val="570"/>
          <w:jc w:val="center"/>
        </w:trPr>
        <w:tc>
          <w:tcPr>
            <w:tcW w:w="3402" w:type="dxa"/>
            <w:tcBorders>
              <w:top w:val="nil"/>
              <w:left w:val="nil"/>
              <w:bottom w:val="nil"/>
              <w:right w:val="nil"/>
            </w:tcBorders>
            <w:vAlign w:val="bottom"/>
          </w:tcPr>
          <w:p w14:paraId="124DDD06" w14:textId="77777777" w:rsidR="00F262D9" w:rsidRPr="00F262D9" w:rsidRDefault="00F262D9" w:rsidP="00C77ABC">
            <w:pPr>
              <w:pStyle w:val="affc"/>
            </w:pPr>
            <w:r w:rsidRPr="00F262D9">
              <w:rPr>
                <w:rFonts w:hint="eastAsia"/>
              </w:rPr>
              <w:t>论文提交日期：</w:t>
            </w:r>
          </w:p>
        </w:tc>
        <w:sdt>
          <w:sdtPr>
            <w:rPr>
              <w:rStyle w:val="Char9"/>
              <w:rFonts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5024E906" w14:textId="2A3F4E06" w:rsidR="00F262D9" w:rsidRPr="00F262D9" w:rsidRDefault="00070ACD" w:rsidP="00070ACD">
                <w:pPr>
                  <w:pStyle w:val="affc"/>
                  <w:jc w:val="center"/>
                </w:pPr>
                <w:r>
                  <w:rPr>
                    <w:rStyle w:val="Char9"/>
                    <w:rFonts w:hint="eastAsia"/>
                  </w:rPr>
                  <w:t>2020</w:t>
                </w:r>
                <w:r>
                  <w:rPr>
                    <w:rStyle w:val="Char9"/>
                    <w:rFonts w:hint="eastAsia"/>
                  </w:rPr>
                  <w:t>年</w:t>
                </w:r>
                <w:r>
                  <w:rPr>
                    <w:rStyle w:val="Char9"/>
                    <w:rFonts w:hint="eastAsia"/>
                  </w:rPr>
                  <w:t>5</w:t>
                </w:r>
                <w:r>
                  <w:rPr>
                    <w:rStyle w:val="Char9"/>
                    <w:rFonts w:hint="eastAsia"/>
                  </w:rPr>
                  <w:t>月</w:t>
                </w:r>
                <w:r>
                  <w:rPr>
                    <w:rStyle w:val="Char9"/>
                    <w:rFonts w:hint="eastAsia"/>
                  </w:rPr>
                  <w:t>20</w:t>
                </w:r>
                <w:r>
                  <w:rPr>
                    <w:rStyle w:val="Char9"/>
                    <w:rFonts w:hint="eastAsia"/>
                  </w:rPr>
                  <w:t>日</w:t>
                </w:r>
              </w:p>
            </w:tc>
          </w:sdtContent>
        </w:sdt>
      </w:tr>
    </w:tbl>
    <w:p w14:paraId="7ED9B37C"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7"/>
          <w:rFonts w:hint="eastAsia"/>
        </w:rPr>
        <w:id w:val="-385255723"/>
        <w:placeholder>
          <w:docPart w:val="D42F43263535426A84393E7B87D2EE9C"/>
        </w:placeholder>
      </w:sdtPr>
      <w:sdtEndPr>
        <w:rPr>
          <w:rStyle w:val="a2"/>
          <w:rFonts w:eastAsia="宋体"/>
          <w:b w:val="0"/>
          <w:sz w:val="24"/>
          <w:szCs w:val="32"/>
        </w:rPr>
      </w:sdtEndPr>
      <w:sdtContent>
        <w:sdt>
          <w:sdtPr>
            <w:rPr>
              <w:rStyle w:val="Char7"/>
              <w:rFonts w:hint="eastAsia"/>
            </w:rPr>
            <w:id w:val="-2092078315"/>
            <w:placeholder>
              <w:docPart w:val="2C613607CA60394BB5EC44B4B5F3AC7C"/>
            </w:placeholder>
          </w:sdtPr>
          <w:sdtEndPr>
            <w:rPr>
              <w:rStyle w:val="a2"/>
              <w:rFonts w:eastAsia="宋体"/>
              <w:b w:val="0"/>
              <w:sz w:val="24"/>
              <w:szCs w:val="32"/>
            </w:rPr>
          </w:sdtEndPr>
          <w:sdtContent>
            <w:p w14:paraId="00C78A1F" w14:textId="17F1BC9E" w:rsidR="00B91A96" w:rsidRPr="009B4535" w:rsidRDefault="009B4535" w:rsidP="009B4535">
              <w:pPr>
                <w:pStyle w:val="a1"/>
                <w:spacing w:line="240" w:lineRule="auto"/>
                <w:ind w:firstLineChars="0" w:firstLine="0"/>
                <w:jc w:val="center"/>
                <w:rPr>
                  <w:rStyle w:val="Char7"/>
                  <w:rFonts w:eastAsia="宋体"/>
                  <w:b w:val="0"/>
                  <w:sz w:val="24"/>
                  <w:szCs w:val="32"/>
                </w:rPr>
              </w:pPr>
              <w:r>
                <w:rPr>
                  <w:rStyle w:val="Char7"/>
                </w:rPr>
                <w:t>CUIT-ACM</w:t>
              </w:r>
              <w:r>
                <w:rPr>
                  <w:rStyle w:val="Char7"/>
                  <w:rFonts w:hint="eastAsia"/>
                </w:rPr>
                <w:t>微信公众号的设计与实现</w:t>
              </w:r>
            </w:p>
          </w:sdtContent>
        </w:sdt>
      </w:sdtContent>
    </w:sdt>
    <w:p w14:paraId="020A744C" w14:textId="77777777" w:rsidR="00B91A96" w:rsidRDefault="00B91A96" w:rsidP="00B91A96">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4D1FAEF3" w14:textId="77777777" w:rsidR="009132E9" w:rsidRDefault="009132E9" w:rsidP="009132E9">
      <w:pPr>
        <w:pStyle w:val="aff6"/>
        <w:ind w:firstLine="480"/>
        <w:rPr>
          <w:rFonts w:cs="Times New Roman"/>
        </w:rPr>
      </w:pPr>
      <w:r>
        <w:rPr>
          <w:rFonts w:hint="eastAsia"/>
        </w:rPr>
        <w:t>随着微信公众号的快速发展，它已经是日常生活中最常见的程序了，并且访问也非常方便，只需要一个能运行微信的手机就行。目前微信公众号开发逐渐发展成一类标准。再结合目前在高校中被越来越重视的</w:t>
      </w:r>
      <w:r>
        <w:rPr>
          <w:rFonts w:hint="eastAsia"/>
        </w:rPr>
        <w:t xml:space="preserve"> </w:t>
      </w:r>
      <w:r>
        <w:t>ACM</w:t>
      </w:r>
      <w:r>
        <w:rPr>
          <w:rFonts w:hint="eastAsia"/>
        </w:rPr>
        <w:t>竞赛</w:t>
      </w:r>
      <w:r>
        <w:rPr>
          <w:rFonts w:cs="Times New Roman"/>
          <w:vertAlign w:val="superscript"/>
        </w:rPr>
        <w:t>[1]</w:t>
      </w:r>
      <w:r>
        <w:rPr>
          <w:rFonts w:hint="eastAsia"/>
        </w:rPr>
        <w:t>，但是我校并没有一个用于来宣传该类竞赛的相关公众号，为了扩大这一类竞赛的影响力，让我校更多学生能了解和加入进来和让实验室的日常工作能更好的被记录和管理，有了设计</w:t>
      </w:r>
      <w:r>
        <w:rPr>
          <w:rFonts w:hint="eastAsia"/>
        </w:rPr>
        <w:t>CUIT-</w:t>
      </w:r>
      <w:r>
        <w:t>ACM</w:t>
      </w:r>
      <w:r>
        <w:rPr>
          <w:rFonts w:hint="eastAsia"/>
        </w:rPr>
        <w:t>公众号的想法。</w:t>
      </w:r>
    </w:p>
    <w:p w14:paraId="53878CB3" w14:textId="77777777" w:rsidR="009132E9" w:rsidRDefault="009132E9" w:rsidP="009132E9">
      <w:pPr>
        <w:pStyle w:val="aff6"/>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可以更好的管理好实验室，实验室人员可以在公众号上查看值日安排，查看目前想加入的同学的疑问以及查看比赛日程，导出比赛名单等。</w:t>
      </w:r>
    </w:p>
    <w:p w14:paraId="122D8280" w14:textId="77777777" w:rsidR="009132E9" w:rsidRDefault="009132E9" w:rsidP="009132E9">
      <w:pPr>
        <w:pStyle w:val="aff6"/>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_Ref39764230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[10]</w:t>
      </w:r>
      <w:r w:rsidRPr="00FC279A">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构建。总体包括新闻管理，公告管理，值日管理，友链管理，讨论区管理，评论管理，举报管理，反馈管理，用户管理等，公众号中不同的角色在这些功能上有不同的操作权利。</w:t>
      </w:r>
    </w:p>
    <w:p w14:paraId="76F4294F" w14:textId="77777777" w:rsidR="009132E9" w:rsidRPr="003A09F3" w:rsidRDefault="009132E9" w:rsidP="009132E9">
      <w:pPr>
        <w:pStyle w:val="aff6"/>
        <w:ind w:firstLine="480"/>
        <w:rPr>
          <w:rFonts w:cs="Times New Roman"/>
        </w:rPr>
      </w:pPr>
    </w:p>
    <w:p w14:paraId="0FE1C07A" w14:textId="77777777" w:rsidR="009132E9" w:rsidRDefault="009132E9" w:rsidP="009132E9">
      <w:pPr>
        <w:pStyle w:val="a1"/>
        <w:ind w:firstLineChars="0" w:firstLine="420"/>
      </w:pPr>
      <w:r>
        <w:rPr>
          <w:rFonts w:ascii="宋体" w:hAnsi="宋体" w:cs="Times New Roman" w:hint="eastAsia"/>
          <w:b/>
          <w:bCs/>
          <w:sz w:val="28"/>
          <w:szCs w:val="28"/>
        </w:rPr>
        <w:t>关键词</w:t>
      </w:r>
      <w:r>
        <w:rPr>
          <w:rFonts w:ascii="宋体" w:hAnsi="宋体"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r>
        <w:rPr>
          <w:rStyle w:val="Char5"/>
          <w:rFonts w:hint="eastAsia"/>
        </w:rPr>
        <w:t>；</w:t>
      </w:r>
    </w:p>
    <w:p w14:paraId="3D4237CF" w14:textId="77777777" w:rsidR="00B91A96" w:rsidRDefault="00B91A96" w:rsidP="00C77ABC">
      <w:pPr>
        <w:pStyle w:val="a1"/>
        <w:spacing w:line="240" w:lineRule="auto"/>
        <w:ind w:firstLineChars="0" w:firstLine="0"/>
        <w:jc w:val="center"/>
        <w:rPr>
          <w:sz w:val="32"/>
          <w:szCs w:val="32"/>
        </w:rPr>
      </w:pPr>
    </w:p>
    <w:p w14:paraId="3063E428"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7"/>
          <w:rFonts w:hint="eastAsia"/>
        </w:rPr>
        <w:id w:val="-216439822"/>
        <w:lock w:val="sdtLocked"/>
        <w:placeholder>
          <w:docPart w:val="0FB2A18F33534633993595195335F5D6"/>
        </w:placeholder>
      </w:sdtPr>
      <w:sdtEndPr>
        <w:rPr>
          <w:rStyle w:val="a2"/>
          <w:rFonts w:eastAsia="宋体"/>
          <w:b w:val="0"/>
          <w:sz w:val="24"/>
          <w:szCs w:val="32"/>
        </w:rPr>
      </w:sdtEndPr>
      <w:sdtContent>
        <w:sdt>
          <w:sdtPr>
            <w:rPr>
              <w:rStyle w:val="Char7"/>
              <w:rFonts w:hint="eastAsia"/>
            </w:rPr>
            <w:id w:val="359483478"/>
            <w:placeholder>
              <w:docPart w:val="0CA85B46B5D4D440B774477646479CF0"/>
            </w:placeholder>
          </w:sdtPr>
          <w:sdtEndPr>
            <w:rPr>
              <w:rStyle w:val="a2"/>
              <w:rFonts w:eastAsia="宋体"/>
              <w:b w:val="0"/>
              <w:color w:val="000000" w:themeColor="text1"/>
              <w:sz w:val="24"/>
              <w:szCs w:val="32"/>
            </w:rPr>
          </w:sdtEndPr>
          <w:sdtContent>
            <w:p w14:paraId="033491DA" w14:textId="515BC426" w:rsidR="00476F8B" w:rsidRPr="00FE5EA7" w:rsidRDefault="00FE5EA7" w:rsidP="00476F8B">
              <w:pPr>
                <w:pStyle w:val="a1"/>
                <w:ind w:firstLineChars="0" w:firstLine="0"/>
                <w:jc w:val="center"/>
                <w:rPr>
                  <w:rStyle w:val="Char7"/>
                  <w:color w:val="000000" w:themeColor="text1"/>
                </w:rPr>
              </w:pPr>
              <w:r>
                <w:rPr>
                  <w:rStyle w:val="Char7"/>
                  <w:color w:val="000000" w:themeColor="text1"/>
                </w:rPr>
                <w:t>Design and Implementation of CUIT-ACM WeChat Official Account</w:t>
              </w:r>
            </w:p>
          </w:sdtContent>
        </w:sdt>
      </w:sdtContent>
    </w:sdt>
    <w:p w14:paraId="12CBF7F8" w14:textId="77777777" w:rsidR="00476F8B" w:rsidRPr="00476F8B" w:rsidRDefault="00476F8B" w:rsidP="00476F8B">
      <w:pPr>
        <w:widowControl/>
        <w:spacing w:beforeLines="100" w:before="312"/>
        <w:jc w:val="center"/>
        <w:rPr>
          <w:b/>
          <w:kern w:val="0"/>
          <w:sz w:val="32"/>
          <w:szCs w:val="32"/>
        </w:rPr>
      </w:pPr>
      <w:r w:rsidRPr="00476F8B">
        <w:rPr>
          <w:b/>
          <w:kern w:val="0"/>
          <w:sz w:val="32"/>
          <w:szCs w:val="32"/>
        </w:rPr>
        <w:t>Abstract</w:t>
      </w:r>
    </w:p>
    <w:p w14:paraId="34A4AB22" w14:textId="77777777" w:rsidR="00FE5EA7" w:rsidRDefault="00FE5EA7" w:rsidP="00FE5EA7">
      <w:pPr>
        <w:pStyle w:val="a1"/>
        <w:ind w:firstLine="480"/>
        <w:rPr>
          <w:color w:val="333333"/>
        </w:rPr>
      </w:pPr>
      <w:r>
        <w:rPr>
          <w:color w:val="333333"/>
        </w:rPr>
        <w:t>Wait</w:t>
      </w:r>
      <w:r>
        <w:rPr>
          <w:rFonts w:hint="eastAsia"/>
          <w:color w:val="333333"/>
        </w:rPr>
        <w:t>ing</w:t>
      </w:r>
      <w:r>
        <w:rPr>
          <w:color w:val="333333"/>
        </w:rPr>
        <w:t xml:space="preserve"> to filled in after confirming the summary.</w:t>
      </w:r>
    </w:p>
    <w:p w14:paraId="2C45FFF5" w14:textId="77777777" w:rsidR="00FE5EA7" w:rsidRDefault="00FE5EA7" w:rsidP="00FE5EA7">
      <w:pPr>
        <w:pStyle w:val="a1"/>
        <w:ind w:firstLine="480"/>
        <w:rPr>
          <w:color w:val="333333"/>
        </w:rPr>
      </w:pPr>
    </w:p>
    <w:p w14:paraId="14793438" w14:textId="77777777" w:rsidR="00FE5EA7" w:rsidRDefault="00FE5EA7" w:rsidP="00FE5EA7">
      <w:pPr>
        <w:pStyle w:val="a1"/>
        <w:ind w:firstLine="562"/>
        <w:rPr>
          <w:rFonts w:cs="Times New Roman"/>
          <w:szCs w:val="18"/>
        </w:rPr>
      </w:pPr>
      <w:r>
        <w:rPr>
          <w:b/>
          <w:sz w:val="28"/>
          <w:szCs w:val="28"/>
        </w:rPr>
        <w:t>Key words:</w:t>
      </w:r>
      <w:r>
        <w:t xml:space="preserve"> </w:t>
      </w:r>
      <w:r>
        <w:rPr>
          <w:rStyle w:val="Char5"/>
          <w:rFonts w:cs="Times New Roman"/>
        </w:rPr>
        <w:t>Contest; WeChat official Account</w:t>
      </w:r>
      <w:r>
        <w:rPr>
          <w:rStyle w:val="Char5"/>
          <w:rFonts w:cs="Times New Roman" w:hint="eastAsia"/>
        </w:rPr>
        <w:t>；</w:t>
      </w:r>
      <w:r>
        <w:rPr>
          <w:color w:val="333333"/>
        </w:rPr>
        <w:t>ACM</w:t>
      </w:r>
      <w:r>
        <w:rPr>
          <w:rFonts w:hint="eastAsia"/>
          <w:color w:val="333333"/>
        </w:rPr>
        <w:t>；</w:t>
      </w:r>
      <w:r>
        <w:rPr>
          <w:rStyle w:val="Char5"/>
          <w:rFonts w:cs="Times New Roman"/>
        </w:rPr>
        <w:t>Spring Boot</w:t>
      </w:r>
      <w:r>
        <w:rPr>
          <w:rStyle w:val="Char5"/>
          <w:rFonts w:cs="Times New Roman"/>
        </w:rPr>
        <w:t>；</w:t>
      </w:r>
      <w:r>
        <w:rPr>
          <w:rFonts w:cs="Times New Roman"/>
        </w:rPr>
        <w:t>React</w:t>
      </w:r>
      <w:r>
        <w:rPr>
          <w:rStyle w:val="Char5"/>
          <w:rFonts w:cs="Times New Roman"/>
        </w:rPr>
        <w:t>；</w:t>
      </w:r>
    </w:p>
    <w:p w14:paraId="4B32852B" w14:textId="77777777" w:rsidR="000E6D2A" w:rsidRPr="00C76ED5" w:rsidRDefault="000E6D2A" w:rsidP="0098270E">
      <w:pPr>
        <w:pStyle w:val="a1"/>
        <w:ind w:firstLineChars="0" w:firstLine="0"/>
        <w:sectPr w:rsidR="000E6D2A" w:rsidRPr="00C76ED5" w:rsidSect="005F738C">
          <w:pgSz w:w="11906" w:h="16838" w:code="9"/>
          <w:pgMar w:top="1440" w:right="1797" w:bottom="1440" w:left="1797" w:header="851" w:footer="992" w:gutter="0"/>
          <w:cols w:space="425"/>
          <w:titlePg/>
          <w:docGrid w:type="lines" w:linePitch="312"/>
        </w:sectPr>
      </w:pPr>
    </w:p>
    <w:p w14:paraId="6C2BA9A5"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621815C7" w14:textId="6ACB1778"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D7C2F9A6075D421B82CEDE94C30F7774"/>
          </w:placeholder>
        </w:sdtPr>
        <w:sdtEndPr/>
        <w:sdtContent>
          <w:r w:rsidR="00953D19">
            <w:rPr>
              <w:rFonts w:ascii="宋体" w:hAnsi="宋体" w:cs="Times New Roman"/>
              <w:szCs w:val="24"/>
            </w:rPr>
            <w:t>4</w:t>
          </w:r>
          <w:r w:rsidR="0012454E">
            <w:rPr>
              <w:rFonts w:ascii="宋体" w:hAnsi="宋体" w:cs="Times New Roman"/>
              <w:szCs w:val="24"/>
            </w:rPr>
            <w:t>1</w:t>
          </w:r>
        </w:sdtContent>
      </w:sdt>
      <w:r w:rsidRPr="000E6D2A">
        <w:rPr>
          <w:rFonts w:ascii="宋体" w:hAnsi="宋体" w:cs="Times New Roman" w:hint="eastAsia"/>
          <w:szCs w:val="24"/>
        </w:rPr>
        <w:t>页</w:t>
      </w:r>
    </w:p>
    <w:p w14:paraId="3FC8D43B" w14:textId="52B3EB78" w:rsidR="0012454E" w:rsidRDefault="005658FF">
      <w:pPr>
        <w:pStyle w:val="TOC1"/>
        <w:tabs>
          <w:tab w:val="left" w:pos="480"/>
          <w:tab w:val="right" w:leader="dot" w:pos="8302"/>
        </w:tabs>
        <w:rPr>
          <w:rFonts w:eastAsiaTheme="minorEastAsia" w:hAnsiTheme="minorHAnsi"/>
          <w:b w:val="0"/>
          <w:bCs w:val="0"/>
          <w:caps w:val="0"/>
          <w:noProof/>
          <w:sz w:val="21"/>
          <w:szCs w:val="24"/>
        </w:rPr>
      </w:pPr>
      <w:r>
        <w:rPr>
          <w:b w:val="0"/>
          <w:bCs w:val="0"/>
          <w:caps w:val="0"/>
        </w:rPr>
        <w:fldChar w:fldCharType="begin"/>
      </w:r>
      <w:r>
        <w:rPr>
          <w:b w:val="0"/>
          <w:bCs w:val="0"/>
          <w:caps w:val="0"/>
        </w:rPr>
        <w:instrText xml:space="preserve"> TOC \o "2-3" \h \z \t "标题 1,1,参考文献,1,论文结束语,1" </w:instrText>
      </w:r>
      <w:r>
        <w:rPr>
          <w:b w:val="0"/>
          <w:bCs w:val="0"/>
          <w:caps w:val="0"/>
        </w:rPr>
        <w:fldChar w:fldCharType="separate"/>
      </w:r>
      <w:hyperlink w:anchor="_Toc39767251" w:history="1">
        <w:r w:rsidR="0012454E" w:rsidRPr="00245149">
          <w:rPr>
            <w:rStyle w:val="afff0"/>
            <w:noProof/>
          </w:rPr>
          <w:t>1</w:t>
        </w:r>
        <w:r w:rsidR="0012454E">
          <w:rPr>
            <w:rFonts w:eastAsiaTheme="minorEastAsia" w:hAnsiTheme="minorHAnsi"/>
            <w:b w:val="0"/>
            <w:bCs w:val="0"/>
            <w:caps w:val="0"/>
            <w:noProof/>
            <w:sz w:val="21"/>
            <w:szCs w:val="24"/>
          </w:rPr>
          <w:tab/>
        </w:r>
        <w:r w:rsidR="0012454E" w:rsidRPr="00245149">
          <w:rPr>
            <w:rStyle w:val="afff0"/>
            <w:noProof/>
          </w:rPr>
          <w:t>引言</w:t>
        </w:r>
        <w:r w:rsidR="0012454E">
          <w:rPr>
            <w:noProof/>
            <w:webHidden/>
          </w:rPr>
          <w:tab/>
        </w:r>
        <w:r w:rsidR="0012454E">
          <w:rPr>
            <w:noProof/>
            <w:webHidden/>
          </w:rPr>
          <w:fldChar w:fldCharType="begin"/>
        </w:r>
        <w:r w:rsidR="0012454E">
          <w:rPr>
            <w:noProof/>
            <w:webHidden/>
          </w:rPr>
          <w:instrText xml:space="preserve"> PAGEREF _Toc39767251 \h </w:instrText>
        </w:r>
        <w:r w:rsidR="0012454E">
          <w:rPr>
            <w:noProof/>
            <w:webHidden/>
          </w:rPr>
        </w:r>
        <w:r w:rsidR="0012454E">
          <w:rPr>
            <w:noProof/>
            <w:webHidden/>
          </w:rPr>
          <w:fldChar w:fldCharType="separate"/>
        </w:r>
        <w:r w:rsidR="0012454E">
          <w:rPr>
            <w:noProof/>
            <w:webHidden/>
          </w:rPr>
          <w:t>1</w:t>
        </w:r>
        <w:r w:rsidR="0012454E">
          <w:rPr>
            <w:noProof/>
            <w:webHidden/>
          </w:rPr>
          <w:fldChar w:fldCharType="end"/>
        </w:r>
      </w:hyperlink>
    </w:p>
    <w:p w14:paraId="16829EDF" w14:textId="78C74C7F"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2" w:history="1">
        <w:r w:rsidR="0012454E" w:rsidRPr="00245149">
          <w:rPr>
            <w:rStyle w:val="afff0"/>
            <w:noProof/>
          </w:rPr>
          <w:t>1.1</w:t>
        </w:r>
        <w:r w:rsidR="0012454E">
          <w:rPr>
            <w:rFonts w:eastAsiaTheme="minorEastAsia" w:hAnsiTheme="minorHAnsi"/>
            <w:smallCaps w:val="0"/>
            <w:noProof/>
            <w:sz w:val="21"/>
            <w:szCs w:val="24"/>
          </w:rPr>
          <w:tab/>
        </w:r>
        <w:r w:rsidR="0012454E" w:rsidRPr="00245149">
          <w:rPr>
            <w:rStyle w:val="afff0"/>
            <w:noProof/>
          </w:rPr>
          <w:t>课题背景与意义</w:t>
        </w:r>
        <w:r w:rsidR="0012454E">
          <w:rPr>
            <w:noProof/>
            <w:webHidden/>
          </w:rPr>
          <w:tab/>
        </w:r>
        <w:r w:rsidR="0012454E">
          <w:rPr>
            <w:noProof/>
            <w:webHidden/>
          </w:rPr>
          <w:fldChar w:fldCharType="begin"/>
        </w:r>
        <w:r w:rsidR="0012454E">
          <w:rPr>
            <w:noProof/>
            <w:webHidden/>
          </w:rPr>
          <w:instrText xml:space="preserve"> PAGEREF _Toc39767252 \h </w:instrText>
        </w:r>
        <w:r w:rsidR="0012454E">
          <w:rPr>
            <w:noProof/>
            <w:webHidden/>
          </w:rPr>
        </w:r>
        <w:r w:rsidR="0012454E">
          <w:rPr>
            <w:noProof/>
            <w:webHidden/>
          </w:rPr>
          <w:fldChar w:fldCharType="separate"/>
        </w:r>
        <w:r w:rsidR="0012454E">
          <w:rPr>
            <w:noProof/>
            <w:webHidden/>
          </w:rPr>
          <w:t>1</w:t>
        </w:r>
        <w:r w:rsidR="0012454E">
          <w:rPr>
            <w:noProof/>
            <w:webHidden/>
          </w:rPr>
          <w:fldChar w:fldCharType="end"/>
        </w:r>
      </w:hyperlink>
    </w:p>
    <w:p w14:paraId="2C1596C6" w14:textId="275A1FB1"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3" w:history="1">
        <w:r w:rsidR="0012454E" w:rsidRPr="00245149">
          <w:rPr>
            <w:rStyle w:val="afff0"/>
            <w:rFonts w:cs="Times New Roman"/>
            <w:noProof/>
          </w:rPr>
          <w:t>1.2</w:t>
        </w:r>
        <w:r w:rsidR="0012454E">
          <w:rPr>
            <w:rFonts w:eastAsiaTheme="minorEastAsia" w:hAnsiTheme="minorHAnsi"/>
            <w:smallCaps w:val="0"/>
            <w:noProof/>
            <w:sz w:val="21"/>
            <w:szCs w:val="24"/>
          </w:rPr>
          <w:tab/>
        </w:r>
        <w:r w:rsidR="0012454E" w:rsidRPr="00245149">
          <w:rPr>
            <w:rStyle w:val="afff0"/>
            <w:rFonts w:cs="Times New Roman"/>
            <w:noProof/>
          </w:rPr>
          <w:t>国内外研究现状</w:t>
        </w:r>
        <w:r w:rsidR="0012454E">
          <w:rPr>
            <w:noProof/>
            <w:webHidden/>
          </w:rPr>
          <w:tab/>
        </w:r>
        <w:r w:rsidR="0012454E">
          <w:rPr>
            <w:noProof/>
            <w:webHidden/>
          </w:rPr>
          <w:fldChar w:fldCharType="begin"/>
        </w:r>
        <w:r w:rsidR="0012454E">
          <w:rPr>
            <w:noProof/>
            <w:webHidden/>
          </w:rPr>
          <w:instrText xml:space="preserve"> PAGEREF _Toc39767253 \h </w:instrText>
        </w:r>
        <w:r w:rsidR="0012454E">
          <w:rPr>
            <w:noProof/>
            <w:webHidden/>
          </w:rPr>
        </w:r>
        <w:r w:rsidR="0012454E">
          <w:rPr>
            <w:noProof/>
            <w:webHidden/>
          </w:rPr>
          <w:fldChar w:fldCharType="separate"/>
        </w:r>
        <w:r w:rsidR="0012454E">
          <w:rPr>
            <w:noProof/>
            <w:webHidden/>
          </w:rPr>
          <w:t>1</w:t>
        </w:r>
        <w:r w:rsidR="0012454E">
          <w:rPr>
            <w:noProof/>
            <w:webHidden/>
          </w:rPr>
          <w:fldChar w:fldCharType="end"/>
        </w:r>
      </w:hyperlink>
    </w:p>
    <w:p w14:paraId="5345E187" w14:textId="3A93C09A"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4" w:history="1">
        <w:r w:rsidR="0012454E" w:rsidRPr="00245149">
          <w:rPr>
            <w:rStyle w:val="afff0"/>
            <w:noProof/>
          </w:rPr>
          <w:t>1.3</w:t>
        </w:r>
        <w:r w:rsidR="0012454E">
          <w:rPr>
            <w:rFonts w:eastAsiaTheme="minorEastAsia" w:hAnsiTheme="minorHAnsi"/>
            <w:smallCaps w:val="0"/>
            <w:noProof/>
            <w:sz w:val="21"/>
            <w:szCs w:val="24"/>
          </w:rPr>
          <w:tab/>
        </w:r>
        <w:r w:rsidR="0012454E" w:rsidRPr="00245149">
          <w:rPr>
            <w:rStyle w:val="afff0"/>
            <w:noProof/>
          </w:rPr>
          <w:t>本课题的研究方法</w:t>
        </w:r>
        <w:r w:rsidR="0012454E">
          <w:rPr>
            <w:noProof/>
            <w:webHidden/>
          </w:rPr>
          <w:tab/>
        </w:r>
        <w:r w:rsidR="0012454E">
          <w:rPr>
            <w:noProof/>
            <w:webHidden/>
          </w:rPr>
          <w:fldChar w:fldCharType="begin"/>
        </w:r>
        <w:r w:rsidR="0012454E">
          <w:rPr>
            <w:noProof/>
            <w:webHidden/>
          </w:rPr>
          <w:instrText xml:space="preserve"> PAGEREF _Toc39767254 \h </w:instrText>
        </w:r>
        <w:r w:rsidR="0012454E">
          <w:rPr>
            <w:noProof/>
            <w:webHidden/>
          </w:rPr>
        </w:r>
        <w:r w:rsidR="0012454E">
          <w:rPr>
            <w:noProof/>
            <w:webHidden/>
          </w:rPr>
          <w:fldChar w:fldCharType="separate"/>
        </w:r>
        <w:r w:rsidR="0012454E">
          <w:rPr>
            <w:noProof/>
            <w:webHidden/>
          </w:rPr>
          <w:t>1</w:t>
        </w:r>
        <w:r w:rsidR="0012454E">
          <w:rPr>
            <w:noProof/>
            <w:webHidden/>
          </w:rPr>
          <w:fldChar w:fldCharType="end"/>
        </w:r>
      </w:hyperlink>
    </w:p>
    <w:p w14:paraId="3AE9C957" w14:textId="2225913D" w:rsidR="0012454E" w:rsidRDefault="004C433F">
      <w:pPr>
        <w:pStyle w:val="TOC1"/>
        <w:tabs>
          <w:tab w:val="left" w:pos="480"/>
          <w:tab w:val="right" w:leader="dot" w:pos="8302"/>
        </w:tabs>
        <w:rPr>
          <w:rFonts w:eastAsiaTheme="minorEastAsia" w:hAnsiTheme="minorHAnsi"/>
          <w:b w:val="0"/>
          <w:bCs w:val="0"/>
          <w:caps w:val="0"/>
          <w:noProof/>
          <w:sz w:val="21"/>
          <w:szCs w:val="24"/>
        </w:rPr>
      </w:pPr>
      <w:hyperlink w:anchor="_Toc39767255" w:history="1">
        <w:r w:rsidR="0012454E" w:rsidRPr="00245149">
          <w:rPr>
            <w:rStyle w:val="afff0"/>
            <w:noProof/>
          </w:rPr>
          <w:t>2</w:t>
        </w:r>
        <w:r w:rsidR="0012454E">
          <w:rPr>
            <w:rFonts w:eastAsiaTheme="minorEastAsia" w:hAnsiTheme="minorHAnsi"/>
            <w:b w:val="0"/>
            <w:bCs w:val="0"/>
            <w:caps w:val="0"/>
            <w:noProof/>
            <w:sz w:val="21"/>
            <w:szCs w:val="24"/>
          </w:rPr>
          <w:tab/>
        </w:r>
        <w:r w:rsidR="0012454E" w:rsidRPr="00245149">
          <w:rPr>
            <w:rStyle w:val="afff0"/>
            <w:noProof/>
          </w:rPr>
          <w:t>需求分析</w:t>
        </w:r>
        <w:r w:rsidR="0012454E">
          <w:rPr>
            <w:noProof/>
            <w:webHidden/>
          </w:rPr>
          <w:tab/>
        </w:r>
        <w:r w:rsidR="0012454E">
          <w:rPr>
            <w:noProof/>
            <w:webHidden/>
          </w:rPr>
          <w:fldChar w:fldCharType="begin"/>
        </w:r>
        <w:r w:rsidR="0012454E">
          <w:rPr>
            <w:noProof/>
            <w:webHidden/>
          </w:rPr>
          <w:instrText xml:space="preserve"> PAGEREF _Toc39767255 \h </w:instrText>
        </w:r>
        <w:r w:rsidR="0012454E">
          <w:rPr>
            <w:noProof/>
            <w:webHidden/>
          </w:rPr>
        </w:r>
        <w:r w:rsidR="0012454E">
          <w:rPr>
            <w:noProof/>
            <w:webHidden/>
          </w:rPr>
          <w:fldChar w:fldCharType="separate"/>
        </w:r>
        <w:r w:rsidR="0012454E">
          <w:rPr>
            <w:noProof/>
            <w:webHidden/>
          </w:rPr>
          <w:t>2</w:t>
        </w:r>
        <w:r w:rsidR="0012454E">
          <w:rPr>
            <w:noProof/>
            <w:webHidden/>
          </w:rPr>
          <w:fldChar w:fldCharType="end"/>
        </w:r>
      </w:hyperlink>
    </w:p>
    <w:p w14:paraId="35DDEB84" w14:textId="097C6EF5"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6" w:history="1">
        <w:r w:rsidR="0012454E" w:rsidRPr="00245149">
          <w:rPr>
            <w:rStyle w:val="afff0"/>
            <w:noProof/>
          </w:rPr>
          <w:t>2.1</w:t>
        </w:r>
        <w:r w:rsidR="0012454E">
          <w:rPr>
            <w:rFonts w:eastAsiaTheme="minorEastAsia" w:hAnsiTheme="minorHAnsi"/>
            <w:smallCaps w:val="0"/>
            <w:noProof/>
            <w:sz w:val="21"/>
            <w:szCs w:val="24"/>
          </w:rPr>
          <w:tab/>
        </w:r>
        <w:r w:rsidR="0012454E" w:rsidRPr="00245149">
          <w:rPr>
            <w:rStyle w:val="afff0"/>
            <w:noProof/>
          </w:rPr>
          <w:t>系统需求概述</w:t>
        </w:r>
        <w:r w:rsidR="0012454E">
          <w:rPr>
            <w:noProof/>
            <w:webHidden/>
          </w:rPr>
          <w:tab/>
        </w:r>
        <w:r w:rsidR="0012454E">
          <w:rPr>
            <w:noProof/>
            <w:webHidden/>
          </w:rPr>
          <w:fldChar w:fldCharType="begin"/>
        </w:r>
        <w:r w:rsidR="0012454E">
          <w:rPr>
            <w:noProof/>
            <w:webHidden/>
          </w:rPr>
          <w:instrText xml:space="preserve"> PAGEREF _Toc39767256 \h </w:instrText>
        </w:r>
        <w:r w:rsidR="0012454E">
          <w:rPr>
            <w:noProof/>
            <w:webHidden/>
          </w:rPr>
        </w:r>
        <w:r w:rsidR="0012454E">
          <w:rPr>
            <w:noProof/>
            <w:webHidden/>
          </w:rPr>
          <w:fldChar w:fldCharType="separate"/>
        </w:r>
        <w:r w:rsidR="0012454E">
          <w:rPr>
            <w:noProof/>
            <w:webHidden/>
          </w:rPr>
          <w:t>2</w:t>
        </w:r>
        <w:r w:rsidR="0012454E">
          <w:rPr>
            <w:noProof/>
            <w:webHidden/>
          </w:rPr>
          <w:fldChar w:fldCharType="end"/>
        </w:r>
      </w:hyperlink>
    </w:p>
    <w:p w14:paraId="1DA109C9" w14:textId="11A887E5"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7" w:history="1">
        <w:r w:rsidR="0012454E" w:rsidRPr="00245149">
          <w:rPr>
            <w:rStyle w:val="afff0"/>
            <w:noProof/>
          </w:rPr>
          <w:t>2.2</w:t>
        </w:r>
        <w:r w:rsidR="0012454E">
          <w:rPr>
            <w:rFonts w:eastAsiaTheme="minorEastAsia" w:hAnsiTheme="minorHAnsi"/>
            <w:smallCaps w:val="0"/>
            <w:noProof/>
            <w:sz w:val="21"/>
            <w:szCs w:val="24"/>
          </w:rPr>
          <w:tab/>
        </w:r>
        <w:r w:rsidR="0012454E" w:rsidRPr="00245149">
          <w:rPr>
            <w:rStyle w:val="afff0"/>
            <w:noProof/>
          </w:rPr>
          <w:t>系统用户角色分析</w:t>
        </w:r>
        <w:r w:rsidR="0012454E">
          <w:rPr>
            <w:noProof/>
            <w:webHidden/>
          </w:rPr>
          <w:tab/>
        </w:r>
        <w:r w:rsidR="0012454E">
          <w:rPr>
            <w:noProof/>
            <w:webHidden/>
          </w:rPr>
          <w:fldChar w:fldCharType="begin"/>
        </w:r>
        <w:r w:rsidR="0012454E">
          <w:rPr>
            <w:noProof/>
            <w:webHidden/>
          </w:rPr>
          <w:instrText xml:space="preserve"> PAGEREF _Toc39767257 \h </w:instrText>
        </w:r>
        <w:r w:rsidR="0012454E">
          <w:rPr>
            <w:noProof/>
            <w:webHidden/>
          </w:rPr>
        </w:r>
        <w:r w:rsidR="0012454E">
          <w:rPr>
            <w:noProof/>
            <w:webHidden/>
          </w:rPr>
          <w:fldChar w:fldCharType="separate"/>
        </w:r>
        <w:r w:rsidR="0012454E">
          <w:rPr>
            <w:noProof/>
            <w:webHidden/>
          </w:rPr>
          <w:t>2</w:t>
        </w:r>
        <w:r w:rsidR="0012454E">
          <w:rPr>
            <w:noProof/>
            <w:webHidden/>
          </w:rPr>
          <w:fldChar w:fldCharType="end"/>
        </w:r>
      </w:hyperlink>
    </w:p>
    <w:p w14:paraId="46012DE6" w14:textId="6F0060B8"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8" w:history="1">
        <w:r w:rsidR="0012454E" w:rsidRPr="00245149">
          <w:rPr>
            <w:rStyle w:val="afff0"/>
            <w:noProof/>
          </w:rPr>
          <w:t>2.1</w:t>
        </w:r>
        <w:r w:rsidR="0012454E">
          <w:rPr>
            <w:rFonts w:eastAsiaTheme="minorEastAsia" w:hAnsiTheme="minorHAnsi"/>
            <w:smallCaps w:val="0"/>
            <w:noProof/>
            <w:sz w:val="21"/>
            <w:szCs w:val="24"/>
          </w:rPr>
          <w:tab/>
        </w:r>
        <w:r w:rsidR="0012454E" w:rsidRPr="00245149">
          <w:rPr>
            <w:rStyle w:val="afff0"/>
            <w:noProof/>
          </w:rPr>
          <w:t>系统功能性分析</w:t>
        </w:r>
        <w:r w:rsidR="0012454E">
          <w:rPr>
            <w:noProof/>
            <w:webHidden/>
          </w:rPr>
          <w:tab/>
        </w:r>
        <w:r w:rsidR="0012454E">
          <w:rPr>
            <w:noProof/>
            <w:webHidden/>
          </w:rPr>
          <w:fldChar w:fldCharType="begin"/>
        </w:r>
        <w:r w:rsidR="0012454E">
          <w:rPr>
            <w:noProof/>
            <w:webHidden/>
          </w:rPr>
          <w:instrText xml:space="preserve"> PAGEREF _Toc39767258 \h </w:instrText>
        </w:r>
        <w:r w:rsidR="0012454E">
          <w:rPr>
            <w:noProof/>
            <w:webHidden/>
          </w:rPr>
        </w:r>
        <w:r w:rsidR="0012454E">
          <w:rPr>
            <w:noProof/>
            <w:webHidden/>
          </w:rPr>
          <w:fldChar w:fldCharType="separate"/>
        </w:r>
        <w:r w:rsidR="0012454E">
          <w:rPr>
            <w:noProof/>
            <w:webHidden/>
          </w:rPr>
          <w:t>4</w:t>
        </w:r>
        <w:r w:rsidR="0012454E">
          <w:rPr>
            <w:noProof/>
            <w:webHidden/>
          </w:rPr>
          <w:fldChar w:fldCharType="end"/>
        </w:r>
      </w:hyperlink>
    </w:p>
    <w:p w14:paraId="364AAE24" w14:textId="40D0D452"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59" w:history="1">
        <w:r w:rsidR="0012454E" w:rsidRPr="00245149">
          <w:rPr>
            <w:rStyle w:val="afff0"/>
            <w:noProof/>
          </w:rPr>
          <w:t>2.2</w:t>
        </w:r>
        <w:r w:rsidR="0012454E">
          <w:rPr>
            <w:rFonts w:eastAsiaTheme="minorEastAsia" w:hAnsiTheme="minorHAnsi"/>
            <w:smallCaps w:val="0"/>
            <w:noProof/>
            <w:sz w:val="21"/>
            <w:szCs w:val="24"/>
          </w:rPr>
          <w:tab/>
        </w:r>
        <w:r w:rsidR="0012454E" w:rsidRPr="00245149">
          <w:rPr>
            <w:rStyle w:val="afff0"/>
            <w:noProof/>
          </w:rPr>
          <w:t>可行性分析</w:t>
        </w:r>
        <w:r w:rsidR="0012454E">
          <w:rPr>
            <w:noProof/>
            <w:webHidden/>
          </w:rPr>
          <w:tab/>
        </w:r>
        <w:r w:rsidR="0012454E">
          <w:rPr>
            <w:noProof/>
            <w:webHidden/>
          </w:rPr>
          <w:fldChar w:fldCharType="begin"/>
        </w:r>
        <w:r w:rsidR="0012454E">
          <w:rPr>
            <w:noProof/>
            <w:webHidden/>
          </w:rPr>
          <w:instrText xml:space="preserve"> PAGEREF _Toc39767259 \h </w:instrText>
        </w:r>
        <w:r w:rsidR="0012454E">
          <w:rPr>
            <w:noProof/>
            <w:webHidden/>
          </w:rPr>
        </w:r>
        <w:r w:rsidR="0012454E">
          <w:rPr>
            <w:noProof/>
            <w:webHidden/>
          </w:rPr>
          <w:fldChar w:fldCharType="separate"/>
        </w:r>
        <w:r w:rsidR="0012454E">
          <w:rPr>
            <w:noProof/>
            <w:webHidden/>
          </w:rPr>
          <w:t>5</w:t>
        </w:r>
        <w:r w:rsidR="0012454E">
          <w:rPr>
            <w:noProof/>
            <w:webHidden/>
          </w:rPr>
          <w:fldChar w:fldCharType="end"/>
        </w:r>
      </w:hyperlink>
    </w:p>
    <w:p w14:paraId="6A076FE5" w14:textId="7915D324" w:rsidR="0012454E" w:rsidRDefault="004C433F">
      <w:pPr>
        <w:pStyle w:val="TOC1"/>
        <w:tabs>
          <w:tab w:val="left" w:pos="480"/>
          <w:tab w:val="right" w:leader="dot" w:pos="8302"/>
        </w:tabs>
        <w:rPr>
          <w:rFonts w:eastAsiaTheme="minorEastAsia" w:hAnsiTheme="minorHAnsi"/>
          <w:b w:val="0"/>
          <w:bCs w:val="0"/>
          <w:caps w:val="0"/>
          <w:noProof/>
          <w:sz w:val="21"/>
          <w:szCs w:val="24"/>
        </w:rPr>
      </w:pPr>
      <w:hyperlink w:anchor="_Toc39767260" w:history="1">
        <w:r w:rsidR="0012454E" w:rsidRPr="00245149">
          <w:rPr>
            <w:rStyle w:val="afff0"/>
            <w:noProof/>
          </w:rPr>
          <w:t>3</w:t>
        </w:r>
        <w:r w:rsidR="0012454E">
          <w:rPr>
            <w:rFonts w:eastAsiaTheme="minorEastAsia" w:hAnsiTheme="minorHAnsi"/>
            <w:b w:val="0"/>
            <w:bCs w:val="0"/>
            <w:caps w:val="0"/>
            <w:noProof/>
            <w:sz w:val="21"/>
            <w:szCs w:val="24"/>
          </w:rPr>
          <w:tab/>
        </w:r>
        <w:r w:rsidR="0012454E" w:rsidRPr="00245149">
          <w:rPr>
            <w:rStyle w:val="afff0"/>
            <w:noProof/>
          </w:rPr>
          <w:t>系统总体设计</w:t>
        </w:r>
        <w:r w:rsidR="0012454E">
          <w:rPr>
            <w:noProof/>
            <w:webHidden/>
          </w:rPr>
          <w:tab/>
        </w:r>
        <w:r w:rsidR="0012454E">
          <w:rPr>
            <w:noProof/>
            <w:webHidden/>
          </w:rPr>
          <w:fldChar w:fldCharType="begin"/>
        </w:r>
        <w:r w:rsidR="0012454E">
          <w:rPr>
            <w:noProof/>
            <w:webHidden/>
          </w:rPr>
          <w:instrText xml:space="preserve"> PAGEREF _Toc39767260 \h </w:instrText>
        </w:r>
        <w:r w:rsidR="0012454E">
          <w:rPr>
            <w:noProof/>
            <w:webHidden/>
          </w:rPr>
        </w:r>
        <w:r w:rsidR="0012454E">
          <w:rPr>
            <w:noProof/>
            <w:webHidden/>
          </w:rPr>
          <w:fldChar w:fldCharType="separate"/>
        </w:r>
        <w:r w:rsidR="0012454E">
          <w:rPr>
            <w:noProof/>
            <w:webHidden/>
          </w:rPr>
          <w:t>6</w:t>
        </w:r>
        <w:r w:rsidR="0012454E">
          <w:rPr>
            <w:noProof/>
            <w:webHidden/>
          </w:rPr>
          <w:fldChar w:fldCharType="end"/>
        </w:r>
      </w:hyperlink>
    </w:p>
    <w:p w14:paraId="3A5C95B5" w14:textId="0266DAC1"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61" w:history="1">
        <w:r w:rsidR="0012454E" w:rsidRPr="00245149">
          <w:rPr>
            <w:rStyle w:val="afff0"/>
            <w:noProof/>
          </w:rPr>
          <w:t>3.1</w:t>
        </w:r>
        <w:r w:rsidR="0012454E">
          <w:rPr>
            <w:rFonts w:eastAsiaTheme="minorEastAsia" w:hAnsiTheme="minorHAnsi"/>
            <w:smallCaps w:val="0"/>
            <w:noProof/>
            <w:sz w:val="21"/>
            <w:szCs w:val="24"/>
          </w:rPr>
          <w:tab/>
        </w:r>
        <w:r w:rsidR="0012454E" w:rsidRPr="00245149">
          <w:rPr>
            <w:rStyle w:val="afff0"/>
            <w:noProof/>
          </w:rPr>
          <w:t>后端总体架构</w:t>
        </w:r>
        <w:r w:rsidR="0012454E">
          <w:rPr>
            <w:noProof/>
            <w:webHidden/>
          </w:rPr>
          <w:tab/>
        </w:r>
        <w:r w:rsidR="0012454E">
          <w:rPr>
            <w:noProof/>
            <w:webHidden/>
          </w:rPr>
          <w:fldChar w:fldCharType="begin"/>
        </w:r>
        <w:r w:rsidR="0012454E">
          <w:rPr>
            <w:noProof/>
            <w:webHidden/>
          </w:rPr>
          <w:instrText xml:space="preserve"> PAGEREF _Toc39767261 \h </w:instrText>
        </w:r>
        <w:r w:rsidR="0012454E">
          <w:rPr>
            <w:noProof/>
            <w:webHidden/>
          </w:rPr>
        </w:r>
        <w:r w:rsidR="0012454E">
          <w:rPr>
            <w:noProof/>
            <w:webHidden/>
          </w:rPr>
          <w:fldChar w:fldCharType="separate"/>
        </w:r>
        <w:r w:rsidR="0012454E">
          <w:rPr>
            <w:noProof/>
            <w:webHidden/>
          </w:rPr>
          <w:t>6</w:t>
        </w:r>
        <w:r w:rsidR="0012454E">
          <w:rPr>
            <w:noProof/>
            <w:webHidden/>
          </w:rPr>
          <w:fldChar w:fldCharType="end"/>
        </w:r>
      </w:hyperlink>
    </w:p>
    <w:p w14:paraId="0CE821B7" w14:textId="6B629B23"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62" w:history="1">
        <w:r w:rsidR="0012454E" w:rsidRPr="00245149">
          <w:rPr>
            <w:rStyle w:val="afff0"/>
            <w:noProof/>
          </w:rPr>
          <w:t>3.2</w:t>
        </w:r>
        <w:r w:rsidR="0012454E">
          <w:rPr>
            <w:rFonts w:eastAsiaTheme="minorEastAsia" w:hAnsiTheme="minorHAnsi"/>
            <w:smallCaps w:val="0"/>
            <w:noProof/>
            <w:sz w:val="21"/>
            <w:szCs w:val="24"/>
          </w:rPr>
          <w:tab/>
        </w:r>
        <w:r w:rsidR="0012454E" w:rsidRPr="00245149">
          <w:rPr>
            <w:rStyle w:val="afff0"/>
            <w:noProof/>
          </w:rPr>
          <w:t>微信公众号开发者模式</w:t>
        </w:r>
        <w:r w:rsidR="0012454E">
          <w:rPr>
            <w:noProof/>
            <w:webHidden/>
          </w:rPr>
          <w:tab/>
        </w:r>
        <w:r w:rsidR="0012454E">
          <w:rPr>
            <w:noProof/>
            <w:webHidden/>
          </w:rPr>
          <w:fldChar w:fldCharType="begin"/>
        </w:r>
        <w:r w:rsidR="0012454E">
          <w:rPr>
            <w:noProof/>
            <w:webHidden/>
          </w:rPr>
          <w:instrText xml:space="preserve"> PAGEREF _Toc39767262 \h </w:instrText>
        </w:r>
        <w:r w:rsidR="0012454E">
          <w:rPr>
            <w:noProof/>
            <w:webHidden/>
          </w:rPr>
        </w:r>
        <w:r w:rsidR="0012454E">
          <w:rPr>
            <w:noProof/>
            <w:webHidden/>
          </w:rPr>
          <w:fldChar w:fldCharType="separate"/>
        </w:r>
        <w:r w:rsidR="0012454E">
          <w:rPr>
            <w:noProof/>
            <w:webHidden/>
          </w:rPr>
          <w:t>6</w:t>
        </w:r>
        <w:r w:rsidR="0012454E">
          <w:rPr>
            <w:noProof/>
            <w:webHidden/>
          </w:rPr>
          <w:fldChar w:fldCharType="end"/>
        </w:r>
      </w:hyperlink>
    </w:p>
    <w:p w14:paraId="40621E9B" w14:textId="178007D9"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63" w:history="1">
        <w:r w:rsidR="0012454E" w:rsidRPr="00245149">
          <w:rPr>
            <w:rStyle w:val="afff0"/>
            <w:noProof/>
          </w:rPr>
          <w:t>3.3</w:t>
        </w:r>
        <w:r w:rsidR="0012454E">
          <w:rPr>
            <w:rFonts w:eastAsiaTheme="minorEastAsia" w:hAnsiTheme="minorHAnsi"/>
            <w:smallCaps w:val="0"/>
            <w:noProof/>
            <w:sz w:val="21"/>
            <w:szCs w:val="24"/>
          </w:rPr>
          <w:tab/>
        </w:r>
        <w:r w:rsidR="0012454E" w:rsidRPr="00245149">
          <w:rPr>
            <w:rStyle w:val="afff0"/>
            <w:noProof/>
          </w:rPr>
          <w:t>系统数据库设计</w:t>
        </w:r>
        <w:r w:rsidR="0012454E">
          <w:rPr>
            <w:noProof/>
            <w:webHidden/>
          </w:rPr>
          <w:tab/>
        </w:r>
        <w:r w:rsidR="0012454E">
          <w:rPr>
            <w:noProof/>
            <w:webHidden/>
          </w:rPr>
          <w:fldChar w:fldCharType="begin"/>
        </w:r>
        <w:r w:rsidR="0012454E">
          <w:rPr>
            <w:noProof/>
            <w:webHidden/>
          </w:rPr>
          <w:instrText xml:space="preserve"> PAGEREF _Toc39767263 \h </w:instrText>
        </w:r>
        <w:r w:rsidR="0012454E">
          <w:rPr>
            <w:noProof/>
            <w:webHidden/>
          </w:rPr>
        </w:r>
        <w:r w:rsidR="0012454E">
          <w:rPr>
            <w:noProof/>
            <w:webHidden/>
          </w:rPr>
          <w:fldChar w:fldCharType="separate"/>
        </w:r>
        <w:r w:rsidR="0012454E">
          <w:rPr>
            <w:noProof/>
            <w:webHidden/>
          </w:rPr>
          <w:t>6</w:t>
        </w:r>
        <w:r w:rsidR="0012454E">
          <w:rPr>
            <w:noProof/>
            <w:webHidden/>
          </w:rPr>
          <w:fldChar w:fldCharType="end"/>
        </w:r>
      </w:hyperlink>
    </w:p>
    <w:p w14:paraId="0F3CF1D5" w14:textId="33B40953"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64" w:history="1">
        <w:r w:rsidR="0012454E" w:rsidRPr="00245149">
          <w:rPr>
            <w:rStyle w:val="afff0"/>
            <w:noProof/>
          </w:rPr>
          <w:t>3.3.1</w:t>
        </w:r>
        <w:r w:rsidR="0012454E">
          <w:rPr>
            <w:rFonts w:eastAsiaTheme="minorEastAsia" w:hAnsiTheme="minorHAnsi"/>
            <w:i w:val="0"/>
            <w:iCs w:val="0"/>
            <w:noProof/>
            <w:sz w:val="21"/>
            <w:szCs w:val="24"/>
          </w:rPr>
          <w:tab/>
        </w:r>
        <w:r w:rsidR="0012454E" w:rsidRPr="00245149">
          <w:rPr>
            <w:rStyle w:val="afff0"/>
            <w:noProof/>
          </w:rPr>
          <w:t>数据库概念设计</w:t>
        </w:r>
        <w:r w:rsidR="0012454E">
          <w:rPr>
            <w:noProof/>
            <w:webHidden/>
          </w:rPr>
          <w:tab/>
        </w:r>
        <w:r w:rsidR="0012454E">
          <w:rPr>
            <w:noProof/>
            <w:webHidden/>
          </w:rPr>
          <w:fldChar w:fldCharType="begin"/>
        </w:r>
        <w:r w:rsidR="0012454E">
          <w:rPr>
            <w:noProof/>
            <w:webHidden/>
          </w:rPr>
          <w:instrText xml:space="preserve"> PAGEREF _Toc39767264 \h </w:instrText>
        </w:r>
        <w:r w:rsidR="0012454E">
          <w:rPr>
            <w:noProof/>
            <w:webHidden/>
          </w:rPr>
        </w:r>
        <w:r w:rsidR="0012454E">
          <w:rPr>
            <w:noProof/>
            <w:webHidden/>
          </w:rPr>
          <w:fldChar w:fldCharType="separate"/>
        </w:r>
        <w:r w:rsidR="0012454E">
          <w:rPr>
            <w:noProof/>
            <w:webHidden/>
          </w:rPr>
          <w:t>6</w:t>
        </w:r>
        <w:r w:rsidR="0012454E">
          <w:rPr>
            <w:noProof/>
            <w:webHidden/>
          </w:rPr>
          <w:fldChar w:fldCharType="end"/>
        </w:r>
      </w:hyperlink>
    </w:p>
    <w:p w14:paraId="301643D5" w14:textId="1AA5399D"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65" w:history="1">
        <w:r w:rsidR="0012454E" w:rsidRPr="00245149">
          <w:rPr>
            <w:rStyle w:val="afff0"/>
            <w:noProof/>
          </w:rPr>
          <w:t>3.3.2</w:t>
        </w:r>
        <w:r w:rsidR="0012454E">
          <w:rPr>
            <w:rFonts w:eastAsiaTheme="minorEastAsia" w:hAnsiTheme="minorHAnsi"/>
            <w:i w:val="0"/>
            <w:iCs w:val="0"/>
            <w:noProof/>
            <w:sz w:val="21"/>
            <w:szCs w:val="24"/>
          </w:rPr>
          <w:tab/>
        </w:r>
        <w:r w:rsidR="0012454E" w:rsidRPr="00245149">
          <w:rPr>
            <w:rStyle w:val="afff0"/>
            <w:noProof/>
          </w:rPr>
          <w:t>数据库物理结构模型</w:t>
        </w:r>
        <w:r w:rsidR="0012454E">
          <w:rPr>
            <w:noProof/>
            <w:webHidden/>
          </w:rPr>
          <w:tab/>
        </w:r>
        <w:r w:rsidR="0012454E">
          <w:rPr>
            <w:noProof/>
            <w:webHidden/>
          </w:rPr>
          <w:fldChar w:fldCharType="begin"/>
        </w:r>
        <w:r w:rsidR="0012454E">
          <w:rPr>
            <w:noProof/>
            <w:webHidden/>
          </w:rPr>
          <w:instrText xml:space="preserve"> PAGEREF _Toc39767265 \h </w:instrText>
        </w:r>
        <w:r w:rsidR="0012454E">
          <w:rPr>
            <w:noProof/>
            <w:webHidden/>
          </w:rPr>
        </w:r>
        <w:r w:rsidR="0012454E">
          <w:rPr>
            <w:noProof/>
            <w:webHidden/>
          </w:rPr>
          <w:fldChar w:fldCharType="separate"/>
        </w:r>
        <w:r w:rsidR="0012454E">
          <w:rPr>
            <w:noProof/>
            <w:webHidden/>
          </w:rPr>
          <w:t>8</w:t>
        </w:r>
        <w:r w:rsidR="0012454E">
          <w:rPr>
            <w:noProof/>
            <w:webHidden/>
          </w:rPr>
          <w:fldChar w:fldCharType="end"/>
        </w:r>
      </w:hyperlink>
    </w:p>
    <w:p w14:paraId="613518D8" w14:textId="1FFF29AD"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66" w:history="1">
        <w:r w:rsidR="0012454E" w:rsidRPr="00245149">
          <w:rPr>
            <w:rStyle w:val="afff0"/>
            <w:noProof/>
          </w:rPr>
          <w:t>3.3.3</w:t>
        </w:r>
        <w:r w:rsidR="0012454E">
          <w:rPr>
            <w:rFonts w:eastAsiaTheme="minorEastAsia" w:hAnsiTheme="minorHAnsi"/>
            <w:i w:val="0"/>
            <w:iCs w:val="0"/>
            <w:noProof/>
            <w:sz w:val="21"/>
            <w:szCs w:val="24"/>
          </w:rPr>
          <w:tab/>
        </w:r>
        <w:r w:rsidR="0012454E" w:rsidRPr="00245149">
          <w:rPr>
            <w:rStyle w:val="afff0"/>
            <w:noProof/>
          </w:rPr>
          <w:t>数据库表结构设计</w:t>
        </w:r>
        <w:r w:rsidR="0012454E">
          <w:rPr>
            <w:noProof/>
            <w:webHidden/>
          </w:rPr>
          <w:tab/>
        </w:r>
        <w:r w:rsidR="0012454E">
          <w:rPr>
            <w:noProof/>
            <w:webHidden/>
          </w:rPr>
          <w:fldChar w:fldCharType="begin"/>
        </w:r>
        <w:r w:rsidR="0012454E">
          <w:rPr>
            <w:noProof/>
            <w:webHidden/>
          </w:rPr>
          <w:instrText xml:space="preserve"> PAGEREF _Toc39767266 \h </w:instrText>
        </w:r>
        <w:r w:rsidR="0012454E">
          <w:rPr>
            <w:noProof/>
            <w:webHidden/>
          </w:rPr>
        </w:r>
        <w:r w:rsidR="0012454E">
          <w:rPr>
            <w:noProof/>
            <w:webHidden/>
          </w:rPr>
          <w:fldChar w:fldCharType="separate"/>
        </w:r>
        <w:r w:rsidR="0012454E">
          <w:rPr>
            <w:noProof/>
            <w:webHidden/>
          </w:rPr>
          <w:t>9</w:t>
        </w:r>
        <w:r w:rsidR="0012454E">
          <w:rPr>
            <w:noProof/>
            <w:webHidden/>
          </w:rPr>
          <w:fldChar w:fldCharType="end"/>
        </w:r>
      </w:hyperlink>
    </w:p>
    <w:p w14:paraId="4D0707D6" w14:textId="530A2382"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67" w:history="1">
        <w:r w:rsidR="0012454E" w:rsidRPr="00245149">
          <w:rPr>
            <w:rStyle w:val="afff0"/>
            <w:noProof/>
          </w:rPr>
          <w:t>3.4</w:t>
        </w:r>
        <w:r w:rsidR="0012454E">
          <w:rPr>
            <w:rFonts w:eastAsiaTheme="minorEastAsia" w:hAnsiTheme="minorHAnsi"/>
            <w:smallCaps w:val="0"/>
            <w:noProof/>
            <w:sz w:val="21"/>
            <w:szCs w:val="24"/>
          </w:rPr>
          <w:tab/>
        </w:r>
        <w:r w:rsidR="0012454E" w:rsidRPr="00245149">
          <w:rPr>
            <w:rStyle w:val="afff0"/>
            <w:noProof/>
          </w:rPr>
          <w:t>系统功能设计</w:t>
        </w:r>
        <w:r w:rsidR="0012454E">
          <w:rPr>
            <w:noProof/>
            <w:webHidden/>
          </w:rPr>
          <w:tab/>
        </w:r>
        <w:r w:rsidR="0012454E">
          <w:rPr>
            <w:noProof/>
            <w:webHidden/>
          </w:rPr>
          <w:fldChar w:fldCharType="begin"/>
        </w:r>
        <w:r w:rsidR="0012454E">
          <w:rPr>
            <w:noProof/>
            <w:webHidden/>
          </w:rPr>
          <w:instrText xml:space="preserve"> PAGEREF _Toc39767267 \h </w:instrText>
        </w:r>
        <w:r w:rsidR="0012454E">
          <w:rPr>
            <w:noProof/>
            <w:webHidden/>
          </w:rPr>
        </w:r>
        <w:r w:rsidR="0012454E">
          <w:rPr>
            <w:noProof/>
            <w:webHidden/>
          </w:rPr>
          <w:fldChar w:fldCharType="separate"/>
        </w:r>
        <w:r w:rsidR="0012454E">
          <w:rPr>
            <w:noProof/>
            <w:webHidden/>
          </w:rPr>
          <w:t>15</w:t>
        </w:r>
        <w:r w:rsidR="0012454E">
          <w:rPr>
            <w:noProof/>
            <w:webHidden/>
          </w:rPr>
          <w:fldChar w:fldCharType="end"/>
        </w:r>
      </w:hyperlink>
    </w:p>
    <w:p w14:paraId="21C46FC4" w14:textId="3A3FAF4D"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68" w:history="1">
        <w:r w:rsidR="0012454E" w:rsidRPr="00245149">
          <w:rPr>
            <w:rStyle w:val="afff0"/>
            <w:noProof/>
          </w:rPr>
          <w:t>3.4.1</w:t>
        </w:r>
        <w:r w:rsidR="0012454E">
          <w:rPr>
            <w:rFonts w:eastAsiaTheme="minorEastAsia" w:hAnsiTheme="minorHAnsi"/>
            <w:i w:val="0"/>
            <w:iCs w:val="0"/>
            <w:noProof/>
            <w:sz w:val="21"/>
            <w:szCs w:val="24"/>
          </w:rPr>
          <w:tab/>
        </w:r>
        <w:r w:rsidR="0012454E" w:rsidRPr="00245149">
          <w:rPr>
            <w:rStyle w:val="afff0"/>
            <w:noProof/>
          </w:rPr>
          <w:t>用户管理模块</w:t>
        </w:r>
        <w:r w:rsidR="0012454E">
          <w:rPr>
            <w:noProof/>
            <w:webHidden/>
          </w:rPr>
          <w:tab/>
        </w:r>
        <w:r w:rsidR="0012454E">
          <w:rPr>
            <w:noProof/>
            <w:webHidden/>
          </w:rPr>
          <w:fldChar w:fldCharType="begin"/>
        </w:r>
        <w:r w:rsidR="0012454E">
          <w:rPr>
            <w:noProof/>
            <w:webHidden/>
          </w:rPr>
          <w:instrText xml:space="preserve"> PAGEREF _Toc39767268 \h </w:instrText>
        </w:r>
        <w:r w:rsidR="0012454E">
          <w:rPr>
            <w:noProof/>
            <w:webHidden/>
          </w:rPr>
        </w:r>
        <w:r w:rsidR="0012454E">
          <w:rPr>
            <w:noProof/>
            <w:webHidden/>
          </w:rPr>
          <w:fldChar w:fldCharType="separate"/>
        </w:r>
        <w:r w:rsidR="0012454E">
          <w:rPr>
            <w:noProof/>
            <w:webHidden/>
          </w:rPr>
          <w:t>15</w:t>
        </w:r>
        <w:r w:rsidR="0012454E">
          <w:rPr>
            <w:noProof/>
            <w:webHidden/>
          </w:rPr>
          <w:fldChar w:fldCharType="end"/>
        </w:r>
      </w:hyperlink>
    </w:p>
    <w:p w14:paraId="08006F93" w14:textId="675B31BB"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69" w:history="1">
        <w:r w:rsidR="0012454E" w:rsidRPr="00245149">
          <w:rPr>
            <w:rStyle w:val="afff0"/>
            <w:noProof/>
          </w:rPr>
          <w:t>3.4.2</w:t>
        </w:r>
        <w:r w:rsidR="0012454E">
          <w:rPr>
            <w:rFonts w:eastAsiaTheme="minorEastAsia" w:hAnsiTheme="minorHAnsi"/>
            <w:i w:val="0"/>
            <w:iCs w:val="0"/>
            <w:noProof/>
            <w:sz w:val="21"/>
            <w:szCs w:val="24"/>
          </w:rPr>
          <w:tab/>
        </w:r>
        <w:r w:rsidR="0012454E" w:rsidRPr="00245149">
          <w:rPr>
            <w:rStyle w:val="afff0"/>
            <w:noProof/>
          </w:rPr>
          <w:t>新闻管理模块</w:t>
        </w:r>
        <w:r w:rsidR="0012454E">
          <w:rPr>
            <w:noProof/>
            <w:webHidden/>
          </w:rPr>
          <w:tab/>
        </w:r>
        <w:r w:rsidR="0012454E">
          <w:rPr>
            <w:noProof/>
            <w:webHidden/>
          </w:rPr>
          <w:fldChar w:fldCharType="begin"/>
        </w:r>
        <w:r w:rsidR="0012454E">
          <w:rPr>
            <w:noProof/>
            <w:webHidden/>
          </w:rPr>
          <w:instrText xml:space="preserve"> PAGEREF _Toc39767269 \h </w:instrText>
        </w:r>
        <w:r w:rsidR="0012454E">
          <w:rPr>
            <w:noProof/>
            <w:webHidden/>
          </w:rPr>
        </w:r>
        <w:r w:rsidR="0012454E">
          <w:rPr>
            <w:noProof/>
            <w:webHidden/>
          </w:rPr>
          <w:fldChar w:fldCharType="separate"/>
        </w:r>
        <w:r w:rsidR="0012454E">
          <w:rPr>
            <w:noProof/>
            <w:webHidden/>
          </w:rPr>
          <w:t>17</w:t>
        </w:r>
        <w:r w:rsidR="0012454E">
          <w:rPr>
            <w:noProof/>
            <w:webHidden/>
          </w:rPr>
          <w:fldChar w:fldCharType="end"/>
        </w:r>
      </w:hyperlink>
    </w:p>
    <w:p w14:paraId="13C504D1" w14:textId="5E0C680E"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0" w:history="1">
        <w:r w:rsidR="0012454E" w:rsidRPr="00245149">
          <w:rPr>
            <w:rStyle w:val="afff0"/>
            <w:noProof/>
          </w:rPr>
          <w:t>3.4.3</w:t>
        </w:r>
        <w:r w:rsidR="0012454E">
          <w:rPr>
            <w:rFonts w:eastAsiaTheme="minorEastAsia" w:hAnsiTheme="minorHAnsi"/>
            <w:i w:val="0"/>
            <w:iCs w:val="0"/>
            <w:noProof/>
            <w:sz w:val="21"/>
            <w:szCs w:val="24"/>
          </w:rPr>
          <w:tab/>
        </w:r>
        <w:r w:rsidR="0012454E" w:rsidRPr="00245149">
          <w:rPr>
            <w:rStyle w:val="afff0"/>
            <w:noProof/>
          </w:rPr>
          <w:t>公告管理模块</w:t>
        </w:r>
        <w:r w:rsidR="0012454E">
          <w:rPr>
            <w:noProof/>
            <w:webHidden/>
          </w:rPr>
          <w:tab/>
        </w:r>
        <w:r w:rsidR="0012454E">
          <w:rPr>
            <w:noProof/>
            <w:webHidden/>
          </w:rPr>
          <w:fldChar w:fldCharType="begin"/>
        </w:r>
        <w:r w:rsidR="0012454E">
          <w:rPr>
            <w:noProof/>
            <w:webHidden/>
          </w:rPr>
          <w:instrText xml:space="preserve"> PAGEREF _Toc39767270 \h </w:instrText>
        </w:r>
        <w:r w:rsidR="0012454E">
          <w:rPr>
            <w:noProof/>
            <w:webHidden/>
          </w:rPr>
        </w:r>
        <w:r w:rsidR="0012454E">
          <w:rPr>
            <w:noProof/>
            <w:webHidden/>
          </w:rPr>
          <w:fldChar w:fldCharType="separate"/>
        </w:r>
        <w:r w:rsidR="0012454E">
          <w:rPr>
            <w:noProof/>
            <w:webHidden/>
          </w:rPr>
          <w:t>17</w:t>
        </w:r>
        <w:r w:rsidR="0012454E">
          <w:rPr>
            <w:noProof/>
            <w:webHidden/>
          </w:rPr>
          <w:fldChar w:fldCharType="end"/>
        </w:r>
      </w:hyperlink>
    </w:p>
    <w:p w14:paraId="08567210" w14:textId="0313982E"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1" w:history="1">
        <w:r w:rsidR="0012454E" w:rsidRPr="00245149">
          <w:rPr>
            <w:rStyle w:val="afff0"/>
            <w:noProof/>
          </w:rPr>
          <w:t>3.4.4</w:t>
        </w:r>
        <w:r w:rsidR="0012454E">
          <w:rPr>
            <w:rFonts w:eastAsiaTheme="minorEastAsia" w:hAnsiTheme="minorHAnsi"/>
            <w:i w:val="0"/>
            <w:iCs w:val="0"/>
            <w:noProof/>
            <w:sz w:val="21"/>
            <w:szCs w:val="24"/>
          </w:rPr>
          <w:tab/>
        </w:r>
        <w:r w:rsidR="0012454E" w:rsidRPr="00245149">
          <w:rPr>
            <w:rStyle w:val="afff0"/>
            <w:noProof/>
          </w:rPr>
          <w:t>讨论区管理模块</w:t>
        </w:r>
        <w:r w:rsidR="0012454E">
          <w:rPr>
            <w:noProof/>
            <w:webHidden/>
          </w:rPr>
          <w:tab/>
        </w:r>
        <w:r w:rsidR="0012454E">
          <w:rPr>
            <w:noProof/>
            <w:webHidden/>
          </w:rPr>
          <w:fldChar w:fldCharType="begin"/>
        </w:r>
        <w:r w:rsidR="0012454E">
          <w:rPr>
            <w:noProof/>
            <w:webHidden/>
          </w:rPr>
          <w:instrText xml:space="preserve"> PAGEREF _Toc39767271 \h </w:instrText>
        </w:r>
        <w:r w:rsidR="0012454E">
          <w:rPr>
            <w:noProof/>
            <w:webHidden/>
          </w:rPr>
        </w:r>
        <w:r w:rsidR="0012454E">
          <w:rPr>
            <w:noProof/>
            <w:webHidden/>
          </w:rPr>
          <w:fldChar w:fldCharType="separate"/>
        </w:r>
        <w:r w:rsidR="0012454E">
          <w:rPr>
            <w:noProof/>
            <w:webHidden/>
          </w:rPr>
          <w:t>18</w:t>
        </w:r>
        <w:r w:rsidR="0012454E">
          <w:rPr>
            <w:noProof/>
            <w:webHidden/>
          </w:rPr>
          <w:fldChar w:fldCharType="end"/>
        </w:r>
      </w:hyperlink>
    </w:p>
    <w:p w14:paraId="776282C3" w14:textId="01C1F38B"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2" w:history="1">
        <w:r w:rsidR="0012454E" w:rsidRPr="00245149">
          <w:rPr>
            <w:rStyle w:val="afff0"/>
            <w:noProof/>
          </w:rPr>
          <w:t>3.4.5</w:t>
        </w:r>
        <w:r w:rsidR="0012454E">
          <w:rPr>
            <w:rFonts w:eastAsiaTheme="minorEastAsia" w:hAnsiTheme="minorHAnsi"/>
            <w:i w:val="0"/>
            <w:iCs w:val="0"/>
            <w:noProof/>
            <w:sz w:val="21"/>
            <w:szCs w:val="24"/>
          </w:rPr>
          <w:tab/>
        </w:r>
        <w:r w:rsidR="0012454E" w:rsidRPr="00245149">
          <w:rPr>
            <w:rStyle w:val="afff0"/>
            <w:noProof/>
          </w:rPr>
          <w:t>值班管理模块</w:t>
        </w:r>
        <w:r w:rsidR="0012454E">
          <w:rPr>
            <w:noProof/>
            <w:webHidden/>
          </w:rPr>
          <w:tab/>
        </w:r>
        <w:r w:rsidR="0012454E">
          <w:rPr>
            <w:noProof/>
            <w:webHidden/>
          </w:rPr>
          <w:fldChar w:fldCharType="begin"/>
        </w:r>
        <w:r w:rsidR="0012454E">
          <w:rPr>
            <w:noProof/>
            <w:webHidden/>
          </w:rPr>
          <w:instrText xml:space="preserve"> PAGEREF _Toc39767272 \h </w:instrText>
        </w:r>
        <w:r w:rsidR="0012454E">
          <w:rPr>
            <w:noProof/>
            <w:webHidden/>
          </w:rPr>
        </w:r>
        <w:r w:rsidR="0012454E">
          <w:rPr>
            <w:noProof/>
            <w:webHidden/>
          </w:rPr>
          <w:fldChar w:fldCharType="separate"/>
        </w:r>
        <w:r w:rsidR="0012454E">
          <w:rPr>
            <w:noProof/>
            <w:webHidden/>
          </w:rPr>
          <w:t>20</w:t>
        </w:r>
        <w:r w:rsidR="0012454E">
          <w:rPr>
            <w:noProof/>
            <w:webHidden/>
          </w:rPr>
          <w:fldChar w:fldCharType="end"/>
        </w:r>
      </w:hyperlink>
    </w:p>
    <w:p w14:paraId="193F6076" w14:textId="4AE8A9AB"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3" w:history="1">
        <w:r w:rsidR="0012454E" w:rsidRPr="00245149">
          <w:rPr>
            <w:rStyle w:val="afff0"/>
            <w:noProof/>
          </w:rPr>
          <w:t>3.4.6</w:t>
        </w:r>
        <w:r w:rsidR="0012454E">
          <w:rPr>
            <w:rFonts w:eastAsiaTheme="minorEastAsia" w:hAnsiTheme="minorHAnsi"/>
            <w:i w:val="0"/>
            <w:iCs w:val="0"/>
            <w:noProof/>
            <w:sz w:val="21"/>
            <w:szCs w:val="24"/>
          </w:rPr>
          <w:tab/>
        </w:r>
        <w:r w:rsidR="0012454E" w:rsidRPr="00245149">
          <w:rPr>
            <w:rStyle w:val="afff0"/>
            <w:noProof/>
          </w:rPr>
          <w:t>友链模块</w:t>
        </w:r>
        <w:r w:rsidR="0012454E">
          <w:rPr>
            <w:noProof/>
            <w:webHidden/>
          </w:rPr>
          <w:tab/>
        </w:r>
        <w:r w:rsidR="0012454E">
          <w:rPr>
            <w:noProof/>
            <w:webHidden/>
          </w:rPr>
          <w:fldChar w:fldCharType="begin"/>
        </w:r>
        <w:r w:rsidR="0012454E">
          <w:rPr>
            <w:noProof/>
            <w:webHidden/>
          </w:rPr>
          <w:instrText xml:space="preserve"> PAGEREF _Toc39767273 \h </w:instrText>
        </w:r>
        <w:r w:rsidR="0012454E">
          <w:rPr>
            <w:noProof/>
            <w:webHidden/>
          </w:rPr>
        </w:r>
        <w:r w:rsidR="0012454E">
          <w:rPr>
            <w:noProof/>
            <w:webHidden/>
          </w:rPr>
          <w:fldChar w:fldCharType="separate"/>
        </w:r>
        <w:r w:rsidR="0012454E">
          <w:rPr>
            <w:noProof/>
            <w:webHidden/>
          </w:rPr>
          <w:t>20</w:t>
        </w:r>
        <w:r w:rsidR="0012454E">
          <w:rPr>
            <w:noProof/>
            <w:webHidden/>
          </w:rPr>
          <w:fldChar w:fldCharType="end"/>
        </w:r>
      </w:hyperlink>
    </w:p>
    <w:p w14:paraId="2F645ED1" w14:textId="32152BE1"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4" w:history="1">
        <w:r w:rsidR="0012454E" w:rsidRPr="00245149">
          <w:rPr>
            <w:rStyle w:val="afff0"/>
            <w:noProof/>
          </w:rPr>
          <w:t>3.4.7</w:t>
        </w:r>
        <w:r w:rsidR="0012454E">
          <w:rPr>
            <w:rFonts w:eastAsiaTheme="minorEastAsia" w:hAnsiTheme="minorHAnsi"/>
            <w:i w:val="0"/>
            <w:iCs w:val="0"/>
            <w:noProof/>
            <w:sz w:val="21"/>
            <w:szCs w:val="24"/>
          </w:rPr>
          <w:tab/>
        </w:r>
        <w:r w:rsidR="0012454E" w:rsidRPr="00245149">
          <w:rPr>
            <w:rStyle w:val="afff0"/>
            <w:noProof/>
          </w:rPr>
          <w:t>其余模块</w:t>
        </w:r>
        <w:r w:rsidR="0012454E">
          <w:rPr>
            <w:noProof/>
            <w:webHidden/>
          </w:rPr>
          <w:tab/>
        </w:r>
        <w:r w:rsidR="0012454E">
          <w:rPr>
            <w:noProof/>
            <w:webHidden/>
          </w:rPr>
          <w:fldChar w:fldCharType="begin"/>
        </w:r>
        <w:r w:rsidR="0012454E">
          <w:rPr>
            <w:noProof/>
            <w:webHidden/>
          </w:rPr>
          <w:instrText xml:space="preserve"> PAGEREF _Toc39767274 \h </w:instrText>
        </w:r>
        <w:r w:rsidR="0012454E">
          <w:rPr>
            <w:noProof/>
            <w:webHidden/>
          </w:rPr>
        </w:r>
        <w:r w:rsidR="0012454E">
          <w:rPr>
            <w:noProof/>
            <w:webHidden/>
          </w:rPr>
          <w:fldChar w:fldCharType="separate"/>
        </w:r>
        <w:r w:rsidR="0012454E">
          <w:rPr>
            <w:noProof/>
            <w:webHidden/>
          </w:rPr>
          <w:t>20</w:t>
        </w:r>
        <w:r w:rsidR="0012454E">
          <w:rPr>
            <w:noProof/>
            <w:webHidden/>
          </w:rPr>
          <w:fldChar w:fldCharType="end"/>
        </w:r>
      </w:hyperlink>
    </w:p>
    <w:p w14:paraId="38964A7F" w14:textId="636E73CC"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75" w:history="1">
        <w:r w:rsidR="0012454E" w:rsidRPr="00245149">
          <w:rPr>
            <w:rStyle w:val="afff0"/>
            <w:noProof/>
          </w:rPr>
          <w:t>3.5</w:t>
        </w:r>
        <w:r w:rsidR="0012454E">
          <w:rPr>
            <w:rFonts w:eastAsiaTheme="minorEastAsia" w:hAnsiTheme="minorHAnsi"/>
            <w:smallCaps w:val="0"/>
            <w:noProof/>
            <w:sz w:val="21"/>
            <w:szCs w:val="24"/>
          </w:rPr>
          <w:tab/>
        </w:r>
        <w:r w:rsidR="0012454E" w:rsidRPr="00245149">
          <w:rPr>
            <w:rStyle w:val="afff0"/>
            <w:noProof/>
          </w:rPr>
          <w:t>系统技术难点及关键技术</w:t>
        </w:r>
        <w:r w:rsidR="0012454E">
          <w:rPr>
            <w:noProof/>
            <w:webHidden/>
          </w:rPr>
          <w:tab/>
        </w:r>
        <w:r w:rsidR="0012454E">
          <w:rPr>
            <w:noProof/>
            <w:webHidden/>
          </w:rPr>
          <w:fldChar w:fldCharType="begin"/>
        </w:r>
        <w:r w:rsidR="0012454E">
          <w:rPr>
            <w:noProof/>
            <w:webHidden/>
          </w:rPr>
          <w:instrText xml:space="preserve"> PAGEREF _Toc39767275 \h </w:instrText>
        </w:r>
        <w:r w:rsidR="0012454E">
          <w:rPr>
            <w:noProof/>
            <w:webHidden/>
          </w:rPr>
        </w:r>
        <w:r w:rsidR="0012454E">
          <w:rPr>
            <w:noProof/>
            <w:webHidden/>
          </w:rPr>
          <w:fldChar w:fldCharType="separate"/>
        </w:r>
        <w:r w:rsidR="0012454E">
          <w:rPr>
            <w:noProof/>
            <w:webHidden/>
          </w:rPr>
          <w:t>22</w:t>
        </w:r>
        <w:r w:rsidR="0012454E">
          <w:rPr>
            <w:noProof/>
            <w:webHidden/>
          </w:rPr>
          <w:fldChar w:fldCharType="end"/>
        </w:r>
      </w:hyperlink>
    </w:p>
    <w:p w14:paraId="78B4CA6B" w14:textId="368BFB16" w:rsidR="0012454E" w:rsidRDefault="004C433F">
      <w:pPr>
        <w:pStyle w:val="TOC1"/>
        <w:tabs>
          <w:tab w:val="left" w:pos="480"/>
          <w:tab w:val="right" w:leader="dot" w:pos="8302"/>
        </w:tabs>
        <w:rPr>
          <w:rFonts w:eastAsiaTheme="minorEastAsia" w:hAnsiTheme="minorHAnsi"/>
          <w:b w:val="0"/>
          <w:bCs w:val="0"/>
          <w:caps w:val="0"/>
          <w:noProof/>
          <w:sz w:val="21"/>
          <w:szCs w:val="24"/>
        </w:rPr>
      </w:pPr>
      <w:hyperlink w:anchor="_Toc39767276" w:history="1">
        <w:r w:rsidR="0012454E" w:rsidRPr="00245149">
          <w:rPr>
            <w:rStyle w:val="afff0"/>
            <w:noProof/>
          </w:rPr>
          <w:t>4</w:t>
        </w:r>
        <w:r w:rsidR="0012454E">
          <w:rPr>
            <w:rFonts w:eastAsiaTheme="minorEastAsia" w:hAnsiTheme="minorHAnsi"/>
            <w:b w:val="0"/>
            <w:bCs w:val="0"/>
            <w:caps w:val="0"/>
            <w:noProof/>
            <w:sz w:val="21"/>
            <w:szCs w:val="24"/>
          </w:rPr>
          <w:tab/>
        </w:r>
        <w:r w:rsidR="0012454E" w:rsidRPr="00245149">
          <w:rPr>
            <w:rStyle w:val="afff0"/>
            <w:noProof/>
          </w:rPr>
          <w:t>系统实现</w:t>
        </w:r>
        <w:r w:rsidR="0012454E">
          <w:rPr>
            <w:noProof/>
            <w:webHidden/>
          </w:rPr>
          <w:tab/>
        </w:r>
        <w:r w:rsidR="0012454E">
          <w:rPr>
            <w:noProof/>
            <w:webHidden/>
          </w:rPr>
          <w:fldChar w:fldCharType="begin"/>
        </w:r>
        <w:r w:rsidR="0012454E">
          <w:rPr>
            <w:noProof/>
            <w:webHidden/>
          </w:rPr>
          <w:instrText xml:space="preserve"> PAGEREF _Toc39767276 \h </w:instrText>
        </w:r>
        <w:r w:rsidR="0012454E">
          <w:rPr>
            <w:noProof/>
            <w:webHidden/>
          </w:rPr>
        </w:r>
        <w:r w:rsidR="0012454E">
          <w:rPr>
            <w:noProof/>
            <w:webHidden/>
          </w:rPr>
          <w:fldChar w:fldCharType="separate"/>
        </w:r>
        <w:r w:rsidR="0012454E">
          <w:rPr>
            <w:noProof/>
            <w:webHidden/>
          </w:rPr>
          <w:t>22</w:t>
        </w:r>
        <w:r w:rsidR="0012454E">
          <w:rPr>
            <w:noProof/>
            <w:webHidden/>
          </w:rPr>
          <w:fldChar w:fldCharType="end"/>
        </w:r>
      </w:hyperlink>
    </w:p>
    <w:p w14:paraId="4AC6545F" w14:textId="7DCD4F10"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77" w:history="1">
        <w:r w:rsidR="0012454E" w:rsidRPr="00245149">
          <w:rPr>
            <w:rStyle w:val="afff0"/>
            <w:noProof/>
          </w:rPr>
          <w:t>4.1</w:t>
        </w:r>
        <w:r w:rsidR="0012454E">
          <w:rPr>
            <w:rFonts w:eastAsiaTheme="minorEastAsia" w:hAnsiTheme="minorHAnsi"/>
            <w:smallCaps w:val="0"/>
            <w:noProof/>
            <w:sz w:val="21"/>
            <w:szCs w:val="24"/>
          </w:rPr>
          <w:tab/>
        </w:r>
        <w:r w:rsidR="0012454E" w:rsidRPr="00245149">
          <w:rPr>
            <w:rStyle w:val="afff0"/>
            <w:noProof/>
          </w:rPr>
          <w:t>系统开发环境</w:t>
        </w:r>
        <w:r w:rsidR="0012454E">
          <w:rPr>
            <w:noProof/>
            <w:webHidden/>
          </w:rPr>
          <w:tab/>
        </w:r>
        <w:r w:rsidR="0012454E">
          <w:rPr>
            <w:noProof/>
            <w:webHidden/>
          </w:rPr>
          <w:fldChar w:fldCharType="begin"/>
        </w:r>
        <w:r w:rsidR="0012454E">
          <w:rPr>
            <w:noProof/>
            <w:webHidden/>
          </w:rPr>
          <w:instrText xml:space="preserve"> PAGEREF _Toc39767277 \h </w:instrText>
        </w:r>
        <w:r w:rsidR="0012454E">
          <w:rPr>
            <w:noProof/>
            <w:webHidden/>
          </w:rPr>
        </w:r>
        <w:r w:rsidR="0012454E">
          <w:rPr>
            <w:noProof/>
            <w:webHidden/>
          </w:rPr>
          <w:fldChar w:fldCharType="separate"/>
        </w:r>
        <w:r w:rsidR="0012454E">
          <w:rPr>
            <w:noProof/>
            <w:webHidden/>
          </w:rPr>
          <w:t>22</w:t>
        </w:r>
        <w:r w:rsidR="0012454E">
          <w:rPr>
            <w:noProof/>
            <w:webHidden/>
          </w:rPr>
          <w:fldChar w:fldCharType="end"/>
        </w:r>
      </w:hyperlink>
    </w:p>
    <w:p w14:paraId="359F90C3" w14:textId="103674E3"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78" w:history="1">
        <w:r w:rsidR="0012454E" w:rsidRPr="00245149">
          <w:rPr>
            <w:rStyle w:val="afff0"/>
            <w:noProof/>
          </w:rPr>
          <w:t>4.2</w:t>
        </w:r>
        <w:r w:rsidR="0012454E">
          <w:rPr>
            <w:rFonts w:eastAsiaTheme="minorEastAsia" w:hAnsiTheme="minorHAnsi"/>
            <w:smallCaps w:val="0"/>
            <w:noProof/>
            <w:sz w:val="21"/>
            <w:szCs w:val="24"/>
          </w:rPr>
          <w:tab/>
        </w:r>
        <w:r w:rsidR="0012454E" w:rsidRPr="00245149">
          <w:rPr>
            <w:rStyle w:val="afff0"/>
            <w:noProof/>
          </w:rPr>
          <w:t>用户模块的实现</w:t>
        </w:r>
        <w:r w:rsidR="0012454E">
          <w:rPr>
            <w:noProof/>
            <w:webHidden/>
          </w:rPr>
          <w:tab/>
        </w:r>
        <w:r w:rsidR="0012454E">
          <w:rPr>
            <w:noProof/>
            <w:webHidden/>
          </w:rPr>
          <w:fldChar w:fldCharType="begin"/>
        </w:r>
        <w:r w:rsidR="0012454E">
          <w:rPr>
            <w:noProof/>
            <w:webHidden/>
          </w:rPr>
          <w:instrText xml:space="preserve"> PAGEREF _Toc39767278 \h </w:instrText>
        </w:r>
        <w:r w:rsidR="0012454E">
          <w:rPr>
            <w:noProof/>
            <w:webHidden/>
          </w:rPr>
        </w:r>
        <w:r w:rsidR="0012454E">
          <w:rPr>
            <w:noProof/>
            <w:webHidden/>
          </w:rPr>
          <w:fldChar w:fldCharType="separate"/>
        </w:r>
        <w:r w:rsidR="0012454E">
          <w:rPr>
            <w:noProof/>
            <w:webHidden/>
          </w:rPr>
          <w:t>23</w:t>
        </w:r>
        <w:r w:rsidR="0012454E">
          <w:rPr>
            <w:noProof/>
            <w:webHidden/>
          </w:rPr>
          <w:fldChar w:fldCharType="end"/>
        </w:r>
      </w:hyperlink>
    </w:p>
    <w:p w14:paraId="458150EC" w14:textId="15AA4C98"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79" w:history="1">
        <w:r w:rsidR="0012454E" w:rsidRPr="00245149">
          <w:rPr>
            <w:rStyle w:val="afff0"/>
            <w:noProof/>
          </w:rPr>
          <w:t>4.2.1</w:t>
        </w:r>
        <w:r w:rsidR="0012454E">
          <w:rPr>
            <w:rFonts w:eastAsiaTheme="minorEastAsia" w:hAnsiTheme="minorHAnsi"/>
            <w:i w:val="0"/>
            <w:iCs w:val="0"/>
            <w:noProof/>
            <w:sz w:val="21"/>
            <w:szCs w:val="24"/>
          </w:rPr>
          <w:tab/>
        </w:r>
        <w:r w:rsidR="0012454E" w:rsidRPr="00245149">
          <w:rPr>
            <w:rStyle w:val="afff0"/>
            <w:noProof/>
          </w:rPr>
          <w:t>用户注册</w:t>
        </w:r>
        <w:r w:rsidR="0012454E">
          <w:rPr>
            <w:noProof/>
            <w:webHidden/>
          </w:rPr>
          <w:tab/>
        </w:r>
        <w:r w:rsidR="0012454E">
          <w:rPr>
            <w:noProof/>
            <w:webHidden/>
          </w:rPr>
          <w:fldChar w:fldCharType="begin"/>
        </w:r>
        <w:r w:rsidR="0012454E">
          <w:rPr>
            <w:noProof/>
            <w:webHidden/>
          </w:rPr>
          <w:instrText xml:space="preserve"> PAGEREF _Toc39767279 \h </w:instrText>
        </w:r>
        <w:r w:rsidR="0012454E">
          <w:rPr>
            <w:noProof/>
            <w:webHidden/>
          </w:rPr>
        </w:r>
        <w:r w:rsidR="0012454E">
          <w:rPr>
            <w:noProof/>
            <w:webHidden/>
          </w:rPr>
          <w:fldChar w:fldCharType="separate"/>
        </w:r>
        <w:r w:rsidR="0012454E">
          <w:rPr>
            <w:noProof/>
            <w:webHidden/>
          </w:rPr>
          <w:t>23</w:t>
        </w:r>
        <w:r w:rsidR="0012454E">
          <w:rPr>
            <w:noProof/>
            <w:webHidden/>
          </w:rPr>
          <w:fldChar w:fldCharType="end"/>
        </w:r>
      </w:hyperlink>
    </w:p>
    <w:p w14:paraId="0D0A3D89" w14:textId="49E332B6"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0" w:history="1">
        <w:r w:rsidR="0012454E" w:rsidRPr="00245149">
          <w:rPr>
            <w:rStyle w:val="afff0"/>
            <w:noProof/>
          </w:rPr>
          <w:t>4.2.2</w:t>
        </w:r>
        <w:r w:rsidR="0012454E">
          <w:rPr>
            <w:rFonts w:eastAsiaTheme="minorEastAsia" w:hAnsiTheme="minorHAnsi"/>
            <w:i w:val="0"/>
            <w:iCs w:val="0"/>
            <w:noProof/>
            <w:sz w:val="21"/>
            <w:szCs w:val="24"/>
          </w:rPr>
          <w:tab/>
        </w:r>
        <w:r w:rsidR="0012454E" w:rsidRPr="00245149">
          <w:rPr>
            <w:rStyle w:val="afff0"/>
            <w:noProof/>
          </w:rPr>
          <w:t>用户登录</w:t>
        </w:r>
        <w:r w:rsidR="0012454E">
          <w:rPr>
            <w:noProof/>
            <w:webHidden/>
          </w:rPr>
          <w:tab/>
        </w:r>
        <w:r w:rsidR="0012454E">
          <w:rPr>
            <w:noProof/>
            <w:webHidden/>
          </w:rPr>
          <w:fldChar w:fldCharType="begin"/>
        </w:r>
        <w:r w:rsidR="0012454E">
          <w:rPr>
            <w:noProof/>
            <w:webHidden/>
          </w:rPr>
          <w:instrText xml:space="preserve"> PAGEREF _Toc39767280 \h </w:instrText>
        </w:r>
        <w:r w:rsidR="0012454E">
          <w:rPr>
            <w:noProof/>
            <w:webHidden/>
          </w:rPr>
        </w:r>
        <w:r w:rsidR="0012454E">
          <w:rPr>
            <w:noProof/>
            <w:webHidden/>
          </w:rPr>
          <w:fldChar w:fldCharType="separate"/>
        </w:r>
        <w:r w:rsidR="0012454E">
          <w:rPr>
            <w:noProof/>
            <w:webHidden/>
          </w:rPr>
          <w:t>23</w:t>
        </w:r>
        <w:r w:rsidR="0012454E">
          <w:rPr>
            <w:noProof/>
            <w:webHidden/>
          </w:rPr>
          <w:fldChar w:fldCharType="end"/>
        </w:r>
      </w:hyperlink>
    </w:p>
    <w:p w14:paraId="5CE77567" w14:textId="37EABE3A"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1" w:history="1">
        <w:r w:rsidR="0012454E" w:rsidRPr="00245149">
          <w:rPr>
            <w:rStyle w:val="afff0"/>
            <w:noProof/>
          </w:rPr>
          <w:t>4.2.3</w:t>
        </w:r>
        <w:r w:rsidR="0012454E">
          <w:rPr>
            <w:rFonts w:eastAsiaTheme="minorEastAsia" w:hAnsiTheme="minorHAnsi"/>
            <w:i w:val="0"/>
            <w:iCs w:val="0"/>
            <w:noProof/>
            <w:sz w:val="21"/>
            <w:szCs w:val="24"/>
          </w:rPr>
          <w:tab/>
        </w:r>
        <w:r w:rsidR="0012454E" w:rsidRPr="00245149">
          <w:rPr>
            <w:rStyle w:val="afff0"/>
            <w:noProof/>
          </w:rPr>
          <w:t>关注用户</w:t>
        </w:r>
        <w:r w:rsidR="0012454E">
          <w:rPr>
            <w:noProof/>
            <w:webHidden/>
          </w:rPr>
          <w:tab/>
        </w:r>
        <w:r w:rsidR="0012454E">
          <w:rPr>
            <w:noProof/>
            <w:webHidden/>
          </w:rPr>
          <w:fldChar w:fldCharType="begin"/>
        </w:r>
        <w:r w:rsidR="0012454E">
          <w:rPr>
            <w:noProof/>
            <w:webHidden/>
          </w:rPr>
          <w:instrText xml:space="preserve"> PAGEREF _Toc39767281 \h </w:instrText>
        </w:r>
        <w:r w:rsidR="0012454E">
          <w:rPr>
            <w:noProof/>
            <w:webHidden/>
          </w:rPr>
        </w:r>
        <w:r w:rsidR="0012454E">
          <w:rPr>
            <w:noProof/>
            <w:webHidden/>
          </w:rPr>
          <w:fldChar w:fldCharType="separate"/>
        </w:r>
        <w:r w:rsidR="0012454E">
          <w:rPr>
            <w:noProof/>
            <w:webHidden/>
          </w:rPr>
          <w:t>24</w:t>
        </w:r>
        <w:r w:rsidR="0012454E">
          <w:rPr>
            <w:noProof/>
            <w:webHidden/>
          </w:rPr>
          <w:fldChar w:fldCharType="end"/>
        </w:r>
      </w:hyperlink>
    </w:p>
    <w:p w14:paraId="368FD8F2" w14:textId="2550062E"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2" w:history="1">
        <w:r w:rsidR="0012454E" w:rsidRPr="00245149">
          <w:rPr>
            <w:rStyle w:val="afff0"/>
            <w:noProof/>
          </w:rPr>
          <w:t>4.2.4</w:t>
        </w:r>
        <w:r w:rsidR="0012454E">
          <w:rPr>
            <w:rFonts w:eastAsiaTheme="minorEastAsia" w:hAnsiTheme="minorHAnsi"/>
            <w:i w:val="0"/>
            <w:iCs w:val="0"/>
            <w:noProof/>
            <w:sz w:val="21"/>
            <w:szCs w:val="24"/>
          </w:rPr>
          <w:tab/>
        </w:r>
        <w:r w:rsidR="0012454E" w:rsidRPr="00245149">
          <w:rPr>
            <w:rStyle w:val="afff0"/>
            <w:noProof/>
          </w:rPr>
          <w:t>用户管理</w:t>
        </w:r>
        <w:r w:rsidR="0012454E">
          <w:rPr>
            <w:noProof/>
            <w:webHidden/>
          </w:rPr>
          <w:tab/>
        </w:r>
        <w:r w:rsidR="0012454E">
          <w:rPr>
            <w:noProof/>
            <w:webHidden/>
          </w:rPr>
          <w:fldChar w:fldCharType="begin"/>
        </w:r>
        <w:r w:rsidR="0012454E">
          <w:rPr>
            <w:noProof/>
            <w:webHidden/>
          </w:rPr>
          <w:instrText xml:space="preserve"> PAGEREF _Toc39767282 \h </w:instrText>
        </w:r>
        <w:r w:rsidR="0012454E">
          <w:rPr>
            <w:noProof/>
            <w:webHidden/>
          </w:rPr>
        </w:r>
        <w:r w:rsidR="0012454E">
          <w:rPr>
            <w:noProof/>
            <w:webHidden/>
          </w:rPr>
          <w:fldChar w:fldCharType="separate"/>
        </w:r>
        <w:r w:rsidR="0012454E">
          <w:rPr>
            <w:noProof/>
            <w:webHidden/>
          </w:rPr>
          <w:t>24</w:t>
        </w:r>
        <w:r w:rsidR="0012454E">
          <w:rPr>
            <w:noProof/>
            <w:webHidden/>
          </w:rPr>
          <w:fldChar w:fldCharType="end"/>
        </w:r>
      </w:hyperlink>
    </w:p>
    <w:p w14:paraId="47827E4D" w14:textId="165B90AE"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83" w:history="1">
        <w:r w:rsidR="0012454E" w:rsidRPr="00245149">
          <w:rPr>
            <w:rStyle w:val="afff0"/>
            <w:noProof/>
          </w:rPr>
          <w:t>4.3</w:t>
        </w:r>
        <w:r w:rsidR="0012454E">
          <w:rPr>
            <w:rFonts w:eastAsiaTheme="minorEastAsia" w:hAnsiTheme="minorHAnsi"/>
            <w:smallCaps w:val="0"/>
            <w:noProof/>
            <w:sz w:val="21"/>
            <w:szCs w:val="24"/>
          </w:rPr>
          <w:tab/>
        </w:r>
        <w:r w:rsidR="0012454E" w:rsidRPr="00245149">
          <w:rPr>
            <w:rStyle w:val="afff0"/>
            <w:noProof/>
          </w:rPr>
          <w:t>新闻管理模块的实现</w:t>
        </w:r>
        <w:r w:rsidR="0012454E">
          <w:rPr>
            <w:noProof/>
            <w:webHidden/>
          </w:rPr>
          <w:tab/>
        </w:r>
        <w:r w:rsidR="0012454E">
          <w:rPr>
            <w:noProof/>
            <w:webHidden/>
          </w:rPr>
          <w:fldChar w:fldCharType="begin"/>
        </w:r>
        <w:r w:rsidR="0012454E">
          <w:rPr>
            <w:noProof/>
            <w:webHidden/>
          </w:rPr>
          <w:instrText xml:space="preserve"> PAGEREF _Toc39767283 \h </w:instrText>
        </w:r>
        <w:r w:rsidR="0012454E">
          <w:rPr>
            <w:noProof/>
            <w:webHidden/>
          </w:rPr>
        </w:r>
        <w:r w:rsidR="0012454E">
          <w:rPr>
            <w:noProof/>
            <w:webHidden/>
          </w:rPr>
          <w:fldChar w:fldCharType="separate"/>
        </w:r>
        <w:r w:rsidR="0012454E">
          <w:rPr>
            <w:noProof/>
            <w:webHidden/>
          </w:rPr>
          <w:t>25</w:t>
        </w:r>
        <w:r w:rsidR="0012454E">
          <w:rPr>
            <w:noProof/>
            <w:webHidden/>
          </w:rPr>
          <w:fldChar w:fldCharType="end"/>
        </w:r>
      </w:hyperlink>
    </w:p>
    <w:p w14:paraId="74342743" w14:textId="44DC2DD6"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84" w:history="1">
        <w:r w:rsidR="0012454E" w:rsidRPr="00245149">
          <w:rPr>
            <w:rStyle w:val="afff0"/>
            <w:noProof/>
          </w:rPr>
          <w:t>4.4</w:t>
        </w:r>
        <w:r w:rsidR="0012454E">
          <w:rPr>
            <w:rFonts w:eastAsiaTheme="minorEastAsia" w:hAnsiTheme="minorHAnsi"/>
            <w:smallCaps w:val="0"/>
            <w:noProof/>
            <w:sz w:val="21"/>
            <w:szCs w:val="24"/>
          </w:rPr>
          <w:tab/>
        </w:r>
        <w:r w:rsidR="0012454E" w:rsidRPr="00245149">
          <w:rPr>
            <w:rStyle w:val="afff0"/>
            <w:noProof/>
          </w:rPr>
          <w:t>公告管理模块的实现</w:t>
        </w:r>
        <w:r w:rsidR="0012454E">
          <w:rPr>
            <w:noProof/>
            <w:webHidden/>
          </w:rPr>
          <w:tab/>
        </w:r>
        <w:r w:rsidR="0012454E">
          <w:rPr>
            <w:noProof/>
            <w:webHidden/>
          </w:rPr>
          <w:fldChar w:fldCharType="begin"/>
        </w:r>
        <w:r w:rsidR="0012454E">
          <w:rPr>
            <w:noProof/>
            <w:webHidden/>
          </w:rPr>
          <w:instrText xml:space="preserve"> PAGEREF _Toc39767284 \h </w:instrText>
        </w:r>
        <w:r w:rsidR="0012454E">
          <w:rPr>
            <w:noProof/>
            <w:webHidden/>
          </w:rPr>
        </w:r>
        <w:r w:rsidR="0012454E">
          <w:rPr>
            <w:noProof/>
            <w:webHidden/>
          </w:rPr>
          <w:fldChar w:fldCharType="separate"/>
        </w:r>
        <w:r w:rsidR="0012454E">
          <w:rPr>
            <w:noProof/>
            <w:webHidden/>
          </w:rPr>
          <w:t>26</w:t>
        </w:r>
        <w:r w:rsidR="0012454E">
          <w:rPr>
            <w:noProof/>
            <w:webHidden/>
          </w:rPr>
          <w:fldChar w:fldCharType="end"/>
        </w:r>
      </w:hyperlink>
    </w:p>
    <w:p w14:paraId="0FD326A2" w14:textId="2EFE88E0"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5" w:history="1">
        <w:r w:rsidR="0012454E" w:rsidRPr="00245149">
          <w:rPr>
            <w:rStyle w:val="afff0"/>
            <w:noProof/>
          </w:rPr>
          <w:t>4.4.1</w:t>
        </w:r>
        <w:r w:rsidR="0012454E">
          <w:rPr>
            <w:rFonts w:eastAsiaTheme="minorEastAsia" w:hAnsiTheme="minorHAnsi"/>
            <w:i w:val="0"/>
            <w:iCs w:val="0"/>
            <w:noProof/>
            <w:sz w:val="21"/>
            <w:szCs w:val="24"/>
          </w:rPr>
          <w:tab/>
        </w:r>
        <w:r w:rsidR="0012454E" w:rsidRPr="00245149">
          <w:rPr>
            <w:rStyle w:val="afff0"/>
            <w:noProof/>
          </w:rPr>
          <w:t>添加公告</w:t>
        </w:r>
        <w:r w:rsidR="0012454E">
          <w:rPr>
            <w:noProof/>
            <w:webHidden/>
          </w:rPr>
          <w:tab/>
        </w:r>
        <w:r w:rsidR="0012454E">
          <w:rPr>
            <w:noProof/>
            <w:webHidden/>
          </w:rPr>
          <w:fldChar w:fldCharType="begin"/>
        </w:r>
        <w:r w:rsidR="0012454E">
          <w:rPr>
            <w:noProof/>
            <w:webHidden/>
          </w:rPr>
          <w:instrText xml:space="preserve"> PAGEREF _Toc39767285 \h </w:instrText>
        </w:r>
        <w:r w:rsidR="0012454E">
          <w:rPr>
            <w:noProof/>
            <w:webHidden/>
          </w:rPr>
        </w:r>
        <w:r w:rsidR="0012454E">
          <w:rPr>
            <w:noProof/>
            <w:webHidden/>
          </w:rPr>
          <w:fldChar w:fldCharType="separate"/>
        </w:r>
        <w:r w:rsidR="0012454E">
          <w:rPr>
            <w:noProof/>
            <w:webHidden/>
          </w:rPr>
          <w:t>26</w:t>
        </w:r>
        <w:r w:rsidR="0012454E">
          <w:rPr>
            <w:noProof/>
            <w:webHidden/>
          </w:rPr>
          <w:fldChar w:fldCharType="end"/>
        </w:r>
      </w:hyperlink>
    </w:p>
    <w:p w14:paraId="327DE0E8" w14:textId="6E1A5C7E"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6" w:history="1">
        <w:r w:rsidR="0012454E" w:rsidRPr="00245149">
          <w:rPr>
            <w:rStyle w:val="afff0"/>
            <w:noProof/>
          </w:rPr>
          <w:t>4.4.2</w:t>
        </w:r>
        <w:r w:rsidR="0012454E">
          <w:rPr>
            <w:rFonts w:eastAsiaTheme="minorEastAsia" w:hAnsiTheme="minorHAnsi"/>
            <w:i w:val="0"/>
            <w:iCs w:val="0"/>
            <w:noProof/>
            <w:sz w:val="21"/>
            <w:szCs w:val="24"/>
          </w:rPr>
          <w:tab/>
        </w:r>
        <w:r w:rsidR="0012454E" w:rsidRPr="00245149">
          <w:rPr>
            <w:rStyle w:val="afff0"/>
            <w:noProof/>
          </w:rPr>
          <w:t>删除公告</w:t>
        </w:r>
        <w:r w:rsidR="0012454E">
          <w:rPr>
            <w:noProof/>
            <w:webHidden/>
          </w:rPr>
          <w:tab/>
        </w:r>
        <w:r w:rsidR="0012454E">
          <w:rPr>
            <w:noProof/>
            <w:webHidden/>
          </w:rPr>
          <w:fldChar w:fldCharType="begin"/>
        </w:r>
        <w:r w:rsidR="0012454E">
          <w:rPr>
            <w:noProof/>
            <w:webHidden/>
          </w:rPr>
          <w:instrText xml:space="preserve"> PAGEREF _Toc39767286 \h </w:instrText>
        </w:r>
        <w:r w:rsidR="0012454E">
          <w:rPr>
            <w:noProof/>
            <w:webHidden/>
          </w:rPr>
        </w:r>
        <w:r w:rsidR="0012454E">
          <w:rPr>
            <w:noProof/>
            <w:webHidden/>
          </w:rPr>
          <w:fldChar w:fldCharType="separate"/>
        </w:r>
        <w:r w:rsidR="0012454E">
          <w:rPr>
            <w:noProof/>
            <w:webHidden/>
          </w:rPr>
          <w:t>26</w:t>
        </w:r>
        <w:r w:rsidR="0012454E">
          <w:rPr>
            <w:noProof/>
            <w:webHidden/>
          </w:rPr>
          <w:fldChar w:fldCharType="end"/>
        </w:r>
      </w:hyperlink>
    </w:p>
    <w:p w14:paraId="2229E5C5" w14:textId="074B4446"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7" w:history="1">
        <w:r w:rsidR="0012454E" w:rsidRPr="00245149">
          <w:rPr>
            <w:rStyle w:val="afff0"/>
            <w:noProof/>
          </w:rPr>
          <w:t>4.4.3</w:t>
        </w:r>
        <w:r w:rsidR="0012454E">
          <w:rPr>
            <w:rFonts w:eastAsiaTheme="minorEastAsia" w:hAnsiTheme="minorHAnsi"/>
            <w:i w:val="0"/>
            <w:iCs w:val="0"/>
            <w:noProof/>
            <w:sz w:val="21"/>
            <w:szCs w:val="24"/>
          </w:rPr>
          <w:tab/>
        </w:r>
        <w:r w:rsidR="0012454E" w:rsidRPr="00245149">
          <w:rPr>
            <w:rStyle w:val="afff0"/>
            <w:noProof/>
          </w:rPr>
          <w:t>修改公告</w:t>
        </w:r>
        <w:r w:rsidR="0012454E">
          <w:rPr>
            <w:noProof/>
            <w:webHidden/>
          </w:rPr>
          <w:tab/>
        </w:r>
        <w:r w:rsidR="0012454E">
          <w:rPr>
            <w:noProof/>
            <w:webHidden/>
          </w:rPr>
          <w:fldChar w:fldCharType="begin"/>
        </w:r>
        <w:r w:rsidR="0012454E">
          <w:rPr>
            <w:noProof/>
            <w:webHidden/>
          </w:rPr>
          <w:instrText xml:space="preserve"> PAGEREF _Toc39767287 \h </w:instrText>
        </w:r>
        <w:r w:rsidR="0012454E">
          <w:rPr>
            <w:noProof/>
            <w:webHidden/>
          </w:rPr>
        </w:r>
        <w:r w:rsidR="0012454E">
          <w:rPr>
            <w:noProof/>
            <w:webHidden/>
          </w:rPr>
          <w:fldChar w:fldCharType="separate"/>
        </w:r>
        <w:r w:rsidR="0012454E">
          <w:rPr>
            <w:noProof/>
            <w:webHidden/>
          </w:rPr>
          <w:t>26</w:t>
        </w:r>
        <w:r w:rsidR="0012454E">
          <w:rPr>
            <w:noProof/>
            <w:webHidden/>
          </w:rPr>
          <w:fldChar w:fldCharType="end"/>
        </w:r>
      </w:hyperlink>
    </w:p>
    <w:p w14:paraId="3C6086F7" w14:textId="02CA9877"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8" w:history="1">
        <w:r w:rsidR="0012454E" w:rsidRPr="00245149">
          <w:rPr>
            <w:rStyle w:val="afff0"/>
            <w:noProof/>
          </w:rPr>
          <w:t>4.4.4</w:t>
        </w:r>
        <w:r w:rsidR="0012454E">
          <w:rPr>
            <w:rFonts w:eastAsiaTheme="minorEastAsia" w:hAnsiTheme="minorHAnsi"/>
            <w:i w:val="0"/>
            <w:iCs w:val="0"/>
            <w:noProof/>
            <w:sz w:val="21"/>
            <w:szCs w:val="24"/>
          </w:rPr>
          <w:tab/>
        </w:r>
        <w:r w:rsidR="0012454E" w:rsidRPr="00245149">
          <w:rPr>
            <w:rStyle w:val="afff0"/>
            <w:noProof/>
          </w:rPr>
          <w:t>报名管理</w:t>
        </w:r>
        <w:r w:rsidR="0012454E">
          <w:rPr>
            <w:noProof/>
            <w:webHidden/>
          </w:rPr>
          <w:tab/>
        </w:r>
        <w:r w:rsidR="0012454E">
          <w:rPr>
            <w:noProof/>
            <w:webHidden/>
          </w:rPr>
          <w:fldChar w:fldCharType="begin"/>
        </w:r>
        <w:r w:rsidR="0012454E">
          <w:rPr>
            <w:noProof/>
            <w:webHidden/>
          </w:rPr>
          <w:instrText xml:space="preserve"> PAGEREF _Toc39767288 \h </w:instrText>
        </w:r>
        <w:r w:rsidR="0012454E">
          <w:rPr>
            <w:noProof/>
            <w:webHidden/>
          </w:rPr>
        </w:r>
        <w:r w:rsidR="0012454E">
          <w:rPr>
            <w:noProof/>
            <w:webHidden/>
          </w:rPr>
          <w:fldChar w:fldCharType="separate"/>
        </w:r>
        <w:r w:rsidR="0012454E">
          <w:rPr>
            <w:noProof/>
            <w:webHidden/>
          </w:rPr>
          <w:t>27</w:t>
        </w:r>
        <w:r w:rsidR="0012454E">
          <w:rPr>
            <w:noProof/>
            <w:webHidden/>
          </w:rPr>
          <w:fldChar w:fldCharType="end"/>
        </w:r>
      </w:hyperlink>
    </w:p>
    <w:p w14:paraId="5E2687BF" w14:textId="4F018299"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89" w:history="1">
        <w:r w:rsidR="0012454E" w:rsidRPr="00245149">
          <w:rPr>
            <w:rStyle w:val="afff0"/>
            <w:noProof/>
          </w:rPr>
          <w:t>4.4.5</w:t>
        </w:r>
        <w:r w:rsidR="0012454E">
          <w:rPr>
            <w:rFonts w:eastAsiaTheme="minorEastAsia" w:hAnsiTheme="minorHAnsi"/>
            <w:i w:val="0"/>
            <w:iCs w:val="0"/>
            <w:noProof/>
            <w:sz w:val="21"/>
            <w:szCs w:val="24"/>
          </w:rPr>
          <w:tab/>
        </w:r>
        <w:r w:rsidR="0012454E" w:rsidRPr="00245149">
          <w:rPr>
            <w:rStyle w:val="afff0"/>
            <w:noProof/>
          </w:rPr>
          <w:t>类别管理</w:t>
        </w:r>
        <w:r w:rsidR="0012454E">
          <w:rPr>
            <w:noProof/>
            <w:webHidden/>
          </w:rPr>
          <w:tab/>
        </w:r>
        <w:r w:rsidR="0012454E">
          <w:rPr>
            <w:noProof/>
            <w:webHidden/>
          </w:rPr>
          <w:fldChar w:fldCharType="begin"/>
        </w:r>
        <w:r w:rsidR="0012454E">
          <w:rPr>
            <w:noProof/>
            <w:webHidden/>
          </w:rPr>
          <w:instrText xml:space="preserve"> PAGEREF _Toc39767289 \h </w:instrText>
        </w:r>
        <w:r w:rsidR="0012454E">
          <w:rPr>
            <w:noProof/>
            <w:webHidden/>
          </w:rPr>
        </w:r>
        <w:r w:rsidR="0012454E">
          <w:rPr>
            <w:noProof/>
            <w:webHidden/>
          </w:rPr>
          <w:fldChar w:fldCharType="separate"/>
        </w:r>
        <w:r w:rsidR="0012454E">
          <w:rPr>
            <w:noProof/>
            <w:webHidden/>
          </w:rPr>
          <w:t>28</w:t>
        </w:r>
        <w:r w:rsidR="0012454E">
          <w:rPr>
            <w:noProof/>
            <w:webHidden/>
          </w:rPr>
          <w:fldChar w:fldCharType="end"/>
        </w:r>
      </w:hyperlink>
    </w:p>
    <w:p w14:paraId="0732984F" w14:textId="4CEB862B"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90" w:history="1">
        <w:r w:rsidR="0012454E" w:rsidRPr="00245149">
          <w:rPr>
            <w:rStyle w:val="afff0"/>
            <w:noProof/>
          </w:rPr>
          <w:t>4.5</w:t>
        </w:r>
        <w:r w:rsidR="0012454E">
          <w:rPr>
            <w:rFonts w:eastAsiaTheme="minorEastAsia" w:hAnsiTheme="minorHAnsi"/>
            <w:smallCaps w:val="0"/>
            <w:noProof/>
            <w:sz w:val="21"/>
            <w:szCs w:val="24"/>
          </w:rPr>
          <w:tab/>
        </w:r>
        <w:r w:rsidR="0012454E" w:rsidRPr="00245149">
          <w:rPr>
            <w:rStyle w:val="afff0"/>
            <w:noProof/>
          </w:rPr>
          <w:t>讨论区管理模块的实现</w:t>
        </w:r>
        <w:r w:rsidR="0012454E">
          <w:rPr>
            <w:noProof/>
            <w:webHidden/>
          </w:rPr>
          <w:tab/>
        </w:r>
        <w:r w:rsidR="0012454E">
          <w:rPr>
            <w:noProof/>
            <w:webHidden/>
          </w:rPr>
          <w:fldChar w:fldCharType="begin"/>
        </w:r>
        <w:r w:rsidR="0012454E">
          <w:rPr>
            <w:noProof/>
            <w:webHidden/>
          </w:rPr>
          <w:instrText xml:space="preserve"> PAGEREF _Toc39767290 \h </w:instrText>
        </w:r>
        <w:r w:rsidR="0012454E">
          <w:rPr>
            <w:noProof/>
            <w:webHidden/>
          </w:rPr>
        </w:r>
        <w:r w:rsidR="0012454E">
          <w:rPr>
            <w:noProof/>
            <w:webHidden/>
          </w:rPr>
          <w:fldChar w:fldCharType="separate"/>
        </w:r>
        <w:r w:rsidR="0012454E">
          <w:rPr>
            <w:noProof/>
            <w:webHidden/>
          </w:rPr>
          <w:t>28</w:t>
        </w:r>
        <w:r w:rsidR="0012454E">
          <w:rPr>
            <w:noProof/>
            <w:webHidden/>
          </w:rPr>
          <w:fldChar w:fldCharType="end"/>
        </w:r>
      </w:hyperlink>
    </w:p>
    <w:p w14:paraId="3B09D415" w14:textId="553374EB"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1" w:history="1">
        <w:r w:rsidR="0012454E" w:rsidRPr="00245149">
          <w:rPr>
            <w:rStyle w:val="afff0"/>
            <w:noProof/>
          </w:rPr>
          <w:t>4.5.1</w:t>
        </w:r>
        <w:r w:rsidR="0012454E">
          <w:rPr>
            <w:rFonts w:eastAsiaTheme="minorEastAsia" w:hAnsiTheme="minorHAnsi"/>
            <w:i w:val="0"/>
            <w:iCs w:val="0"/>
            <w:noProof/>
            <w:sz w:val="21"/>
            <w:szCs w:val="24"/>
          </w:rPr>
          <w:tab/>
        </w:r>
        <w:r w:rsidR="0012454E" w:rsidRPr="00245149">
          <w:rPr>
            <w:rStyle w:val="afff0"/>
            <w:noProof/>
          </w:rPr>
          <w:t>添加帖子</w:t>
        </w:r>
        <w:r w:rsidR="0012454E">
          <w:rPr>
            <w:noProof/>
            <w:webHidden/>
          </w:rPr>
          <w:tab/>
        </w:r>
        <w:r w:rsidR="0012454E">
          <w:rPr>
            <w:noProof/>
            <w:webHidden/>
          </w:rPr>
          <w:fldChar w:fldCharType="begin"/>
        </w:r>
        <w:r w:rsidR="0012454E">
          <w:rPr>
            <w:noProof/>
            <w:webHidden/>
          </w:rPr>
          <w:instrText xml:space="preserve"> PAGEREF _Toc39767291 \h </w:instrText>
        </w:r>
        <w:r w:rsidR="0012454E">
          <w:rPr>
            <w:noProof/>
            <w:webHidden/>
          </w:rPr>
        </w:r>
        <w:r w:rsidR="0012454E">
          <w:rPr>
            <w:noProof/>
            <w:webHidden/>
          </w:rPr>
          <w:fldChar w:fldCharType="separate"/>
        </w:r>
        <w:r w:rsidR="0012454E">
          <w:rPr>
            <w:noProof/>
            <w:webHidden/>
          </w:rPr>
          <w:t>28</w:t>
        </w:r>
        <w:r w:rsidR="0012454E">
          <w:rPr>
            <w:noProof/>
            <w:webHidden/>
          </w:rPr>
          <w:fldChar w:fldCharType="end"/>
        </w:r>
      </w:hyperlink>
    </w:p>
    <w:p w14:paraId="031A0B1D" w14:textId="270A7F02"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2" w:history="1">
        <w:r w:rsidR="0012454E" w:rsidRPr="00245149">
          <w:rPr>
            <w:rStyle w:val="afff0"/>
            <w:noProof/>
          </w:rPr>
          <w:t>4.5.2</w:t>
        </w:r>
        <w:r w:rsidR="0012454E">
          <w:rPr>
            <w:rFonts w:eastAsiaTheme="minorEastAsia" w:hAnsiTheme="minorHAnsi"/>
            <w:i w:val="0"/>
            <w:iCs w:val="0"/>
            <w:noProof/>
            <w:sz w:val="21"/>
            <w:szCs w:val="24"/>
          </w:rPr>
          <w:tab/>
        </w:r>
        <w:r w:rsidR="0012454E" w:rsidRPr="00245149">
          <w:rPr>
            <w:rStyle w:val="afff0"/>
            <w:noProof/>
          </w:rPr>
          <w:t>删除帖子</w:t>
        </w:r>
        <w:r w:rsidR="0012454E">
          <w:rPr>
            <w:noProof/>
            <w:webHidden/>
          </w:rPr>
          <w:tab/>
        </w:r>
        <w:r w:rsidR="0012454E">
          <w:rPr>
            <w:noProof/>
            <w:webHidden/>
          </w:rPr>
          <w:fldChar w:fldCharType="begin"/>
        </w:r>
        <w:r w:rsidR="0012454E">
          <w:rPr>
            <w:noProof/>
            <w:webHidden/>
          </w:rPr>
          <w:instrText xml:space="preserve"> PAGEREF _Toc39767292 \h </w:instrText>
        </w:r>
        <w:r w:rsidR="0012454E">
          <w:rPr>
            <w:noProof/>
            <w:webHidden/>
          </w:rPr>
        </w:r>
        <w:r w:rsidR="0012454E">
          <w:rPr>
            <w:noProof/>
            <w:webHidden/>
          </w:rPr>
          <w:fldChar w:fldCharType="separate"/>
        </w:r>
        <w:r w:rsidR="0012454E">
          <w:rPr>
            <w:noProof/>
            <w:webHidden/>
          </w:rPr>
          <w:t>29</w:t>
        </w:r>
        <w:r w:rsidR="0012454E">
          <w:rPr>
            <w:noProof/>
            <w:webHidden/>
          </w:rPr>
          <w:fldChar w:fldCharType="end"/>
        </w:r>
      </w:hyperlink>
    </w:p>
    <w:p w14:paraId="19291714" w14:textId="49FBCCC4"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3" w:history="1">
        <w:r w:rsidR="0012454E" w:rsidRPr="00245149">
          <w:rPr>
            <w:rStyle w:val="afff0"/>
            <w:noProof/>
          </w:rPr>
          <w:t>4.5.3</w:t>
        </w:r>
        <w:r w:rsidR="0012454E">
          <w:rPr>
            <w:rFonts w:eastAsiaTheme="minorEastAsia" w:hAnsiTheme="minorHAnsi"/>
            <w:i w:val="0"/>
            <w:iCs w:val="0"/>
            <w:noProof/>
            <w:sz w:val="21"/>
            <w:szCs w:val="24"/>
          </w:rPr>
          <w:tab/>
        </w:r>
        <w:r w:rsidR="0012454E" w:rsidRPr="00245149">
          <w:rPr>
            <w:rStyle w:val="afff0"/>
            <w:noProof/>
          </w:rPr>
          <w:t>修改帖子</w:t>
        </w:r>
        <w:r w:rsidR="0012454E">
          <w:rPr>
            <w:noProof/>
            <w:webHidden/>
          </w:rPr>
          <w:tab/>
        </w:r>
        <w:r w:rsidR="0012454E">
          <w:rPr>
            <w:noProof/>
            <w:webHidden/>
          </w:rPr>
          <w:fldChar w:fldCharType="begin"/>
        </w:r>
        <w:r w:rsidR="0012454E">
          <w:rPr>
            <w:noProof/>
            <w:webHidden/>
          </w:rPr>
          <w:instrText xml:space="preserve"> PAGEREF _Toc39767293 \h </w:instrText>
        </w:r>
        <w:r w:rsidR="0012454E">
          <w:rPr>
            <w:noProof/>
            <w:webHidden/>
          </w:rPr>
        </w:r>
        <w:r w:rsidR="0012454E">
          <w:rPr>
            <w:noProof/>
            <w:webHidden/>
          </w:rPr>
          <w:fldChar w:fldCharType="separate"/>
        </w:r>
        <w:r w:rsidR="0012454E">
          <w:rPr>
            <w:noProof/>
            <w:webHidden/>
          </w:rPr>
          <w:t>29</w:t>
        </w:r>
        <w:r w:rsidR="0012454E">
          <w:rPr>
            <w:noProof/>
            <w:webHidden/>
          </w:rPr>
          <w:fldChar w:fldCharType="end"/>
        </w:r>
      </w:hyperlink>
    </w:p>
    <w:p w14:paraId="58670EF1" w14:textId="2750D834"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4" w:history="1">
        <w:r w:rsidR="0012454E" w:rsidRPr="00245149">
          <w:rPr>
            <w:rStyle w:val="afff0"/>
            <w:noProof/>
          </w:rPr>
          <w:t>4.5.4</w:t>
        </w:r>
        <w:r w:rsidR="0012454E">
          <w:rPr>
            <w:rFonts w:eastAsiaTheme="minorEastAsia" w:hAnsiTheme="minorHAnsi"/>
            <w:i w:val="0"/>
            <w:iCs w:val="0"/>
            <w:noProof/>
            <w:sz w:val="21"/>
            <w:szCs w:val="24"/>
          </w:rPr>
          <w:tab/>
        </w:r>
        <w:r w:rsidR="0012454E" w:rsidRPr="00245149">
          <w:rPr>
            <w:rStyle w:val="afff0"/>
            <w:noProof/>
          </w:rPr>
          <w:t>标签管理</w:t>
        </w:r>
        <w:r w:rsidR="0012454E">
          <w:rPr>
            <w:noProof/>
            <w:webHidden/>
          </w:rPr>
          <w:tab/>
        </w:r>
        <w:r w:rsidR="0012454E">
          <w:rPr>
            <w:noProof/>
            <w:webHidden/>
          </w:rPr>
          <w:fldChar w:fldCharType="begin"/>
        </w:r>
        <w:r w:rsidR="0012454E">
          <w:rPr>
            <w:noProof/>
            <w:webHidden/>
          </w:rPr>
          <w:instrText xml:space="preserve"> PAGEREF _Toc39767294 \h </w:instrText>
        </w:r>
        <w:r w:rsidR="0012454E">
          <w:rPr>
            <w:noProof/>
            <w:webHidden/>
          </w:rPr>
        </w:r>
        <w:r w:rsidR="0012454E">
          <w:rPr>
            <w:noProof/>
            <w:webHidden/>
          </w:rPr>
          <w:fldChar w:fldCharType="separate"/>
        </w:r>
        <w:r w:rsidR="0012454E">
          <w:rPr>
            <w:noProof/>
            <w:webHidden/>
          </w:rPr>
          <w:t>30</w:t>
        </w:r>
        <w:r w:rsidR="0012454E">
          <w:rPr>
            <w:noProof/>
            <w:webHidden/>
          </w:rPr>
          <w:fldChar w:fldCharType="end"/>
        </w:r>
      </w:hyperlink>
    </w:p>
    <w:p w14:paraId="04B518A2" w14:textId="258953E4"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5" w:history="1">
        <w:r w:rsidR="0012454E" w:rsidRPr="00245149">
          <w:rPr>
            <w:rStyle w:val="afff0"/>
            <w:noProof/>
          </w:rPr>
          <w:t>4.5.5</w:t>
        </w:r>
        <w:r w:rsidR="0012454E">
          <w:rPr>
            <w:rFonts w:eastAsiaTheme="minorEastAsia" w:hAnsiTheme="minorHAnsi"/>
            <w:i w:val="0"/>
            <w:iCs w:val="0"/>
            <w:noProof/>
            <w:sz w:val="21"/>
            <w:szCs w:val="24"/>
          </w:rPr>
          <w:tab/>
        </w:r>
        <w:r w:rsidR="0012454E" w:rsidRPr="00245149">
          <w:rPr>
            <w:rStyle w:val="afff0"/>
            <w:noProof/>
          </w:rPr>
          <w:t>评论管理</w:t>
        </w:r>
        <w:r w:rsidR="0012454E">
          <w:rPr>
            <w:noProof/>
            <w:webHidden/>
          </w:rPr>
          <w:tab/>
        </w:r>
        <w:r w:rsidR="0012454E">
          <w:rPr>
            <w:noProof/>
            <w:webHidden/>
          </w:rPr>
          <w:fldChar w:fldCharType="begin"/>
        </w:r>
        <w:r w:rsidR="0012454E">
          <w:rPr>
            <w:noProof/>
            <w:webHidden/>
          </w:rPr>
          <w:instrText xml:space="preserve"> PAGEREF _Toc39767295 \h </w:instrText>
        </w:r>
        <w:r w:rsidR="0012454E">
          <w:rPr>
            <w:noProof/>
            <w:webHidden/>
          </w:rPr>
        </w:r>
        <w:r w:rsidR="0012454E">
          <w:rPr>
            <w:noProof/>
            <w:webHidden/>
          </w:rPr>
          <w:fldChar w:fldCharType="separate"/>
        </w:r>
        <w:r w:rsidR="0012454E">
          <w:rPr>
            <w:noProof/>
            <w:webHidden/>
          </w:rPr>
          <w:t>30</w:t>
        </w:r>
        <w:r w:rsidR="0012454E">
          <w:rPr>
            <w:noProof/>
            <w:webHidden/>
          </w:rPr>
          <w:fldChar w:fldCharType="end"/>
        </w:r>
      </w:hyperlink>
    </w:p>
    <w:p w14:paraId="327EB39A" w14:textId="52D06058"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96" w:history="1">
        <w:r w:rsidR="0012454E" w:rsidRPr="00245149">
          <w:rPr>
            <w:rStyle w:val="afff0"/>
            <w:noProof/>
          </w:rPr>
          <w:t>4.6</w:t>
        </w:r>
        <w:r w:rsidR="0012454E">
          <w:rPr>
            <w:rFonts w:eastAsiaTheme="minorEastAsia" w:hAnsiTheme="minorHAnsi"/>
            <w:smallCaps w:val="0"/>
            <w:noProof/>
            <w:sz w:val="21"/>
            <w:szCs w:val="24"/>
          </w:rPr>
          <w:tab/>
        </w:r>
        <w:r w:rsidR="0012454E" w:rsidRPr="00245149">
          <w:rPr>
            <w:rStyle w:val="afff0"/>
            <w:noProof/>
          </w:rPr>
          <w:t>值班管理模块的实现</w:t>
        </w:r>
        <w:r w:rsidR="0012454E">
          <w:rPr>
            <w:noProof/>
            <w:webHidden/>
          </w:rPr>
          <w:tab/>
        </w:r>
        <w:r w:rsidR="0012454E">
          <w:rPr>
            <w:noProof/>
            <w:webHidden/>
          </w:rPr>
          <w:fldChar w:fldCharType="begin"/>
        </w:r>
        <w:r w:rsidR="0012454E">
          <w:rPr>
            <w:noProof/>
            <w:webHidden/>
          </w:rPr>
          <w:instrText xml:space="preserve"> PAGEREF _Toc39767296 \h </w:instrText>
        </w:r>
        <w:r w:rsidR="0012454E">
          <w:rPr>
            <w:noProof/>
            <w:webHidden/>
          </w:rPr>
        </w:r>
        <w:r w:rsidR="0012454E">
          <w:rPr>
            <w:noProof/>
            <w:webHidden/>
          </w:rPr>
          <w:fldChar w:fldCharType="separate"/>
        </w:r>
        <w:r w:rsidR="0012454E">
          <w:rPr>
            <w:noProof/>
            <w:webHidden/>
          </w:rPr>
          <w:t>30</w:t>
        </w:r>
        <w:r w:rsidR="0012454E">
          <w:rPr>
            <w:noProof/>
            <w:webHidden/>
          </w:rPr>
          <w:fldChar w:fldCharType="end"/>
        </w:r>
      </w:hyperlink>
    </w:p>
    <w:p w14:paraId="41BCEFFD" w14:textId="20408667"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97" w:history="1">
        <w:r w:rsidR="0012454E" w:rsidRPr="00245149">
          <w:rPr>
            <w:rStyle w:val="afff0"/>
            <w:noProof/>
          </w:rPr>
          <w:t>4.7</w:t>
        </w:r>
        <w:r w:rsidR="0012454E">
          <w:rPr>
            <w:rFonts w:eastAsiaTheme="minorEastAsia" w:hAnsiTheme="minorHAnsi"/>
            <w:smallCaps w:val="0"/>
            <w:noProof/>
            <w:sz w:val="21"/>
            <w:szCs w:val="24"/>
          </w:rPr>
          <w:tab/>
        </w:r>
        <w:r w:rsidR="0012454E" w:rsidRPr="00245149">
          <w:rPr>
            <w:rStyle w:val="afff0"/>
            <w:noProof/>
          </w:rPr>
          <w:t>友链管理模块的实现</w:t>
        </w:r>
        <w:r w:rsidR="0012454E">
          <w:rPr>
            <w:noProof/>
            <w:webHidden/>
          </w:rPr>
          <w:tab/>
        </w:r>
        <w:r w:rsidR="0012454E">
          <w:rPr>
            <w:noProof/>
            <w:webHidden/>
          </w:rPr>
          <w:fldChar w:fldCharType="begin"/>
        </w:r>
        <w:r w:rsidR="0012454E">
          <w:rPr>
            <w:noProof/>
            <w:webHidden/>
          </w:rPr>
          <w:instrText xml:space="preserve"> PAGEREF _Toc39767297 \h </w:instrText>
        </w:r>
        <w:r w:rsidR="0012454E">
          <w:rPr>
            <w:noProof/>
            <w:webHidden/>
          </w:rPr>
        </w:r>
        <w:r w:rsidR="0012454E">
          <w:rPr>
            <w:noProof/>
            <w:webHidden/>
          </w:rPr>
          <w:fldChar w:fldCharType="separate"/>
        </w:r>
        <w:r w:rsidR="0012454E">
          <w:rPr>
            <w:noProof/>
            <w:webHidden/>
          </w:rPr>
          <w:t>30</w:t>
        </w:r>
        <w:r w:rsidR="0012454E">
          <w:rPr>
            <w:noProof/>
            <w:webHidden/>
          </w:rPr>
          <w:fldChar w:fldCharType="end"/>
        </w:r>
      </w:hyperlink>
    </w:p>
    <w:p w14:paraId="084F9CF9" w14:textId="7DB9D580" w:rsidR="0012454E" w:rsidRDefault="004C433F">
      <w:pPr>
        <w:pStyle w:val="TOC2"/>
        <w:tabs>
          <w:tab w:val="left" w:pos="960"/>
          <w:tab w:val="right" w:leader="dot" w:pos="8302"/>
        </w:tabs>
        <w:rPr>
          <w:rFonts w:eastAsiaTheme="minorEastAsia" w:hAnsiTheme="minorHAnsi"/>
          <w:smallCaps w:val="0"/>
          <w:noProof/>
          <w:sz w:val="21"/>
          <w:szCs w:val="24"/>
        </w:rPr>
      </w:pPr>
      <w:hyperlink w:anchor="_Toc39767298" w:history="1">
        <w:r w:rsidR="0012454E" w:rsidRPr="00245149">
          <w:rPr>
            <w:rStyle w:val="afff0"/>
            <w:noProof/>
          </w:rPr>
          <w:t>4.8</w:t>
        </w:r>
        <w:r w:rsidR="0012454E">
          <w:rPr>
            <w:rFonts w:eastAsiaTheme="minorEastAsia" w:hAnsiTheme="minorHAnsi"/>
            <w:smallCaps w:val="0"/>
            <w:noProof/>
            <w:sz w:val="21"/>
            <w:szCs w:val="24"/>
          </w:rPr>
          <w:tab/>
        </w:r>
        <w:r w:rsidR="0012454E" w:rsidRPr="00245149">
          <w:rPr>
            <w:rStyle w:val="afff0"/>
            <w:noProof/>
          </w:rPr>
          <w:t>其余管理模块的实现</w:t>
        </w:r>
        <w:r w:rsidR="0012454E">
          <w:rPr>
            <w:noProof/>
            <w:webHidden/>
          </w:rPr>
          <w:tab/>
        </w:r>
        <w:r w:rsidR="0012454E">
          <w:rPr>
            <w:noProof/>
            <w:webHidden/>
          </w:rPr>
          <w:fldChar w:fldCharType="begin"/>
        </w:r>
        <w:r w:rsidR="0012454E">
          <w:rPr>
            <w:noProof/>
            <w:webHidden/>
          </w:rPr>
          <w:instrText xml:space="preserve"> PAGEREF _Toc39767298 \h </w:instrText>
        </w:r>
        <w:r w:rsidR="0012454E">
          <w:rPr>
            <w:noProof/>
            <w:webHidden/>
          </w:rPr>
        </w:r>
        <w:r w:rsidR="0012454E">
          <w:rPr>
            <w:noProof/>
            <w:webHidden/>
          </w:rPr>
          <w:fldChar w:fldCharType="separate"/>
        </w:r>
        <w:r w:rsidR="0012454E">
          <w:rPr>
            <w:noProof/>
            <w:webHidden/>
          </w:rPr>
          <w:t>32</w:t>
        </w:r>
        <w:r w:rsidR="0012454E">
          <w:rPr>
            <w:noProof/>
            <w:webHidden/>
          </w:rPr>
          <w:fldChar w:fldCharType="end"/>
        </w:r>
      </w:hyperlink>
    </w:p>
    <w:p w14:paraId="7145AAAF" w14:textId="6B8754E0"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299" w:history="1">
        <w:r w:rsidR="0012454E" w:rsidRPr="00245149">
          <w:rPr>
            <w:rStyle w:val="afff0"/>
            <w:noProof/>
          </w:rPr>
          <w:t>4.8.1</w:t>
        </w:r>
        <w:r w:rsidR="0012454E">
          <w:rPr>
            <w:rFonts w:eastAsiaTheme="minorEastAsia" w:hAnsiTheme="minorHAnsi"/>
            <w:i w:val="0"/>
            <w:iCs w:val="0"/>
            <w:noProof/>
            <w:sz w:val="21"/>
            <w:szCs w:val="24"/>
          </w:rPr>
          <w:tab/>
        </w:r>
        <w:r w:rsidR="0012454E" w:rsidRPr="00245149">
          <w:rPr>
            <w:rStyle w:val="afff0"/>
            <w:noProof/>
          </w:rPr>
          <w:t>反馈管理</w:t>
        </w:r>
        <w:r w:rsidR="0012454E">
          <w:rPr>
            <w:noProof/>
            <w:webHidden/>
          </w:rPr>
          <w:tab/>
        </w:r>
        <w:r w:rsidR="0012454E">
          <w:rPr>
            <w:noProof/>
            <w:webHidden/>
          </w:rPr>
          <w:fldChar w:fldCharType="begin"/>
        </w:r>
        <w:r w:rsidR="0012454E">
          <w:rPr>
            <w:noProof/>
            <w:webHidden/>
          </w:rPr>
          <w:instrText xml:space="preserve"> PAGEREF _Toc39767299 \h </w:instrText>
        </w:r>
        <w:r w:rsidR="0012454E">
          <w:rPr>
            <w:noProof/>
            <w:webHidden/>
          </w:rPr>
        </w:r>
        <w:r w:rsidR="0012454E">
          <w:rPr>
            <w:noProof/>
            <w:webHidden/>
          </w:rPr>
          <w:fldChar w:fldCharType="separate"/>
        </w:r>
        <w:r w:rsidR="0012454E">
          <w:rPr>
            <w:noProof/>
            <w:webHidden/>
          </w:rPr>
          <w:t>32</w:t>
        </w:r>
        <w:r w:rsidR="0012454E">
          <w:rPr>
            <w:noProof/>
            <w:webHidden/>
          </w:rPr>
          <w:fldChar w:fldCharType="end"/>
        </w:r>
      </w:hyperlink>
    </w:p>
    <w:p w14:paraId="18B1FE8D" w14:textId="01FCEFA3"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0" w:history="1">
        <w:r w:rsidR="0012454E" w:rsidRPr="00245149">
          <w:rPr>
            <w:rStyle w:val="afff0"/>
            <w:noProof/>
          </w:rPr>
          <w:t>4.8.2</w:t>
        </w:r>
        <w:r w:rsidR="0012454E">
          <w:rPr>
            <w:rFonts w:eastAsiaTheme="minorEastAsia" w:hAnsiTheme="minorHAnsi"/>
            <w:i w:val="0"/>
            <w:iCs w:val="0"/>
            <w:noProof/>
            <w:sz w:val="21"/>
            <w:szCs w:val="24"/>
          </w:rPr>
          <w:tab/>
        </w:r>
        <w:r w:rsidR="0012454E" w:rsidRPr="00245149">
          <w:rPr>
            <w:rStyle w:val="afff0"/>
            <w:noProof/>
          </w:rPr>
          <w:t>举报管理</w:t>
        </w:r>
        <w:r w:rsidR="0012454E">
          <w:rPr>
            <w:noProof/>
            <w:webHidden/>
          </w:rPr>
          <w:tab/>
        </w:r>
        <w:r w:rsidR="0012454E">
          <w:rPr>
            <w:noProof/>
            <w:webHidden/>
          </w:rPr>
          <w:fldChar w:fldCharType="begin"/>
        </w:r>
        <w:r w:rsidR="0012454E">
          <w:rPr>
            <w:noProof/>
            <w:webHidden/>
          </w:rPr>
          <w:instrText xml:space="preserve"> PAGEREF _Toc39767300 \h </w:instrText>
        </w:r>
        <w:r w:rsidR="0012454E">
          <w:rPr>
            <w:noProof/>
            <w:webHidden/>
          </w:rPr>
        </w:r>
        <w:r w:rsidR="0012454E">
          <w:rPr>
            <w:noProof/>
            <w:webHidden/>
          </w:rPr>
          <w:fldChar w:fldCharType="separate"/>
        </w:r>
        <w:r w:rsidR="0012454E">
          <w:rPr>
            <w:noProof/>
            <w:webHidden/>
          </w:rPr>
          <w:t>32</w:t>
        </w:r>
        <w:r w:rsidR="0012454E">
          <w:rPr>
            <w:noProof/>
            <w:webHidden/>
          </w:rPr>
          <w:fldChar w:fldCharType="end"/>
        </w:r>
      </w:hyperlink>
    </w:p>
    <w:p w14:paraId="7F7F2E2D" w14:textId="5B33960A" w:rsidR="0012454E" w:rsidRDefault="004C433F">
      <w:pPr>
        <w:pStyle w:val="TOC1"/>
        <w:tabs>
          <w:tab w:val="left" w:pos="480"/>
          <w:tab w:val="right" w:leader="dot" w:pos="8302"/>
        </w:tabs>
        <w:rPr>
          <w:rFonts w:eastAsiaTheme="minorEastAsia" w:hAnsiTheme="minorHAnsi"/>
          <w:b w:val="0"/>
          <w:bCs w:val="0"/>
          <w:caps w:val="0"/>
          <w:noProof/>
          <w:sz w:val="21"/>
          <w:szCs w:val="24"/>
        </w:rPr>
      </w:pPr>
      <w:hyperlink w:anchor="_Toc39767301" w:history="1">
        <w:r w:rsidR="0012454E" w:rsidRPr="00245149">
          <w:rPr>
            <w:rStyle w:val="afff0"/>
            <w:noProof/>
          </w:rPr>
          <w:t>5</w:t>
        </w:r>
        <w:r w:rsidR="0012454E">
          <w:rPr>
            <w:rFonts w:eastAsiaTheme="minorEastAsia" w:hAnsiTheme="minorHAnsi"/>
            <w:b w:val="0"/>
            <w:bCs w:val="0"/>
            <w:caps w:val="0"/>
            <w:noProof/>
            <w:sz w:val="21"/>
            <w:szCs w:val="24"/>
          </w:rPr>
          <w:tab/>
        </w:r>
        <w:r w:rsidR="0012454E" w:rsidRPr="00245149">
          <w:rPr>
            <w:rStyle w:val="afff0"/>
            <w:noProof/>
          </w:rPr>
          <w:t>系统测试</w:t>
        </w:r>
        <w:r w:rsidR="0012454E">
          <w:rPr>
            <w:noProof/>
            <w:webHidden/>
          </w:rPr>
          <w:tab/>
        </w:r>
        <w:r w:rsidR="0012454E">
          <w:rPr>
            <w:noProof/>
            <w:webHidden/>
          </w:rPr>
          <w:fldChar w:fldCharType="begin"/>
        </w:r>
        <w:r w:rsidR="0012454E">
          <w:rPr>
            <w:noProof/>
            <w:webHidden/>
          </w:rPr>
          <w:instrText xml:space="preserve"> PAGEREF _Toc39767301 \h </w:instrText>
        </w:r>
        <w:r w:rsidR="0012454E">
          <w:rPr>
            <w:noProof/>
            <w:webHidden/>
          </w:rPr>
        </w:r>
        <w:r w:rsidR="0012454E">
          <w:rPr>
            <w:noProof/>
            <w:webHidden/>
          </w:rPr>
          <w:fldChar w:fldCharType="separate"/>
        </w:r>
        <w:r w:rsidR="0012454E">
          <w:rPr>
            <w:noProof/>
            <w:webHidden/>
          </w:rPr>
          <w:t>34</w:t>
        </w:r>
        <w:r w:rsidR="0012454E">
          <w:rPr>
            <w:noProof/>
            <w:webHidden/>
          </w:rPr>
          <w:fldChar w:fldCharType="end"/>
        </w:r>
      </w:hyperlink>
    </w:p>
    <w:p w14:paraId="4D1B7513" w14:textId="7F180521" w:rsidR="0012454E" w:rsidRDefault="004C433F">
      <w:pPr>
        <w:pStyle w:val="TOC2"/>
        <w:tabs>
          <w:tab w:val="left" w:pos="960"/>
          <w:tab w:val="right" w:leader="dot" w:pos="8302"/>
        </w:tabs>
        <w:rPr>
          <w:rFonts w:eastAsiaTheme="minorEastAsia" w:hAnsiTheme="minorHAnsi"/>
          <w:smallCaps w:val="0"/>
          <w:noProof/>
          <w:sz w:val="21"/>
          <w:szCs w:val="24"/>
        </w:rPr>
      </w:pPr>
      <w:hyperlink w:anchor="_Toc39767302" w:history="1">
        <w:r w:rsidR="0012454E" w:rsidRPr="00245149">
          <w:rPr>
            <w:rStyle w:val="afff0"/>
            <w:noProof/>
          </w:rPr>
          <w:t>5.1</w:t>
        </w:r>
        <w:r w:rsidR="0012454E">
          <w:rPr>
            <w:rFonts w:eastAsiaTheme="minorEastAsia" w:hAnsiTheme="minorHAnsi"/>
            <w:smallCaps w:val="0"/>
            <w:noProof/>
            <w:sz w:val="21"/>
            <w:szCs w:val="24"/>
          </w:rPr>
          <w:tab/>
        </w:r>
        <w:r w:rsidR="0012454E" w:rsidRPr="00245149">
          <w:rPr>
            <w:rStyle w:val="afff0"/>
            <w:noProof/>
          </w:rPr>
          <w:t>测试环境</w:t>
        </w:r>
        <w:r w:rsidR="0012454E">
          <w:rPr>
            <w:noProof/>
            <w:webHidden/>
          </w:rPr>
          <w:tab/>
        </w:r>
        <w:r w:rsidR="0012454E">
          <w:rPr>
            <w:noProof/>
            <w:webHidden/>
          </w:rPr>
          <w:fldChar w:fldCharType="begin"/>
        </w:r>
        <w:r w:rsidR="0012454E">
          <w:rPr>
            <w:noProof/>
            <w:webHidden/>
          </w:rPr>
          <w:instrText xml:space="preserve"> PAGEREF _Toc39767302 \h </w:instrText>
        </w:r>
        <w:r w:rsidR="0012454E">
          <w:rPr>
            <w:noProof/>
            <w:webHidden/>
          </w:rPr>
        </w:r>
        <w:r w:rsidR="0012454E">
          <w:rPr>
            <w:noProof/>
            <w:webHidden/>
          </w:rPr>
          <w:fldChar w:fldCharType="separate"/>
        </w:r>
        <w:r w:rsidR="0012454E">
          <w:rPr>
            <w:noProof/>
            <w:webHidden/>
          </w:rPr>
          <w:t>34</w:t>
        </w:r>
        <w:r w:rsidR="0012454E">
          <w:rPr>
            <w:noProof/>
            <w:webHidden/>
          </w:rPr>
          <w:fldChar w:fldCharType="end"/>
        </w:r>
      </w:hyperlink>
    </w:p>
    <w:p w14:paraId="31673624" w14:textId="6B1C8CC1" w:rsidR="0012454E" w:rsidRDefault="004C433F">
      <w:pPr>
        <w:pStyle w:val="TOC2"/>
        <w:tabs>
          <w:tab w:val="left" w:pos="960"/>
          <w:tab w:val="right" w:leader="dot" w:pos="8302"/>
        </w:tabs>
        <w:rPr>
          <w:rFonts w:eastAsiaTheme="minorEastAsia" w:hAnsiTheme="minorHAnsi"/>
          <w:smallCaps w:val="0"/>
          <w:noProof/>
          <w:sz w:val="21"/>
          <w:szCs w:val="24"/>
        </w:rPr>
      </w:pPr>
      <w:hyperlink w:anchor="_Toc39767303" w:history="1">
        <w:r w:rsidR="0012454E" w:rsidRPr="00245149">
          <w:rPr>
            <w:rStyle w:val="afff0"/>
            <w:noProof/>
          </w:rPr>
          <w:t>5.2</w:t>
        </w:r>
        <w:r w:rsidR="0012454E">
          <w:rPr>
            <w:rFonts w:eastAsiaTheme="minorEastAsia" w:hAnsiTheme="minorHAnsi"/>
            <w:smallCaps w:val="0"/>
            <w:noProof/>
            <w:sz w:val="21"/>
            <w:szCs w:val="24"/>
          </w:rPr>
          <w:tab/>
        </w:r>
        <w:r w:rsidR="0012454E" w:rsidRPr="00245149">
          <w:rPr>
            <w:rStyle w:val="afff0"/>
            <w:noProof/>
          </w:rPr>
          <w:t>测试用例及过程</w:t>
        </w:r>
        <w:r w:rsidR="0012454E">
          <w:rPr>
            <w:noProof/>
            <w:webHidden/>
          </w:rPr>
          <w:tab/>
        </w:r>
        <w:r w:rsidR="0012454E">
          <w:rPr>
            <w:noProof/>
            <w:webHidden/>
          </w:rPr>
          <w:fldChar w:fldCharType="begin"/>
        </w:r>
        <w:r w:rsidR="0012454E">
          <w:rPr>
            <w:noProof/>
            <w:webHidden/>
          </w:rPr>
          <w:instrText xml:space="preserve"> PAGEREF _Toc39767303 \h </w:instrText>
        </w:r>
        <w:r w:rsidR="0012454E">
          <w:rPr>
            <w:noProof/>
            <w:webHidden/>
          </w:rPr>
        </w:r>
        <w:r w:rsidR="0012454E">
          <w:rPr>
            <w:noProof/>
            <w:webHidden/>
          </w:rPr>
          <w:fldChar w:fldCharType="separate"/>
        </w:r>
        <w:r w:rsidR="0012454E">
          <w:rPr>
            <w:noProof/>
            <w:webHidden/>
          </w:rPr>
          <w:t>34</w:t>
        </w:r>
        <w:r w:rsidR="0012454E">
          <w:rPr>
            <w:noProof/>
            <w:webHidden/>
          </w:rPr>
          <w:fldChar w:fldCharType="end"/>
        </w:r>
      </w:hyperlink>
    </w:p>
    <w:p w14:paraId="5F94CD8E" w14:textId="258634F3"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4" w:history="1">
        <w:r w:rsidR="0012454E" w:rsidRPr="00245149">
          <w:rPr>
            <w:rStyle w:val="afff0"/>
            <w:noProof/>
          </w:rPr>
          <w:t>5.2.1</w:t>
        </w:r>
        <w:r w:rsidR="0012454E">
          <w:rPr>
            <w:rFonts w:eastAsiaTheme="minorEastAsia" w:hAnsiTheme="minorHAnsi"/>
            <w:i w:val="0"/>
            <w:iCs w:val="0"/>
            <w:noProof/>
            <w:sz w:val="21"/>
            <w:szCs w:val="24"/>
          </w:rPr>
          <w:tab/>
        </w:r>
        <w:r w:rsidR="0012454E" w:rsidRPr="00245149">
          <w:rPr>
            <w:rStyle w:val="afff0"/>
            <w:noProof/>
          </w:rPr>
          <w:t>用户管理模块测试</w:t>
        </w:r>
        <w:r w:rsidR="0012454E">
          <w:rPr>
            <w:noProof/>
            <w:webHidden/>
          </w:rPr>
          <w:tab/>
        </w:r>
        <w:r w:rsidR="0012454E">
          <w:rPr>
            <w:noProof/>
            <w:webHidden/>
          </w:rPr>
          <w:fldChar w:fldCharType="begin"/>
        </w:r>
        <w:r w:rsidR="0012454E">
          <w:rPr>
            <w:noProof/>
            <w:webHidden/>
          </w:rPr>
          <w:instrText xml:space="preserve"> PAGEREF _Toc39767304 \h </w:instrText>
        </w:r>
        <w:r w:rsidR="0012454E">
          <w:rPr>
            <w:noProof/>
            <w:webHidden/>
          </w:rPr>
        </w:r>
        <w:r w:rsidR="0012454E">
          <w:rPr>
            <w:noProof/>
            <w:webHidden/>
          </w:rPr>
          <w:fldChar w:fldCharType="separate"/>
        </w:r>
        <w:r w:rsidR="0012454E">
          <w:rPr>
            <w:noProof/>
            <w:webHidden/>
          </w:rPr>
          <w:t>34</w:t>
        </w:r>
        <w:r w:rsidR="0012454E">
          <w:rPr>
            <w:noProof/>
            <w:webHidden/>
          </w:rPr>
          <w:fldChar w:fldCharType="end"/>
        </w:r>
      </w:hyperlink>
    </w:p>
    <w:p w14:paraId="6A9EAF8D" w14:textId="7477A1D3"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5" w:history="1">
        <w:r w:rsidR="0012454E" w:rsidRPr="00245149">
          <w:rPr>
            <w:rStyle w:val="afff0"/>
            <w:noProof/>
          </w:rPr>
          <w:t>5.2.2</w:t>
        </w:r>
        <w:r w:rsidR="0012454E">
          <w:rPr>
            <w:rFonts w:eastAsiaTheme="minorEastAsia" w:hAnsiTheme="minorHAnsi"/>
            <w:i w:val="0"/>
            <w:iCs w:val="0"/>
            <w:noProof/>
            <w:sz w:val="21"/>
            <w:szCs w:val="24"/>
          </w:rPr>
          <w:tab/>
        </w:r>
        <w:r w:rsidR="0012454E" w:rsidRPr="00245149">
          <w:rPr>
            <w:rStyle w:val="afff0"/>
            <w:noProof/>
          </w:rPr>
          <w:t>公告管理模块测试</w:t>
        </w:r>
        <w:r w:rsidR="0012454E">
          <w:rPr>
            <w:noProof/>
            <w:webHidden/>
          </w:rPr>
          <w:tab/>
        </w:r>
        <w:r w:rsidR="0012454E">
          <w:rPr>
            <w:noProof/>
            <w:webHidden/>
          </w:rPr>
          <w:fldChar w:fldCharType="begin"/>
        </w:r>
        <w:r w:rsidR="0012454E">
          <w:rPr>
            <w:noProof/>
            <w:webHidden/>
          </w:rPr>
          <w:instrText xml:space="preserve"> PAGEREF _Toc39767305 \h </w:instrText>
        </w:r>
        <w:r w:rsidR="0012454E">
          <w:rPr>
            <w:noProof/>
            <w:webHidden/>
          </w:rPr>
        </w:r>
        <w:r w:rsidR="0012454E">
          <w:rPr>
            <w:noProof/>
            <w:webHidden/>
          </w:rPr>
          <w:fldChar w:fldCharType="separate"/>
        </w:r>
        <w:r w:rsidR="0012454E">
          <w:rPr>
            <w:noProof/>
            <w:webHidden/>
          </w:rPr>
          <w:t>34</w:t>
        </w:r>
        <w:r w:rsidR="0012454E">
          <w:rPr>
            <w:noProof/>
            <w:webHidden/>
          </w:rPr>
          <w:fldChar w:fldCharType="end"/>
        </w:r>
      </w:hyperlink>
    </w:p>
    <w:p w14:paraId="64C1B4CC" w14:textId="3B1A4964"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6" w:history="1">
        <w:r w:rsidR="0012454E" w:rsidRPr="00245149">
          <w:rPr>
            <w:rStyle w:val="afff0"/>
            <w:noProof/>
          </w:rPr>
          <w:t>5.2.3</w:t>
        </w:r>
        <w:r w:rsidR="0012454E">
          <w:rPr>
            <w:rFonts w:eastAsiaTheme="minorEastAsia" w:hAnsiTheme="minorHAnsi"/>
            <w:i w:val="0"/>
            <w:iCs w:val="0"/>
            <w:noProof/>
            <w:sz w:val="21"/>
            <w:szCs w:val="24"/>
          </w:rPr>
          <w:tab/>
        </w:r>
        <w:r w:rsidR="0012454E" w:rsidRPr="00245149">
          <w:rPr>
            <w:rStyle w:val="afff0"/>
            <w:noProof/>
          </w:rPr>
          <w:t>讨论区管理模块测试</w:t>
        </w:r>
        <w:r w:rsidR="0012454E">
          <w:rPr>
            <w:noProof/>
            <w:webHidden/>
          </w:rPr>
          <w:tab/>
        </w:r>
        <w:r w:rsidR="0012454E">
          <w:rPr>
            <w:noProof/>
            <w:webHidden/>
          </w:rPr>
          <w:fldChar w:fldCharType="begin"/>
        </w:r>
        <w:r w:rsidR="0012454E">
          <w:rPr>
            <w:noProof/>
            <w:webHidden/>
          </w:rPr>
          <w:instrText xml:space="preserve"> PAGEREF _Toc39767306 \h </w:instrText>
        </w:r>
        <w:r w:rsidR="0012454E">
          <w:rPr>
            <w:noProof/>
            <w:webHidden/>
          </w:rPr>
        </w:r>
        <w:r w:rsidR="0012454E">
          <w:rPr>
            <w:noProof/>
            <w:webHidden/>
          </w:rPr>
          <w:fldChar w:fldCharType="separate"/>
        </w:r>
        <w:r w:rsidR="0012454E">
          <w:rPr>
            <w:noProof/>
            <w:webHidden/>
          </w:rPr>
          <w:t>35</w:t>
        </w:r>
        <w:r w:rsidR="0012454E">
          <w:rPr>
            <w:noProof/>
            <w:webHidden/>
          </w:rPr>
          <w:fldChar w:fldCharType="end"/>
        </w:r>
      </w:hyperlink>
    </w:p>
    <w:p w14:paraId="7641EA9F" w14:textId="000CA897"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7" w:history="1">
        <w:r w:rsidR="0012454E" w:rsidRPr="00245149">
          <w:rPr>
            <w:rStyle w:val="afff0"/>
            <w:noProof/>
          </w:rPr>
          <w:t>5.2.4</w:t>
        </w:r>
        <w:r w:rsidR="0012454E">
          <w:rPr>
            <w:rFonts w:eastAsiaTheme="minorEastAsia" w:hAnsiTheme="minorHAnsi"/>
            <w:i w:val="0"/>
            <w:iCs w:val="0"/>
            <w:noProof/>
            <w:sz w:val="21"/>
            <w:szCs w:val="24"/>
          </w:rPr>
          <w:tab/>
        </w:r>
        <w:r w:rsidR="0012454E" w:rsidRPr="00245149">
          <w:rPr>
            <w:rStyle w:val="afff0"/>
            <w:noProof/>
          </w:rPr>
          <w:t>值班管理模块测试</w:t>
        </w:r>
        <w:r w:rsidR="0012454E">
          <w:rPr>
            <w:noProof/>
            <w:webHidden/>
          </w:rPr>
          <w:tab/>
        </w:r>
        <w:r w:rsidR="0012454E">
          <w:rPr>
            <w:noProof/>
            <w:webHidden/>
          </w:rPr>
          <w:fldChar w:fldCharType="begin"/>
        </w:r>
        <w:r w:rsidR="0012454E">
          <w:rPr>
            <w:noProof/>
            <w:webHidden/>
          </w:rPr>
          <w:instrText xml:space="preserve"> PAGEREF _Toc39767307 \h </w:instrText>
        </w:r>
        <w:r w:rsidR="0012454E">
          <w:rPr>
            <w:noProof/>
            <w:webHidden/>
          </w:rPr>
        </w:r>
        <w:r w:rsidR="0012454E">
          <w:rPr>
            <w:noProof/>
            <w:webHidden/>
          </w:rPr>
          <w:fldChar w:fldCharType="separate"/>
        </w:r>
        <w:r w:rsidR="0012454E">
          <w:rPr>
            <w:noProof/>
            <w:webHidden/>
          </w:rPr>
          <w:t>36</w:t>
        </w:r>
        <w:r w:rsidR="0012454E">
          <w:rPr>
            <w:noProof/>
            <w:webHidden/>
          </w:rPr>
          <w:fldChar w:fldCharType="end"/>
        </w:r>
      </w:hyperlink>
    </w:p>
    <w:p w14:paraId="59D2C0E8" w14:textId="4FCC420F"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8" w:history="1">
        <w:r w:rsidR="0012454E" w:rsidRPr="00245149">
          <w:rPr>
            <w:rStyle w:val="afff0"/>
            <w:noProof/>
          </w:rPr>
          <w:t>5.2.5</w:t>
        </w:r>
        <w:r w:rsidR="0012454E">
          <w:rPr>
            <w:rFonts w:eastAsiaTheme="minorEastAsia" w:hAnsiTheme="minorHAnsi"/>
            <w:i w:val="0"/>
            <w:iCs w:val="0"/>
            <w:noProof/>
            <w:sz w:val="21"/>
            <w:szCs w:val="24"/>
          </w:rPr>
          <w:tab/>
        </w:r>
        <w:r w:rsidR="0012454E" w:rsidRPr="00245149">
          <w:rPr>
            <w:rStyle w:val="afff0"/>
            <w:noProof/>
          </w:rPr>
          <w:t>友链管理模块测试</w:t>
        </w:r>
        <w:r w:rsidR="0012454E">
          <w:rPr>
            <w:noProof/>
            <w:webHidden/>
          </w:rPr>
          <w:tab/>
        </w:r>
        <w:r w:rsidR="0012454E">
          <w:rPr>
            <w:noProof/>
            <w:webHidden/>
          </w:rPr>
          <w:fldChar w:fldCharType="begin"/>
        </w:r>
        <w:r w:rsidR="0012454E">
          <w:rPr>
            <w:noProof/>
            <w:webHidden/>
          </w:rPr>
          <w:instrText xml:space="preserve"> PAGEREF _Toc39767308 \h </w:instrText>
        </w:r>
        <w:r w:rsidR="0012454E">
          <w:rPr>
            <w:noProof/>
            <w:webHidden/>
          </w:rPr>
        </w:r>
        <w:r w:rsidR="0012454E">
          <w:rPr>
            <w:noProof/>
            <w:webHidden/>
          </w:rPr>
          <w:fldChar w:fldCharType="separate"/>
        </w:r>
        <w:r w:rsidR="0012454E">
          <w:rPr>
            <w:noProof/>
            <w:webHidden/>
          </w:rPr>
          <w:t>36</w:t>
        </w:r>
        <w:r w:rsidR="0012454E">
          <w:rPr>
            <w:noProof/>
            <w:webHidden/>
          </w:rPr>
          <w:fldChar w:fldCharType="end"/>
        </w:r>
      </w:hyperlink>
    </w:p>
    <w:p w14:paraId="053F7AE6" w14:textId="46169F83" w:rsidR="0012454E" w:rsidRDefault="004C433F">
      <w:pPr>
        <w:pStyle w:val="TOC3"/>
        <w:tabs>
          <w:tab w:val="left" w:pos="1200"/>
          <w:tab w:val="right" w:leader="dot" w:pos="8302"/>
        </w:tabs>
        <w:rPr>
          <w:rFonts w:eastAsiaTheme="minorEastAsia" w:hAnsiTheme="minorHAnsi"/>
          <w:i w:val="0"/>
          <w:iCs w:val="0"/>
          <w:noProof/>
          <w:sz w:val="21"/>
          <w:szCs w:val="24"/>
        </w:rPr>
      </w:pPr>
      <w:hyperlink w:anchor="_Toc39767309" w:history="1">
        <w:r w:rsidR="0012454E" w:rsidRPr="00245149">
          <w:rPr>
            <w:rStyle w:val="afff0"/>
            <w:noProof/>
          </w:rPr>
          <w:t>5.2.6</w:t>
        </w:r>
        <w:r w:rsidR="0012454E">
          <w:rPr>
            <w:rFonts w:eastAsiaTheme="minorEastAsia" w:hAnsiTheme="minorHAnsi"/>
            <w:i w:val="0"/>
            <w:iCs w:val="0"/>
            <w:noProof/>
            <w:sz w:val="21"/>
            <w:szCs w:val="24"/>
          </w:rPr>
          <w:tab/>
        </w:r>
        <w:r w:rsidR="0012454E" w:rsidRPr="00245149">
          <w:rPr>
            <w:rStyle w:val="afff0"/>
            <w:noProof/>
          </w:rPr>
          <w:t>举报管理模块测试</w:t>
        </w:r>
        <w:r w:rsidR="0012454E">
          <w:rPr>
            <w:noProof/>
            <w:webHidden/>
          </w:rPr>
          <w:tab/>
        </w:r>
        <w:r w:rsidR="0012454E">
          <w:rPr>
            <w:noProof/>
            <w:webHidden/>
          </w:rPr>
          <w:fldChar w:fldCharType="begin"/>
        </w:r>
        <w:r w:rsidR="0012454E">
          <w:rPr>
            <w:noProof/>
            <w:webHidden/>
          </w:rPr>
          <w:instrText xml:space="preserve"> PAGEREF _Toc39767309 \h </w:instrText>
        </w:r>
        <w:r w:rsidR="0012454E">
          <w:rPr>
            <w:noProof/>
            <w:webHidden/>
          </w:rPr>
        </w:r>
        <w:r w:rsidR="0012454E">
          <w:rPr>
            <w:noProof/>
            <w:webHidden/>
          </w:rPr>
          <w:fldChar w:fldCharType="separate"/>
        </w:r>
        <w:r w:rsidR="0012454E">
          <w:rPr>
            <w:noProof/>
            <w:webHidden/>
          </w:rPr>
          <w:t>37</w:t>
        </w:r>
        <w:r w:rsidR="0012454E">
          <w:rPr>
            <w:noProof/>
            <w:webHidden/>
          </w:rPr>
          <w:fldChar w:fldCharType="end"/>
        </w:r>
      </w:hyperlink>
    </w:p>
    <w:p w14:paraId="6F5A6B45" w14:textId="3EAF6D46" w:rsidR="0012454E" w:rsidRDefault="004C433F">
      <w:pPr>
        <w:pStyle w:val="TOC2"/>
        <w:tabs>
          <w:tab w:val="left" w:pos="960"/>
          <w:tab w:val="right" w:leader="dot" w:pos="8302"/>
        </w:tabs>
        <w:rPr>
          <w:rFonts w:eastAsiaTheme="minorEastAsia" w:hAnsiTheme="minorHAnsi"/>
          <w:smallCaps w:val="0"/>
          <w:noProof/>
          <w:sz w:val="21"/>
          <w:szCs w:val="24"/>
        </w:rPr>
      </w:pPr>
      <w:hyperlink w:anchor="_Toc39767310" w:history="1">
        <w:r w:rsidR="0012454E" w:rsidRPr="00245149">
          <w:rPr>
            <w:rStyle w:val="afff0"/>
            <w:noProof/>
          </w:rPr>
          <w:t>5.3</w:t>
        </w:r>
        <w:r w:rsidR="0012454E">
          <w:rPr>
            <w:rFonts w:eastAsiaTheme="minorEastAsia" w:hAnsiTheme="minorHAnsi"/>
            <w:smallCaps w:val="0"/>
            <w:noProof/>
            <w:sz w:val="21"/>
            <w:szCs w:val="24"/>
          </w:rPr>
          <w:tab/>
        </w:r>
        <w:r w:rsidR="0012454E" w:rsidRPr="00245149">
          <w:rPr>
            <w:rStyle w:val="afff0"/>
            <w:noProof/>
          </w:rPr>
          <w:t>测试结果分析</w:t>
        </w:r>
        <w:r w:rsidR="0012454E">
          <w:rPr>
            <w:noProof/>
            <w:webHidden/>
          </w:rPr>
          <w:tab/>
        </w:r>
        <w:r w:rsidR="0012454E">
          <w:rPr>
            <w:noProof/>
            <w:webHidden/>
          </w:rPr>
          <w:fldChar w:fldCharType="begin"/>
        </w:r>
        <w:r w:rsidR="0012454E">
          <w:rPr>
            <w:noProof/>
            <w:webHidden/>
          </w:rPr>
          <w:instrText xml:space="preserve"> PAGEREF _Toc39767310 \h </w:instrText>
        </w:r>
        <w:r w:rsidR="0012454E">
          <w:rPr>
            <w:noProof/>
            <w:webHidden/>
          </w:rPr>
        </w:r>
        <w:r w:rsidR="0012454E">
          <w:rPr>
            <w:noProof/>
            <w:webHidden/>
          </w:rPr>
          <w:fldChar w:fldCharType="separate"/>
        </w:r>
        <w:r w:rsidR="0012454E">
          <w:rPr>
            <w:noProof/>
            <w:webHidden/>
          </w:rPr>
          <w:t>37</w:t>
        </w:r>
        <w:r w:rsidR="0012454E">
          <w:rPr>
            <w:noProof/>
            <w:webHidden/>
          </w:rPr>
          <w:fldChar w:fldCharType="end"/>
        </w:r>
      </w:hyperlink>
    </w:p>
    <w:p w14:paraId="7AD22C3A" w14:textId="4ED4F973" w:rsidR="0012454E" w:rsidRDefault="004C433F">
      <w:pPr>
        <w:pStyle w:val="TOC1"/>
        <w:tabs>
          <w:tab w:val="right" w:leader="dot" w:pos="8302"/>
        </w:tabs>
        <w:rPr>
          <w:rFonts w:eastAsiaTheme="minorEastAsia" w:hAnsiTheme="minorHAnsi"/>
          <w:b w:val="0"/>
          <w:bCs w:val="0"/>
          <w:caps w:val="0"/>
          <w:noProof/>
          <w:sz w:val="21"/>
          <w:szCs w:val="24"/>
        </w:rPr>
      </w:pPr>
      <w:hyperlink w:anchor="_Toc39767311" w:history="1">
        <w:r w:rsidR="0012454E" w:rsidRPr="00245149">
          <w:rPr>
            <w:rStyle w:val="afff0"/>
            <w:noProof/>
          </w:rPr>
          <w:t>结 束 语</w:t>
        </w:r>
        <w:r w:rsidR="0012454E">
          <w:rPr>
            <w:noProof/>
            <w:webHidden/>
          </w:rPr>
          <w:tab/>
        </w:r>
        <w:r w:rsidR="0012454E">
          <w:rPr>
            <w:noProof/>
            <w:webHidden/>
          </w:rPr>
          <w:fldChar w:fldCharType="begin"/>
        </w:r>
        <w:r w:rsidR="0012454E">
          <w:rPr>
            <w:noProof/>
            <w:webHidden/>
          </w:rPr>
          <w:instrText xml:space="preserve"> PAGEREF _Toc39767311 \h </w:instrText>
        </w:r>
        <w:r w:rsidR="0012454E">
          <w:rPr>
            <w:noProof/>
            <w:webHidden/>
          </w:rPr>
        </w:r>
        <w:r w:rsidR="0012454E">
          <w:rPr>
            <w:noProof/>
            <w:webHidden/>
          </w:rPr>
          <w:fldChar w:fldCharType="separate"/>
        </w:r>
        <w:r w:rsidR="0012454E">
          <w:rPr>
            <w:noProof/>
            <w:webHidden/>
          </w:rPr>
          <w:t>38</w:t>
        </w:r>
        <w:r w:rsidR="0012454E">
          <w:rPr>
            <w:noProof/>
            <w:webHidden/>
          </w:rPr>
          <w:fldChar w:fldCharType="end"/>
        </w:r>
      </w:hyperlink>
    </w:p>
    <w:p w14:paraId="6BF79824" w14:textId="78408119" w:rsidR="0012454E" w:rsidRDefault="004C433F">
      <w:pPr>
        <w:pStyle w:val="TOC1"/>
        <w:tabs>
          <w:tab w:val="right" w:leader="dot" w:pos="8302"/>
        </w:tabs>
        <w:rPr>
          <w:rFonts w:eastAsiaTheme="minorEastAsia" w:hAnsiTheme="minorHAnsi"/>
          <w:b w:val="0"/>
          <w:bCs w:val="0"/>
          <w:caps w:val="0"/>
          <w:noProof/>
          <w:sz w:val="21"/>
          <w:szCs w:val="24"/>
        </w:rPr>
      </w:pPr>
      <w:hyperlink w:anchor="_Toc39767312" w:history="1">
        <w:r w:rsidR="0012454E" w:rsidRPr="00245149">
          <w:rPr>
            <w:rStyle w:val="afff0"/>
            <w:noProof/>
          </w:rPr>
          <w:t>参考文献</w:t>
        </w:r>
        <w:r w:rsidR="0012454E">
          <w:rPr>
            <w:noProof/>
            <w:webHidden/>
          </w:rPr>
          <w:tab/>
        </w:r>
        <w:r w:rsidR="0012454E">
          <w:rPr>
            <w:noProof/>
            <w:webHidden/>
          </w:rPr>
          <w:fldChar w:fldCharType="begin"/>
        </w:r>
        <w:r w:rsidR="0012454E">
          <w:rPr>
            <w:noProof/>
            <w:webHidden/>
          </w:rPr>
          <w:instrText xml:space="preserve"> PAGEREF _Toc39767312 \h </w:instrText>
        </w:r>
        <w:r w:rsidR="0012454E">
          <w:rPr>
            <w:noProof/>
            <w:webHidden/>
          </w:rPr>
        </w:r>
        <w:r w:rsidR="0012454E">
          <w:rPr>
            <w:noProof/>
            <w:webHidden/>
          </w:rPr>
          <w:fldChar w:fldCharType="separate"/>
        </w:r>
        <w:r w:rsidR="0012454E">
          <w:rPr>
            <w:noProof/>
            <w:webHidden/>
          </w:rPr>
          <w:t>39</w:t>
        </w:r>
        <w:r w:rsidR="0012454E">
          <w:rPr>
            <w:noProof/>
            <w:webHidden/>
          </w:rPr>
          <w:fldChar w:fldCharType="end"/>
        </w:r>
      </w:hyperlink>
    </w:p>
    <w:p w14:paraId="14948CA6" w14:textId="0831F788" w:rsidR="0012454E" w:rsidRDefault="004C433F">
      <w:pPr>
        <w:pStyle w:val="TOC1"/>
        <w:tabs>
          <w:tab w:val="right" w:leader="dot" w:pos="8302"/>
        </w:tabs>
        <w:rPr>
          <w:rFonts w:eastAsiaTheme="minorEastAsia" w:hAnsiTheme="minorHAnsi"/>
          <w:b w:val="0"/>
          <w:bCs w:val="0"/>
          <w:caps w:val="0"/>
          <w:noProof/>
          <w:sz w:val="21"/>
          <w:szCs w:val="24"/>
        </w:rPr>
      </w:pPr>
      <w:hyperlink w:anchor="_Toc39767313" w:history="1">
        <w:r w:rsidR="0012454E" w:rsidRPr="00245149">
          <w:rPr>
            <w:rStyle w:val="afff0"/>
            <w:noProof/>
          </w:rPr>
          <w:t>致　　谢</w:t>
        </w:r>
        <w:r w:rsidR="0012454E">
          <w:rPr>
            <w:noProof/>
            <w:webHidden/>
          </w:rPr>
          <w:tab/>
        </w:r>
        <w:r w:rsidR="0012454E">
          <w:rPr>
            <w:noProof/>
            <w:webHidden/>
          </w:rPr>
          <w:fldChar w:fldCharType="begin"/>
        </w:r>
        <w:r w:rsidR="0012454E">
          <w:rPr>
            <w:noProof/>
            <w:webHidden/>
          </w:rPr>
          <w:instrText xml:space="preserve"> PAGEREF _Toc39767313 \h </w:instrText>
        </w:r>
        <w:r w:rsidR="0012454E">
          <w:rPr>
            <w:noProof/>
            <w:webHidden/>
          </w:rPr>
        </w:r>
        <w:r w:rsidR="0012454E">
          <w:rPr>
            <w:noProof/>
            <w:webHidden/>
          </w:rPr>
          <w:fldChar w:fldCharType="separate"/>
        </w:r>
        <w:r w:rsidR="0012454E">
          <w:rPr>
            <w:noProof/>
            <w:webHidden/>
          </w:rPr>
          <w:t>40</w:t>
        </w:r>
        <w:r w:rsidR="0012454E">
          <w:rPr>
            <w:noProof/>
            <w:webHidden/>
          </w:rPr>
          <w:fldChar w:fldCharType="end"/>
        </w:r>
      </w:hyperlink>
    </w:p>
    <w:p w14:paraId="21E4819E" w14:textId="407277FD" w:rsidR="0012454E" w:rsidRDefault="004C433F">
      <w:pPr>
        <w:pStyle w:val="TOC1"/>
        <w:tabs>
          <w:tab w:val="right" w:leader="dot" w:pos="8302"/>
        </w:tabs>
        <w:rPr>
          <w:rFonts w:eastAsiaTheme="minorEastAsia" w:hAnsiTheme="minorHAnsi"/>
          <w:b w:val="0"/>
          <w:bCs w:val="0"/>
          <w:caps w:val="0"/>
          <w:noProof/>
          <w:sz w:val="21"/>
          <w:szCs w:val="24"/>
        </w:rPr>
      </w:pPr>
      <w:hyperlink w:anchor="_Toc39767314" w:history="1">
        <w:r w:rsidR="0012454E" w:rsidRPr="00245149">
          <w:rPr>
            <w:rStyle w:val="afff0"/>
            <w:noProof/>
          </w:rPr>
          <w:t>声　　明</w:t>
        </w:r>
        <w:r w:rsidR="0012454E">
          <w:rPr>
            <w:noProof/>
            <w:webHidden/>
          </w:rPr>
          <w:tab/>
        </w:r>
        <w:r w:rsidR="0012454E">
          <w:rPr>
            <w:noProof/>
            <w:webHidden/>
          </w:rPr>
          <w:fldChar w:fldCharType="begin"/>
        </w:r>
        <w:r w:rsidR="0012454E">
          <w:rPr>
            <w:noProof/>
            <w:webHidden/>
          </w:rPr>
          <w:instrText xml:space="preserve"> PAGEREF _Toc39767314 \h </w:instrText>
        </w:r>
        <w:r w:rsidR="0012454E">
          <w:rPr>
            <w:noProof/>
            <w:webHidden/>
          </w:rPr>
        </w:r>
        <w:r w:rsidR="0012454E">
          <w:rPr>
            <w:noProof/>
            <w:webHidden/>
          </w:rPr>
          <w:fldChar w:fldCharType="separate"/>
        </w:r>
        <w:r w:rsidR="0012454E">
          <w:rPr>
            <w:noProof/>
            <w:webHidden/>
          </w:rPr>
          <w:t>41</w:t>
        </w:r>
        <w:r w:rsidR="0012454E">
          <w:rPr>
            <w:noProof/>
            <w:webHidden/>
          </w:rPr>
          <w:fldChar w:fldCharType="end"/>
        </w:r>
      </w:hyperlink>
    </w:p>
    <w:p w14:paraId="2C7C2C55" w14:textId="564D3E8C" w:rsidR="000E6D2A" w:rsidRPr="000E6D2A" w:rsidRDefault="005658FF" w:rsidP="0098270E">
      <w:pPr>
        <w:pStyle w:val="a1"/>
        <w:ind w:firstLineChars="0" w:firstLine="0"/>
      </w:pPr>
      <w:r>
        <w:rPr>
          <w:rFonts w:asciiTheme="minorHAnsi" w:eastAsiaTheme="minorHAnsi"/>
          <w:b/>
          <w:bCs/>
          <w:caps/>
          <w:sz w:val="20"/>
          <w:szCs w:val="20"/>
        </w:rPr>
        <w:fldChar w:fldCharType="end"/>
      </w:r>
    </w:p>
    <w:p w14:paraId="32BD95B7" w14:textId="77777777" w:rsidR="000E6D2A" w:rsidRDefault="000E6D2A" w:rsidP="0098270E">
      <w:pPr>
        <w:pStyle w:val="a1"/>
        <w:ind w:firstLineChars="0" w:firstLine="0"/>
      </w:pPr>
    </w:p>
    <w:p w14:paraId="2E256958" w14:textId="77777777" w:rsidR="00A5405E" w:rsidRDefault="00A5405E" w:rsidP="00B91A96">
      <w:pPr>
        <w:pStyle w:val="a1"/>
        <w:ind w:firstLineChars="0" w:firstLine="0"/>
      </w:pPr>
    </w:p>
    <w:p w14:paraId="6C4722F7"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0015614F" w14:textId="77777777" w:rsidR="006B51D4" w:rsidRDefault="006B51D4" w:rsidP="00340F4B">
      <w:pPr>
        <w:pStyle w:val="1"/>
        <w:spacing w:before="312"/>
      </w:pPr>
      <w:bookmarkStart w:id="12" w:name="_Toc512610510"/>
      <w:bookmarkStart w:id="13" w:name="_Toc39767251"/>
      <w:r>
        <w:rPr>
          <w:rFonts w:hint="eastAsia"/>
        </w:rPr>
        <w:lastRenderedPageBreak/>
        <w:t>引言</w:t>
      </w:r>
      <w:bookmarkEnd w:id="12"/>
      <w:bookmarkEnd w:id="13"/>
    </w:p>
    <w:p w14:paraId="48DE217B" w14:textId="77777777" w:rsidR="009B00EF" w:rsidRDefault="009B00EF" w:rsidP="009B00EF">
      <w:pPr>
        <w:pStyle w:val="2"/>
        <w:ind w:left="818"/>
      </w:pPr>
      <w:bookmarkStart w:id="14" w:name="_Toc512610511"/>
      <w:bookmarkStart w:id="15" w:name="_Toc39763797"/>
      <w:bookmarkStart w:id="16" w:name="_Toc39767252"/>
      <w:r>
        <w:t>课题背景</w:t>
      </w:r>
      <w:bookmarkEnd w:id="14"/>
      <w:r>
        <w:rPr>
          <w:rFonts w:hint="eastAsia"/>
        </w:rPr>
        <w:t>与意义</w:t>
      </w:r>
      <w:bookmarkEnd w:id="15"/>
      <w:bookmarkEnd w:id="16"/>
    </w:p>
    <w:p w14:paraId="2408AEED" w14:textId="77777777" w:rsidR="004B541A" w:rsidRPr="00335F18" w:rsidRDefault="004B541A" w:rsidP="004B541A">
      <w:pPr>
        <w:pStyle w:val="aff6"/>
        <w:ind w:firstLine="480"/>
      </w:pPr>
      <w:bookmarkStart w:id="17" w:name="_Toc512610512"/>
      <w:r>
        <w:rPr>
          <w:rFonts w:hint="eastAsia"/>
        </w:rPr>
        <w:t>随着微信公众号</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_Ref39763989 \r \h</w:instrText>
      </w:r>
      <w:r w:rsidRPr="00FC279A">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[2]</w:t>
      </w:r>
      <w:r w:rsidRPr="00FC279A">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亿，微信公众号的易于访问与操作便捷带来了巨大的流量，只需要一个能运行微信的手机就操作。目前微信公众号开发逐渐发展成一类标准。再结合目前在高校中被越来越重视的</w:t>
      </w:r>
      <w:r>
        <w:rPr>
          <w:rFonts w:hint="eastAsia"/>
        </w:rPr>
        <w:t xml:space="preserve"> </w:t>
      </w:r>
      <w:r>
        <w:t>ACM</w:t>
      </w:r>
      <w:r>
        <w:rPr>
          <w:rFonts w:hint="eastAsia"/>
        </w:rPr>
        <w:t>竞赛</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_Ref39763865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w:t>
      </w:r>
      <w:r w:rsidRPr="00FC279A">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7C2B75D0" w14:textId="77777777" w:rsidR="004B541A" w:rsidRDefault="004B541A" w:rsidP="004B541A">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_Ref39764030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[3]</w:t>
      </w:r>
      <w:r w:rsidRPr="00FC279A">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BDC10F3" w14:textId="7A29AF17" w:rsidR="00604D64" w:rsidRPr="00604D64" w:rsidRDefault="00604D64" w:rsidP="00604D64">
      <w:pPr>
        <w:pStyle w:val="2"/>
        <w:ind w:left="818"/>
        <w:rPr>
          <w:rFonts w:cs="Times New Roman"/>
        </w:rPr>
      </w:pPr>
      <w:bookmarkStart w:id="18" w:name="_Toc39763798"/>
      <w:bookmarkStart w:id="19" w:name="_Toc39767253"/>
      <w:bookmarkEnd w:id="17"/>
      <w:r>
        <w:rPr>
          <w:rFonts w:cs="Times New Roman"/>
        </w:rPr>
        <w:t>国内外研究现状</w:t>
      </w:r>
      <w:bookmarkEnd w:id="18"/>
      <w:bookmarkEnd w:id="19"/>
    </w:p>
    <w:p w14:paraId="5BB01290" w14:textId="77777777" w:rsidR="008D5DBF" w:rsidRDefault="008D5DBF" w:rsidP="008D5DBF">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万个。微信公众号还在不断完善中，就如我们平常生活一样，各行各业都在使用着微信公众号进行传递信息，我们的日常生活已经逐渐离不开微信公众号了。而国内的大部分高校宣传</w:t>
      </w:r>
      <w:r>
        <w:rPr>
          <w:rFonts w:hint="eastAsia"/>
        </w:rPr>
        <w:t>ACM</w:t>
      </w:r>
      <w:r>
        <w:rPr>
          <w:rFonts w:hint="eastAsia"/>
        </w:rPr>
        <w:t>竞赛都是通过的官方提供好的微信公众号，仅仅是发一些得奖消息等，并没有提供更多的功能去使用，使得很多地方都非常受限。</w:t>
      </w:r>
    </w:p>
    <w:p w14:paraId="0CC4F2FC" w14:textId="77777777" w:rsidR="008D5DBF" w:rsidRPr="001277E8" w:rsidRDefault="008D5DBF" w:rsidP="008D5DBF">
      <w:pPr>
        <w:pStyle w:val="a1"/>
        <w:ind w:firstLine="480"/>
      </w:pPr>
      <w:r>
        <w:rPr>
          <w:rFonts w:hint="eastAsia"/>
        </w:rPr>
        <w:t>而在国外</w:t>
      </w:r>
      <w:r>
        <w:t xml:space="preserve">, </w:t>
      </w:r>
      <w:r>
        <w:rPr>
          <w:rFonts w:hint="eastAsia"/>
        </w:rPr>
        <w:t>根据众多因素的影响，适合国人的微信对于外国人而言并没有那么适用，而国外也有自己的社交平台比如</w:t>
      </w:r>
      <w:r>
        <w:rPr>
          <w:rFonts w:hint="eastAsia"/>
        </w:rPr>
        <w:t>Facebook</w:t>
      </w:r>
      <w:r>
        <w:rPr>
          <w:rFonts w:hint="eastAsia"/>
        </w:rPr>
        <w:t>、</w:t>
      </w:r>
      <w:r>
        <w:rPr>
          <w:rFonts w:hint="eastAsia"/>
        </w:rPr>
        <w:t>Twitter</w:t>
      </w:r>
      <w:r>
        <w:rPr>
          <w:rFonts w:hint="eastAsia"/>
        </w:rPr>
        <w:t>等聊天软件，因此微信在国外的流量并不大，国外用户远不如国内，所以微信公众号的流量也远不及国内。而国外高校对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CDB759B" w14:textId="77777777" w:rsidR="00353114" w:rsidRDefault="00353114" w:rsidP="00353114">
      <w:pPr>
        <w:pStyle w:val="2"/>
        <w:ind w:left="818"/>
      </w:pPr>
      <w:bookmarkStart w:id="21" w:name="_Toc39767254"/>
      <w:r>
        <w:rPr>
          <w:rFonts w:hint="eastAsia"/>
        </w:rPr>
        <w:t>本课题的研究方法</w:t>
      </w:r>
      <w:bookmarkEnd w:id="20"/>
      <w:bookmarkEnd w:id="21"/>
    </w:p>
    <w:p w14:paraId="46067A25" w14:textId="77777777" w:rsidR="00CD7EE1" w:rsidRDefault="00CD7EE1" w:rsidP="00CD7EE1">
      <w:pPr>
        <w:pStyle w:val="a1"/>
        <w:ind w:firstLine="480"/>
        <w:rPr>
          <w:rFonts w:cs="Times New Roman"/>
        </w:rPr>
      </w:pPr>
      <w:r>
        <w:rPr>
          <w:rFonts w:cs="Times New Roman"/>
        </w:rPr>
        <w:t>平台基于</w:t>
      </w:r>
      <w:r>
        <w:rPr>
          <w:rFonts w:cs="Times New Roman"/>
        </w:rPr>
        <w:t xml:space="preserve">Spring Boot </w:t>
      </w:r>
      <w:r w:rsidRPr="00FC279A">
        <w:rPr>
          <w:rFonts w:cs="Times New Roman"/>
          <w:vertAlign w:val="superscript"/>
        </w:rPr>
        <w:fldChar w:fldCharType="begin"/>
      </w:r>
      <w:r w:rsidRPr="00FC279A">
        <w:rPr>
          <w:rFonts w:cs="Times New Roman"/>
          <w:vertAlign w:val="superscript"/>
        </w:rPr>
        <w:instrText xml:space="preserve"> REF _Ref39764067 \r \h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[6]</w:t>
      </w:r>
      <w:r w:rsidRPr="00FC279A">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_Ref39764092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[7]</w:t>
      </w:r>
      <w:r w:rsidRPr="00FC279A">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6A3BA7E1" w14:textId="4514B23C" w:rsidR="00353114" w:rsidRPr="00CD7EE1" w:rsidRDefault="00353114" w:rsidP="00353114">
      <w:pPr>
        <w:pStyle w:val="a1"/>
        <w:ind w:firstLine="480"/>
      </w:pPr>
    </w:p>
    <w:p w14:paraId="0DA44426" w14:textId="0915A985" w:rsidR="00353114" w:rsidRDefault="00353114" w:rsidP="00686EA6">
      <w:pPr>
        <w:pStyle w:val="1"/>
        <w:spacing w:before="312"/>
      </w:pPr>
      <w:bookmarkStart w:id="22" w:name="_Toc512610514"/>
      <w:bookmarkStart w:id="23" w:name="_Toc39767255"/>
      <w:r>
        <w:rPr>
          <w:rFonts w:hint="eastAsia"/>
        </w:rPr>
        <w:t>需求分析</w:t>
      </w:r>
      <w:bookmarkEnd w:id="22"/>
      <w:bookmarkEnd w:id="23"/>
    </w:p>
    <w:p w14:paraId="266B7D2B" w14:textId="77777777" w:rsidR="001D0C35" w:rsidRDefault="001D0C35" w:rsidP="001D0C35">
      <w:pPr>
        <w:pStyle w:val="2"/>
        <w:tabs>
          <w:tab w:val="left" w:pos="776"/>
          <w:tab w:val="left" w:pos="993"/>
        </w:tabs>
        <w:ind w:leftChars="0" w:left="240" w:firstLineChars="100" w:firstLine="281"/>
      </w:pPr>
      <w:bookmarkStart w:id="24" w:name="_Toc515042877"/>
      <w:bookmarkStart w:id="25" w:name="_Toc39763801"/>
      <w:bookmarkStart w:id="26" w:name="_Toc39767256"/>
      <w:bookmarkStart w:id="27" w:name="_Toc512610516"/>
      <w:r>
        <w:rPr>
          <w:rFonts w:hint="eastAsia"/>
        </w:rPr>
        <w:t>系统需求概述</w:t>
      </w:r>
      <w:bookmarkEnd w:id="24"/>
      <w:bookmarkEnd w:id="25"/>
      <w:bookmarkEnd w:id="26"/>
    </w:p>
    <w:bookmarkEnd w:id="27"/>
    <w:p w14:paraId="2D10A813" w14:textId="77777777" w:rsidR="002B790B" w:rsidRDefault="002B790B" w:rsidP="002B790B">
      <w:pPr>
        <w:pStyle w:val="a1"/>
        <w:ind w:firstLine="480"/>
      </w:pPr>
      <w:r>
        <w:rPr>
          <w:rFonts w:hint="eastAsia"/>
        </w:rPr>
        <w:t>本微信公众号系统主要用户为普通用户，普通管理员和超级管理员。</w:t>
      </w:r>
    </w:p>
    <w:p w14:paraId="730C9E44" w14:textId="77777777" w:rsidR="002B790B" w:rsidRDefault="002B790B" w:rsidP="002B790B">
      <w:pPr>
        <w:ind w:firstLineChars="200" w:firstLine="480"/>
        <w:rPr>
          <w:rFonts w:ascii="宋体" w:hAnsi="宋体"/>
        </w:rPr>
      </w:pPr>
      <w:r>
        <w:rPr>
          <w:rFonts w:ascii="宋体" w:hAnsi="宋体" w:hint="eastAsia"/>
        </w:rPr>
        <w:lastRenderedPageBreak/>
        <w:t>同时本公众号的功能需要同时兼顾普通用户和管理员。</w:t>
      </w:r>
    </w:p>
    <w:p w14:paraId="46208DD7" w14:textId="77777777" w:rsidR="002B790B" w:rsidRDefault="002B790B" w:rsidP="002B790B">
      <w:pPr>
        <w:ind w:firstLineChars="200" w:firstLine="480"/>
        <w:rPr>
          <w:rFonts w:ascii="宋体" w:hAnsi="宋体"/>
        </w:rPr>
      </w:pPr>
      <w:r>
        <w:rPr>
          <w:rFonts w:ascii="宋体" w:hAnsi="宋体" w:hint="eastAsia"/>
        </w:rPr>
        <w:t>主要需求分析如下:</w:t>
      </w:r>
    </w:p>
    <w:p w14:paraId="69EE43C0" w14:textId="77777777" w:rsidR="002B790B" w:rsidRPr="003918B2" w:rsidRDefault="002B790B" w:rsidP="002B790B">
      <w:pPr>
        <w:numPr>
          <w:ilvl w:val="0"/>
          <w:numId w:val="21"/>
        </w:numPr>
        <w:rPr>
          <w:rFonts w:ascii="宋体" w:hAnsi="宋体"/>
        </w:rPr>
      </w:pPr>
      <w:r>
        <w:rPr>
          <w:rFonts w:ascii="宋体" w:hAnsi="宋体" w:hint="eastAsia"/>
        </w:rPr>
        <w:t>新闻管理，用于发布关于ACM竞赛的一些相关新闻和我校竞赛获奖新闻。</w:t>
      </w:r>
    </w:p>
    <w:p w14:paraId="74AA0400" w14:textId="77777777" w:rsidR="002B790B" w:rsidRDefault="002B790B" w:rsidP="002B790B">
      <w:pPr>
        <w:numPr>
          <w:ilvl w:val="0"/>
          <w:numId w:val="21"/>
        </w:numPr>
        <w:rPr>
          <w:rFonts w:ascii="宋体" w:hAnsi="宋体"/>
        </w:rPr>
      </w:pPr>
      <w:r>
        <w:rPr>
          <w:rFonts w:ascii="宋体" w:hAnsi="宋体" w:hint="eastAsia"/>
        </w:rPr>
        <w:t>公告管理，管理员发布一些比赛或者会议通知等，这样广大用户能更快更好的收到消息，管理员还可以导出相关比赛的报名人员名单。</w:t>
      </w:r>
    </w:p>
    <w:p w14:paraId="39685961" w14:textId="77777777" w:rsidR="002B790B" w:rsidRDefault="002B790B" w:rsidP="002B790B">
      <w:pPr>
        <w:numPr>
          <w:ilvl w:val="0"/>
          <w:numId w:val="21"/>
        </w:numPr>
        <w:rPr>
          <w:rFonts w:ascii="宋体" w:hAnsi="宋体"/>
        </w:rPr>
      </w:pPr>
      <w:r>
        <w:rPr>
          <w:rFonts w:ascii="宋体" w:hAnsi="宋体" w:hint="eastAsia"/>
        </w:rPr>
        <w:t>值日管理，管理员添加实验室的值班安排，方便实验室人员查看。</w:t>
      </w:r>
    </w:p>
    <w:p w14:paraId="7339AEEF" w14:textId="77777777" w:rsidR="002B790B" w:rsidRDefault="002B790B" w:rsidP="002B790B">
      <w:pPr>
        <w:numPr>
          <w:ilvl w:val="0"/>
          <w:numId w:val="21"/>
        </w:numPr>
        <w:rPr>
          <w:rFonts w:ascii="宋体" w:hAnsi="宋体"/>
        </w:rPr>
      </w:pPr>
      <w:r>
        <w:rPr>
          <w:rFonts w:ascii="宋体" w:hAnsi="宋体" w:hint="eastAsia"/>
        </w:rPr>
        <w:t>友链功能，提供一些相关的友情链接。</w:t>
      </w:r>
    </w:p>
    <w:p w14:paraId="06F8F8B8" w14:textId="77777777" w:rsidR="002B790B" w:rsidRDefault="002B790B" w:rsidP="002B790B">
      <w:pPr>
        <w:numPr>
          <w:ilvl w:val="0"/>
          <w:numId w:val="21"/>
        </w:numPr>
        <w:ind w:left="0" w:firstLine="480"/>
        <w:rPr>
          <w:rFonts w:ascii="宋体" w:hAnsi="宋体"/>
        </w:rPr>
      </w:pPr>
      <w:r>
        <w:rPr>
          <w:rFonts w:ascii="宋体" w:hAnsi="宋体" w:hint="eastAsia"/>
        </w:rPr>
        <w:t>讨论区管理，普通用户可以在这里发布、查看和评论帖子，方便大家分享感想和问题，同时也能让实验室的人员能了解到目前大家的状况，使得更好的交流。</w:t>
      </w:r>
    </w:p>
    <w:p w14:paraId="186A61EB" w14:textId="77777777" w:rsidR="002B790B" w:rsidRDefault="002B790B" w:rsidP="002B790B">
      <w:pPr>
        <w:numPr>
          <w:ilvl w:val="0"/>
          <w:numId w:val="21"/>
        </w:numPr>
        <w:rPr>
          <w:rFonts w:ascii="宋体" w:hAnsi="宋体"/>
        </w:rPr>
      </w:pPr>
      <w:r>
        <w:rPr>
          <w:rFonts w:ascii="宋体" w:hAnsi="宋体" w:hint="eastAsia"/>
        </w:rPr>
        <w:t>举报功能，普通用户可以在微信公众号内举报相关不当的帖子、回复以及用户。</w:t>
      </w:r>
    </w:p>
    <w:p w14:paraId="443B3B41" w14:textId="77777777" w:rsidR="002B790B" w:rsidRDefault="002B790B" w:rsidP="002B790B">
      <w:pPr>
        <w:numPr>
          <w:ilvl w:val="0"/>
          <w:numId w:val="21"/>
        </w:numPr>
        <w:rPr>
          <w:rFonts w:ascii="宋体" w:hAnsi="宋体"/>
        </w:rPr>
      </w:pPr>
      <w:r>
        <w:rPr>
          <w:rFonts w:ascii="宋体" w:hAnsi="宋体" w:hint="eastAsia"/>
        </w:rPr>
        <w:t>反馈功能，用户可以将自己的建议或者bug反馈给后台。</w:t>
      </w:r>
    </w:p>
    <w:p w14:paraId="3E58ECF9" w14:textId="0B40CF8A" w:rsidR="00B07468" w:rsidRDefault="002B790B" w:rsidP="0048338E">
      <w:pPr>
        <w:numPr>
          <w:ilvl w:val="0"/>
          <w:numId w:val="21"/>
        </w:numPr>
        <w:rPr>
          <w:rFonts w:ascii="宋体" w:hAnsi="宋体"/>
        </w:rPr>
      </w:pPr>
      <w:r>
        <w:rPr>
          <w:rFonts w:ascii="宋体" w:hAnsi="宋体" w:hint="eastAsia"/>
        </w:rPr>
        <w:t>用户管理功能，管理员负责管理好公众号的使用人员。</w:t>
      </w:r>
    </w:p>
    <w:p w14:paraId="47152AA6" w14:textId="77777777" w:rsidR="00CC71D0" w:rsidRDefault="00CC71D0" w:rsidP="00CC71D0">
      <w:pPr>
        <w:pStyle w:val="2"/>
        <w:tabs>
          <w:tab w:val="left" w:pos="776"/>
        </w:tabs>
        <w:ind w:leftChars="0" w:left="-142" w:firstLineChars="252" w:firstLine="708"/>
      </w:pPr>
      <w:bookmarkStart w:id="28" w:name="_Toc515042878"/>
      <w:bookmarkStart w:id="29" w:name="_Toc39763802"/>
      <w:bookmarkStart w:id="30" w:name="_Toc39767257"/>
      <w:r>
        <w:rPr>
          <w:rFonts w:hint="eastAsia"/>
        </w:rPr>
        <w:t>系统用户角色分析</w:t>
      </w:r>
      <w:bookmarkEnd w:id="28"/>
      <w:bookmarkEnd w:id="29"/>
      <w:bookmarkEnd w:id="30"/>
    </w:p>
    <w:p w14:paraId="731C8635" w14:textId="77777777" w:rsidR="00CC71D0" w:rsidRDefault="00CC71D0" w:rsidP="00CC71D0">
      <w:pPr>
        <w:pStyle w:val="a1"/>
        <w:ind w:firstLine="480"/>
      </w:pPr>
      <w:r>
        <w:rPr>
          <w:rFonts w:hint="eastAsia"/>
        </w:rPr>
        <w:t>本系统主要使用角色分为普通用户，普通管理员和超级管理员。普通用户可以查看新闻、公告、值日、友链，可以任意</w:t>
      </w:r>
      <w:r>
        <w:rPr>
          <w:rFonts w:ascii="宋体" w:hAnsi="宋体" w:hint="eastAsia"/>
        </w:rPr>
        <w:t>发布、查看和评论帖子，提供举报和反馈</w:t>
      </w:r>
      <w:r>
        <w:rPr>
          <w:rFonts w:hint="eastAsia"/>
        </w:rPr>
        <w:t>。普通管理员可以管理相关前面普通用户涉及到的功能以及审核用户，而超级管理员除了有普通管理员的权利外还有一个作用，就是能将用户设置和取消普通管理员身份。</w:t>
      </w:r>
    </w:p>
    <w:p w14:paraId="285595B8" w14:textId="77777777" w:rsidR="00CC71D0" w:rsidRDefault="00CC71D0" w:rsidP="00CC71D0">
      <w:pPr>
        <w:pStyle w:val="a1"/>
        <w:ind w:firstLine="480"/>
      </w:pPr>
      <w:r>
        <w:rPr>
          <w:rFonts w:hint="eastAsia"/>
        </w:rPr>
        <w:t>根据用户角色分析，得出如下角色用例图。普通用户用例图如图</w:t>
      </w:r>
      <w:r>
        <w:rPr>
          <w:rFonts w:hint="eastAsia"/>
        </w:rPr>
        <w:t>2</w:t>
      </w:r>
      <w:r>
        <w:t>-1</w:t>
      </w:r>
      <w:r>
        <w:rPr>
          <w:rFonts w:hint="eastAsia"/>
        </w:rPr>
        <w:t>所示，</w:t>
      </w:r>
    </w:p>
    <w:p w14:paraId="18C8A9F0" w14:textId="01C7E5D5" w:rsidR="00CC71D0" w:rsidRDefault="00CC71D0" w:rsidP="00CC71D0">
      <w:r>
        <w:rPr>
          <w:rFonts w:hint="eastAsia"/>
        </w:rPr>
        <w:t>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6D9324F9" w14:textId="77777777" w:rsidR="00CC71D0" w:rsidRDefault="00CC71D0" w:rsidP="00CC71D0">
      <w:pPr>
        <w:pStyle w:val="a1"/>
        <w:spacing w:line="240" w:lineRule="auto"/>
        <w:ind w:firstLineChars="0" w:firstLine="0"/>
        <w:jc w:val="center"/>
      </w:pPr>
      <w:r>
        <w:rPr>
          <w:noProof/>
        </w:rPr>
        <w:lastRenderedPageBreak/>
        <w:drawing>
          <wp:inline distT="0" distB="0" distL="0" distR="0" wp14:anchorId="165053E9" wp14:editId="22AFE09F">
            <wp:extent cx="3375378" cy="37660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毕业论文用例图.png"/>
                    <pic:cNvPicPr/>
                  </pic:nvPicPr>
                  <pic:blipFill>
                    <a:blip r:embed="rId8">
                      <a:extLst>
                        <a:ext uri="{28A0092B-C50C-407E-A947-70E740481C1C}">
                          <a14:useLocalDpi xmlns:a14="http://schemas.microsoft.com/office/drawing/2010/main" val="0"/>
                        </a:ext>
                      </a:extLst>
                    </a:blip>
                    <a:stretch>
                      <a:fillRect/>
                    </a:stretch>
                  </pic:blipFill>
                  <pic:spPr>
                    <a:xfrm>
                      <a:off x="0" y="0"/>
                      <a:ext cx="3468077" cy="3869526"/>
                    </a:xfrm>
                    <a:prstGeom prst="rect">
                      <a:avLst/>
                    </a:prstGeom>
                  </pic:spPr>
                </pic:pic>
              </a:graphicData>
            </a:graphic>
          </wp:inline>
        </w:drawing>
      </w:r>
    </w:p>
    <w:p w14:paraId="40FE5E5E" w14:textId="77777777" w:rsidR="00CC71D0" w:rsidRDefault="00CC71D0" w:rsidP="00CC71D0">
      <w:pPr>
        <w:pStyle w:val="a1"/>
        <w:spacing w:line="480" w:lineRule="auto"/>
        <w:ind w:firstLineChars="0" w:firstLine="0"/>
        <w:jc w:val="center"/>
        <w:rPr>
          <w:sz w:val="21"/>
        </w:rPr>
      </w:pPr>
      <w:r>
        <w:rPr>
          <w:rFonts w:hint="eastAsia"/>
          <w:sz w:val="21"/>
        </w:rPr>
        <w:t>图</w:t>
      </w:r>
      <w:r>
        <w:rPr>
          <w:rFonts w:hint="eastAsia"/>
          <w:sz w:val="21"/>
        </w:rPr>
        <w:t>2</w:t>
      </w:r>
      <w:r>
        <w:rPr>
          <w:sz w:val="21"/>
        </w:rPr>
        <w:t>-1</w:t>
      </w:r>
      <w:r>
        <w:rPr>
          <w:rFonts w:hint="eastAsia"/>
          <w:sz w:val="21"/>
        </w:rPr>
        <w:t>普通用户用例图</w:t>
      </w:r>
    </w:p>
    <w:p w14:paraId="79770400" w14:textId="77777777" w:rsidR="00CC71D0" w:rsidRDefault="00CC71D0" w:rsidP="00CC71D0">
      <w:pPr>
        <w:pStyle w:val="a1"/>
        <w:spacing w:line="360" w:lineRule="auto"/>
        <w:ind w:firstLineChars="0" w:firstLine="0"/>
        <w:jc w:val="center"/>
      </w:pPr>
      <w:r>
        <w:rPr>
          <w:noProof/>
        </w:rPr>
        <w:drawing>
          <wp:inline distT="0" distB="0" distL="0" distR="0" wp14:anchorId="5048F878" wp14:editId="1A710317">
            <wp:extent cx="3973689" cy="417289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论文普通管理员用例图.png"/>
                    <pic:cNvPicPr/>
                  </pic:nvPicPr>
                  <pic:blipFill>
                    <a:blip r:embed="rId9">
                      <a:extLst>
                        <a:ext uri="{28A0092B-C50C-407E-A947-70E740481C1C}">
                          <a14:useLocalDpi xmlns:a14="http://schemas.microsoft.com/office/drawing/2010/main" val="0"/>
                        </a:ext>
                      </a:extLst>
                    </a:blip>
                    <a:stretch>
                      <a:fillRect/>
                    </a:stretch>
                  </pic:blipFill>
                  <pic:spPr>
                    <a:xfrm>
                      <a:off x="0" y="0"/>
                      <a:ext cx="4005082" cy="4205866"/>
                    </a:xfrm>
                    <a:prstGeom prst="rect">
                      <a:avLst/>
                    </a:prstGeom>
                  </pic:spPr>
                </pic:pic>
              </a:graphicData>
            </a:graphic>
          </wp:inline>
        </w:drawing>
      </w:r>
    </w:p>
    <w:p w14:paraId="65E17B9E" w14:textId="77777777" w:rsidR="00CC71D0" w:rsidRDefault="00CC71D0" w:rsidP="00CC71D0">
      <w:pPr>
        <w:pStyle w:val="a1"/>
        <w:spacing w:line="480" w:lineRule="auto"/>
        <w:ind w:firstLine="420"/>
        <w:jc w:val="center"/>
        <w:rPr>
          <w:sz w:val="21"/>
        </w:rPr>
      </w:pPr>
      <w:r>
        <w:rPr>
          <w:rFonts w:hint="eastAsia"/>
          <w:sz w:val="21"/>
        </w:rPr>
        <w:lastRenderedPageBreak/>
        <w:t>图</w:t>
      </w:r>
      <w:r>
        <w:rPr>
          <w:rFonts w:hint="eastAsia"/>
          <w:sz w:val="21"/>
        </w:rPr>
        <w:t>2</w:t>
      </w:r>
      <w:r>
        <w:rPr>
          <w:sz w:val="21"/>
        </w:rPr>
        <w:t>-2</w:t>
      </w:r>
      <w:r>
        <w:rPr>
          <w:rFonts w:hint="eastAsia"/>
          <w:sz w:val="21"/>
        </w:rPr>
        <w:t>普通管理员用例图</w:t>
      </w:r>
    </w:p>
    <w:p w14:paraId="60CE19E2" w14:textId="77777777" w:rsidR="00CC71D0" w:rsidRDefault="00CC71D0" w:rsidP="00CC71D0">
      <w:pPr>
        <w:pStyle w:val="a1"/>
        <w:spacing w:line="480" w:lineRule="auto"/>
        <w:ind w:firstLineChars="0" w:firstLine="0"/>
        <w:jc w:val="center"/>
      </w:pPr>
      <w:r>
        <w:rPr>
          <w:noProof/>
        </w:rPr>
        <w:drawing>
          <wp:inline distT="0" distB="0" distL="0" distR="0" wp14:anchorId="7BA4EE30" wp14:editId="0152AFE3">
            <wp:extent cx="5271912" cy="55362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论文超级管理员用例图.png"/>
                    <pic:cNvPicPr/>
                  </pic:nvPicPr>
                  <pic:blipFill>
                    <a:blip r:embed="rId10">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DC3E18B" w14:textId="77777777" w:rsidR="00CC71D0" w:rsidRDefault="00CC71D0" w:rsidP="00CC71D0">
      <w:pPr>
        <w:pStyle w:val="a1"/>
        <w:spacing w:line="480" w:lineRule="auto"/>
        <w:ind w:firstLine="420"/>
        <w:jc w:val="center"/>
        <w:rPr>
          <w:sz w:val="21"/>
        </w:rPr>
      </w:pPr>
      <w:r>
        <w:rPr>
          <w:rFonts w:hint="eastAsia"/>
          <w:sz w:val="21"/>
        </w:rPr>
        <w:t>图</w:t>
      </w:r>
      <w:r>
        <w:rPr>
          <w:rFonts w:hint="eastAsia"/>
          <w:sz w:val="21"/>
        </w:rPr>
        <w:t>2</w:t>
      </w:r>
      <w:r>
        <w:rPr>
          <w:sz w:val="21"/>
        </w:rPr>
        <w:t>-3</w:t>
      </w:r>
      <w:r>
        <w:rPr>
          <w:rFonts w:hint="eastAsia"/>
          <w:sz w:val="21"/>
        </w:rPr>
        <w:t>超级管理员用例图</w:t>
      </w:r>
    </w:p>
    <w:p w14:paraId="3EB087A9" w14:textId="77777777" w:rsidR="00CC71D0" w:rsidRDefault="00CC71D0" w:rsidP="00CC71D0">
      <w:pPr>
        <w:pStyle w:val="2"/>
        <w:numPr>
          <w:ilvl w:val="1"/>
          <w:numId w:val="22"/>
        </w:numPr>
        <w:tabs>
          <w:tab w:val="left" w:pos="776"/>
        </w:tabs>
        <w:ind w:leftChars="0"/>
      </w:pPr>
      <w:bookmarkStart w:id="31" w:name="_Toc39763803"/>
      <w:bookmarkStart w:id="32" w:name="_Toc39767258"/>
      <w:bookmarkStart w:id="33" w:name="_Hlk7789313"/>
      <w:r>
        <w:rPr>
          <w:rFonts w:hint="eastAsia"/>
        </w:rPr>
        <w:t>系统功能性分析</w:t>
      </w:r>
      <w:bookmarkEnd w:id="31"/>
      <w:bookmarkEnd w:id="32"/>
    </w:p>
    <w:bookmarkEnd w:id="33"/>
    <w:p w14:paraId="15512308" w14:textId="77777777" w:rsidR="00CC71D0" w:rsidRDefault="00CC71D0" w:rsidP="00CC71D0">
      <w:pPr>
        <w:ind w:firstLineChars="200" w:firstLine="480"/>
        <w:rPr>
          <w:rStyle w:val="cnblogscode2"/>
        </w:rPr>
      </w:pPr>
      <w:r>
        <w:rPr>
          <w:rStyle w:val="cnblogscode2"/>
          <w:rFonts w:hint="eastAsia"/>
        </w:rPr>
        <w:t>本系统主要功能划分包含新闻管理，公告管理，值日管理，友链管理，讨论区管理，举报管理，反馈管理，用户管理。</w:t>
      </w:r>
    </w:p>
    <w:p w14:paraId="64B9AC11" w14:textId="77777777" w:rsidR="00CC71D0" w:rsidRDefault="00CC71D0" w:rsidP="00CC71D0">
      <w:pPr>
        <w:ind w:firstLine="420"/>
        <w:rPr>
          <w:rStyle w:val="cnblogscode2"/>
        </w:rPr>
      </w:pPr>
      <w:r>
        <w:rPr>
          <w:rStyle w:val="cnblogscode2"/>
          <w:rFonts w:hint="eastAsia"/>
        </w:rPr>
        <w:t>（</w:t>
      </w:r>
      <w:r>
        <w:rPr>
          <w:rStyle w:val="cnblogscode2"/>
          <w:rFonts w:hint="eastAsia"/>
        </w:rPr>
        <w:t>1</w:t>
      </w:r>
      <w:r>
        <w:rPr>
          <w:rStyle w:val="cnblogscode2"/>
          <w:rFonts w:hint="eastAsia"/>
        </w:rPr>
        <w:t>）新闻管理</w:t>
      </w:r>
    </w:p>
    <w:p w14:paraId="420AF0ED" w14:textId="77777777" w:rsidR="00CC71D0" w:rsidRDefault="00CC71D0" w:rsidP="00CC71D0">
      <w:pPr>
        <w:ind w:firstLine="420"/>
        <w:rPr>
          <w:rStyle w:val="cnblogscode2"/>
        </w:rPr>
      </w:pPr>
      <w:r>
        <w:rPr>
          <w:rStyle w:val="cnblogscode2"/>
          <w:rFonts w:hint="eastAsia"/>
        </w:rPr>
        <w:t>普通管理员发布与竞赛相关的新闻，普通用户进行查看。管理员进行管理。</w:t>
      </w:r>
    </w:p>
    <w:p w14:paraId="38C98B64" w14:textId="77777777" w:rsidR="00CC71D0" w:rsidRDefault="00CC71D0" w:rsidP="00CC71D0">
      <w:pPr>
        <w:ind w:firstLine="420"/>
        <w:rPr>
          <w:rFonts w:cs="Times New Roman"/>
        </w:rPr>
      </w:pPr>
      <w:r>
        <w:rPr>
          <w:rFonts w:cs="Times New Roman" w:hint="eastAsia"/>
        </w:rPr>
        <w:t>（</w:t>
      </w:r>
      <w:r>
        <w:rPr>
          <w:rFonts w:cs="Times New Roman" w:hint="eastAsia"/>
        </w:rPr>
        <w:t>2</w:t>
      </w:r>
      <w:r>
        <w:rPr>
          <w:rFonts w:cs="Times New Roman" w:hint="eastAsia"/>
        </w:rPr>
        <w:t>）公告管理</w:t>
      </w:r>
    </w:p>
    <w:p w14:paraId="26F54642" w14:textId="77777777" w:rsidR="00CC71D0" w:rsidRDefault="00CC71D0" w:rsidP="00CC71D0">
      <w:pPr>
        <w:ind w:firstLine="420"/>
        <w:rPr>
          <w:rFonts w:ascii="宋体" w:hAnsi="宋体" w:cs="Times New Roman"/>
        </w:rPr>
      </w:pPr>
      <w:r>
        <w:rPr>
          <w:rStyle w:val="cnblogscode2"/>
          <w:rFonts w:hint="eastAsia"/>
        </w:rPr>
        <w:t>普通管理员发布相关比赛或者会议通知，普通用户进行报名和查看</w:t>
      </w:r>
      <w:r>
        <w:rPr>
          <w:rFonts w:ascii="宋体" w:hAnsi="宋体" w:cs="Times New Roman" w:hint="eastAsia"/>
        </w:rPr>
        <w:t>。</w:t>
      </w:r>
      <w:r>
        <w:rPr>
          <w:rStyle w:val="cnblogscode2"/>
          <w:rFonts w:hint="eastAsia"/>
        </w:rPr>
        <w:t>管理员进行管理。</w:t>
      </w:r>
    </w:p>
    <w:p w14:paraId="2A951E08" w14:textId="77777777" w:rsidR="00CC71D0" w:rsidRDefault="00CC71D0" w:rsidP="00CC71D0">
      <w:pPr>
        <w:ind w:firstLine="420"/>
        <w:rPr>
          <w:rStyle w:val="cnblogscode2"/>
        </w:rPr>
      </w:pPr>
      <w:r>
        <w:rPr>
          <w:rStyle w:val="cnblogscode2"/>
          <w:rFonts w:hint="eastAsia"/>
        </w:rPr>
        <w:t>（</w:t>
      </w:r>
      <w:r>
        <w:rPr>
          <w:rStyle w:val="cnblogscode2"/>
          <w:rFonts w:hint="eastAsia"/>
        </w:rPr>
        <w:t>3</w:t>
      </w:r>
      <w:r>
        <w:rPr>
          <w:rStyle w:val="cnblogscode2"/>
          <w:rFonts w:hint="eastAsia"/>
        </w:rPr>
        <w:t>）值日管理</w:t>
      </w:r>
    </w:p>
    <w:p w14:paraId="35ADDA65" w14:textId="77777777" w:rsidR="00CC71D0" w:rsidRDefault="00CC71D0" w:rsidP="00CC71D0">
      <w:pPr>
        <w:ind w:firstLine="420"/>
        <w:rPr>
          <w:rFonts w:ascii="宋体" w:hAnsi="宋体"/>
        </w:rPr>
      </w:pPr>
      <w:r>
        <w:rPr>
          <w:rFonts w:ascii="宋体" w:hAnsi="宋体" w:hint="eastAsia"/>
        </w:rPr>
        <w:lastRenderedPageBreak/>
        <w:t>普通管理员发布和安排实验室的值日，实验室人员可以随时随地的在微信公众号上查看相关值日安排。</w:t>
      </w:r>
      <w:r>
        <w:rPr>
          <w:rStyle w:val="cnblogscode2"/>
          <w:rFonts w:hint="eastAsia"/>
        </w:rPr>
        <w:t>管理员进行管理。</w:t>
      </w:r>
    </w:p>
    <w:p w14:paraId="69A02516" w14:textId="77777777" w:rsidR="00CC71D0" w:rsidRDefault="00CC71D0" w:rsidP="00CC71D0">
      <w:pPr>
        <w:ind w:firstLine="420"/>
        <w:rPr>
          <w:rStyle w:val="cnblogscode2"/>
        </w:rPr>
      </w:pPr>
      <w:r>
        <w:rPr>
          <w:rStyle w:val="cnblogscode2"/>
          <w:rFonts w:hint="eastAsia"/>
        </w:rPr>
        <w:t>（</w:t>
      </w:r>
      <w:r>
        <w:rPr>
          <w:rStyle w:val="cnblogscode2"/>
          <w:rFonts w:hint="eastAsia"/>
        </w:rPr>
        <w:t>4</w:t>
      </w:r>
      <w:r>
        <w:rPr>
          <w:rStyle w:val="cnblogscode2"/>
          <w:rFonts w:hint="eastAsia"/>
        </w:rPr>
        <w:t>）友链管理</w:t>
      </w:r>
    </w:p>
    <w:p w14:paraId="3FBBB960" w14:textId="77777777" w:rsidR="00CC71D0" w:rsidRDefault="00CC71D0" w:rsidP="00CC71D0">
      <w:pPr>
        <w:ind w:firstLine="420"/>
        <w:rPr>
          <w:rStyle w:val="cnblogscode2"/>
        </w:rPr>
      </w:pPr>
      <w:r>
        <w:rPr>
          <w:rFonts w:ascii="宋体" w:hAnsi="宋体" w:hint="eastAsia"/>
        </w:rPr>
        <w:t>普通管理员添加一定的友情链接作为学习链接</w:t>
      </w:r>
      <w:r>
        <w:rPr>
          <w:rStyle w:val="cnblogscode2"/>
          <w:rFonts w:hint="eastAsia"/>
        </w:rPr>
        <w:t>。管理员进行管理。</w:t>
      </w:r>
    </w:p>
    <w:p w14:paraId="1FC35F6F" w14:textId="77777777" w:rsidR="00CC71D0" w:rsidRDefault="00CC71D0" w:rsidP="00CC71D0">
      <w:pPr>
        <w:ind w:firstLine="420"/>
        <w:rPr>
          <w:rStyle w:val="cnblogscode2"/>
        </w:rPr>
      </w:pPr>
      <w:r>
        <w:rPr>
          <w:rStyle w:val="cnblogscode2"/>
          <w:rFonts w:hint="eastAsia"/>
        </w:rPr>
        <w:t>（</w:t>
      </w:r>
      <w:r>
        <w:rPr>
          <w:rStyle w:val="cnblogscode2"/>
          <w:rFonts w:hint="eastAsia"/>
        </w:rPr>
        <w:t>5</w:t>
      </w:r>
      <w:r>
        <w:rPr>
          <w:rStyle w:val="cnblogscode2"/>
          <w:rFonts w:hint="eastAsia"/>
        </w:rPr>
        <w:t>）讨论区管理</w:t>
      </w:r>
    </w:p>
    <w:p w14:paraId="2530EAB6" w14:textId="77777777" w:rsidR="00CC71D0" w:rsidRDefault="00CC71D0" w:rsidP="00CC71D0">
      <w:pPr>
        <w:ind w:firstLine="420"/>
        <w:rPr>
          <w:rStyle w:val="cnblogscode2"/>
          <w:rFonts w:ascii="宋体" w:hAnsi="宋体"/>
        </w:rPr>
      </w:pPr>
      <w:r>
        <w:rPr>
          <w:rStyle w:val="cnblogscode2"/>
          <w:rFonts w:ascii="宋体" w:hAnsi="宋体" w:hint="eastAsia"/>
        </w:rPr>
        <w:t>用户可以在讨论区中发布帖子、浏览帖子、评论帖子。普通用户与管理员可对帖子进行管理。</w:t>
      </w:r>
    </w:p>
    <w:p w14:paraId="60A9033C" w14:textId="77777777" w:rsidR="00CC71D0" w:rsidRDefault="00CC71D0" w:rsidP="00CC71D0">
      <w:pPr>
        <w:ind w:firstLine="420"/>
        <w:rPr>
          <w:rStyle w:val="cnblogscode2"/>
        </w:rPr>
      </w:pPr>
      <w:r>
        <w:rPr>
          <w:rStyle w:val="cnblogscode2"/>
          <w:rFonts w:hint="eastAsia"/>
        </w:rPr>
        <w:t>（</w:t>
      </w:r>
      <w:r>
        <w:rPr>
          <w:rStyle w:val="cnblogscode2"/>
          <w:rFonts w:hint="eastAsia"/>
        </w:rPr>
        <w:t>6</w:t>
      </w:r>
      <w:r>
        <w:rPr>
          <w:rStyle w:val="cnblogscode2"/>
          <w:rFonts w:hint="eastAsia"/>
        </w:rPr>
        <w:t>）举报功能</w:t>
      </w:r>
    </w:p>
    <w:p w14:paraId="4EEDFAB3" w14:textId="77777777" w:rsidR="00CC71D0" w:rsidRDefault="00CC71D0" w:rsidP="00CC71D0">
      <w:pPr>
        <w:ind w:firstLine="420"/>
        <w:rPr>
          <w:rStyle w:val="cnblogscode2"/>
        </w:rPr>
      </w:pPr>
      <w:r>
        <w:rPr>
          <w:rStyle w:val="cnblogscode2"/>
          <w:rFonts w:hint="eastAsia"/>
        </w:rPr>
        <w:t>普通用户对讨论区中不当的帖子和评论进行举报。管理员进行管理。</w:t>
      </w:r>
    </w:p>
    <w:p w14:paraId="1AB78011" w14:textId="77777777" w:rsidR="00CC71D0" w:rsidRDefault="00CC71D0" w:rsidP="00CC71D0">
      <w:pPr>
        <w:ind w:firstLine="420"/>
        <w:rPr>
          <w:rStyle w:val="cnblogscode2"/>
        </w:rPr>
      </w:pPr>
      <w:r>
        <w:rPr>
          <w:rStyle w:val="cnblogscode2"/>
          <w:rFonts w:hint="eastAsia"/>
        </w:rPr>
        <w:t>（</w:t>
      </w:r>
      <w:r>
        <w:rPr>
          <w:rStyle w:val="cnblogscode2"/>
        </w:rPr>
        <w:t>7</w:t>
      </w:r>
      <w:r>
        <w:rPr>
          <w:rStyle w:val="cnblogscode2"/>
          <w:rFonts w:hint="eastAsia"/>
        </w:rPr>
        <w:t>）反馈管理</w:t>
      </w:r>
    </w:p>
    <w:p w14:paraId="0CB8DA41" w14:textId="77777777" w:rsidR="00CC71D0" w:rsidRDefault="00CC71D0" w:rsidP="00CC71D0">
      <w:pPr>
        <w:ind w:firstLine="420"/>
        <w:rPr>
          <w:rFonts w:ascii="宋体" w:hAnsi="宋体"/>
        </w:rPr>
      </w:pPr>
      <w:r>
        <w:rPr>
          <w:rStyle w:val="cnblogscode2"/>
          <w:rFonts w:hint="eastAsia"/>
        </w:rPr>
        <w:t>普通用户想后台提供一定的使用建议和</w:t>
      </w:r>
      <w:r>
        <w:rPr>
          <w:rStyle w:val="cnblogscode2"/>
        </w:rPr>
        <w:t>b</w:t>
      </w:r>
      <w:r>
        <w:rPr>
          <w:rStyle w:val="cnblogscode2"/>
          <w:rFonts w:hint="eastAsia"/>
        </w:rPr>
        <w:t>ug</w:t>
      </w:r>
      <w:r>
        <w:rPr>
          <w:rStyle w:val="cnblogscode2"/>
          <w:rFonts w:hint="eastAsia"/>
        </w:rPr>
        <w:t>反馈</w:t>
      </w:r>
      <w:r>
        <w:rPr>
          <w:rFonts w:ascii="宋体" w:hAnsi="宋体" w:hint="eastAsia"/>
        </w:rPr>
        <w:t>,方便开发人员更好的改善公众号。</w:t>
      </w:r>
    </w:p>
    <w:p w14:paraId="2A99AD6E" w14:textId="77777777" w:rsidR="00CC71D0" w:rsidRDefault="00CC71D0" w:rsidP="00CC71D0">
      <w:pPr>
        <w:ind w:firstLine="420"/>
        <w:rPr>
          <w:rStyle w:val="cnblogscode2"/>
        </w:rPr>
      </w:pPr>
      <w:r>
        <w:rPr>
          <w:rStyle w:val="cnblogscode2"/>
          <w:rFonts w:hint="eastAsia"/>
        </w:rPr>
        <w:t>（</w:t>
      </w:r>
      <w:r>
        <w:rPr>
          <w:rStyle w:val="cnblogscode2"/>
        </w:rPr>
        <w:t>8</w:t>
      </w:r>
      <w:r>
        <w:rPr>
          <w:rStyle w:val="cnblogscode2"/>
          <w:rFonts w:hint="eastAsia"/>
        </w:rPr>
        <w:t>）用户管理</w:t>
      </w:r>
    </w:p>
    <w:p w14:paraId="649F292E" w14:textId="77777777" w:rsidR="00CC71D0" w:rsidRPr="00126120" w:rsidRDefault="00CC71D0" w:rsidP="00CC71D0">
      <w:pPr>
        <w:ind w:firstLine="420"/>
        <w:rPr>
          <w:rStyle w:val="cnblogscode2"/>
          <w:rFonts w:ascii="宋体" w:hAnsi="宋体"/>
        </w:rPr>
      </w:pPr>
      <w:r>
        <w:rPr>
          <w:rFonts w:ascii="宋体" w:hAnsi="宋体" w:hint="eastAsia"/>
        </w:rPr>
        <w:t>普通用户第一次登录微信公众号需要进行注册，由普通管理员进行审核后方可进入微信公众号使用相关功能，只有超级管理有权利设置和取消用户的管理员身份。</w:t>
      </w:r>
    </w:p>
    <w:p w14:paraId="48FBA9D8" w14:textId="77777777" w:rsidR="00CC71D0" w:rsidRDefault="00CC71D0" w:rsidP="00CC71D0">
      <w:pPr>
        <w:pStyle w:val="2"/>
        <w:ind w:left="818"/>
      </w:pPr>
      <w:bookmarkStart w:id="34" w:name="_Toc39763804"/>
      <w:bookmarkStart w:id="35" w:name="_Toc39767259"/>
      <w:r>
        <w:rPr>
          <w:rFonts w:hint="eastAsia"/>
        </w:rPr>
        <w:t>可行性分析</w:t>
      </w:r>
      <w:bookmarkEnd w:id="34"/>
      <w:bookmarkEnd w:id="35"/>
    </w:p>
    <w:p w14:paraId="79AF9F07" w14:textId="77777777" w:rsidR="00CC71D0" w:rsidRDefault="00CC71D0" w:rsidP="00CC71D0">
      <w:pPr>
        <w:pStyle w:val="a1"/>
        <w:ind w:firstLine="480"/>
        <w:rPr>
          <w:rFonts w:ascii="宋体" w:hAnsi="宋体"/>
        </w:rPr>
      </w:pPr>
      <w:r>
        <w:rPr>
          <w:rFonts w:ascii="宋体" w:hAnsi="宋体" w:hint="eastAsia"/>
        </w:rPr>
        <w:t>在着手开发系统前，为了避免资源的浪费，必须先做好全面的可行性分析。而本公众号的可行性分析主要包含以下两个方面：</w:t>
      </w:r>
    </w:p>
    <w:p w14:paraId="6174CE65" w14:textId="77777777" w:rsidR="00CC71D0" w:rsidRDefault="00CC71D0" w:rsidP="00CC71D0">
      <w:pPr>
        <w:pStyle w:val="a1"/>
        <w:ind w:firstLineChars="0" w:firstLine="480"/>
        <w:rPr>
          <w:rFonts w:ascii="宋体" w:hAnsi="宋体"/>
        </w:rPr>
      </w:pPr>
      <w:r>
        <w:rPr>
          <w:rFonts w:ascii="宋体" w:hAnsi="宋体" w:hint="eastAsia"/>
        </w:rPr>
        <w:t>1.经济可行性</w:t>
      </w:r>
    </w:p>
    <w:p w14:paraId="591EE676" w14:textId="77777777" w:rsidR="00CC71D0" w:rsidRDefault="00CC71D0" w:rsidP="00CC71D0">
      <w:pPr>
        <w:pStyle w:val="a1"/>
        <w:ind w:firstLineChars="0"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所以综上分析，开发该公众号的成本极低，故经济上可行</w:t>
      </w:r>
      <w:r>
        <w:rPr>
          <w:rFonts w:ascii="宋体" w:hAnsi="宋体" w:hint="eastAsia"/>
          <w:vertAlign w:val="superscript"/>
        </w:rPr>
        <w:t>[</w:t>
      </w:r>
      <w:r>
        <w:rPr>
          <w:rFonts w:ascii="宋体" w:hAnsi="宋体"/>
          <w:vertAlign w:val="superscript"/>
        </w:rPr>
        <w:t>4]</w:t>
      </w:r>
      <w:r>
        <w:rPr>
          <w:rFonts w:hint="eastAsia"/>
        </w:rPr>
        <w:t>。</w:t>
      </w:r>
    </w:p>
    <w:p w14:paraId="117C1AAE" w14:textId="77777777" w:rsidR="00CC71D0" w:rsidRDefault="00CC71D0" w:rsidP="00CC71D0">
      <w:pPr>
        <w:pStyle w:val="a1"/>
        <w:ind w:firstLineChars="0" w:firstLine="480"/>
      </w:pPr>
      <w:r>
        <w:rPr>
          <w:rFonts w:hint="eastAsia"/>
        </w:rPr>
        <w:t>2</w:t>
      </w:r>
      <w:r>
        <w:t>.</w:t>
      </w:r>
      <w:r>
        <w:rPr>
          <w:rFonts w:hint="eastAsia"/>
        </w:rPr>
        <w:t>技术可行性</w:t>
      </w:r>
    </w:p>
    <w:p w14:paraId="61184892" w14:textId="77777777" w:rsidR="00CC71D0" w:rsidRPr="00AA38CA" w:rsidRDefault="00CC71D0" w:rsidP="00CC71D0">
      <w:pPr>
        <w:pStyle w:val="a1"/>
        <w:ind w:firstLine="480"/>
        <w:rPr>
          <w:rFonts w:ascii="宋体" w:hAnsi="宋体"/>
          <w:vertAlign w:val="superscript"/>
        </w:rPr>
      </w:pPr>
      <w:r>
        <w:rPr>
          <w:rFonts w:hint="eastAsia"/>
        </w:rPr>
        <w:t>从后端开发技术采用当前最流行的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来使得我更快的搭建后端框架。前端采用目前流行的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的生态技术等都是在前期时间中已经学习掌握了的。故技术方面的可行性是完全可以的。</w:t>
      </w:r>
    </w:p>
    <w:p w14:paraId="3D67087F" w14:textId="34BDCB1A" w:rsidR="00CC71D0" w:rsidRDefault="00CC71D0" w:rsidP="00CC71D0"/>
    <w:p w14:paraId="72930F75" w14:textId="77777777" w:rsidR="00B40D92" w:rsidRPr="00904010" w:rsidRDefault="00B40D92" w:rsidP="00904010">
      <w:pPr>
        <w:pStyle w:val="1"/>
        <w:spacing w:before="312"/>
      </w:pPr>
      <w:bookmarkStart w:id="36" w:name="_Toc515042881"/>
      <w:bookmarkStart w:id="37" w:name="_Toc39763805"/>
      <w:bookmarkStart w:id="38" w:name="_Toc39767260"/>
      <w:r w:rsidRPr="00904010">
        <w:rPr>
          <w:rFonts w:hint="eastAsia"/>
        </w:rPr>
        <w:lastRenderedPageBreak/>
        <w:t>系统总体设计</w:t>
      </w:r>
      <w:bookmarkEnd w:id="36"/>
      <w:bookmarkEnd w:id="37"/>
      <w:bookmarkEnd w:id="38"/>
    </w:p>
    <w:p w14:paraId="0EC4F02C" w14:textId="77777777" w:rsidR="00B40D92" w:rsidRPr="00904010" w:rsidRDefault="00B40D92" w:rsidP="00904010">
      <w:pPr>
        <w:pStyle w:val="2"/>
        <w:ind w:left="818"/>
      </w:pPr>
      <w:bookmarkStart w:id="39" w:name="_Toc39763806"/>
      <w:bookmarkStart w:id="40" w:name="_Toc39767261"/>
      <w:r w:rsidRPr="00904010">
        <w:rPr>
          <w:rFonts w:hint="eastAsia"/>
        </w:rPr>
        <w:t>后端总体架构</w:t>
      </w:r>
      <w:bookmarkEnd w:id="39"/>
      <w:bookmarkEnd w:id="40"/>
    </w:p>
    <w:p w14:paraId="343E746B" w14:textId="77777777" w:rsidR="00B40D92" w:rsidRDefault="00B40D92" w:rsidP="00B40D92">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ascii="宋体" w:hAnsi="宋体" w:hint="eastAsia"/>
          <w:vertAlign w:val="superscript"/>
        </w:rPr>
        <w:t>[</w:t>
      </w:r>
      <w:r>
        <w:rPr>
          <w:rFonts w:ascii="宋体" w:hAnsi="宋体"/>
          <w:vertAlign w:val="superscript"/>
        </w:rPr>
        <w:t>5]</w:t>
      </w:r>
      <w:r>
        <w:rPr>
          <w:rFonts w:hint="eastAsia"/>
        </w:rPr>
        <w:t>。</w:t>
      </w:r>
    </w:p>
    <w:p w14:paraId="5B04FBB2" w14:textId="77777777" w:rsidR="00B40D92" w:rsidRDefault="00B40D92" w:rsidP="00B40D92">
      <w:pPr>
        <w:pStyle w:val="a1"/>
        <w:ind w:firstLine="480"/>
      </w:pPr>
      <w:r>
        <w:rPr>
          <w:rFonts w:hint="eastAsia"/>
        </w:rPr>
        <w:t>后端总体架构图如图</w:t>
      </w:r>
      <w:r>
        <w:rPr>
          <w:rFonts w:hint="eastAsia"/>
        </w:rPr>
        <w:t>3</w:t>
      </w:r>
      <w:r>
        <w:t>-1</w:t>
      </w:r>
      <w:r>
        <w:rPr>
          <w:rFonts w:hint="eastAsia"/>
        </w:rPr>
        <w:t>所示：</w:t>
      </w:r>
    </w:p>
    <w:p w14:paraId="6938B8CC" w14:textId="77777777" w:rsidR="00B40D92" w:rsidRDefault="00B40D92" w:rsidP="00B40D92">
      <w:pPr>
        <w:pStyle w:val="a1"/>
        <w:spacing w:line="480" w:lineRule="auto"/>
        <w:ind w:firstLine="480"/>
        <w:jc w:val="center"/>
      </w:pPr>
      <w:r>
        <w:rPr>
          <w:noProof/>
        </w:rPr>
        <w:drawing>
          <wp:inline distT="0" distB="0" distL="0" distR="0" wp14:anchorId="4272038F" wp14:editId="2AFF514E">
            <wp:extent cx="1614170" cy="2167255"/>
            <wp:effectExtent l="0" t="0" r="0" b="4445"/>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170" cy="2167255"/>
                    </a:xfrm>
                    <a:prstGeom prst="rect">
                      <a:avLst/>
                    </a:prstGeom>
                    <a:noFill/>
                    <a:ln>
                      <a:noFill/>
                    </a:ln>
                  </pic:spPr>
                </pic:pic>
              </a:graphicData>
            </a:graphic>
          </wp:inline>
        </w:drawing>
      </w:r>
    </w:p>
    <w:p w14:paraId="401661D8" w14:textId="77777777" w:rsidR="00B40D92" w:rsidRDefault="00B40D92" w:rsidP="00B40D92">
      <w:pPr>
        <w:pStyle w:val="a1"/>
        <w:ind w:firstLine="42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35B47F59" w14:textId="77777777" w:rsidR="00B40D92" w:rsidRPr="00904010" w:rsidRDefault="00B40D92" w:rsidP="00904010">
      <w:pPr>
        <w:pStyle w:val="2"/>
        <w:ind w:left="818"/>
      </w:pPr>
      <w:bookmarkStart w:id="43" w:name="_Toc39763807"/>
      <w:bookmarkStart w:id="44" w:name="_Toc39767262"/>
      <w:bookmarkEnd w:id="41"/>
      <w:bookmarkEnd w:id="42"/>
      <w:r w:rsidRPr="00904010">
        <w:rPr>
          <w:rFonts w:hint="eastAsia"/>
        </w:rPr>
        <w:t>微信公众号开发者模式</w:t>
      </w:r>
      <w:bookmarkEnd w:id="43"/>
      <w:bookmarkEnd w:id="44"/>
    </w:p>
    <w:p w14:paraId="6886580A" w14:textId="77777777" w:rsidR="00B40D92" w:rsidRDefault="00B40D92" w:rsidP="00B40D92">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_Ref39764258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[16]</w:t>
      </w:r>
      <w:r w:rsidRPr="00FC279A">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04EC6841" w14:textId="77777777" w:rsidR="00B40D92" w:rsidRDefault="00B40D92" w:rsidP="00B40D92">
      <w:pPr>
        <w:pStyle w:val="ac"/>
        <w:spacing w:before="156" w:after="312"/>
      </w:pPr>
      <w:r>
        <w:rPr>
          <w:noProof/>
        </w:rPr>
        <w:drawing>
          <wp:inline distT="0" distB="0" distL="0" distR="0" wp14:anchorId="1FDED456" wp14:editId="4284A728">
            <wp:extent cx="4896739" cy="1027288"/>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公众号开发模式.png"/>
                    <pic:cNvPicPr/>
                  </pic:nvPicPr>
                  <pic:blipFill>
                    <a:blip r:embed="rId12">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7C68394F" w14:textId="77777777" w:rsidR="00B40D92" w:rsidRPr="00EA2FCC" w:rsidRDefault="00B40D92" w:rsidP="00B40D92">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456B98A4" w14:textId="5739DDAB" w:rsidR="00B40D92" w:rsidRPr="00715A21" w:rsidRDefault="00B40D92" w:rsidP="00715A21">
      <w:pPr>
        <w:pStyle w:val="2"/>
        <w:ind w:left="818"/>
      </w:pPr>
      <w:bookmarkStart w:id="45" w:name="_Toc39763808"/>
      <w:bookmarkStart w:id="46" w:name="_Toc39767263"/>
      <w:r w:rsidRPr="00715A21">
        <w:rPr>
          <w:rFonts w:hint="eastAsia"/>
        </w:rPr>
        <w:t>系统数据库设计</w:t>
      </w:r>
      <w:bookmarkEnd w:id="45"/>
      <w:bookmarkEnd w:id="46"/>
    </w:p>
    <w:p w14:paraId="4BCB98AE" w14:textId="7BC23A3C" w:rsidR="00B40D92" w:rsidRPr="00904010" w:rsidRDefault="00B40D92" w:rsidP="00904010">
      <w:pPr>
        <w:pStyle w:val="3"/>
        <w:ind w:left="1200"/>
      </w:pPr>
      <w:bookmarkStart w:id="47" w:name="_Toc39763809"/>
      <w:bookmarkStart w:id="48" w:name="_Toc39767264"/>
      <w:r w:rsidRPr="00904010">
        <w:rPr>
          <w:rFonts w:hint="eastAsia"/>
        </w:rPr>
        <w:t>数据库概念设计</w:t>
      </w:r>
      <w:bookmarkEnd w:id="47"/>
      <w:bookmarkEnd w:id="48"/>
    </w:p>
    <w:p w14:paraId="5CAD2187" w14:textId="77777777" w:rsidR="00B40D92" w:rsidRDefault="00B40D92" w:rsidP="00B40D92">
      <w:pPr>
        <w:pStyle w:val="a1"/>
        <w:ind w:firstLineChars="0" w:firstLine="0"/>
      </w:pPr>
      <w:r>
        <w:rPr>
          <w:rFonts w:hint="eastAsia"/>
        </w:rPr>
        <w:t>根据需求分析，一共设计了</w:t>
      </w:r>
      <w:r>
        <w:t>13</w:t>
      </w:r>
      <w:r>
        <w:rPr>
          <w:rFonts w:hint="eastAsia"/>
        </w:rPr>
        <w:t>个实体</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_Ref39764199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[12]</w:t>
      </w:r>
      <w:r w:rsidRPr="00FC279A">
        <w:rPr>
          <w:vertAlign w:val="superscript"/>
        </w:rPr>
        <w:fldChar w:fldCharType="end"/>
      </w:r>
      <w:r>
        <w:rPr>
          <w:rFonts w:hint="eastAsia"/>
        </w:rPr>
        <w:t>：</w:t>
      </w:r>
      <w:r>
        <w:t xml:space="preserve"> </w:t>
      </w:r>
    </w:p>
    <w:p w14:paraId="78EC1B78" w14:textId="77777777" w:rsidR="00B40D92" w:rsidRDefault="00B40D92" w:rsidP="00B40D92">
      <w:pPr>
        <w:pStyle w:val="a1"/>
        <w:ind w:firstLineChars="0" w:firstLine="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14E6CC39" w14:textId="77777777" w:rsidR="00B40D92" w:rsidRDefault="00B40D92" w:rsidP="00B40D92">
      <w:pPr>
        <w:pStyle w:val="a1"/>
        <w:ind w:firstLineChars="0" w:firstLine="0"/>
      </w:pPr>
      <w:r>
        <w:rPr>
          <w:rFonts w:hint="eastAsia"/>
        </w:rPr>
        <w:lastRenderedPageBreak/>
        <w:t>（</w:t>
      </w:r>
      <w:r>
        <w:t>2</w:t>
      </w:r>
      <w:r>
        <w:rPr>
          <w:rFonts w:hint="eastAsia"/>
        </w:rPr>
        <w:t>）公告（</w:t>
      </w:r>
      <w:r>
        <w:t>Announcement</w:t>
      </w:r>
      <w:r>
        <w:rPr>
          <w:rFonts w:hint="eastAsia"/>
        </w:rPr>
        <w:t>）：公告</w:t>
      </w:r>
      <w:r w:rsidRPr="005125C8">
        <w:rPr>
          <w:rFonts w:hint="eastAsia"/>
        </w:rPr>
        <w:t>编号</w:t>
      </w:r>
      <w:r>
        <w:rPr>
          <w:rFonts w:hint="eastAsia"/>
        </w:rPr>
        <w:t>、公告标题、公告内容、公告类别编号、发布人编号、发布时间、是否注册、注册开始时间、注册结束时间、开始时间、持续时间、是否发布、浏览量等。</w:t>
      </w:r>
    </w:p>
    <w:p w14:paraId="75356379" w14:textId="77777777" w:rsidR="00B40D92" w:rsidRDefault="00B40D92" w:rsidP="00B40D92">
      <w:pPr>
        <w:pStyle w:val="a1"/>
        <w:ind w:firstLineChars="0" w:firstLine="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）：公告类别编号、公告类别名称、公告类别颜色、发布人编号、发布时间、是否需要开始时间等。</w:t>
      </w:r>
    </w:p>
    <w:p w14:paraId="1C35FEB6" w14:textId="77777777" w:rsidR="00B40D92" w:rsidRDefault="00B40D92" w:rsidP="00B40D92">
      <w:pPr>
        <w:pStyle w:val="a1"/>
        <w:ind w:firstLineChars="0" w:firstLine="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5E79595E" w14:textId="77777777" w:rsidR="00B40D92" w:rsidRDefault="00B40D92" w:rsidP="00B40D92">
      <w:pPr>
        <w:pStyle w:val="a1"/>
        <w:ind w:firstLineChars="0" w:firstLine="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70664F66" w14:textId="77777777" w:rsidR="00B40D92" w:rsidRDefault="00B40D92" w:rsidP="00B40D92">
      <w:pPr>
        <w:pStyle w:val="a1"/>
        <w:ind w:firstLineChars="0" w:firstLine="0"/>
      </w:pPr>
      <w:r>
        <w:rPr>
          <w:rFonts w:hint="eastAsia"/>
        </w:rPr>
        <w:t>（</w:t>
      </w:r>
      <w:r>
        <w:rPr>
          <w:rFonts w:hint="eastAsia"/>
        </w:rP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000FD9C" w14:textId="77777777" w:rsidR="00B40D92" w:rsidRDefault="00B40D92" w:rsidP="00B40D92">
      <w:pPr>
        <w:pStyle w:val="a1"/>
        <w:ind w:firstLineChars="0" w:firstLine="0"/>
      </w:pPr>
      <w:r>
        <w:rPr>
          <w:rFonts w:hint="eastAsia"/>
        </w:rPr>
        <w:t>（</w:t>
      </w:r>
      <w: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610DFF65" w14:textId="77777777" w:rsidR="00B40D92" w:rsidRDefault="00B40D92" w:rsidP="00B40D92">
      <w:pPr>
        <w:pStyle w:val="a1"/>
        <w:ind w:firstLineChars="0" w:firstLine="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710BA898" w14:textId="77777777" w:rsidR="00B40D92" w:rsidRPr="00BB7B77" w:rsidRDefault="00B40D92" w:rsidP="00B40D92">
      <w:pPr>
        <w:pStyle w:val="a1"/>
        <w:ind w:firstLineChars="0" w:firstLine="0"/>
      </w:pPr>
      <w:r>
        <w:rPr>
          <w:rFonts w:hint="eastAsia"/>
        </w:rPr>
        <w:t>（</w:t>
      </w:r>
      <w:r>
        <w:t>9</w:t>
      </w:r>
      <w:r>
        <w:rPr>
          <w:rFonts w:hint="eastAsia"/>
        </w:rPr>
        <w:t>）讨论帖标签（</w:t>
      </w:r>
      <w:r>
        <w:t>Label</w:t>
      </w:r>
      <w:r>
        <w:rPr>
          <w:rFonts w:hint="eastAsia"/>
        </w:rPr>
        <w:t>）：标签编号、标签名称、标签颜色、标签标识、发布人、发布时间等。</w:t>
      </w:r>
    </w:p>
    <w:p w14:paraId="674FC66D" w14:textId="77777777" w:rsidR="00B40D92" w:rsidRDefault="00B40D92" w:rsidP="00B40D92">
      <w:pPr>
        <w:pStyle w:val="a1"/>
        <w:ind w:firstLineChars="0" w:firstLine="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7A7C437F" w14:textId="77777777" w:rsidR="00B40D92" w:rsidRDefault="00B40D92" w:rsidP="00B40D92">
      <w:pPr>
        <w:pStyle w:val="a1"/>
        <w:ind w:firstLineChars="0" w:firstLine="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0C3661AA" w14:textId="77777777" w:rsidR="00B40D92" w:rsidRDefault="00B40D92" w:rsidP="00B40D92">
      <w:pPr>
        <w:pStyle w:val="a1"/>
        <w:ind w:firstLineChars="0" w:firstLine="0"/>
      </w:pPr>
      <w:r>
        <w:rPr>
          <w:rFonts w:hint="eastAsia"/>
        </w:rPr>
        <w:t>（</w:t>
      </w:r>
      <w:r>
        <w:t>12</w:t>
      </w:r>
      <w:r>
        <w:rPr>
          <w:rFonts w:hint="eastAsia"/>
        </w:rPr>
        <w:t>）反馈（</w:t>
      </w:r>
      <w:r>
        <w:t>Feedback</w:t>
      </w:r>
      <w:r>
        <w:rPr>
          <w:rFonts w:hint="eastAsia"/>
        </w:rPr>
        <w:t>）：反馈编号、反馈人编号、反馈内容、反馈时间等。</w:t>
      </w:r>
    </w:p>
    <w:p w14:paraId="1D4D7A6C" w14:textId="77777777" w:rsidR="00B40D92" w:rsidRDefault="00B40D92" w:rsidP="00B40D92">
      <w:pPr>
        <w:pStyle w:val="a1"/>
        <w:ind w:firstLineChars="0" w:firstLine="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405E3589" w14:textId="77777777" w:rsidR="00B40D92" w:rsidRDefault="00B40D92" w:rsidP="00B40D92">
      <w:pPr>
        <w:pStyle w:val="a1"/>
        <w:ind w:firstLineChars="0" w:firstLine="0"/>
      </w:pPr>
      <w:r>
        <w:rPr>
          <w:rFonts w:hint="eastAsia"/>
        </w:rPr>
        <w:t>根据实体间的联系，得出本微信公众号的数据库整体</w:t>
      </w:r>
      <w:r>
        <w:rPr>
          <w:rFonts w:hint="eastAsia"/>
        </w:rPr>
        <w:t>E-R</w:t>
      </w:r>
      <w:r>
        <w:rPr>
          <w:rFonts w:hint="eastAsia"/>
        </w:rPr>
        <w:t>图如图</w:t>
      </w:r>
      <w:r>
        <w:rPr>
          <w:rFonts w:hint="eastAsia"/>
        </w:rPr>
        <w:t>3</w:t>
      </w:r>
      <w:r>
        <w:t>-2</w:t>
      </w:r>
      <w:r>
        <w:rPr>
          <w:rFonts w:hint="eastAsia"/>
        </w:rPr>
        <w:t>所示。</w:t>
      </w:r>
    </w:p>
    <w:p w14:paraId="79389A5D" w14:textId="77777777" w:rsidR="00B40D92" w:rsidRDefault="00B40D92" w:rsidP="00B40D92">
      <w:pPr>
        <w:pStyle w:val="a1"/>
        <w:spacing w:line="480" w:lineRule="auto"/>
        <w:ind w:firstLineChars="0" w:firstLine="0"/>
        <w:jc w:val="left"/>
      </w:pPr>
      <w:r>
        <w:rPr>
          <w:noProof/>
        </w:rPr>
        <w:lastRenderedPageBreak/>
        <w:drawing>
          <wp:inline distT="0" distB="0" distL="0" distR="0" wp14:anchorId="760D810B" wp14:editId="7F1C8930">
            <wp:extent cx="5305778" cy="351028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数据库设计E-R图.png"/>
                    <pic:cNvPicPr/>
                  </pic:nvPicPr>
                  <pic:blipFill>
                    <a:blip r:embed="rId13">
                      <a:extLst>
                        <a:ext uri="{28A0092B-C50C-407E-A947-70E740481C1C}">
                          <a14:useLocalDpi xmlns:a14="http://schemas.microsoft.com/office/drawing/2010/main" val="0"/>
                        </a:ext>
                      </a:extLst>
                    </a:blip>
                    <a:stretch>
                      <a:fillRect/>
                    </a:stretch>
                  </pic:blipFill>
                  <pic:spPr>
                    <a:xfrm>
                      <a:off x="0" y="0"/>
                      <a:ext cx="5351177" cy="3540316"/>
                    </a:xfrm>
                    <a:prstGeom prst="rect">
                      <a:avLst/>
                    </a:prstGeom>
                  </pic:spPr>
                </pic:pic>
              </a:graphicData>
            </a:graphic>
          </wp:inline>
        </w:drawing>
      </w:r>
    </w:p>
    <w:p w14:paraId="0B86DA93" w14:textId="77777777" w:rsidR="00B40D92" w:rsidRDefault="00B40D92" w:rsidP="00B40D92">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系统整体</w:t>
      </w:r>
      <w:r>
        <w:rPr>
          <w:rFonts w:hint="eastAsia"/>
          <w:sz w:val="21"/>
        </w:rPr>
        <w:t>E-R</w:t>
      </w:r>
      <w:r>
        <w:rPr>
          <w:rFonts w:hint="eastAsia"/>
          <w:sz w:val="21"/>
        </w:rPr>
        <w:t>图</w:t>
      </w:r>
    </w:p>
    <w:p w14:paraId="4F7BE562" w14:textId="178F2660" w:rsidR="00B40D92" w:rsidRPr="00715A21" w:rsidRDefault="00B40D92" w:rsidP="00715A21">
      <w:pPr>
        <w:pStyle w:val="3"/>
        <w:ind w:left="1200"/>
      </w:pPr>
      <w:bookmarkStart w:id="49" w:name="_Toc39763810"/>
      <w:bookmarkStart w:id="50" w:name="_Toc39767265"/>
      <w:r w:rsidRPr="00715A21">
        <w:rPr>
          <w:rFonts w:hint="eastAsia"/>
        </w:rPr>
        <w:t>数据库物理结构模型</w:t>
      </w:r>
      <w:bookmarkEnd w:id="49"/>
      <w:bookmarkEnd w:id="50"/>
    </w:p>
    <w:p w14:paraId="5F1BD257" w14:textId="77777777" w:rsidR="00B40D92" w:rsidRDefault="00B40D92" w:rsidP="00B40D92">
      <w:pPr>
        <w:pStyle w:val="a1"/>
        <w:ind w:firstLine="480"/>
        <w:rPr>
          <w:rFonts w:ascii="宋体" w:hAnsi="宋体"/>
        </w:rPr>
      </w:pPr>
      <w:r>
        <w:rPr>
          <w:rFonts w:ascii="宋体" w:hAnsi="宋体" w:hint="eastAsia"/>
        </w:rPr>
        <w:t>本系统一共设计了</w:t>
      </w:r>
      <w:r>
        <w:rPr>
          <w:rFonts w:ascii="宋体" w:hAnsi="宋体"/>
        </w:rPr>
        <w:t>14</w:t>
      </w:r>
      <w:r>
        <w:rPr>
          <w:rFonts w:ascii="宋体" w:hAnsi="宋体" w:hint="eastAsia"/>
        </w:rPr>
        <w:t>张数据库表，数据库物理结构如图4</w:t>
      </w:r>
      <w:r>
        <w:rPr>
          <w:rFonts w:ascii="宋体" w:hAnsi="宋体"/>
        </w:rPr>
        <w:t>-1</w:t>
      </w:r>
      <w:r>
        <w:rPr>
          <w:rFonts w:ascii="宋体" w:hAnsi="宋体" w:hint="eastAsia"/>
        </w:rPr>
        <w:t>所示：</w:t>
      </w:r>
    </w:p>
    <w:p w14:paraId="49614978" w14:textId="77777777" w:rsidR="00B40D92" w:rsidRPr="0001382C" w:rsidRDefault="00B40D92" w:rsidP="00B40D92">
      <w:pPr>
        <w:pStyle w:val="a1"/>
        <w:spacing w:line="480" w:lineRule="auto"/>
        <w:ind w:firstLineChars="0"/>
        <w:jc w:val="center"/>
      </w:pPr>
      <w:r>
        <w:rPr>
          <w:noProof/>
        </w:rPr>
        <w:drawing>
          <wp:inline distT="0" distB="0" distL="0" distR="0" wp14:anchorId="04C802EF" wp14:editId="08252E1F">
            <wp:extent cx="5237480" cy="393657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数据库设计数据库表的联系.png"/>
                    <pic:cNvPicPr/>
                  </pic:nvPicPr>
                  <pic:blipFill>
                    <a:blip r:embed="rId14">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344C4FB8" w14:textId="77777777" w:rsidR="00B40D92" w:rsidRDefault="00B40D92" w:rsidP="00B40D92">
      <w:pPr>
        <w:pStyle w:val="a1"/>
        <w:ind w:firstLineChars="0" w:firstLine="0"/>
        <w:jc w:val="center"/>
        <w:rPr>
          <w:rFonts w:ascii="宋体" w:hAnsi="宋体"/>
          <w:sz w:val="21"/>
        </w:rPr>
      </w:pPr>
      <w:r>
        <w:rPr>
          <w:rFonts w:hint="eastAsia"/>
          <w:sz w:val="21"/>
        </w:rPr>
        <w:t>图</w:t>
      </w:r>
      <w:r>
        <w:rPr>
          <w:sz w:val="21"/>
        </w:rPr>
        <w:t xml:space="preserve">3-3 </w:t>
      </w:r>
      <w:r>
        <w:rPr>
          <w:rFonts w:ascii="宋体" w:hAnsi="宋体" w:hint="eastAsia"/>
          <w:sz w:val="21"/>
        </w:rPr>
        <w:t>数据库物理结构图</w:t>
      </w:r>
    </w:p>
    <w:p w14:paraId="6E9B187D" w14:textId="09951301" w:rsidR="00B40D92" w:rsidRPr="00715A21" w:rsidRDefault="00B40D92" w:rsidP="00715A21">
      <w:pPr>
        <w:pStyle w:val="3"/>
        <w:ind w:left="1200"/>
      </w:pPr>
      <w:bookmarkStart w:id="51" w:name="_Toc39763811"/>
      <w:bookmarkStart w:id="52" w:name="_Toc39767266"/>
      <w:r w:rsidRPr="00715A21">
        <w:rPr>
          <w:rFonts w:hint="eastAsia"/>
        </w:rPr>
        <w:lastRenderedPageBreak/>
        <w:t>数据库表结构设计</w:t>
      </w:r>
      <w:bookmarkEnd w:id="51"/>
      <w:bookmarkEnd w:id="52"/>
    </w:p>
    <w:p w14:paraId="4F075AA9" w14:textId="77777777" w:rsidR="00B40D92" w:rsidRDefault="00B40D92" w:rsidP="00B40D92">
      <w:pPr>
        <w:pStyle w:val="a1"/>
        <w:ind w:left="420" w:firstLineChars="0" w:firstLine="0"/>
      </w:pPr>
      <w:r>
        <w:rPr>
          <w:rFonts w:hint="eastAsia"/>
        </w:rPr>
        <w:t>本系统使用</w:t>
      </w:r>
      <w:r>
        <w:rPr>
          <w:rFonts w:hint="eastAsia"/>
        </w:rPr>
        <w:t>MySQL</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_Ref39764135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[9]</w:t>
      </w:r>
      <w:r w:rsidRPr="00FC279A">
        <w:rPr>
          <w:vertAlign w:val="superscript"/>
        </w:rPr>
        <w:fldChar w:fldCharType="end"/>
      </w:r>
      <w:r>
        <w:rPr>
          <w:rFonts w:hint="eastAsia"/>
        </w:rPr>
        <w:t>持久化数据库，一共有</w:t>
      </w:r>
      <w:r>
        <w:t>14</w:t>
      </w:r>
      <w:r>
        <w:rPr>
          <w:rFonts w:hint="eastAsia"/>
        </w:rPr>
        <w:t>张数据库表。各表信息如下：</w:t>
      </w:r>
    </w:p>
    <w:p w14:paraId="682DEAEC" w14:textId="77777777" w:rsidR="00B40D92" w:rsidRDefault="00B40D92" w:rsidP="00B40D92">
      <w:pPr>
        <w:pStyle w:val="a1"/>
        <w:numPr>
          <w:ilvl w:val="0"/>
          <w:numId w:val="23"/>
        </w:numPr>
        <w:ind w:firstLineChars="0"/>
      </w:pPr>
      <w:r>
        <w:rPr>
          <w:rFonts w:hint="eastAsia"/>
        </w:rPr>
        <w:t>用户信息表（</w:t>
      </w:r>
      <w:r>
        <w:rPr>
          <w:rFonts w:hint="eastAsia"/>
        </w:rPr>
        <w:t>User</w:t>
      </w:r>
      <w:r>
        <w:rPr>
          <w:rFonts w:hint="eastAsia"/>
        </w:rPr>
        <w:t>）</w:t>
      </w:r>
    </w:p>
    <w:p w14:paraId="449A3E4B" w14:textId="77777777" w:rsidR="00B40D92" w:rsidRDefault="00B40D92" w:rsidP="00B40D92">
      <w:pPr>
        <w:pStyle w:val="a1"/>
        <w:ind w:firstLineChars="0"/>
      </w:pPr>
      <w:r>
        <w:rPr>
          <w:rFonts w:hint="eastAsia"/>
        </w:rPr>
        <w:t>存放用户信息，如头像，账号密码、姓名等等</w:t>
      </w:r>
    </w:p>
    <w:p w14:paraId="6C54A5ED" w14:textId="77777777" w:rsidR="00B40D92" w:rsidRDefault="00B40D92" w:rsidP="00B40D92">
      <w:pPr>
        <w:pStyle w:val="a1"/>
        <w:ind w:firstLineChars="0"/>
      </w:pPr>
      <w:r>
        <w:rPr>
          <w:rFonts w:hint="eastAsia"/>
        </w:rPr>
        <w:t>用户信息表（</w:t>
      </w:r>
      <w:r>
        <w:rPr>
          <w:rFonts w:hint="eastAsia"/>
        </w:rPr>
        <w:t>User</w:t>
      </w:r>
      <w:r>
        <w:rPr>
          <w:rFonts w:hint="eastAsia"/>
        </w:rPr>
        <w:t>）的设计如表</w:t>
      </w:r>
      <w:r>
        <w:t>3-1</w:t>
      </w:r>
      <w:r>
        <w:rPr>
          <w:rFonts w:hint="eastAsia"/>
        </w:rPr>
        <w:t>所示：</w:t>
      </w:r>
    </w:p>
    <w:p w14:paraId="066E5768" w14:textId="77777777" w:rsidR="00B40D92" w:rsidRDefault="00B40D92" w:rsidP="00B40D92">
      <w:pPr>
        <w:pStyle w:val="a1"/>
        <w:ind w:firstLineChars="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B40D92" w14:paraId="4E765884"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521BF03F" w14:textId="77777777" w:rsidR="00B40D92" w:rsidRDefault="00B40D92" w:rsidP="00932C16">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DC74F6" w14:textId="77777777" w:rsidR="00B40D92" w:rsidRDefault="00B40D92" w:rsidP="00932C16">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7FAD33" w14:textId="77777777" w:rsidR="00B40D92" w:rsidRDefault="00B40D92" w:rsidP="00932C16">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246156" w14:textId="77777777" w:rsidR="00B40D92" w:rsidRDefault="00B40D92" w:rsidP="00932C16">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B6D19E" w14:textId="77777777" w:rsidR="00B40D92" w:rsidRDefault="00B40D92" w:rsidP="00932C16">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948F24" w14:textId="77777777" w:rsidR="00B40D92" w:rsidRDefault="00B40D92" w:rsidP="00932C16">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75440B67" w14:textId="77777777" w:rsidR="00B40D92" w:rsidRDefault="00B40D92" w:rsidP="00932C16">
            <w:pPr>
              <w:jc w:val="center"/>
              <w:rPr>
                <w:sz w:val="18"/>
              </w:rPr>
            </w:pPr>
            <w:r>
              <w:rPr>
                <w:rFonts w:hint="eastAsia"/>
                <w:sz w:val="18"/>
              </w:rPr>
              <w:t>外键</w:t>
            </w:r>
          </w:p>
        </w:tc>
      </w:tr>
      <w:tr w:rsidR="00B40D92" w14:paraId="5DB7876E" w14:textId="77777777" w:rsidTr="00932C16">
        <w:tc>
          <w:tcPr>
            <w:tcW w:w="668" w:type="dxa"/>
            <w:tcBorders>
              <w:top w:val="single" w:sz="2" w:space="0" w:color="000000"/>
              <w:bottom w:val="single" w:sz="2" w:space="0" w:color="000000"/>
              <w:right w:val="single" w:sz="2" w:space="0" w:color="000000"/>
            </w:tcBorders>
          </w:tcPr>
          <w:p w14:paraId="2D2EA196" w14:textId="77777777" w:rsidR="00B40D92" w:rsidRPr="00362BC3" w:rsidRDefault="00B40D92" w:rsidP="00932C16">
            <w:pPr>
              <w:pStyle w:val="afff4"/>
              <w:jc w:val="center"/>
              <w:rPr>
                <w:sz w:val="18"/>
              </w:rPr>
            </w:pPr>
            <w:r w:rsidRPr="00362BC3">
              <w:rPr>
                <w:rFonts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70F9C4F7" w14:textId="77777777" w:rsidR="00B40D92" w:rsidRPr="00362BC3" w:rsidRDefault="00B40D92" w:rsidP="00932C16">
            <w:pPr>
              <w:pStyle w:val="afff4"/>
              <w:jc w:val="center"/>
              <w:rPr>
                <w:sz w:val="18"/>
              </w:rPr>
            </w:pPr>
            <w:r w:rsidRPr="00362BC3">
              <w:rPr>
                <w:rFonts w:hint="eastAsia"/>
                <w:sz w:val="18"/>
              </w:rPr>
              <w:t>用户id</w:t>
            </w:r>
          </w:p>
        </w:tc>
        <w:tc>
          <w:tcPr>
            <w:tcW w:w="1745" w:type="dxa"/>
            <w:tcBorders>
              <w:top w:val="single" w:sz="2" w:space="0" w:color="000000"/>
              <w:left w:val="single" w:sz="2" w:space="0" w:color="000000"/>
              <w:bottom w:val="single" w:sz="2" w:space="0" w:color="000000"/>
              <w:right w:val="single" w:sz="2" w:space="0" w:color="000000"/>
            </w:tcBorders>
          </w:tcPr>
          <w:p w14:paraId="390630E4"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3D8E69BA"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1B7AE8AD" w14:textId="77777777" w:rsidR="00B40D92" w:rsidRPr="00362BC3" w:rsidRDefault="00B40D92" w:rsidP="00932C16">
            <w:pPr>
              <w:pStyle w:val="afff4"/>
              <w:jc w:val="center"/>
              <w:rPr>
                <w:sz w:val="18"/>
              </w:rPr>
            </w:pPr>
            <w:r w:rsidRPr="00362BC3">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53D0219"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20865D57" w14:textId="77777777" w:rsidR="00B40D92" w:rsidRPr="00362BC3" w:rsidRDefault="00B40D92" w:rsidP="00932C16">
            <w:pPr>
              <w:pStyle w:val="afff4"/>
              <w:jc w:val="center"/>
              <w:rPr>
                <w:sz w:val="18"/>
              </w:rPr>
            </w:pPr>
            <w:r>
              <w:rPr>
                <w:rFonts w:hint="eastAsia"/>
                <w:sz w:val="18"/>
              </w:rPr>
              <w:t>×</w:t>
            </w:r>
          </w:p>
        </w:tc>
      </w:tr>
      <w:tr w:rsidR="00B40D92" w14:paraId="166FD7F1" w14:textId="77777777" w:rsidTr="00932C16">
        <w:tc>
          <w:tcPr>
            <w:tcW w:w="668" w:type="dxa"/>
            <w:tcBorders>
              <w:top w:val="single" w:sz="2" w:space="0" w:color="000000"/>
              <w:bottom w:val="single" w:sz="2" w:space="0" w:color="000000"/>
              <w:right w:val="single" w:sz="2" w:space="0" w:color="000000"/>
            </w:tcBorders>
          </w:tcPr>
          <w:p w14:paraId="64D362F9" w14:textId="77777777" w:rsidR="00B40D92" w:rsidRPr="00362BC3" w:rsidRDefault="00B40D92" w:rsidP="00932C16">
            <w:pPr>
              <w:pStyle w:val="afff4"/>
              <w:jc w:val="center"/>
              <w:rPr>
                <w:sz w:val="18"/>
              </w:rPr>
            </w:pPr>
            <w:r w:rsidRPr="00362BC3">
              <w:rPr>
                <w:rFonts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1C88C666" w14:textId="77777777" w:rsidR="00B40D92" w:rsidRPr="00362BC3" w:rsidRDefault="00B40D92" w:rsidP="00932C16">
            <w:pPr>
              <w:pStyle w:val="afff4"/>
              <w:jc w:val="center"/>
              <w:rPr>
                <w:sz w:val="18"/>
              </w:rPr>
            </w:pPr>
            <w:r w:rsidRPr="00362BC3">
              <w:rPr>
                <w:rFonts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462FE5A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368A5D7C"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53136C2"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C0EB313"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AF8D0D1" w14:textId="77777777" w:rsidR="00B40D92" w:rsidRPr="00362BC3" w:rsidRDefault="00B40D92" w:rsidP="00932C16">
            <w:pPr>
              <w:pStyle w:val="afff4"/>
              <w:jc w:val="center"/>
              <w:rPr>
                <w:sz w:val="18"/>
              </w:rPr>
            </w:pPr>
            <w:r>
              <w:rPr>
                <w:rFonts w:hint="eastAsia"/>
                <w:sz w:val="18"/>
              </w:rPr>
              <w:t>×</w:t>
            </w:r>
          </w:p>
        </w:tc>
      </w:tr>
      <w:tr w:rsidR="00B40D92" w14:paraId="1C52BEAD" w14:textId="77777777" w:rsidTr="00932C16">
        <w:tc>
          <w:tcPr>
            <w:tcW w:w="668" w:type="dxa"/>
            <w:tcBorders>
              <w:top w:val="single" w:sz="2" w:space="0" w:color="000000"/>
              <w:bottom w:val="single" w:sz="2" w:space="0" w:color="000000"/>
              <w:right w:val="single" w:sz="2" w:space="0" w:color="000000"/>
            </w:tcBorders>
          </w:tcPr>
          <w:p w14:paraId="5BBBEF3F" w14:textId="77777777" w:rsidR="00B40D92" w:rsidRPr="00362BC3" w:rsidRDefault="00B40D92" w:rsidP="00932C16">
            <w:pPr>
              <w:pStyle w:val="afff4"/>
              <w:jc w:val="center"/>
              <w:rPr>
                <w:sz w:val="18"/>
              </w:rPr>
            </w:pPr>
            <w:r w:rsidRPr="00362BC3">
              <w:rPr>
                <w:rFonts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53D634A7" w14:textId="77777777" w:rsidR="00B40D92" w:rsidRPr="00362BC3" w:rsidRDefault="00B40D92" w:rsidP="00932C16">
            <w:pPr>
              <w:pStyle w:val="afff4"/>
              <w:jc w:val="center"/>
              <w:rPr>
                <w:sz w:val="18"/>
              </w:rPr>
            </w:pPr>
            <w:r w:rsidRPr="00362BC3">
              <w:rPr>
                <w:rFonts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5BAED2AB"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5CD4C874"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1AFE47"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899D877"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31120B92" w14:textId="77777777" w:rsidR="00B40D92" w:rsidRPr="00362BC3" w:rsidRDefault="00B40D92" w:rsidP="00932C16">
            <w:pPr>
              <w:pStyle w:val="afff4"/>
              <w:jc w:val="center"/>
              <w:rPr>
                <w:sz w:val="18"/>
              </w:rPr>
            </w:pPr>
            <w:r>
              <w:rPr>
                <w:rFonts w:hint="eastAsia"/>
                <w:sz w:val="18"/>
              </w:rPr>
              <w:t>×</w:t>
            </w:r>
          </w:p>
        </w:tc>
      </w:tr>
      <w:tr w:rsidR="00B40D92" w14:paraId="5CE6C9C5" w14:textId="77777777" w:rsidTr="00932C16">
        <w:tc>
          <w:tcPr>
            <w:tcW w:w="668" w:type="dxa"/>
            <w:tcBorders>
              <w:top w:val="single" w:sz="2" w:space="0" w:color="000000"/>
              <w:bottom w:val="single" w:sz="2" w:space="0" w:color="000000"/>
              <w:right w:val="single" w:sz="2" w:space="0" w:color="000000"/>
            </w:tcBorders>
          </w:tcPr>
          <w:p w14:paraId="2D69B622" w14:textId="77777777" w:rsidR="00B40D92" w:rsidRPr="00362BC3" w:rsidRDefault="00B40D92" w:rsidP="00932C16">
            <w:pPr>
              <w:pStyle w:val="afff4"/>
              <w:jc w:val="center"/>
              <w:rPr>
                <w:sz w:val="18"/>
              </w:rPr>
            </w:pPr>
            <w:r w:rsidRPr="00362BC3">
              <w:rPr>
                <w:rFonts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4B7D1489" w14:textId="77777777" w:rsidR="00B40D92" w:rsidRPr="00362BC3" w:rsidRDefault="00B40D92" w:rsidP="00932C16">
            <w:pPr>
              <w:pStyle w:val="afff4"/>
              <w:jc w:val="center"/>
              <w:rPr>
                <w:sz w:val="18"/>
              </w:rPr>
            </w:pPr>
            <w:r w:rsidRPr="00362BC3">
              <w:rPr>
                <w:rFonts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1889B1F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757D6E0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7F20051"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A030941"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186D6AE" w14:textId="77777777" w:rsidR="00B40D92" w:rsidRPr="00362BC3" w:rsidRDefault="00B40D92" w:rsidP="00932C16">
            <w:pPr>
              <w:pStyle w:val="afff4"/>
              <w:jc w:val="center"/>
              <w:rPr>
                <w:sz w:val="18"/>
              </w:rPr>
            </w:pPr>
            <w:r>
              <w:rPr>
                <w:rFonts w:hint="eastAsia"/>
                <w:sz w:val="18"/>
              </w:rPr>
              <w:t>×</w:t>
            </w:r>
          </w:p>
        </w:tc>
      </w:tr>
      <w:tr w:rsidR="00B40D92" w14:paraId="55CC05A2" w14:textId="77777777" w:rsidTr="00932C16">
        <w:tc>
          <w:tcPr>
            <w:tcW w:w="668" w:type="dxa"/>
            <w:tcBorders>
              <w:top w:val="single" w:sz="2" w:space="0" w:color="000000"/>
              <w:bottom w:val="single" w:sz="2" w:space="0" w:color="000000"/>
              <w:right w:val="single" w:sz="2" w:space="0" w:color="000000"/>
            </w:tcBorders>
          </w:tcPr>
          <w:p w14:paraId="1CD76E73" w14:textId="77777777" w:rsidR="00B40D92" w:rsidRPr="00362BC3" w:rsidRDefault="00B40D92" w:rsidP="00932C16">
            <w:pPr>
              <w:pStyle w:val="afff4"/>
              <w:jc w:val="center"/>
              <w:rPr>
                <w:sz w:val="18"/>
              </w:rPr>
            </w:pPr>
            <w:r w:rsidRPr="00362BC3">
              <w:rPr>
                <w:rFonts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0FB4EA20" w14:textId="77777777" w:rsidR="00B40D92" w:rsidRPr="00362BC3" w:rsidRDefault="00B40D92" w:rsidP="00932C16">
            <w:pPr>
              <w:pStyle w:val="afff4"/>
              <w:jc w:val="center"/>
              <w:rPr>
                <w:sz w:val="18"/>
              </w:rPr>
            </w:pPr>
            <w:r w:rsidRPr="00362BC3">
              <w:rPr>
                <w:rFonts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2A8697E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087D6CCE"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EC3DB0D"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AB74EC0"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554EB19" w14:textId="77777777" w:rsidR="00B40D92" w:rsidRPr="00362BC3" w:rsidRDefault="00B40D92" w:rsidP="00932C16">
            <w:pPr>
              <w:pStyle w:val="afff4"/>
              <w:jc w:val="center"/>
              <w:rPr>
                <w:sz w:val="18"/>
              </w:rPr>
            </w:pPr>
            <w:r>
              <w:rPr>
                <w:rFonts w:hint="eastAsia"/>
                <w:sz w:val="18"/>
              </w:rPr>
              <w:t>×</w:t>
            </w:r>
          </w:p>
        </w:tc>
      </w:tr>
      <w:tr w:rsidR="00B40D92" w14:paraId="42146EB2" w14:textId="77777777" w:rsidTr="00932C16">
        <w:tc>
          <w:tcPr>
            <w:tcW w:w="668" w:type="dxa"/>
            <w:tcBorders>
              <w:top w:val="single" w:sz="2" w:space="0" w:color="000000"/>
              <w:bottom w:val="single" w:sz="2" w:space="0" w:color="000000"/>
              <w:right w:val="single" w:sz="2" w:space="0" w:color="000000"/>
            </w:tcBorders>
          </w:tcPr>
          <w:p w14:paraId="0F00F2E5" w14:textId="77777777" w:rsidR="00B40D92" w:rsidRPr="00362BC3" w:rsidRDefault="00B40D92" w:rsidP="00932C16">
            <w:pPr>
              <w:pStyle w:val="afff4"/>
              <w:jc w:val="center"/>
              <w:rPr>
                <w:sz w:val="18"/>
              </w:rPr>
            </w:pPr>
            <w:r w:rsidRPr="00362BC3">
              <w:rPr>
                <w:rFonts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3272E2E8" w14:textId="77777777" w:rsidR="00B40D92" w:rsidRPr="00362BC3" w:rsidRDefault="00B40D92" w:rsidP="00932C16">
            <w:pPr>
              <w:pStyle w:val="afff4"/>
              <w:jc w:val="center"/>
              <w:rPr>
                <w:sz w:val="18"/>
              </w:rPr>
            </w:pPr>
            <w:r w:rsidRPr="00362BC3">
              <w:rPr>
                <w:rFonts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7C779C1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3AC3F4E"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2054D1B"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06BE05F"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358B7501" w14:textId="77777777" w:rsidR="00B40D92" w:rsidRPr="00362BC3" w:rsidRDefault="00B40D92" w:rsidP="00932C16">
            <w:pPr>
              <w:pStyle w:val="afff4"/>
              <w:jc w:val="center"/>
              <w:rPr>
                <w:sz w:val="18"/>
              </w:rPr>
            </w:pPr>
            <w:r>
              <w:rPr>
                <w:rFonts w:hint="eastAsia"/>
                <w:sz w:val="18"/>
              </w:rPr>
              <w:t>×</w:t>
            </w:r>
          </w:p>
        </w:tc>
      </w:tr>
      <w:tr w:rsidR="00B40D92" w14:paraId="7F662E0F" w14:textId="77777777" w:rsidTr="00932C16">
        <w:tc>
          <w:tcPr>
            <w:tcW w:w="668" w:type="dxa"/>
            <w:tcBorders>
              <w:top w:val="single" w:sz="2" w:space="0" w:color="000000"/>
              <w:bottom w:val="single" w:sz="2" w:space="0" w:color="000000"/>
              <w:right w:val="single" w:sz="2" w:space="0" w:color="000000"/>
            </w:tcBorders>
          </w:tcPr>
          <w:p w14:paraId="24E77982" w14:textId="77777777" w:rsidR="00B40D92" w:rsidRPr="00362BC3" w:rsidRDefault="00B40D92" w:rsidP="00932C16">
            <w:pPr>
              <w:pStyle w:val="afff4"/>
              <w:ind w:left="0" w:firstLine="0"/>
              <w:jc w:val="center"/>
              <w:rPr>
                <w:sz w:val="18"/>
              </w:rPr>
            </w:pPr>
            <w:r w:rsidRPr="00362BC3">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5F2D37B5" w14:textId="77777777" w:rsidR="00B40D92" w:rsidRPr="00362BC3" w:rsidRDefault="00B40D92" w:rsidP="00932C16">
            <w:pPr>
              <w:pStyle w:val="afff4"/>
              <w:jc w:val="center"/>
              <w:rPr>
                <w:sz w:val="18"/>
              </w:rPr>
            </w:pPr>
            <w:r w:rsidRPr="00362BC3">
              <w:rPr>
                <w:rFonts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64BEFF8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0E5DEA03"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3E73441"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7CC802D"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1B5DFAAB" w14:textId="77777777" w:rsidR="00B40D92" w:rsidRPr="00362BC3" w:rsidRDefault="00B40D92" w:rsidP="00932C16">
            <w:pPr>
              <w:pStyle w:val="afff4"/>
              <w:jc w:val="center"/>
              <w:rPr>
                <w:sz w:val="18"/>
              </w:rPr>
            </w:pPr>
            <w:r>
              <w:rPr>
                <w:rFonts w:hint="eastAsia"/>
                <w:sz w:val="18"/>
              </w:rPr>
              <w:t>×</w:t>
            </w:r>
          </w:p>
        </w:tc>
      </w:tr>
      <w:tr w:rsidR="00B40D92" w14:paraId="7C173379" w14:textId="77777777" w:rsidTr="00932C16">
        <w:tc>
          <w:tcPr>
            <w:tcW w:w="668" w:type="dxa"/>
            <w:tcBorders>
              <w:top w:val="single" w:sz="2" w:space="0" w:color="000000"/>
              <w:bottom w:val="single" w:sz="2" w:space="0" w:color="000000"/>
              <w:right w:val="single" w:sz="2" w:space="0" w:color="000000"/>
            </w:tcBorders>
          </w:tcPr>
          <w:p w14:paraId="0E0201A5" w14:textId="77777777" w:rsidR="00B40D92" w:rsidRPr="00362BC3" w:rsidRDefault="00B40D92" w:rsidP="00932C16">
            <w:pPr>
              <w:pStyle w:val="afff4"/>
              <w:ind w:left="0" w:firstLine="0"/>
              <w:jc w:val="center"/>
              <w:rPr>
                <w:sz w:val="18"/>
              </w:rPr>
            </w:pPr>
            <w:r w:rsidRPr="00362BC3">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14:paraId="7E05C4B8" w14:textId="77777777" w:rsidR="00B40D92" w:rsidRPr="00362BC3" w:rsidRDefault="00B40D92" w:rsidP="00932C16">
            <w:pPr>
              <w:pStyle w:val="afff4"/>
              <w:jc w:val="center"/>
              <w:rPr>
                <w:sz w:val="18"/>
              </w:rPr>
            </w:pPr>
            <w:r w:rsidRPr="00362BC3">
              <w:rPr>
                <w:rFonts w:hint="eastAsia"/>
                <w:sz w:val="18"/>
              </w:rPr>
              <w:t>注册时间</w:t>
            </w:r>
          </w:p>
        </w:tc>
        <w:tc>
          <w:tcPr>
            <w:tcW w:w="1745" w:type="dxa"/>
            <w:tcBorders>
              <w:top w:val="single" w:sz="2" w:space="0" w:color="000000"/>
              <w:left w:val="single" w:sz="2" w:space="0" w:color="000000"/>
              <w:bottom w:val="single" w:sz="2" w:space="0" w:color="000000"/>
              <w:right w:val="single" w:sz="2" w:space="0" w:color="000000"/>
            </w:tcBorders>
          </w:tcPr>
          <w:p w14:paraId="3E58C65F"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CREATETIME</w:t>
            </w:r>
          </w:p>
        </w:tc>
        <w:tc>
          <w:tcPr>
            <w:tcW w:w="1228" w:type="dxa"/>
            <w:tcBorders>
              <w:top w:val="single" w:sz="2" w:space="0" w:color="000000"/>
              <w:left w:val="single" w:sz="2" w:space="0" w:color="000000"/>
              <w:bottom w:val="single" w:sz="2" w:space="0" w:color="000000"/>
              <w:right w:val="single" w:sz="2" w:space="0" w:color="000000"/>
            </w:tcBorders>
          </w:tcPr>
          <w:p w14:paraId="6EBF0A58" w14:textId="77777777" w:rsidR="00B40D92" w:rsidRPr="005240AA" w:rsidRDefault="00B40D92" w:rsidP="00932C16">
            <w:pPr>
              <w:pStyle w:val="afff4"/>
              <w:jc w:val="center"/>
              <w:rPr>
                <w:rFonts w:ascii="Times New Roman" w:hAnsi="Times New Roman"/>
                <w:sz w:val="18"/>
              </w:rPr>
            </w:pPr>
            <w:r>
              <w:rPr>
                <w:rFonts w:ascii="Times New Roman" w:hAnsi="Times New Roman"/>
                <w:sz w:val="18"/>
              </w:rPr>
              <w:t>D</w:t>
            </w:r>
            <w:r w:rsidRPr="005240AA">
              <w:rPr>
                <w:rFonts w:ascii="Times New Roman" w:hAnsi="Times New Roman"/>
                <w:sz w:val="18"/>
              </w:rPr>
              <w:t>ATETIME</w:t>
            </w:r>
          </w:p>
        </w:tc>
        <w:tc>
          <w:tcPr>
            <w:tcW w:w="1087" w:type="dxa"/>
            <w:tcBorders>
              <w:top w:val="single" w:sz="2" w:space="0" w:color="000000"/>
              <w:left w:val="single" w:sz="2" w:space="0" w:color="000000"/>
              <w:bottom w:val="single" w:sz="2" w:space="0" w:color="000000"/>
              <w:right w:val="single" w:sz="2" w:space="0" w:color="000000"/>
            </w:tcBorders>
          </w:tcPr>
          <w:p w14:paraId="31FCB806"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72C80F1"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115B7153" w14:textId="77777777" w:rsidR="00B40D92" w:rsidRPr="00362BC3" w:rsidRDefault="00B40D92" w:rsidP="00932C16">
            <w:pPr>
              <w:pStyle w:val="afff4"/>
              <w:jc w:val="center"/>
              <w:rPr>
                <w:sz w:val="18"/>
              </w:rPr>
            </w:pPr>
            <w:r>
              <w:rPr>
                <w:rFonts w:hint="eastAsia"/>
                <w:sz w:val="18"/>
              </w:rPr>
              <w:t>×</w:t>
            </w:r>
          </w:p>
        </w:tc>
      </w:tr>
      <w:tr w:rsidR="00B40D92" w14:paraId="11B79E47" w14:textId="77777777" w:rsidTr="00932C16">
        <w:tc>
          <w:tcPr>
            <w:tcW w:w="668" w:type="dxa"/>
            <w:tcBorders>
              <w:top w:val="single" w:sz="2" w:space="0" w:color="000000"/>
              <w:bottom w:val="single" w:sz="2" w:space="0" w:color="000000"/>
              <w:right w:val="single" w:sz="2" w:space="0" w:color="000000"/>
            </w:tcBorders>
          </w:tcPr>
          <w:p w14:paraId="211E9D3F" w14:textId="77777777" w:rsidR="00B40D92" w:rsidRPr="00362BC3" w:rsidRDefault="00B40D92" w:rsidP="00932C16">
            <w:pPr>
              <w:pStyle w:val="afff4"/>
              <w:jc w:val="center"/>
              <w:rPr>
                <w:sz w:val="18"/>
              </w:rPr>
            </w:pPr>
            <w:r w:rsidRPr="00362BC3">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14:paraId="2E835021" w14:textId="77777777" w:rsidR="00B40D92" w:rsidRPr="00362BC3" w:rsidRDefault="00B40D92" w:rsidP="00932C16">
            <w:pPr>
              <w:pStyle w:val="afff4"/>
              <w:jc w:val="center"/>
              <w:rPr>
                <w:sz w:val="18"/>
              </w:rPr>
            </w:pPr>
            <w:r w:rsidRPr="00362BC3">
              <w:rPr>
                <w:rFonts w:hint="eastAsia"/>
                <w:sz w:val="18"/>
              </w:rPr>
              <w:t>电话</w:t>
            </w:r>
          </w:p>
        </w:tc>
        <w:tc>
          <w:tcPr>
            <w:tcW w:w="1745" w:type="dxa"/>
            <w:tcBorders>
              <w:top w:val="single" w:sz="2" w:space="0" w:color="000000"/>
              <w:left w:val="single" w:sz="2" w:space="0" w:color="000000"/>
              <w:bottom w:val="single" w:sz="2" w:space="0" w:color="000000"/>
              <w:right w:val="single" w:sz="2" w:space="0" w:color="000000"/>
            </w:tcBorders>
          </w:tcPr>
          <w:p w14:paraId="7EA5DE72"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TELEPHONE</w:t>
            </w:r>
          </w:p>
        </w:tc>
        <w:tc>
          <w:tcPr>
            <w:tcW w:w="1228" w:type="dxa"/>
            <w:tcBorders>
              <w:top w:val="single" w:sz="2" w:space="0" w:color="000000"/>
              <w:left w:val="single" w:sz="2" w:space="0" w:color="000000"/>
              <w:bottom w:val="single" w:sz="2" w:space="0" w:color="000000"/>
              <w:right w:val="single" w:sz="2" w:space="0" w:color="000000"/>
            </w:tcBorders>
          </w:tcPr>
          <w:p w14:paraId="3C53C12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4262492"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655FDB5"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BF2EE95" w14:textId="77777777" w:rsidR="00B40D92" w:rsidRPr="00362BC3" w:rsidRDefault="00B40D92" w:rsidP="00932C16">
            <w:pPr>
              <w:pStyle w:val="afff4"/>
              <w:jc w:val="center"/>
              <w:rPr>
                <w:sz w:val="18"/>
              </w:rPr>
            </w:pPr>
            <w:r>
              <w:rPr>
                <w:rFonts w:hint="eastAsia"/>
                <w:sz w:val="18"/>
              </w:rPr>
              <w:t>×</w:t>
            </w:r>
          </w:p>
        </w:tc>
      </w:tr>
      <w:tr w:rsidR="00B40D92" w14:paraId="55D23AF6" w14:textId="77777777" w:rsidTr="00932C16">
        <w:tc>
          <w:tcPr>
            <w:tcW w:w="668" w:type="dxa"/>
            <w:tcBorders>
              <w:top w:val="single" w:sz="2" w:space="0" w:color="000000"/>
              <w:bottom w:val="single" w:sz="2" w:space="0" w:color="000000"/>
              <w:right w:val="single" w:sz="2" w:space="0" w:color="000000"/>
            </w:tcBorders>
          </w:tcPr>
          <w:p w14:paraId="4C3FBC98" w14:textId="77777777" w:rsidR="00B40D92" w:rsidRPr="00362BC3" w:rsidRDefault="00B40D92" w:rsidP="00932C16">
            <w:pPr>
              <w:pStyle w:val="afff4"/>
              <w:jc w:val="center"/>
              <w:rPr>
                <w:sz w:val="18"/>
              </w:rPr>
            </w:pPr>
            <w:r w:rsidRPr="00362BC3">
              <w:rPr>
                <w:rFonts w:hint="eastAsia"/>
                <w:sz w:val="18"/>
              </w:rPr>
              <w:t>1</w:t>
            </w:r>
            <w:r w:rsidRPr="00362BC3">
              <w:rPr>
                <w:sz w:val="18"/>
              </w:rPr>
              <w:t>0</w:t>
            </w:r>
          </w:p>
        </w:tc>
        <w:tc>
          <w:tcPr>
            <w:tcW w:w="1616" w:type="dxa"/>
            <w:tcBorders>
              <w:top w:val="single" w:sz="2" w:space="0" w:color="000000"/>
              <w:left w:val="single" w:sz="2" w:space="0" w:color="000000"/>
              <w:bottom w:val="single" w:sz="2" w:space="0" w:color="000000"/>
              <w:right w:val="single" w:sz="2" w:space="0" w:color="000000"/>
            </w:tcBorders>
          </w:tcPr>
          <w:p w14:paraId="4432F2E7" w14:textId="77777777" w:rsidR="00B40D92" w:rsidRPr="00362BC3" w:rsidRDefault="00B40D92" w:rsidP="00932C16">
            <w:pPr>
              <w:pStyle w:val="afff4"/>
              <w:jc w:val="center"/>
              <w:rPr>
                <w:sz w:val="18"/>
              </w:rPr>
            </w:pPr>
            <w:r w:rsidRPr="00362BC3">
              <w:rPr>
                <w:rFonts w:hint="eastAsia"/>
                <w:sz w:val="18"/>
              </w:rPr>
              <w:t>真实姓名</w:t>
            </w:r>
          </w:p>
        </w:tc>
        <w:tc>
          <w:tcPr>
            <w:tcW w:w="1745" w:type="dxa"/>
            <w:tcBorders>
              <w:top w:val="single" w:sz="2" w:space="0" w:color="000000"/>
              <w:left w:val="single" w:sz="2" w:space="0" w:color="000000"/>
              <w:bottom w:val="single" w:sz="2" w:space="0" w:color="000000"/>
              <w:right w:val="single" w:sz="2" w:space="0" w:color="000000"/>
            </w:tcBorders>
          </w:tcPr>
          <w:p w14:paraId="719D600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REALNAME</w:t>
            </w:r>
          </w:p>
        </w:tc>
        <w:tc>
          <w:tcPr>
            <w:tcW w:w="1228" w:type="dxa"/>
            <w:tcBorders>
              <w:top w:val="single" w:sz="2" w:space="0" w:color="000000"/>
              <w:left w:val="single" w:sz="2" w:space="0" w:color="000000"/>
              <w:bottom w:val="single" w:sz="2" w:space="0" w:color="000000"/>
              <w:right w:val="single" w:sz="2" w:space="0" w:color="000000"/>
            </w:tcBorders>
          </w:tcPr>
          <w:p w14:paraId="3D7A0420"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CFD04CA"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1AD5F98"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3393C7C" w14:textId="77777777" w:rsidR="00B40D92" w:rsidRPr="00362BC3" w:rsidRDefault="00B40D92" w:rsidP="00932C16">
            <w:pPr>
              <w:pStyle w:val="afff4"/>
              <w:jc w:val="center"/>
              <w:rPr>
                <w:sz w:val="18"/>
              </w:rPr>
            </w:pPr>
            <w:r>
              <w:rPr>
                <w:rFonts w:hint="eastAsia"/>
                <w:sz w:val="18"/>
              </w:rPr>
              <w:t>×</w:t>
            </w:r>
          </w:p>
        </w:tc>
      </w:tr>
      <w:tr w:rsidR="00B40D92" w14:paraId="6E9E7834" w14:textId="77777777" w:rsidTr="00932C16">
        <w:tc>
          <w:tcPr>
            <w:tcW w:w="668" w:type="dxa"/>
            <w:tcBorders>
              <w:top w:val="single" w:sz="2" w:space="0" w:color="000000"/>
              <w:bottom w:val="single" w:sz="2" w:space="0" w:color="000000"/>
              <w:right w:val="single" w:sz="2" w:space="0" w:color="000000"/>
            </w:tcBorders>
          </w:tcPr>
          <w:p w14:paraId="7D2CC801" w14:textId="77777777" w:rsidR="00B40D92" w:rsidRPr="00362BC3" w:rsidRDefault="00B40D92" w:rsidP="00932C16">
            <w:pPr>
              <w:pStyle w:val="afff4"/>
              <w:jc w:val="center"/>
              <w:rPr>
                <w:sz w:val="18"/>
              </w:rPr>
            </w:pPr>
            <w:r w:rsidRPr="00362BC3">
              <w:rPr>
                <w:sz w:val="18"/>
              </w:rPr>
              <w:t>11</w:t>
            </w:r>
          </w:p>
        </w:tc>
        <w:tc>
          <w:tcPr>
            <w:tcW w:w="1616" w:type="dxa"/>
            <w:tcBorders>
              <w:top w:val="single" w:sz="2" w:space="0" w:color="000000"/>
              <w:left w:val="single" w:sz="2" w:space="0" w:color="000000"/>
              <w:bottom w:val="single" w:sz="2" w:space="0" w:color="000000"/>
              <w:right w:val="single" w:sz="2" w:space="0" w:color="000000"/>
            </w:tcBorders>
          </w:tcPr>
          <w:p w14:paraId="3A01C9FF" w14:textId="77777777" w:rsidR="00B40D92" w:rsidRPr="00362BC3" w:rsidRDefault="00B40D92" w:rsidP="00932C16">
            <w:pPr>
              <w:pStyle w:val="afff4"/>
              <w:jc w:val="center"/>
              <w:rPr>
                <w:sz w:val="18"/>
              </w:rPr>
            </w:pPr>
            <w:r w:rsidRPr="00362BC3">
              <w:rPr>
                <w:rFonts w:hint="eastAsia"/>
                <w:sz w:val="18"/>
              </w:rPr>
              <w:t>性别</w:t>
            </w:r>
          </w:p>
        </w:tc>
        <w:tc>
          <w:tcPr>
            <w:tcW w:w="1745" w:type="dxa"/>
            <w:tcBorders>
              <w:top w:val="single" w:sz="2" w:space="0" w:color="000000"/>
              <w:left w:val="single" w:sz="2" w:space="0" w:color="000000"/>
              <w:bottom w:val="single" w:sz="2" w:space="0" w:color="000000"/>
              <w:right w:val="single" w:sz="2" w:space="0" w:color="000000"/>
            </w:tcBorders>
          </w:tcPr>
          <w:p w14:paraId="71AF0A62"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SEX</w:t>
            </w:r>
          </w:p>
        </w:tc>
        <w:tc>
          <w:tcPr>
            <w:tcW w:w="1228" w:type="dxa"/>
            <w:tcBorders>
              <w:top w:val="single" w:sz="2" w:space="0" w:color="000000"/>
              <w:left w:val="single" w:sz="2" w:space="0" w:color="000000"/>
              <w:bottom w:val="single" w:sz="2" w:space="0" w:color="000000"/>
              <w:right w:val="single" w:sz="2" w:space="0" w:color="000000"/>
            </w:tcBorders>
          </w:tcPr>
          <w:p w14:paraId="632E4E2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2784400"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AD558B7"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45B93E79" w14:textId="77777777" w:rsidR="00B40D92" w:rsidRPr="00362BC3" w:rsidRDefault="00B40D92" w:rsidP="00932C16">
            <w:pPr>
              <w:pStyle w:val="afff4"/>
              <w:jc w:val="center"/>
              <w:rPr>
                <w:sz w:val="18"/>
              </w:rPr>
            </w:pPr>
            <w:r>
              <w:rPr>
                <w:rFonts w:hint="eastAsia"/>
                <w:sz w:val="18"/>
              </w:rPr>
              <w:t>×</w:t>
            </w:r>
          </w:p>
        </w:tc>
      </w:tr>
      <w:tr w:rsidR="00B40D92" w14:paraId="5A9A2E16" w14:textId="77777777" w:rsidTr="00932C16">
        <w:tc>
          <w:tcPr>
            <w:tcW w:w="668" w:type="dxa"/>
            <w:tcBorders>
              <w:top w:val="single" w:sz="2" w:space="0" w:color="000000"/>
              <w:bottom w:val="single" w:sz="2" w:space="0" w:color="000000"/>
              <w:right w:val="single" w:sz="2" w:space="0" w:color="000000"/>
            </w:tcBorders>
          </w:tcPr>
          <w:p w14:paraId="50765156" w14:textId="77777777" w:rsidR="00B40D92" w:rsidRPr="00362BC3" w:rsidRDefault="00B40D92" w:rsidP="00932C16">
            <w:pPr>
              <w:pStyle w:val="afff4"/>
              <w:jc w:val="center"/>
              <w:rPr>
                <w:sz w:val="18"/>
              </w:rPr>
            </w:pPr>
            <w:r>
              <w:rPr>
                <w:rFonts w:hint="eastAsia"/>
                <w:sz w:val="18"/>
              </w:rPr>
              <w:t>1</w:t>
            </w:r>
            <w:r>
              <w:rPr>
                <w:sz w:val="18"/>
              </w:rPr>
              <w:t>2</w:t>
            </w:r>
          </w:p>
        </w:tc>
        <w:tc>
          <w:tcPr>
            <w:tcW w:w="1616" w:type="dxa"/>
            <w:tcBorders>
              <w:top w:val="single" w:sz="2" w:space="0" w:color="000000"/>
              <w:left w:val="single" w:sz="2" w:space="0" w:color="000000"/>
              <w:bottom w:val="single" w:sz="2" w:space="0" w:color="000000"/>
              <w:right w:val="single" w:sz="2" w:space="0" w:color="000000"/>
            </w:tcBorders>
          </w:tcPr>
          <w:p w14:paraId="661B2030" w14:textId="77777777" w:rsidR="00B40D92" w:rsidRPr="00362BC3" w:rsidRDefault="00B40D92" w:rsidP="00932C16">
            <w:pPr>
              <w:pStyle w:val="afff4"/>
              <w:jc w:val="center"/>
              <w:rPr>
                <w:sz w:val="18"/>
              </w:rPr>
            </w:pPr>
            <w:r>
              <w:rPr>
                <w:rFonts w:hint="eastAsia"/>
                <w:sz w:val="18"/>
              </w:rPr>
              <w:t>微信用户编号</w:t>
            </w:r>
          </w:p>
        </w:tc>
        <w:tc>
          <w:tcPr>
            <w:tcW w:w="1745" w:type="dxa"/>
            <w:tcBorders>
              <w:top w:val="single" w:sz="2" w:space="0" w:color="000000"/>
              <w:left w:val="single" w:sz="2" w:space="0" w:color="000000"/>
              <w:bottom w:val="single" w:sz="2" w:space="0" w:color="000000"/>
              <w:right w:val="single" w:sz="2" w:space="0" w:color="000000"/>
            </w:tcBorders>
          </w:tcPr>
          <w:p w14:paraId="39AECA5F" w14:textId="77777777" w:rsidR="00B40D92" w:rsidRPr="005240AA" w:rsidRDefault="00B40D92" w:rsidP="00932C16">
            <w:pPr>
              <w:pStyle w:val="afff4"/>
              <w:jc w:val="center"/>
              <w:rPr>
                <w:rFonts w:ascii="Times New Roman" w:hAnsi="Times New Roman"/>
                <w:sz w:val="18"/>
              </w:rPr>
            </w:pPr>
            <w:r>
              <w:rPr>
                <w:rFonts w:ascii="Times New Roman" w:hAnsi="Times New Roman" w:hint="eastAsia"/>
                <w:sz w:val="18"/>
              </w:rPr>
              <w:t>OPENID</w:t>
            </w:r>
          </w:p>
        </w:tc>
        <w:tc>
          <w:tcPr>
            <w:tcW w:w="1228" w:type="dxa"/>
            <w:tcBorders>
              <w:top w:val="single" w:sz="2" w:space="0" w:color="000000"/>
              <w:left w:val="single" w:sz="2" w:space="0" w:color="000000"/>
              <w:bottom w:val="single" w:sz="2" w:space="0" w:color="000000"/>
              <w:right w:val="single" w:sz="2" w:space="0" w:color="000000"/>
            </w:tcBorders>
          </w:tcPr>
          <w:p w14:paraId="01967ECC" w14:textId="77777777" w:rsidR="00B40D92" w:rsidRPr="005240AA" w:rsidRDefault="00B40D92" w:rsidP="00932C16">
            <w:pPr>
              <w:pStyle w:val="afff4"/>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58B1B40" w14:textId="77777777" w:rsidR="00B40D92"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4A11023"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1F4E24A" w14:textId="77777777" w:rsidR="00B40D92" w:rsidRDefault="00B40D92" w:rsidP="00932C16">
            <w:pPr>
              <w:pStyle w:val="afff4"/>
              <w:jc w:val="center"/>
              <w:rPr>
                <w:sz w:val="18"/>
              </w:rPr>
            </w:pPr>
            <w:r>
              <w:rPr>
                <w:rFonts w:hint="eastAsia"/>
                <w:sz w:val="18"/>
              </w:rPr>
              <w:t>×</w:t>
            </w:r>
          </w:p>
        </w:tc>
      </w:tr>
    </w:tbl>
    <w:p w14:paraId="67E6EFE9" w14:textId="77777777" w:rsidR="00B40D92" w:rsidRDefault="00B40D92" w:rsidP="00B40D92">
      <w:pPr>
        <w:pStyle w:val="a1"/>
        <w:numPr>
          <w:ilvl w:val="0"/>
          <w:numId w:val="23"/>
        </w:numPr>
        <w:ind w:firstLineChars="0"/>
      </w:pPr>
      <w:r>
        <w:rPr>
          <w:rFonts w:hint="eastAsia"/>
        </w:rPr>
        <w:t>公告表（</w:t>
      </w:r>
      <w:r>
        <w:t>Announcement</w:t>
      </w:r>
      <w:r>
        <w:rPr>
          <w:rFonts w:hint="eastAsia"/>
        </w:rPr>
        <w:t>）</w:t>
      </w:r>
    </w:p>
    <w:p w14:paraId="218EA965" w14:textId="77777777" w:rsidR="00B40D92" w:rsidRDefault="00B40D92" w:rsidP="00B40D92">
      <w:pPr>
        <w:pStyle w:val="a1"/>
        <w:ind w:firstLineChars="0"/>
      </w:pPr>
      <w:r>
        <w:rPr>
          <w:rFonts w:hint="eastAsia"/>
        </w:rPr>
        <w:t>用于发布相关的公告信息，包括讲座，比赛，会议等类型。</w:t>
      </w:r>
    </w:p>
    <w:p w14:paraId="790542CF" w14:textId="77777777" w:rsidR="00B40D92" w:rsidRDefault="00B40D92" w:rsidP="00B40D92">
      <w:pPr>
        <w:pStyle w:val="a1"/>
        <w:ind w:firstLineChars="0"/>
      </w:pPr>
      <w:r>
        <w:rPr>
          <w:rFonts w:hint="eastAsia"/>
        </w:rPr>
        <w:t>公告表（</w:t>
      </w:r>
      <w:r>
        <w:t>Announcement</w:t>
      </w:r>
      <w:r>
        <w:rPr>
          <w:rFonts w:hint="eastAsia"/>
        </w:rPr>
        <w:t>）的设计如表</w:t>
      </w:r>
      <w:r>
        <w:t>3-2</w:t>
      </w:r>
      <w:r>
        <w:rPr>
          <w:rFonts w:hint="eastAsia"/>
        </w:rPr>
        <w:t>所示</w:t>
      </w:r>
      <w:r>
        <w:rPr>
          <w:rFonts w:hint="eastAsia"/>
        </w:rPr>
        <w:t>:</w:t>
      </w:r>
    </w:p>
    <w:p w14:paraId="59E0E51A" w14:textId="77777777" w:rsidR="00B40D92" w:rsidRDefault="00B40D92" w:rsidP="00B40D92">
      <w:pPr>
        <w:pStyle w:val="a1"/>
        <w:ind w:left="840" w:firstLineChars="0" w:firstLine="0"/>
        <w:jc w:val="center"/>
        <w:rPr>
          <w:sz w:val="21"/>
        </w:rPr>
      </w:pPr>
      <w:r>
        <w:rPr>
          <w:rFonts w:hint="eastAsia"/>
          <w:sz w:val="21"/>
        </w:rPr>
        <w:t>表</w:t>
      </w:r>
      <w:r>
        <w:rPr>
          <w:sz w:val="21"/>
        </w:rPr>
        <w:t xml:space="preserve">3-2 </w:t>
      </w:r>
      <w:r>
        <w:rPr>
          <w:rFonts w:hint="eastAsia"/>
          <w:sz w:val="21"/>
        </w:rPr>
        <w:t>公告表（</w:t>
      </w:r>
      <w: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B40D92" w14:paraId="287A392A"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23C1F17C" w14:textId="77777777" w:rsidR="00B40D92" w:rsidRDefault="00B40D92" w:rsidP="00932C16">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59F01F" w14:textId="77777777" w:rsidR="00B40D92" w:rsidRDefault="00B40D92" w:rsidP="00932C16">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5DB971" w14:textId="77777777" w:rsidR="00B40D92" w:rsidRDefault="00B40D92" w:rsidP="00932C16">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9FF845" w14:textId="77777777" w:rsidR="00B40D92" w:rsidRDefault="00B40D92" w:rsidP="00932C16">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044F33"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55F3317"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037D1D8" w14:textId="77777777" w:rsidR="00B40D92" w:rsidRDefault="00B40D92" w:rsidP="00932C16">
            <w:pPr>
              <w:jc w:val="center"/>
              <w:rPr>
                <w:sz w:val="18"/>
              </w:rPr>
            </w:pPr>
            <w:r>
              <w:rPr>
                <w:rFonts w:hint="eastAsia"/>
                <w:sz w:val="18"/>
              </w:rPr>
              <w:t>外键</w:t>
            </w:r>
          </w:p>
        </w:tc>
      </w:tr>
      <w:tr w:rsidR="00B40D92" w14:paraId="4B5CE9C0" w14:textId="77777777" w:rsidTr="00932C16">
        <w:tc>
          <w:tcPr>
            <w:tcW w:w="668" w:type="dxa"/>
            <w:tcBorders>
              <w:top w:val="single" w:sz="2" w:space="0" w:color="000000"/>
              <w:bottom w:val="single" w:sz="2" w:space="0" w:color="000000"/>
              <w:right w:val="single" w:sz="2" w:space="0" w:color="000000"/>
            </w:tcBorders>
          </w:tcPr>
          <w:p w14:paraId="73EFD719" w14:textId="77777777" w:rsidR="00B40D92" w:rsidRPr="00F1005E" w:rsidRDefault="00B40D92" w:rsidP="00932C16">
            <w:pPr>
              <w:pStyle w:val="afff4"/>
              <w:jc w:val="center"/>
              <w:rPr>
                <w:sz w:val="18"/>
              </w:rPr>
            </w:pPr>
            <w:r w:rsidRPr="00F1005E">
              <w:rPr>
                <w:rFonts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531BC7ED" w14:textId="77777777" w:rsidR="00B40D92" w:rsidRPr="00F1005E" w:rsidRDefault="00B40D92" w:rsidP="00932C16">
            <w:pPr>
              <w:pStyle w:val="afff4"/>
              <w:jc w:val="center"/>
              <w:rPr>
                <w:sz w:val="18"/>
              </w:rPr>
            </w:pPr>
            <w:r w:rsidRPr="00F1005E">
              <w:rPr>
                <w:rFonts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6BD1B40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66F43DB8"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2F09948" w14:textId="77777777" w:rsidR="00B40D92" w:rsidRPr="00F1005E" w:rsidRDefault="00B40D92" w:rsidP="00932C16">
            <w:pPr>
              <w:pStyle w:val="afff4"/>
              <w:jc w:val="center"/>
              <w:rPr>
                <w:sz w:val="18"/>
              </w:rPr>
            </w:pPr>
            <w:r w:rsidRPr="00F1005E">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335260A"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49012107" w14:textId="77777777" w:rsidR="00B40D92" w:rsidRPr="00F1005E" w:rsidRDefault="00B40D92" w:rsidP="00932C16">
            <w:pPr>
              <w:pStyle w:val="afff4"/>
              <w:jc w:val="center"/>
              <w:rPr>
                <w:sz w:val="18"/>
              </w:rPr>
            </w:pPr>
            <w:r>
              <w:rPr>
                <w:rFonts w:hint="eastAsia"/>
                <w:sz w:val="18"/>
              </w:rPr>
              <w:t>×</w:t>
            </w:r>
          </w:p>
        </w:tc>
      </w:tr>
      <w:tr w:rsidR="00B40D92" w14:paraId="353AC1E0" w14:textId="77777777" w:rsidTr="00932C16">
        <w:tc>
          <w:tcPr>
            <w:tcW w:w="668" w:type="dxa"/>
            <w:tcBorders>
              <w:top w:val="single" w:sz="2" w:space="0" w:color="000000"/>
              <w:bottom w:val="single" w:sz="2" w:space="0" w:color="000000"/>
              <w:right w:val="single" w:sz="2" w:space="0" w:color="000000"/>
            </w:tcBorders>
          </w:tcPr>
          <w:p w14:paraId="46804D48" w14:textId="77777777" w:rsidR="00B40D92" w:rsidRPr="00F1005E" w:rsidRDefault="00B40D92" w:rsidP="00932C16">
            <w:pPr>
              <w:pStyle w:val="afff4"/>
              <w:jc w:val="center"/>
              <w:rPr>
                <w:sz w:val="18"/>
              </w:rPr>
            </w:pPr>
            <w:r w:rsidRPr="00F1005E">
              <w:rPr>
                <w:rFonts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43219787" w14:textId="77777777" w:rsidR="00B40D92" w:rsidRPr="00F1005E" w:rsidRDefault="00B40D92" w:rsidP="00932C16">
            <w:pPr>
              <w:pStyle w:val="afff4"/>
              <w:jc w:val="center"/>
              <w:rPr>
                <w:sz w:val="18"/>
              </w:rPr>
            </w:pPr>
            <w:r w:rsidRPr="00F1005E">
              <w:rPr>
                <w:rFonts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7ABEDDBF"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074DE213"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51E6A5C7"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872A9F3"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1EE7CEA" w14:textId="77777777" w:rsidR="00B40D92" w:rsidRPr="00F1005E" w:rsidRDefault="00B40D92" w:rsidP="00932C16">
            <w:pPr>
              <w:pStyle w:val="afff4"/>
              <w:jc w:val="center"/>
              <w:rPr>
                <w:sz w:val="18"/>
              </w:rPr>
            </w:pPr>
            <w:r>
              <w:rPr>
                <w:rFonts w:hint="eastAsia"/>
                <w:sz w:val="18"/>
              </w:rPr>
              <w:t>×</w:t>
            </w:r>
          </w:p>
        </w:tc>
      </w:tr>
      <w:tr w:rsidR="00B40D92" w14:paraId="15783788" w14:textId="77777777" w:rsidTr="00932C16">
        <w:tc>
          <w:tcPr>
            <w:tcW w:w="668" w:type="dxa"/>
            <w:tcBorders>
              <w:top w:val="single" w:sz="2" w:space="0" w:color="000000"/>
              <w:bottom w:val="single" w:sz="2" w:space="0" w:color="000000"/>
              <w:right w:val="single" w:sz="2" w:space="0" w:color="000000"/>
            </w:tcBorders>
          </w:tcPr>
          <w:p w14:paraId="2A2C6FF1" w14:textId="77777777" w:rsidR="00B40D92" w:rsidRPr="00F1005E" w:rsidRDefault="00B40D92" w:rsidP="00932C16">
            <w:pPr>
              <w:pStyle w:val="afff4"/>
              <w:jc w:val="center"/>
              <w:rPr>
                <w:sz w:val="18"/>
              </w:rPr>
            </w:pPr>
            <w:r w:rsidRPr="00F1005E">
              <w:rPr>
                <w:rFonts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05CF3890" w14:textId="77777777" w:rsidR="00B40D92" w:rsidRPr="00F1005E" w:rsidRDefault="00B40D92" w:rsidP="00932C16">
            <w:pPr>
              <w:pStyle w:val="afff4"/>
              <w:jc w:val="center"/>
              <w:rPr>
                <w:sz w:val="18"/>
              </w:rPr>
            </w:pPr>
            <w:r w:rsidRPr="00F1005E">
              <w:rPr>
                <w:rFonts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79B98EC7"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5EA75769"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54D13F5E"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A78EC63"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C1179BE" w14:textId="77777777" w:rsidR="00B40D92" w:rsidRPr="00F1005E" w:rsidRDefault="00B40D92" w:rsidP="00932C16">
            <w:pPr>
              <w:pStyle w:val="afff4"/>
              <w:jc w:val="center"/>
              <w:rPr>
                <w:sz w:val="18"/>
              </w:rPr>
            </w:pPr>
            <w:r>
              <w:rPr>
                <w:rFonts w:hint="eastAsia"/>
                <w:sz w:val="18"/>
              </w:rPr>
              <w:t>×</w:t>
            </w:r>
          </w:p>
        </w:tc>
      </w:tr>
      <w:tr w:rsidR="00B40D92" w14:paraId="1BB2D9BC" w14:textId="77777777" w:rsidTr="00932C16">
        <w:tc>
          <w:tcPr>
            <w:tcW w:w="668" w:type="dxa"/>
            <w:tcBorders>
              <w:top w:val="single" w:sz="2" w:space="0" w:color="000000"/>
              <w:bottom w:val="single" w:sz="2" w:space="0" w:color="000000"/>
              <w:right w:val="single" w:sz="2" w:space="0" w:color="000000"/>
            </w:tcBorders>
          </w:tcPr>
          <w:p w14:paraId="3FF71726" w14:textId="77777777" w:rsidR="00B40D92" w:rsidRPr="00F1005E" w:rsidRDefault="00B40D92" w:rsidP="00932C16">
            <w:pPr>
              <w:pStyle w:val="afff4"/>
              <w:jc w:val="center"/>
              <w:rPr>
                <w:sz w:val="18"/>
              </w:rPr>
            </w:pPr>
            <w:r w:rsidRPr="00F1005E">
              <w:rPr>
                <w:rFonts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053FF63C" w14:textId="77777777" w:rsidR="00B40D92" w:rsidRPr="00F1005E" w:rsidRDefault="00B40D92" w:rsidP="00932C16">
            <w:pPr>
              <w:pStyle w:val="afff4"/>
              <w:jc w:val="center"/>
              <w:rPr>
                <w:sz w:val="18"/>
              </w:rPr>
            </w:pPr>
            <w:r w:rsidRPr="00F1005E">
              <w:rPr>
                <w:rFonts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1D5FEB8"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09997EB0"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09DCF00"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11B1227"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26942096" w14:textId="77777777" w:rsidR="00B40D92" w:rsidRPr="00F1005E" w:rsidRDefault="00B40D92" w:rsidP="00932C16">
            <w:pPr>
              <w:pStyle w:val="afff4"/>
              <w:jc w:val="center"/>
              <w:rPr>
                <w:sz w:val="18"/>
              </w:rPr>
            </w:pPr>
            <w:r w:rsidRPr="00F1005E">
              <w:rPr>
                <w:rFonts w:hint="eastAsia"/>
                <w:sz w:val="18"/>
              </w:rPr>
              <w:t>√</w:t>
            </w:r>
          </w:p>
        </w:tc>
      </w:tr>
      <w:tr w:rsidR="00B40D92" w14:paraId="4B787BA7" w14:textId="77777777" w:rsidTr="00932C16">
        <w:tc>
          <w:tcPr>
            <w:tcW w:w="668" w:type="dxa"/>
            <w:tcBorders>
              <w:top w:val="single" w:sz="2" w:space="0" w:color="000000"/>
              <w:bottom w:val="single" w:sz="2" w:space="0" w:color="000000"/>
              <w:right w:val="single" w:sz="2" w:space="0" w:color="000000"/>
            </w:tcBorders>
          </w:tcPr>
          <w:p w14:paraId="3757C076" w14:textId="77777777" w:rsidR="00B40D92" w:rsidRPr="00F1005E" w:rsidRDefault="00B40D92" w:rsidP="00932C16">
            <w:pPr>
              <w:pStyle w:val="afff4"/>
              <w:jc w:val="center"/>
              <w:rPr>
                <w:sz w:val="18"/>
              </w:rPr>
            </w:pPr>
            <w:r w:rsidRPr="00F1005E">
              <w:rPr>
                <w:rFonts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3C7F4D6D" w14:textId="77777777" w:rsidR="00B40D92" w:rsidRPr="00F1005E" w:rsidRDefault="00B40D92" w:rsidP="00932C16">
            <w:pPr>
              <w:pStyle w:val="afff4"/>
              <w:jc w:val="center"/>
              <w:rPr>
                <w:sz w:val="18"/>
              </w:rPr>
            </w:pPr>
            <w:r w:rsidRPr="00F1005E">
              <w:rPr>
                <w:rFonts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7ACA314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39D15319"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E6DCBE9"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5347DB7"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9C7A7AE" w14:textId="77777777" w:rsidR="00B40D92" w:rsidRPr="00F1005E" w:rsidRDefault="00B40D92" w:rsidP="00932C16">
            <w:pPr>
              <w:pStyle w:val="afff4"/>
              <w:jc w:val="center"/>
              <w:rPr>
                <w:sz w:val="18"/>
              </w:rPr>
            </w:pPr>
            <w:r w:rsidRPr="00F1005E">
              <w:rPr>
                <w:rFonts w:hint="eastAsia"/>
                <w:sz w:val="18"/>
              </w:rPr>
              <w:t>√</w:t>
            </w:r>
          </w:p>
        </w:tc>
      </w:tr>
      <w:tr w:rsidR="00B40D92" w14:paraId="032A273A" w14:textId="77777777" w:rsidTr="00932C16">
        <w:tc>
          <w:tcPr>
            <w:tcW w:w="668" w:type="dxa"/>
            <w:tcBorders>
              <w:top w:val="single" w:sz="2" w:space="0" w:color="000000"/>
              <w:bottom w:val="single" w:sz="2" w:space="0" w:color="000000"/>
              <w:right w:val="single" w:sz="2" w:space="0" w:color="000000"/>
            </w:tcBorders>
          </w:tcPr>
          <w:p w14:paraId="682C8D68" w14:textId="77777777" w:rsidR="00B40D92" w:rsidRPr="00F1005E" w:rsidRDefault="00B40D92" w:rsidP="00932C16">
            <w:pPr>
              <w:pStyle w:val="afff4"/>
              <w:jc w:val="center"/>
              <w:rPr>
                <w:sz w:val="18"/>
              </w:rPr>
            </w:pPr>
            <w:r w:rsidRPr="00F1005E">
              <w:rPr>
                <w:rFonts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1039C386" w14:textId="77777777" w:rsidR="00B40D92" w:rsidRPr="00F1005E" w:rsidRDefault="00B40D92" w:rsidP="00932C16">
            <w:pPr>
              <w:pStyle w:val="afff4"/>
              <w:jc w:val="center"/>
              <w:rPr>
                <w:sz w:val="18"/>
              </w:rPr>
            </w:pPr>
            <w:r w:rsidRPr="00F1005E">
              <w:rPr>
                <w:rFonts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130E9F02"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32F6D37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21B3780"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92CF6FA"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3D0BA79E" w14:textId="77777777" w:rsidR="00B40D92" w:rsidRPr="00F1005E" w:rsidRDefault="00B40D92" w:rsidP="00932C16">
            <w:pPr>
              <w:pStyle w:val="afff4"/>
              <w:jc w:val="center"/>
              <w:rPr>
                <w:sz w:val="18"/>
              </w:rPr>
            </w:pPr>
            <w:r>
              <w:rPr>
                <w:rFonts w:hint="eastAsia"/>
                <w:sz w:val="18"/>
              </w:rPr>
              <w:t>×</w:t>
            </w:r>
          </w:p>
        </w:tc>
      </w:tr>
    </w:tbl>
    <w:p w14:paraId="032F92D9" w14:textId="77777777" w:rsidR="00B40D92" w:rsidRDefault="00B40D92" w:rsidP="00B40D92">
      <w:pPr>
        <w:pStyle w:val="a1"/>
        <w:ind w:firstLineChars="0"/>
        <w:jc w:val="right"/>
        <w:rPr>
          <w:sz w:val="21"/>
        </w:rPr>
      </w:pPr>
      <w:r>
        <w:rPr>
          <w:rFonts w:hint="eastAsia"/>
          <w:sz w:val="21"/>
        </w:rPr>
        <w:t>续表</w:t>
      </w:r>
      <w:r>
        <w:rPr>
          <w:rFonts w:hint="eastAsia"/>
          <w:sz w:val="21"/>
        </w:rPr>
        <w:t>3</w:t>
      </w:r>
      <w:r>
        <w:rPr>
          <w:sz w:val="21"/>
        </w:rPr>
        <w:t>-2</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B40D92" w14:paraId="4EC49DDF"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32139D8" w14:textId="77777777" w:rsidR="00B40D92" w:rsidRPr="00F1005E" w:rsidRDefault="00B40D92" w:rsidP="00932C16">
            <w:pPr>
              <w:pStyle w:val="afff4"/>
              <w:jc w:val="center"/>
              <w:rPr>
                <w:sz w:val="18"/>
              </w:rPr>
            </w:pPr>
            <w:r w:rsidRPr="00F1005E">
              <w:rPr>
                <w:rFonts w:hint="eastAsia"/>
                <w:sz w:val="18"/>
              </w:rPr>
              <w:lastRenderedPageBreak/>
              <w:t>7</w:t>
            </w:r>
          </w:p>
        </w:tc>
        <w:tc>
          <w:tcPr>
            <w:tcW w:w="1616" w:type="dxa"/>
            <w:tcBorders>
              <w:top w:val="single" w:sz="2" w:space="0" w:color="000000"/>
              <w:left w:val="single" w:sz="2" w:space="0" w:color="000000"/>
              <w:bottom w:val="single" w:sz="2" w:space="0" w:color="000000"/>
              <w:right w:val="single" w:sz="2" w:space="0" w:color="000000"/>
            </w:tcBorders>
          </w:tcPr>
          <w:p w14:paraId="3CB4E7FC" w14:textId="77777777" w:rsidR="00B40D92" w:rsidRPr="00F1005E" w:rsidRDefault="00B40D92" w:rsidP="00932C16">
            <w:pPr>
              <w:pStyle w:val="afff4"/>
              <w:jc w:val="center"/>
              <w:rPr>
                <w:sz w:val="18"/>
              </w:rPr>
            </w:pPr>
            <w:r w:rsidRPr="00F1005E">
              <w:rPr>
                <w:rFonts w:hint="eastAsia"/>
                <w:sz w:val="18"/>
              </w:rPr>
              <w:t>是否注册</w:t>
            </w:r>
          </w:p>
        </w:tc>
        <w:tc>
          <w:tcPr>
            <w:tcW w:w="1745" w:type="dxa"/>
            <w:tcBorders>
              <w:top w:val="single" w:sz="2" w:space="0" w:color="000000"/>
              <w:left w:val="single" w:sz="2" w:space="0" w:color="000000"/>
              <w:bottom w:val="single" w:sz="2" w:space="0" w:color="000000"/>
              <w:right w:val="single" w:sz="2" w:space="0" w:color="000000"/>
            </w:tcBorders>
          </w:tcPr>
          <w:p w14:paraId="03347C8D"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ISREGISTER</w:t>
            </w:r>
          </w:p>
        </w:tc>
        <w:tc>
          <w:tcPr>
            <w:tcW w:w="1228" w:type="dxa"/>
            <w:tcBorders>
              <w:top w:val="single" w:sz="2" w:space="0" w:color="000000"/>
              <w:left w:val="single" w:sz="2" w:space="0" w:color="000000"/>
              <w:bottom w:val="single" w:sz="2" w:space="0" w:color="000000"/>
              <w:right w:val="single" w:sz="2" w:space="0" w:color="000000"/>
            </w:tcBorders>
          </w:tcPr>
          <w:p w14:paraId="0F9AE413"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42C5EE2"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540D47F"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53250884" w14:textId="77777777" w:rsidR="00B40D92" w:rsidRPr="00F1005E" w:rsidRDefault="00B40D92" w:rsidP="00932C16">
            <w:pPr>
              <w:pStyle w:val="afff4"/>
              <w:jc w:val="center"/>
              <w:rPr>
                <w:sz w:val="18"/>
              </w:rPr>
            </w:pPr>
            <w:r>
              <w:rPr>
                <w:rFonts w:hint="eastAsia"/>
                <w:sz w:val="18"/>
              </w:rPr>
              <w:t>×</w:t>
            </w:r>
          </w:p>
        </w:tc>
      </w:tr>
      <w:tr w:rsidR="00B40D92" w14:paraId="4D08971D" w14:textId="77777777" w:rsidTr="00932C16">
        <w:tc>
          <w:tcPr>
            <w:tcW w:w="668" w:type="dxa"/>
            <w:tcBorders>
              <w:top w:val="single" w:sz="2" w:space="0" w:color="000000"/>
              <w:left w:val="single" w:sz="4" w:space="0" w:color="000000"/>
              <w:bottom w:val="single" w:sz="2" w:space="0" w:color="000000"/>
              <w:right w:val="single" w:sz="2" w:space="0" w:color="000000"/>
            </w:tcBorders>
          </w:tcPr>
          <w:p w14:paraId="67E95FC2" w14:textId="77777777" w:rsidR="00B40D92" w:rsidRPr="00F1005E" w:rsidRDefault="00B40D92" w:rsidP="00932C16">
            <w:pPr>
              <w:pStyle w:val="afff4"/>
              <w:jc w:val="center"/>
              <w:rPr>
                <w:sz w:val="18"/>
              </w:rPr>
            </w:pPr>
            <w:r w:rsidRPr="00F1005E">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14:paraId="7F0B76F4" w14:textId="77777777" w:rsidR="00B40D92" w:rsidRPr="00F1005E" w:rsidRDefault="00B40D92" w:rsidP="00932C16">
            <w:pPr>
              <w:pStyle w:val="afff4"/>
              <w:jc w:val="center"/>
              <w:rPr>
                <w:sz w:val="18"/>
              </w:rPr>
            </w:pPr>
            <w:r w:rsidRPr="00F1005E">
              <w:rPr>
                <w:rFonts w:hint="eastAsia"/>
                <w:sz w:val="18"/>
              </w:rPr>
              <w:t>注册开始时间</w:t>
            </w:r>
          </w:p>
        </w:tc>
        <w:tc>
          <w:tcPr>
            <w:tcW w:w="1745" w:type="dxa"/>
            <w:tcBorders>
              <w:top w:val="single" w:sz="2" w:space="0" w:color="000000"/>
              <w:left w:val="single" w:sz="2" w:space="0" w:color="000000"/>
              <w:bottom w:val="single" w:sz="2" w:space="0" w:color="000000"/>
              <w:right w:val="single" w:sz="2" w:space="0" w:color="000000"/>
            </w:tcBorders>
          </w:tcPr>
          <w:p w14:paraId="75DF7AE7" w14:textId="77777777" w:rsidR="00B40D92" w:rsidRPr="00F1005E" w:rsidRDefault="00B40D92" w:rsidP="00932C16">
            <w:pPr>
              <w:pStyle w:val="afff4"/>
              <w:jc w:val="center"/>
              <w:rPr>
                <w:sz w:val="18"/>
              </w:rPr>
            </w:pPr>
            <w:r w:rsidRPr="00F1005E">
              <w:rPr>
                <w:sz w:val="18"/>
              </w:rPr>
              <w:t>REGISTERTARTTIME</w:t>
            </w:r>
          </w:p>
        </w:tc>
        <w:tc>
          <w:tcPr>
            <w:tcW w:w="1228" w:type="dxa"/>
            <w:tcBorders>
              <w:top w:val="single" w:sz="2" w:space="0" w:color="000000"/>
              <w:left w:val="single" w:sz="2" w:space="0" w:color="000000"/>
              <w:bottom w:val="single" w:sz="2" w:space="0" w:color="000000"/>
              <w:right w:val="single" w:sz="2" w:space="0" w:color="000000"/>
            </w:tcBorders>
          </w:tcPr>
          <w:p w14:paraId="197AF152"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1C88A4F1"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12C7656"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61C49157" w14:textId="77777777" w:rsidR="00B40D92" w:rsidRPr="00F1005E" w:rsidRDefault="00B40D92" w:rsidP="00932C16">
            <w:pPr>
              <w:pStyle w:val="afff4"/>
              <w:jc w:val="center"/>
              <w:rPr>
                <w:sz w:val="18"/>
              </w:rPr>
            </w:pPr>
            <w:r>
              <w:rPr>
                <w:rFonts w:hint="eastAsia"/>
                <w:sz w:val="18"/>
              </w:rPr>
              <w:t>×</w:t>
            </w:r>
          </w:p>
        </w:tc>
      </w:tr>
      <w:tr w:rsidR="00B40D92" w14:paraId="1EDC877F"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D9A0B93" w14:textId="77777777" w:rsidR="00B40D92" w:rsidRPr="00F1005E" w:rsidRDefault="00B40D92" w:rsidP="00932C16">
            <w:pPr>
              <w:pStyle w:val="afff4"/>
              <w:jc w:val="center"/>
              <w:rPr>
                <w:sz w:val="18"/>
              </w:rPr>
            </w:pPr>
            <w:r w:rsidRPr="00F1005E">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14:paraId="79BAF0A6" w14:textId="77777777" w:rsidR="00B40D92" w:rsidRPr="00F1005E" w:rsidRDefault="00B40D92" w:rsidP="00932C16">
            <w:pPr>
              <w:pStyle w:val="afff4"/>
              <w:jc w:val="center"/>
              <w:rPr>
                <w:sz w:val="18"/>
              </w:rPr>
            </w:pPr>
            <w:r w:rsidRPr="00F1005E">
              <w:rPr>
                <w:rFonts w:hint="eastAsia"/>
                <w:sz w:val="18"/>
              </w:rPr>
              <w:t>注册结束时间</w:t>
            </w:r>
          </w:p>
        </w:tc>
        <w:tc>
          <w:tcPr>
            <w:tcW w:w="1745" w:type="dxa"/>
            <w:tcBorders>
              <w:top w:val="single" w:sz="2" w:space="0" w:color="000000"/>
              <w:left w:val="single" w:sz="2" w:space="0" w:color="000000"/>
              <w:bottom w:val="single" w:sz="2" w:space="0" w:color="000000"/>
              <w:right w:val="single" w:sz="2" w:space="0" w:color="000000"/>
            </w:tcBorders>
          </w:tcPr>
          <w:p w14:paraId="13AEFFE0" w14:textId="77777777" w:rsidR="00B40D92" w:rsidRPr="00F1005E" w:rsidRDefault="00B40D92" w:rsidP="00932C16">
            <w:pPr>
              <w:pStyle w:val="afff4"/>
              <w:jc w:val="center"/>
              <w:rPr>
                <w:sz w:val="18"/>
              </w:rPr>
            </w:pPr>
            <w:r w:rsidRPr="00F1005E">
              <w:rPr>
                <w:sz w:val="18"/>
              </w:rPr>
              <w:t>REGISTERENDTIME</w:t>
            </w:r>
          </w:p>
        </w:tc>
        <w:tc>
          <w:tcPr>
            <w:tcW w:w="1228" w:type="dxa"/>
            <w:tcBorders>
              <w:top w:val="single" w:sz="2" w:space="0" w:color="000000"/>
              <w:left w:val="single" w:sz="2" w:space="0" w:color="000000"/>
              <w:bottom w:val="single" w:sz="2" w:space="0" w:color="000000"/>
              <w:right w:val="single" w:sz="2" w:space="0" w:color="000000"/>
            </w:tcBorders>
          </w:tcPr>
          <w:p w14:paraId="3B9AF9AF"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43698916"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2BCFB04"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66F6A31D" w14:textId="77777777" w:rsidR="00B40D92" w:rsidRPr="00F1005E" w:rsidRDefault="00B40D92" w:rsidP="00932C16">
            <w:pPr>
              <w:pStyle w:val="afff4"/>
              <w:jc w:val="center"/>
              <w:rPr>
                <w:sz w:val="18"/>
              </w:rPr>
            </w:pPr>
            <w:r>
              <w:rPr>
                <w:rFonts w:hint="eastAsia"/>
                <w:sz w:val="18"/>
              </w:rPr>
              <w:t>×</w:t>
            </w:r>
          </w:p>
        </w:tc>
      </w:tr>
      <w:tr w:rsidR="00B40D92" w14:paraId="61177322" w14:textId="77777777" w:rsidTr="00932C16">
        <w:tc>
          <w:tcPr>
            <w:tcW w:w="668" w:type="dxa"/>
            <w:tcBorders>
              <w:top w:val="single" w:sz="2" w:space="0" w:color="000000"/>
              <w:left w:val="single" w:sz="4" w:space="0" w:color="000000"/>
              <w:bottom w:val="single" w:sz="2" w:space="0" w:color="000000"/>
              <w:right w:val="single" w:sz="2" w:space="0" w:color="000000"/>
            </w:tcBorders>
          </w:tcPr>
          <w:p w14:paraId="0D46E590" w14:textId="77777777" w:rsidR="00B40D92" w:rsidRPr="00F1005E" w:rsidRDefault="00B40D92" w:rsidP="00932C16">
            <w:pPr>
              <w:pStyle w:val="afff4"/>
              <w:jc w:val="center"/>
              <w:rPr>
                <w:sz w:val="18"/>
              </w:rPr>
            </w:pPr>
            <w:r w:rsidRPr="00F1005E">
              <w:rPr>
                <w:rFonts w:hint="eastAsia"/>
                <w:sz w:val="18"/>
              </w:rPr>
              <w:t>1</w:t>
            </w:r>
            <w:r w:rsidRPr="00F1005E">
              <w:rPr>
                <w:sz w:val="18"/>
              </w:rPr>
              <w:t>0</w:t>
            </w:r>
          </w:p>
        </w:tc>
        <w:tc>
          <w:tcPr>
            <w:tcW w:w="1616" w:type="dxa"/>
            <w:tcBorders>
              <w:top w:val="single" w:sz="2" w:space="0" w:color="000000"/>
              <w:left w:val="single" w:sz="2" w:space="0" w:color="000000"/>
              <w:bottom w:val="single" w:sz="2" w:space="0" w:color="000000"/>
              <w:right w:val="single" w:sz="2" w:space="0" w:color="000000"/>
            </w:tcBorders>
          </w:tcPr>
          <w:p w14:paraId="73E1714B" w14:textId="77777777" w:rsidR="00B40D92" w:rsidRPr="00F1005E" w:rsidRDefault="00B40D92" w:rsidP="00932C16">
            <w:pPr>
              <w:pStyle w:val="afff4"/>
              <w:jc w:val="center"/>
              <w:rPr>
                <w:sz w:val="18"/>
              </w:rPr>
            </w:pPr>
            <w:r w:rsidRPr="00F1005E">
              <w:rPr>
                <w:rFonts w:hint="eastAsia"/>
                <w:sz w:val="18"/>
              </w:rPr>
              <w:t>开始时间</w:t>
            </w:r>
          </w:p>
        </w:tc>
        <w:tc>
          <w:tcPr>
            <w:tcW w:w="1745" w:type="dxa"/>
            <w:tcBorders>
              <w:top w:val="single" w:sz="2" w:space="0" w:color="000000"/>
              <w:left w:val="single" w:sz="2" w:space="0" w:color="000000"/>
              <w:bottom w:val="single" w:sz="2" w:space="0" w:color="000000"/>
              <w:right w:val="single" w:sz="2" w:space="0" w:color="000000"/>
            </w:tcBorders>
          </w:tcPr>
          <w:p w14:paraId="2AC43BFD" w14:textId="77777777" w:rsidR="00B40D92" w:rsidRPr="00F1005E" w:rsidRDefault="00B40D92" w:rsidP="00932C16">
            <w:pPr>
              <w:pStyle w:val="afff4"/>
              <w:jc w:val="center"/>
              <w:rPr>
                <w:sz w:val="18"/>
              </w:rPr>
            </w:pPr>
            <w:r w:rsidRPr="00F1005E">
              <w:rPr>
                <w:sz w:val="18"/>
              </w:rPr>
              <w:t>STARTTIME</w:t>
            </w:r>
          </w:p>
        </w:tc>
        <w:tc>
          <w:tcPr>
            <w:tcW w:w="1228" w:type="dxa"/>
            <w:tcBorders>
              <w:top w:val="single" w:sz="2" w:space="0" w:color="000000"/>
              <w:left w:val="single" w:sz="2" w:space="0" w:color="000000"/>
              <w:bottom w:val="single" w:sz="2" w:space="0" w:color="000000"/>
              <w:right w:val="single" w:sz="2" w:space="0" w:color="000000"/>
            </w:tcBorders>
          </w:tcPr>
          <w:p w14:paraId="453E288F"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7CA6D302"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6F9E47F"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5BBF9DD9" w14:textId="77777777" w:rsidR="00B40D92" w:rsidRPr="00F1005E" w:rsidRDefault="00B40D92" w:rsidP="00932C16">
            <w:pPr>
              <w:pStyle w:val="afff4"/>
              <w:jc w:val="center"/>
              <w:rPr>
                <w:sz w:val="18"/>
              </w:rPr>
            </w:pPr>
            <w:r>
              <w:rPr>
                <w:rFonts w:hint="eastAsia"/>
                <w:sz w:val="18"/>
              </w:rPr>
              <w:t>×</w:t>
            </w:r>
          </w:p>
        </w:tc>
      </w:tr>
      <w:tr w:rsidR="00B40D92" w14:paraId="74CA61E9"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BA8CF5E" w14:textId="77777777" w:rsidR="00B40D92" w:rsidRPr="00F1005E" w:rsidRDefault="00B40D92" w:rsidP="00932C16">
            <w:pPr>
              <w:pStyle w:val="afff4"/>
              <w:jc w:val="center"/>
              <w:rPr>
                <w:sz w:val="18"/>
              </w:rPr>
            </w:pPr>
            <w:r w:rsidRPr="00F1005E">
              <w:rPr>
                <w:rFonts w:hint="eastAsia"/>
                <w:sz w:val="18"/>
              </w:rPr>
              <w:t>1</w:t>
            </w:r>
            <w:r w:rsidRPr="00F1005E">
              <w:rPr>
                <w:sz w:val="18"/>
              </w:rPr>
              <w:t>1</w:t>
            </w:r>
          </w:p>
        </w:tc>
        <w:tc>
          <w:tcPr>
            <w:tcW w:w="1616" w:type="dxa"/>
            <w:tcBorders>
              <w:top w:val="single" w:sz="2" w:space="0" w:color="000000"/>
              <w:left w:val="single" w:sz="2" w:space="0" w:color="000000"/>
              <w:bottom w:val="single" w:sz="2" w:space="0" w:color="000000"/>
              <w:right w:val="single" w:sz="2" w:space="0" w:color="000000"/>
            </w:tcBorders>
          </w:tcPr>
          <w:p w14:paraId="76283830" w14:textId="77777777" w:rsidR="00B40D92" w:rsidRPr="00F1005E" w:rsidRDefault="00B40D92" w:rsidP="00932C16">
            <w:pPr>
              <w:pStyle w:val="afff4"/>
              <w:jc w:val="center"/>
              <w:rPr>
                <w:sz w:val="18"/>
              </w:rPr>
            </w:pPr>
            <w:r w:rsidRPr="00F1005E">
              <w:rPr>
                <w:rFonts w:hint="eastAsia"/>
                <w:sz w:val="18"/>
              </w:rPr>
              <w:t>持续时间</w:t>
            </w:r>
          </w:p>
        </w:tc>
        <w:tc>
          <w:tcPr>
            <w:tcW w:w="1745" w:type="dxa"/>
            <w:tcBorders>
              <w:top w:val="single" w:sz="2" w:space="0" w:color="000000"/>
              <w:left w:val="single" w:sz="2" w:space="0" w:color="000000"/>
              <w:bottom w:val="single" w:sz="2" w:space="0" w:color="000000"/>
              <w:right w:val="single" w:sz="2" w:space="0" w:color="000000"/>
            </w:tcBorders>
          </w:tcPr>
          <w:p w14:paraId="000090FD" w14:textId="77777777" w:rsidR="00B40D92" w:rsidRPr="00F1005E" w:rsidRDefault="00B40D92" w:rsidP="00932C16">
            <w:pPr>
              <w:pStyle w:val="afff4"/>
              <w:jc w:val="center"/>
              <w:rPr>
                <w:sz w:val="18"/>
              </w:rPr>
            </w:pPr>
            <w:r w:rsidRPr="00F1005E">
              <w:rPr>
                <w:sz w:val="18"/>
              </w:rPr>
              <w:t>LASTTIME</w:t>
            </w:r>
          </w:p>
        </w:tc>
        <w:tc>
          <w:tcPr>
            <w:tcW w:w="1228" w:type="dxa"/>
            <w:tcBorders>
              <w:top w:val="single" w:sz="2" w:space="0" w:color="000000"/>
              <w:left w:val="single" w:sz="2" w:space="0" w:color="000000"/>
              <w:bottom w:val="single" w:sz="2" w:space="0" w:color="000000"/>
              <w:right w:val="single" w:sz="2" w:space="0" w:color="000000"/>
            </w:tcBorders>
          </w:tcPr>
          <w:p w14:paraId="30C6DDA7" w14:textId="77777777" w:rsidR="00B40D92" w:rsidRPr="00F1005E" w:rsidRDefault="00B40D92" w:rsidP="00932C16">
            <w:pPr>
              <w:pStyle w:val="afff4"/>
              <w:jc w:val="center"/>
              <w:rPr>
                <w:sz w:val="18"/>
              </w:rPr>
            </w:pPr>
            <w:r w:rsidRPr="00F1005E">
              <w:rPr>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8321BCC"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561375B"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4D955428" w14:textId="77777777" w:rsidR="00B40D92" w:rsidRPr="00F1005E" w:rsidRDefault="00B40D92" w:rsidP="00932C16">
            <w:pPr>
              <w:pStyle w:val="afff4"/>
              <w:jc w:val="center"/>
              <w:rPr>
                <w:sz w:val="18"/>
              </w:rPr>
            </w:pPr>
            <w:r>
              <w:rPr>
                <w:rFonts w:hint="eastAsia"/>
                <w:sz w:val="18"/>
              </w:rPr>
              <w:t>×</w:t>
            </w:r>
          </w:p>
        </w:tc>
      </w:tr>
      <w:tr w:rsidR="00B40D92" w14:paraId="48235115" w14:textId="77777777" w:rsidTr="00932C16">
        <w:tc>
          <w:tcPr>
            <w:tcW w:w="668" w:type="dxa"/>
            <w:tcBorders>
              <w:top w:val="single" w:sz="2" w:space="0" w:color="000000"/>
              <w:left w:val="single" w:sz="4" w:space="0" w:color="000000"/>
              <w:bottom w:val="single" w:sz="2" w:space="0" w:color="000000"/>
              <w:right w:val="single" w:sz="2" w:space="0" w:color="000000"/>
            </w:tcBorders>
          </w:tcPr>
          <w:p w14:paraId="131B309E" w14:textId="77777777" w:rsidR="00B40D92" w:rsidRPr="00F1005E" w:rsidRDefault="00B40D92" w:rsidP="00932C16">
            <w:pPr>
              <w:pStyle w:val="afff4"/>
              <w:jc w:val="center"/>
              <w:rPr>
                <w:sz w:val="18"/>
              </w:rPr>
            </w:pPr>
            <w:r w:rsidRPr="00F1005E">
              <w:rPr>
                <w:rFonts w:hint="eastAsia"/>
                <w:sz w:val="18"/>
              </w:rPr>
              <w:t>1</w:t>
            </w:r>
            <w:r w:rsidRPr="00F1005E">
              <w:rPr>
                <w:sz w:val="18"/>
              </w:rPr>
              <w:t>2</w:t>
            </w:r>
          </w:p>
        </w:tc>
        <w:tc>
          <w:tcPr>
            <w:tcW w:w="1616" w:type="dxa"/>
            <w:tcBorders>
              <w:top w:val="single" w:sz="2" w:space="0" w:color="000000"/>
              <w:left w:val="single" w:sz="2" w:space="0" w:color="000000"/>
              <w:bottom w:val="single" w:sz="2" w:space="0" w:color="000000"/>
              <w:right w:val="single" w:sz="2" w:space="0" w:color="000000"/>
            </w:tcBorders>
          </w:tcPr>
          <w:p w14:paraId="1524D260" w14:textId="77777777" w:rsidR="00B40D92" w:rsidRPr="00F1005E" w:rsidRDefault="00B40D92" w:rsidP="00932C16">
            <w:pPr>
              <w:pStyle w:val="afff4"/>
              <w:jc w:val="center"/>
              <w:rPr>
                <w:sz w:val="18"/>
              </w:rPr>
            </w:pPr>
            <w:r w:rsidRPr="00F1005E">
              <w:rPr>
                <w:rFonts w:hint="eastAsia"/>
                <w:sz w:val="18"/>
              </w:rPr>
              <w:t>是否发布</w:t>
            </w:r>
          </w:p>
        </w:tc>
        <w:tc>
          <w:tcPr>
            <w:tcW w:w="1745" w:type="dxa"/>
            <w:tcBorders>
              <w:top w:val="single" w:sz="2" w:space="0" w:color="000000"/>
              <w:left w:val="single" w:sz="2" w:space="0" w:color="000000"/>
              <w:bottom w:val="single" w:sz="2" w:space="0" w:color="000000"/>
              <w:right w:val="single" w:sz="2" w:space="0" w:color="000000"/>
            </w:tcBorders>
          </w:tcPr>
          <w:p w14:paraId="40A77076" w14:textId="77777777" w:rsidR="00B40D92" w:rsidRPr="00F1005E" w:rsidRDefault="00B40D92" w:rsidP="00932C16">
            <w:pPr>
              <w:pStyle w:val="afff4"/>
              <w:jc w:val="center"/>
              <w:rPr>
                <w:sz w:val="18"/>
              </w:rPr>
            </w:pPr>
            <w:r w:rsidRPr="00F1005E">
              <w:rPr>
                <w:sz w:val="18"/>
              </w:rPr>
              <w:t>ISPUBLISH</w:t>
            </w:r>
          </w:p>
        </w:tc>
        <w:tc>
          <w:tcPr>
            <w:tcW w:w="1228" w:type="dxa"/>
            <w:tcBorders>
              <w:top w:val="single" w:sz="2" w:space="0" w:color="000000"/>
              <w:left w:val="single" w:sz="2" w:space="0" w:color="000000"/>
              <w:bottom w:val="single" w:sz="2" w:space="0" w:color="000000"/>
              <w:right w:val="single" w:sz="2" w:space="0" w:color="000000"/>
            </w:tcBorders>
          </w:tcPr>
          <w:p w14:paraId="7292328F" w14:textId="77777777" w:rsidR="00B40D92" w:rsidRPr="00F1005E" w:rsidRDefault="00B40D92" w:rsidP="00932C16">
            <w:pPr>
              <w:pStyle w:val="afff4"/>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DAA9407"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3FDC8F4"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7A130E95" w14:textId="77777777" w:rsidR="00B40D92" w:rsidRPr="00F1005E" w:rsidRDefault="00B40D92" w:rsidP="00932C16">
            <w:pPr>
              <w:pStyle w:val="afff4"/>
              <w:jc w:val="center"/>
              <w:rPr>
                <w:sz w:val="18"/>
              </w:rPr>
            </w:pPr>
            <w:r>
              <w:rPr>
                <w:rFonts w:hint="eastAsia"/>
                <w:sz w:val="18"/>
              </w:rPr>
              <w:t>×</w:t>
            </w:r>
          </w:p>
        </w:tc>
      </w:tr>
      <w:tr w:rsidR="00B40D92" w14:paraId="7B0B0B60" w14:textId="77777777" w:rsidTr="00932C16">
        <w:tc>
          <w:tcPr>
            <w:tcW w:w="668" w:type="dxa"/>
            <w:tcBorders>
              <w:top w:val="single" w:sz="2" w:space="0" w:color="000000"/>
              <w:left w:val="single" w:sz="4" w:space="0" w:color="000000"/>
              <w:bottom w:val="single" w:sz="2" w:space="0" w:color="000000"/>
              <w:right w:val="single" w:sz="2" w:space="0" w:color="000000"/>
            </w:tcBorders>
          </w:tcPr>
          <w:p w14:paraId="0DEA5C49" w14:textId="77777777" w:rsidR="00B40D92" w:rsidRPr="00F1005E" w:rsidRDefault="00B40D92" w:rsidP="00932C16">
            <w:pPr>
              <w:pStyle w:val="afff4"/>
              <w:jc w:val="center"/>
              <w:rPr>
                <w:sz w:val="18"/>
              </w:rPr>
            </w:pPr>
            <w:r w:rsidRPr="00F1005E">
              <w:rPr>
                <w:rFonts w:hint="eastAsia"/>
                <w:sz w:val="18"/>
              </w:rPr>
              <w:t>1</w:t>
            </w:r>
            <w:r w:rsidRPr="00F1005E">
              <w:rPr>
                <w:sz w:val="18"/>
              </w:rPr>
              <w:t>3</w:t>
            </w:r>
          </w:p>
        </w:tc>
        <w:tc>
          <w:tcPr>
            <w:tcW w:w="1616" w:type="dxa"/>
            <w:tcBorders>
              <w:top w:val="single" w:sz="2" w:space="0" w:color="000000"/>
              <w:left w:val="single" w:sz="2" w:space="0" w:color="000000"/>
              <w:bottom w:val="single" w:sz="2" w:space="0" w:color="000000"/>
              <w:right w:val="single" w:sz="2" w:space="0" w:color="000000"/>
            </w:tcBorders>
          </w:tcPr>
          <w:p w14:paraId="72E32532" w14:textId="77777777" w:rsidR="00B40D92" w:rsidRPr="00F1005E" w:rsidRDefault="00B40D92" w:rsidP="00932C16">
            <w:pPr>
              <w:pStyle w:val="afff4"/>
              <w:jc w:val="center"/>
              <w:rPr>
                <w:sz w:val="18"/>
              </w:rPr>
            </w:pPr>
            <w:r w:rsidRPr="00F1005E">
              <w:rPr>
                <w:rFonts w:hint="eastAsia"/>
                <w:sz w:val="18"/>
              </w:rPr>
              <w:t>浏览量</w:t>
            </w:r>
          </w:p>
        </w:tc>
        <w:tc>
          <w:tcPr>
            <w:tcW w:w="1745" w:type="dxa"/>
            <w:tcBorders>
              <w:top w:val="single" w:sz="2" w:space="0" w:color="000000"/>
              <w:left w:val="single" w:sz="2" w:space="0" w:color="000000"/>
              <w:bottom w:val="single" w:sz="2" w:space="0" w:color="000000"/>
              <w:right w:val="single" w:sz="2" w:space="0" w:color="000000"/>
            </w:tcBorders>
          </w:tcPr>
          <w:p w14:paraId="0F16F6B6" w14:textId="77777777" w:rsidR="00B40D92" w:rsidRPr="00F1005E" w:rsidRDefault="00B40D92" w:rsidP="00932C16">
            <w:pPr>
              <w:pStyle w:val="afff4"/>
              <w:jc w:val="center"/>
              <w:rPr>
                <w:sz w:val="18"/>
              </w:rPr>
            </w:pPr>
            <w:r>
              <w:rPr>
                <w:sz w:val="18"/>
              </w:rPr>
              <w:t>VIEW</w:t>
            </w:r>
          </w:p>
        </w:tc>
        <w:tc>
          <w:tcPr>
            <w:tcW w:w="1228" w:type="dxa"/>
            <w:tcBorders>
              <w:top w:val="single" w:sz="2" w:space="0" w:color="000000"/>
              <w:left w:val="single" w:sz="2" w:space="0" w:color="000000"/>
              <w:bottom w:val="single" w:sz="2" w:space="0" w:color="000000"/>
              <w:right w:val="single" w:sz="2" w:space="0" w:color="000000"/>
            </w:tcBorders>
          </w:tcPr>
          <w:p w14:paraId="7F036E38" w14:textId="77777777" w:rsidR="00B40D92" w:rsidRPr="00F1005E" w:rsidRDefault="00B40D92" w:rsidP="00932C16">
            <w:pPr>
              <w:pStyle w:val="afff4"/>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1A84CD6"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0987632"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23FB4ECE" w14:textId="77777777" w:rsidR="00B40D92" w:rsidRPr="00F1005E" w:rsidRDefault="00B40D92" w:rsidP="00932C16">
            <w:pPr>
              <w:pStyle w:val="afff4"/>
              <w:jc w:val="center"/>
              <w:rPr>
                <w:sz w:val="18"/>
              </w:rPr>
            </w:pPr>
            <w:r>
              <w:rPr>
                <w:rFonts w:hint="eastAsia"/>
                <w:sz w:val="18"/>
              </w:rPr>
              <w:t>×</w:t>
            </w:r>
          </w:p>
        </w:tc>
      </w:tr>
    </w:tbl>
    <w:p w14:paraId="71C05A35" w14:textId="77777777" w:rsidR="00B40D92" w:rsidRDefault="00B40D92" w:rsidP="00B40D92">
      <w:pPr>
        <w:pStyle w:val="a1"/>
        <w:numPr>
          <w:ilvl w:val="0"/>
          <w:numId w:val="23"/>
        </w:numPr>
        <w:ind w:firstLineChars="0"/>
      </w:pPr>
      <w:r>
        <w:rPr>
          <w:rFonts w:hint="eastAsia"/>
        </w:rPr>
        <w:t>公告类别表（</w:t>
      </w:r>
      <w:proofErr w:type="spellStart"/>
      <w:r>
        <w:rPr>
          <w:rFonts w:hint="eastAsia"/>
        </w:rPr>
        <w:t>AnnouncementTag</w:t>
      </w:r>
      <w:proofErr w:type="spellEnd"/>
      <w:r>
        <w:rPr>
          <w:rFonts w:hint="eastAsia"/>
        </w:rPr>
        <w:t>）</w:t>
      </w:r>
    </w:p>
    <w:p w14:paraId="7B5198AA" w14:textId="77777777" w:rsidR="00B40D92" w:rsidRDefault="00B40D92" w:rsidP="00B40D92">
      <w:pPr>
        <w:pStyle w:val="a1"/>
        <w:ind w:firstLineChars="0"/>
      </w:pPr>
      <w:r>
        <w:rPr>
          <w:rFonts w:hint="eastAsia"/>
        </w:rPr>
        <w:t>用于表示公告的种类。</w:t>
      </w:r>
    </w:p>
    <w:p w14:paraId="045AA3E1" w14:textId="77777777" w:rsidR="00B40D92" w:rsidRDefault="00B40D92" w:rsidP="00B40D92">
      <w:pPr>
        <w:pStyle w:val="a1"/>
        <w:ind w:firstLineChars="0"/>
      </w:pPr>
      <w:r>
        <w:rPr>
          <w:rFonts w:hint="eastAsia"/>
        </w:rPr>
        <w:t>游戏置顶表（</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44D946E" w14:textId="77777777" w:rsidR="00B40D92" w:rsidRDefault="00B40D92" w:rsidP="00B40D92">
      <w:pPr>
        <w:pStyle w:val="a1"/>
        <w:ind w:left="840"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rPr>
        <w:t>AnnouncementTag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B40D92" w14:paraId="4F160637"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4F440173" w14:textId="77777777" w:rsidR="00B40D92" w:rsidRDefault="00B40D92" w:rsidP="00932C16">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F8692C" w14:textId="77777777" w:rsidR="00B40D92" w:rsidRDefault="00B40D92" w:rsidP="00932C16">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E7B95E" w14:textId="77777777" w:rsidR="00B40D92" w:rsidRDefault="00B40D92" w:rsidP="00932C16">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BF12B4" w14:textId="77777777" w:rsidR="00B40D92" w:rsidRDefault="00B40D92" w:rsidP="00932C16">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3D6F24" w14:textId="77777777" w:rsidR="00B40D92" w:rsidRDefault="00B40D92" w:rsidP="00932C16">
            <w:pPr>
              <w:jc w:val="center"/>
              <w:rPr>
                <w:sz w:val="18"/>
                <w:szCs w:val="18"/>
              </w:rPr>
            </w:pPr>
            <w:r>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DD7332" w14:textId="77777777" w:rsidR="00B40D92" w:rsidRDefault="00B40D92" w:rsidP="00932C16">
            <w:pPr>
              <w:jc w:val="center"/>
              <w:rPr>
                <w:sz w:val="18"/>
                <w:szCs w:val="18"/>
              </w:rPr>
            </w:pPr>
            <w:r>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14:paraId="40992B11" w14:textId="77777777" w:rsidR="00B40D92" w:rsidRDefault="00B40D92" w:rsidP="00932C16">
            <w:pPr>
              <w:jc w:val="center"/>
              <w:rPr>
                <w:sz w:val="18"/>
                <w:szCs w:val="18"/>
              </w:rPr>
            </w:pPr>
            <w:r>
              <w:rPr>
                <w:rFonts w:hint="eastAsia"/>
                <w:sz w:val="18"/>
                <w:szCs w:val="18"/>
              </w:rPr>
              <w:t>外键</w:t>
            </w:r>
          </w:p>
        </w:tc>
      </w:tr>
      <w:tr w:rsidR="00B40D92" w14:paraId="5BDE7C7C" w14:textId="77777777" w:rsidTr="00932C16">
        <w:tc>
          <w:tcPr>
            <w:tcW w:w="668" w:type="dxa"/>
            <w:tcBorders>
              <w:top w:val="single" w:sz="2" w:space="0" w:color="000000"/>
              <w:bottom w:val="single" w:sz="2" w:space="0" w:color="000000"/>
              <w:right w:val="single" w:sz="2" w:space="0" w:color="000000"/>
            </w:tcBorders>
          </w:tcPr>
          <w:p w14:paraId="1AF93A0F" w14:textId="77777777" w:rsidR="00B40D92" w:rsidRPr="00E92253" w:rsidRDefault="00B40D92" w:rsidP="00932C16">
            <w:pPr>
              <w:pStyle w:val="afff4"/>
              <w:jc w:val="center"/>
              <w:rPr>
                <w:sz w:val="18"/>
              </w:rPr>
            </w:pPr>
            <w:r w:rsidRPr="00E92253">
              <w:rPr>
                <w:rFonts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66350F43" w14:textId="77777777" w:rsidR="00B40D92" w:rsidRPr="00E92253" w:rsidRDefault="00B40D92" w:rsidP="00932C16">
            <w:pPr>
              <w:pStyle w:val="afff4"/>
              <w:jc w:val="center"/>
              <w:rPr>
                <w:sz w:val="18"/>
              </w:rPr>
            </w:pPr>
            <w:r w:rsidRPr="00E92253">
              <w:rPr>
                <w:rFonts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C9777ED"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9E078DD"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3389B836" w14:textId="77777777" w:rsidR="00B40D92" w:rsidRPr="00E92253" w:rsidRDefault="00B40D92" w:rsidP="00932C16">
            <w:pPr>
              <w:pStyle w:val="afff4"/>
              <w:jc w:val="center"/>
              <w:rPr>
                <w:sz w:val="18"/>
              </w:rPr>
            </w:pPr>
            <w:r w:rsidRPr="00E92253">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56CC842"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794B613E" w14:textId="77777777" w:rsidR="00B40D92" w:rsidRPr="00E92253" w:rsidRDefault="00B40D92" w:rsidP="00932C16">
            <w:pPr>
              <w:pStyle w:val="afff4"/>
              <w:jc w:val="center"/>
              <w:rPr>
                <w:sz w:val="18"/>
              </w:rPr>
            </w:pPr>
            <w:r>
              <w:rPr>
                <w:rFonts w:hint="eastAsia"/>
                <w:sz w:val="18"/>
              </w:rPr>
              <w:t>×</w:t>
            </w:r>
          </w:p>
        </w:tc>
      </w:tr>
      <w:tr w:rsidR="00B40D92" w14:paraId="2B40AACD" w14:textId="77777777" w:rsidTr="00932C16">
        <w:tc>
          <w:tcPr>
            <w:tcW w:w="668" w:type="dxa"/>
            <w:tcBorders>
              <w:top w:val="single" w:sz="2" w:space="0" w:color="000000"/>
              <w:bottom w:val="single" w:sz="2" w:space="0" w:color="000000"/>
              <w:right w:val="single" w:sz="2" w:space="0" w:color="000000"/>
            </w:tcBorders>
          </w:tcPr>
          <w:p w14:paraId="015A8FB8" w14:textId="77777777" w:rsidR="00B40D92" w:rsidRPr="00E92253" w:rsidRDefault="00B40D92" w:rsidP="00932C16">
            <w:pPr>
              <w:pStyle w:val="afff4"/>
              <w:jc w:val="center"/>
              <w:rPr>
                <w:sz w:val="18"/>
              </w:rPr>
            </w:pPr>
            <w:r w:rsidRPr="00E92253">
              <w:rPr>
                <w:rFonts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0A484430" w14:textId="77777777" w:rsidR="00B40D92" w:rsidRPr="00E92253" w:rsidRDefault="00B40D92" w:rsidP="00932C16">
            <w:pPr>
              <w:pStyle w:val="afff4"/>
              <w:jc w:val="center"/>
              <w:rPr>
                <w:sz w:val="18"/>
              </w:rPr>
            </w:pPr>
            <w:r w:rsidRPr="00E92253">
              <w:rPr>
                <w:rFonts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116C9DB7"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0EEB1DE8"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CE713C0"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7ED935C"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703B3A83" w14:textId="77777777" w:rsidR="00B40D92" w:rsidRPr="00E92253" w:rsidRDefault="00B40D92" w:rsidP="00932C16">
            <w:pPr>
              <w:pStyle w:val="afff4"/>
              <w:jc w:val="center"/>
              <w:rPr>
                <w:sz w:val="18"/>
              </w:rPr>
            </w:pPr>
            <w:r>
              <w:rPr>
                <w:rFonts w:hint="eastAsia"/>
                <w:sz w:val="18"/>
              </w:rPr>
              <w:t>×</w:t>
            </w:r>
          </w:p>
        </w:tc>
      </w:tr>
      <w:tr w:rsidR="00B40D92" w14:paraId="46F37175" w14:textId="77777777" w:rsidTr="00932C16">
        <w:tc>
          <w:tcPr>
            <w:tcW w:w="668" w:type="dxa"/>
            <w:tcBorders>
              <w:top w:val="single" w:sz="2" w:space="0" w:color="000000"/>
              <w:bottom w:val="single" w:sz="2" w:space="0" w:color="000000"/>
              <w:right w:val="single" w:sz="2" w:space="0" w:color="000000"/>
            </w:tcBorders>
          </w:tcPr>
          <w:p w14:paraId="6AE55402" w14:textId="77777777" w:rsidR="00B40D92" w:rsidRPr="00E92253" w:rsidRDefault="00B40D92" w:rsidP="00932C16">
            <w:pPr>
              <w:pStyle w:val="afff4"/>
              <w:jc w:val="center"/>
              <w:rPr>
                <w:sz w:val="18"/>
              </w:rPr>
            </w:pPr>
            <w:r w:rsidRPr="00E92253">
              <w:rPr>
                <w:rFonts w:hint="eastAsia"/>
                <w:sz w:val="18"/>
              </w:rPr>
              <w:t>3</w:t>
            </w:r>
          </w:p>
        </w:tc>
        <w:tc>
          <w:tcPr>
            <w:tcW w:w="1737" w:type="dxa"/>
            <w:tcBorders>
              <w:top w:val="single" w:sz="2" w:space="0" w:color="000000"/>
              <w:left w:val="single" w:sz="2" w:space="0" w:color="000000"/>
              <w:bottom w:val="single" w:sz="2" w:space="0" w:color="000000"/>
              <w:right w:val="single" w:sz="2" w:space="0" w:color="000000"/>
            </w:tcBorders>
          </w:tcPr>
          <w:p w14:paraId="7AD4D340" w14:textId="77777777" w:rsidR="00B40D92" w:rsidRPr="00E92253" w:rsidRDefault="00B40D92" w:rsidP="00932C16">
            <w:pPr>
              <w:pStyle w:val="afff4"/>
              <w:jc w:val="center"/>
              <w:rPr>
                <w:sz w:val="18"/>
              </w:rPr>
            </w:pPr>
            <w:r w:rsidRPr="00E92253">
              <w:rPr>
                <w:rFonts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51B9284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14:paraId="474AE02B"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E86AA30"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F3BC1BD"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22844262" w14:textId="77777777" w:rsidR="00B40D92" w:rsidRPr="00E92253" w:rsidRDefault="00B40D92" w:rsidP="00932C16">
            <w:pPr>
              <w:pStyle w:val="afff4"/>
              <w:jc w:val="center"/>
              <w:rPr>
                <w:sz w:val="18"/>
              </w:rPr>
            </w:pPr>
            <w:r>
              <w:rPr>
                <w:rFonts w:hint="eastAsia"/>
                <w:sz w:val="18"/>
              </w:rPr>
              <w:t>×</w:t>
            </w:r>
          </w:p>
        </w:tc>
      </w:tr>
      <w:tr w:rsidR="00B40D92" w14:paraId="4CBA5372" w14:textId="77777777" w:rsidTr="00932C16">
        <w:tc>
          <w:tcPr>
            <w:tcW w:w="668" w:type="dxa"/>
            <w:tcBorders>
              <w:top w:val="single" w:sz="2" w:space="0" w:color="000000"/>
              <w:bottom w:val="single" w:sz="2" w:space="0" w:color="000000"/>
              <w:right w:val="single" w:sz="2" w:space="0" w:color="000000"/>
            </w:tcBorders>
          </w:tcPr>
          <w:p w14:paraId="045476C4" w14:textId="77777777" w:rsidR="00B40D92" w:rsidRPr="00E92253" w:rsidRDefault="00B40D92" w:rsidP="00932C16">
            <w:pPr>
              <w:pStyle w:val="afff4"/>
              <w:jc w:val="center"/>
              <w:rPr>
                <w:sz w:val="18"/>
              </w:rPr>
            </w:pPr>
            <w:r w:rsidRPr="00E92253">
              <w:rPr>
                <w:rFonts w:hint="eastAsia"/>
                <w:sz w:val="18"/>
              </w:rPr>
              <w:t>4</w:t>
            </w:r>
          </w:p>
        </w:tc>
        <w:tc>
          <w:tcPr>
            <w:tcW w:w="1737" w:type="dxa"/>
            <w:tcBorders>
              <w:top w:val="single" w:sz="2" w:space="0" w:color="000000"/>
              <w:left w:val="single" w:sz="2" w:space="0" w:color="000000"/>
              <w:bottom w:val="single" w:sz="2" w:space="0" w:color="000000"/>
              <w:right w:val="single" w:sz="2" w:space="0" w:color="000000"/>
            </w:tcBorders>
          </w:tcPr>
          <w:p w14:paraId="375CE7D7" w14:textId="77777777" w:rsidR="00B40D92" w:rsidRPr="00E92253" w:rsidRDefault="00B40D92" w:rsidP="00932C16">
            <w:pPr>
              <w:pStyle w:val="afff4"/>
              <w:jc w:val="center"/>
              <w:rPr>
                <w:sz w:val="18"/>
              </w:rPr>
            </w:pPr>
            <w:r w:rsidRPr="00E92253">
              <w:rPr>
                <w:rFonts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0236E42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EDB2C65"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942E714"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6A7A036"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47BA2F6D" w14:textId="77777777" w:rsidR="00B40D92" w:rsidRPr="00E92253" w:rsidRDefault="00B40D92" w:rsidP="00932C16">
            <w:pPr>
              <w:pStyle w:val="afff4"/>
              <w:jc w:val="center"/>
              <w:rPr>
                <w:sz w:val="18"/>
              </w:rPr>
            </w:pPr>
            <w:r w:rsidRPr="00E92253">
              <w:rPr>
                <w:rFonts w:hint="eastAsia"/>
                <w:sz w:val="18"/>
              </w:rPr>
              <w:t>√</w:t>
            </w:r>
          </w:p>
        </w:tc>
      </w:tr>
      <w:tr w:rsidR="00B40D92" w14:paraId="1A8CD0F9" w14:textId="77777777" w:rsidTr="00932C16">
        <w:tc>
          <w:tcPr>
            <w:tcW w:w="668" w:type="dxa"/>
            <w:tcBorders>
              <w:top w:val="single" w:sz="2" w:space="0" w:color="000000"/>
              <w:bottom w:val="single" w:sz="2" w:space="0" w:color="000000"/>
              <w:right w:val="single" w:sz="2" w:space="0" w:color="000000"/>
            </w:tcBorders>
          </w:tcPr>
          <w:p w14:paraId="23201701" w14:textId="77777777" w:rsidR="00B40D92" w:rsidRPr="00E92253" w:rsidRDefault="00B40D92" w:rsidP="00932C16">
            <w:pPr>
              <w:pStyle w:val="afff4"/>
              <w:jc w:val="center"/>
              <w:rPr>
                <w:sz w:val="18"/>
              </w:rPr>
            </w:pPr>
            <w:r w:rsidRPr="00E92253">
              <w:rPr>
                <w:rFonts w:hint="eastAsia"/>
                <w:sz w:val="18"/>
              </w:rPr>
              <w:t>5</w:t>
            </w:r>
          </w:p>
        </w:tc>
        <w:tc>
          <w:tcPr>
            <w:tcW w:w="1737" w:type="dxa"/>
            <w:tcBorders>
              <w:top w:val="single" w:sz="2" w:space="0" w:color="000000"/>
              <w:left w:val="single" w:sz="2" w:space="0" w:color="000000"/>
              <w:bottom w:val="single" w:sz="2" w:space="0" w:color="000000"/>
              <w:right w:val="single" w:sz="2" w:space="0" w:color="000000"/>
            </w:tcBorders>
          </w:tcPr>
          <w:p w14:paraId="211F4BFE" w14:textId="77777777" w:rsidR="00B40D92" w:rsidRPr="00E92253" w:rsidRDefault="00B40D92" w:rsidP="00932C16">
            <w:pPr>
              <w:pStyle w:val="afff4"/>
              <w:jc w:val="center"/>
              <w:rPr>
                <w:sz w:val="18"/>
              </w:rPr>
            </w:pPr>
            <w:r w:rsidRPr="00E92253">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8B325D1"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BBE94E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9630A73"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94E83E"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569E8623" w14:textId="77777777" w:rsidR="00B40D92" w:rsidRPr="00E92253" w:rsidRDefault="00B40D92" w:rsidP="00932C16">
            <w:pPr>
              <w:pStyle w:val="afff4"/>
              <w:jc w:val="center"/>
              <w:rPr>
                <w:sz w:val="18"/>
              </w:rPr>
            </w:pPr>
            <w:r>
              <w:rPr>
                <w:rFonts w:hint="eastAsia"/>
                <w:sz w:val="18"/>
              </w:rPr>
              <w:t>×</w:t>
            </w:r>
          </w:p>
        </w:tc>
      </w:tr>
      <w:tr w:rsidR="00B40D92" w14:paraId="50C943EC" w14:textId="77777777" w:rsidTr="00932C16">
        <w:tc>
          <w:tcPr>
            <w:tcW w:w="668" w:type="dxa"/>
            <w:tcBorders>
              <w:top w:val="single" w:sz="2" w:space="0" w:color="000000"/>
              <w:bottom w:val="single" w:sz="2" w:space="0" w:color="000000"/>
              <w:right w:val="single" w:sz="2" w:space="0" w:color="000000"/>
            </w:tcBorders>
          </w:tcPr>
          <w:p w14:paraId="27399549" w14:textId="77777777" w:rsidR="00B40D92" w:rsidRPr="00E92253" w:rsidRDefault="00B40D92" w:rsidP="00932C16">
            <w:pPr>
              <w:pStyle w:val="afff4"/>
              <w:jc w:val="center"/>
              <w:rPr>
                <w:sz w:val="18"/>
              </w:rPr>
            </w:pPr>
            <w:r w:rsidRPr="00E92253">
              <w:rPr>
                <w:rFonts w:hint="eastAsia"/>
                <w:sz w:val="18"/>
              </w:rPr>
              <w:t>6</w:t>
            </w:r>
          </w:p>
        </w:tc>
        <w:tc>
          <w:tcPr>
            <w:tcW w:w="1737" w:type="dxa"/>
            <w:tcBorders>
              <w:top w:val="single" w:sz="2" w:space="0" w:color="000000"/>
              <w:left w:val="single" w:sz="2" w:space="0" w:color="000000"/>
              <w:bottom w:val="single" w:sz="2" w:space="0" w:color="000000"/>
              <w:right w:val="single" w:sz="2" w:space="0" w:color="000000"/>
            </w:tcBorders>
          </w:tcPr>
          <w:p w14:paraId="6720C72B" w14:textId="77777777" w:rsidR="00B40D92" w:rsidRPr="00E92253" w:rsidRDefault="00B40D92" w:rsidP="00932C16">
            <w:pPr>
              <w:pStyle w:val="afff4"/>
              <w:jc w:val="center"/>
              <w:rPr>
                <w:sz w:val="18"/>
              </w:rPr>
            </w:pPr>
            <w:r w:rsidRPr="00E92253">
              <w:rPr>
                <w:rFonts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6F85988E"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14:paraId="733A7AEA"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8A629D"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8F5E166" w14:textId="77777777" w:rsidR="00B40D92" w:rsidRPr="00E92253" w:rsidRDefault="00B40D92" w:rsidP="00932C16">
            <w:pPr>
              <w:pStyle w:val="afff4"/>
              <w:jc w:val="center"/>
              <w:rPr>
                <w:sz w:val="18"/>
              </w:rPr>
            </w:pPr>
          </w:p>
        </w:tc>
        <w:tc>
          <w:tcPr>
            <w:tcW w:w="646" w:type="dxa"/>
            <w:tcBorders>
              <w:top w:val="single" w:sz="2" w:space="0" w:color="000000"/>
              <w:left w:val="single" w:sz="2" w:space="0" w:color="000000"/>
              <w:bottom w:val="single" w:sz="2" w:space="0" w:color="000000"/>
            </w:tcBorders>
          </w:tcPr>
          <w:p w14:paraId="1BD4E105" w14:textId="77777777" w:rsidR="00B40D92" w:rsidRPr="00E92253" w:rsidRDefault="00B40D92" w:rsidP="00932C16">
            <w:pPr>
              <w:pStyle w:val="afff4"/>
              <w:jc w:val="center"/>
              <w:rPr>
                <w:sz w:val="18"/>
              </w:rPr>
            </w:pPr>
            <w:r>
              <w:rPr>
                <w:rFonts w:hint="eastAsia"/>
                <w:sz w:val="18"/>
              </w:rPr>
              <w:t>×</w:t>
            </w:r>
          </w:p>
        </w:tc>
      </w:tr>
    </w:tbl>
    <w:p w14:paraId="543F9D09" w14:textId="77777777" w:rsidR="00B40D92" w:rsidRDefault="00B40D92" w:rsidP="00B40D92">
      <w:pPr>
        <w:pStyle w:val="a1"/>
        <w:numPr>
          <w:ilvl w:val="0"/>
          <w:numId w:val="23"/>
        </w:numPr>
        <w:ind w:firstLineChars="0"/>
      </w:pPr>
      <w:r>
        <w:rPr>
          <w:rFonts w:hint="eastAsia"/>
        </w:rPr>
        <w:t>新闻表（</w:t>
      </w:r>
      <w:r>
        <w:rPr>
          <w:rFonts w:hint="eastAsia"/>
        </w:rPr>
        <w:t>News</w:t>
      </w:r>
      <w:r>
        <w:rPr>
          <w:rFonts w:hint="eastAsia"/>
        </w:rPr>
        <w:t>）</w:t>
      </w:r>
    </w:p>
    <w:p w14:paraId="2778361E" w14:textId="77777777" w:rsidR="00B40D92" w:rsidRDefault="00B40D92" w:rsidP="00B40D92">
      <w:pPr>
        <w:pStyle w:val="a1"/>
        <w:ind w:firstLineChars="0"/>
      </w:pPr>
      <w:r>
        <w:rPr>
          <w:rFonts w:hint="eastAsia"/>
        </w:rPr>
        <w:t>用于发布相关的新闻，包括一系列的类型（见</w:t>
      </w:r>
      <w:proofErr w:type="spellStart"/>
      <w:r>
        <w:rPr>
          <w:rFonts w:hint="eastAsia"/>
        </w:rPr>
        <w:t>NewsTag</w:t>
      </w:r>
      <w:proofErr w:type="spellEnd"/>
      <w:r>
        <w:rPr>
          <w:rFonts w:hint="eastAsia"/>
        </w:rPr>
        <w:t>表）。</w:t>
      </w:r>
    </w:p>
    <w:p w14:paraId="49C0DA31" w14:textId="77777777" w:rsidR="00B40D92" w:rsidRDefault="00B40D92" w:rsidP="00B40D92">
      <w:pPr>
        <w:pStyle w:val="a1"/>
        <w:ind w:firstLineChars="0"/>
      </w:pPr>
      <w:r>
        <w:rPr>
          <w:rFonts w:hint="eastAsia"/>
        </w:rPr>
        <w:t>新闻表（</w:t>
      </w:r>
      <w:r>
        <w:t>News</w:t>
      </w:r>
      <w:r>
        <w:rPr>
          <w:rFonts w:hint="eastAsia"/>
        </w:rPr>
        <w:t>）的设计如下表</w:t>
      </w:r>
      <w:r>
        <w:t>3-4</w:t>
      </w:r>
      <w:r>
        <w:rPr>
          <w:rFonts w:hint="eastAsia"/>
        </w:rPr>
        <w:t>所示：</w:t>
      </w:r>
    </w:p>
    <w:p w14:paraId="067F539C" w14:textId="77777777" w:rsidR="00B40D92" w:rsidRDefault="00B40D92" w:rsidP="00B40D92">
      <w:pPr>
        <w:pStyle w:val="a1"/>
        <w:ind w:left="420" w:firstLineChars="0" w:firstLine="420"/>
        <w:jc w:val="center"/>
        <w:rPr>
          <w:sz w:val="21"/>
        </w:rPr>
      </w:pPr>
      <w:r>
        <w:rPr>
          <w:rFonts w:hint="eastAsia"/>
          <w:sz w:val="21"/>
        </w:rPr>
        <w:t>表</w:t>
      </w:r>
      <w:r>
        <w:rPr>
          <w:sz w:val="21"/>
        </w:rPr>
        <w:t xml:space="preserve">3-4 </w:t>
      </w:r>
      <w:r>
        <w:rPr>
          <w:rFonts w:hint="eastAsia"/>
        </w:rPr>
        <w:t>新闻</w:t>
      </w:r>
      <w:r>
        <w:rPr>
          <w:rFonts w:hint="eastAsia"/>
          <w:sz w:val="21"/>
        </w:rPr>
        <w:t>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B40D92" w14:paraId="2296B5D5" w14:textId="77777777" w:rsidTr="00932C16">
        <w:tc>
          <w:tcPr>
            <w:tcW w:w="673" w:type="dxa"/>
            <w:tcBorders>
              <w:top w:val="single" w:sz="2" w:space="0" w:color="000000"/>
              <w:bottom w:val="single" w:sz="2" w:space="0" w:color="000000"/>
              <w:right w:val="single" w:sz="2" w:space="0" w:color="000000"/>
            </w:tcBorders>
            <w:shd w:val="clear" w:color="auto" w:fill="FFFFFF" w:themeFill="background1"/>
          </w:tcPr>
          <w:p w14:paraId="5DB737ED" w14:textId="77777777" w:rsidR="00B40D92" w:rsidRDefault="00B40D92" w:rsidP="00932C16">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E95809" w14:textId="77777777" w:rsidR="00B40D92" w:rsidRDefault="00B40D92" w:rsidP="00932C16">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E3426A" w14:textId="77777777" w:rsidR="00B40D92" w:rsidRDefault="00B40D92" w:rsidP="00932C16">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779A9F" w14:textId="77777777" w:rsidR="00B40D92" w:rsidRDefault="00B40D92" w:rsidP="00932C16">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73B5DB" w14:textId="77777777" w:rsidR="00B40D92" w:rsidRDefault="00B40D92" w:rsidP="00932C16">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146235" w14:textId="77777777" w:rsidR="00B40D92" w:rsidRDefault="00B40D92" w:rsidP="00932C16">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09086852" w14:textId="77777777" w:rsidR="00B40D92" w:rsidRDefault="00B40D92" w:rsidP="00932C16">
            <w:pPr>
              <w:jc w:val="center"/>
              <w:rPr>
                <w:sz w:val="18"/>
                <w:szCs w:val="18"/>
              </w:rPr>
            </w:pPr>
            <w:r>
              <w:rPr>
                <w:rFonts w:hint="eastAsia"/>
                <w:sz w:val="18"/>
                <w:szCs w:val="18"/>
              </w:rPr>
              <w:t>外键</w:t>
            </w:r>
          </w:p>
        </w:tc>
      </w:tr>
      <w:tr w:rsidR="00B40D92" w14:paraId="1E7D9A0B" w14:textId="77777777" w:rsidTr="00932C16">
        <w:tc>
          <w:tcPr>
            <w:tcW w:w="673" w:type="dxa"/>
            <w:tcBorders>
              <w:top w:val="single" w:sz="2" w:space="0" w:color="000000"/>
              <w:bottom w:val="single" w:sz="2" w:space="0" w:color="000000"/>
              <w:right w:val="single" w:sz="2" w:space="0" w:color="000000"/>
            </w:tcBorders>
          </w:tcPr>
          <w:p w14:paraId="0ACA6E05" w14:textId="77777777" w:rsidR="00B40D92" w:rsidRPr="00466454" w:rsidRDefault="00B40D92" w:rsidP="00932C16">
            <w:pPr>
              <w:pStyle w:val="afff4"/>
              <w:jc w:val="center"/>
              <w:rPr>
                <w:sz w:val="18"/>
              </w:rPr>
            </w:pPr>
            <w:r w:rsidRPr="00466454">
              <w:rPr>
                <w:rFonts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12EB6DCA" w14:textId="77777777" w:rsidR="00B40D92" w:rsidRPr="00466454" w:rsidRDefault="00B40D92" w:rsidP="00932C16">
            <w:pPr>
              <w:pStyle w:val="afff4"/>
              <w:jc w:val="center"/>
              <w:rPr>
                <w:sz w:val="18"/>
              </w:rPr>
            </w:pPr>
            <w:r w:rsidRPr="00466454">
              <w:rPr>
                <w:rFonts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6CDFAC28"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BDC6933"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1BCAE4F" w14:textId="77777777" w:rsidR="00B40D92" w:rsidRPr="00466454" w:rsidRDefault="00B40D92" w:rsidP="00932C16">
            <w:pPr>
              <w:pStyle w:val="afff4"/>
              <w:jc w:val="center"/>
              <w:rPr>
                <w:sz w:val="18"/>
              </w:rPr>
            </w:pPr>
            <w:r w:rsidRPr="00466454">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E77CBF1"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44D79BB7" w14:textId="77777777" w:rsidR="00B40D92" w:rsidRPr="00466454" w:rsidRDefault="00B40D92" w:rsidP="00932C16">
            <w:pPr>
              <w:pStyle w:val="afff4"/>
              <w:jc w:val="center"/>
              <w:rPr>
                <w:sz w:val="18"/>
              </w:rPr>
            </w:pPr>
            <w:r>
              <w:rPr>
                <w:rFonts w:hint="eastAsia"/>
                <w:sz w:val="18"/>
              </w:rPr>
              <w:t>×</w:t>
            </w:r>
          </w:p>
        </w:tc>
      </w:tr>
      <w:tr w:rsidR="00B40D92" w14:paraId="67616A41" w14:textId="77777777" w:rsidTr="00932C16">
        <w:tc>
          <w:tcPr>
            <w:tcW w:w="673" w:type="dxa"/>
            <w:tcBorders>
              <w:top w:val="single" w:sz="2" w:space="0" w:color="000000"/>
              <w:bottom w:val="single" w:sz="2" w:space="0" w:color="000000"/>
              <w:right w:val="single" w:sz="2" w:space="0" w:color="000000"/>
            </w:tcBorders>
          </w:tcPr>
          <w:p w14:paraId="538B5450" w14:textId="77777777" w:rsidR="00B40D92" w:rsidRPr="00466454" w:rsidRDefault="00B40D92" w:rsidP="00932C16">
            <w:pPr>
              <w:pStyle w:val="afff4"/>
              <w:jc w:val="center"/>
              <w:rPr>
                <w:sz w:val="18"/>
              </w:rPr>
            </w:pPr>
            <w:r w:rsidRPr="00466454">
              <w:rPr>
                <w:rFonts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232E635F" w14:textId="77777777" w:rsidR="00B40D92" w:rsidRPr="00466454" w:rsidRDefault="00B40D92" w:rsidP="00932C16">
            <w:pPr>
              <w:pStyle w:val="afff4"/>
              <w:jc w:val="center"/>
              <w:rPr>
                <w:sz w:val="18"/>
              </w:rPr>
            </w:pPr>
            <w:r w:rsidRPr="00466454">
              <w:rPr>
                <w:rFonts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45A6F2FA"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30C434E4"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722DE106"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51E86FB"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5F2D4949" w14:textId="77777777" w:rsidR="00B40D92" w:rsidRPr="00466454" w:rsidRDefault="00B40D92" w:rsidP="00932C16">
            <w:pPr>
              <w:pStyle w:val="afff4"/>
              <w:jc w:val="center"/>
              <w:rPr>
                <w:sz w:val="18"/>
              </w:rPr>
            </w:pPr>
            <w:r>
              <w:rPr>
                <w:rFonts w:hint="eastAsia"/>
                <w:sz w:val="18"/>
              </w:rPr>
              <w:t>×</w:t>
            </w:r>
          </w:p>
        </w:tc>
      </w:tr>
      <w:tr w:rsidR="00B40D92" w14:paraId="79166612" w14:textId="77777777" w:rsidTr="00932C16">
        <w:tc>
          <w:tcPr>
            <w:tcW w:w="673" w:type="dxa"/>
            <w:tcBorders>
              <w:top w:val="single" w:sz="2" w:space="0" w:color="000000"/>
              <w:bottom w:val="single" w:sz="2" w:space="0" w:color="000000"/>
              <w:right w:val="single" w:sz="2" w:space="0" w:color="000000"/>
            </w:tcBorders>
          </w:tcPr>
          <w:p w14:paraId="1F363FAB" w14:textId="77777777" w:rsidR="00B40D92" w:rsidRPr="00466454" w:rsidRDefault="00B40D92" w:rsidP="00932C16">
            <w:pPr>
              <w:pStyle w:val="afff4"/>
              <w:jc w:val="center"/>
              <w:rPr>
                <w:sz w:val="18"/>
              </w:rPr>
            </w:pPr>
            <w:r w:rsidRPr="00466454">
              <w:rPr>
                <w:rFonts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7F3546DA" w14:textId="77777777" w:rsidR="00B40D92" w:rsidRPr="00466454" w:rsidRDefault="00B40D92" w:rsidP="00932C16">
            <w:pPr>
              <w:pStyle w:val="afff4"/>
              <w:jc w:val="center"/>
              <w:rPr>
                <w:sz w:val="18"/>
              </w:rPr>
            </w:pPr>
            <w:r w:rsidRPr="00466454">
              <w:rPr>
                <w:rFonts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39EC2131"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32C2225A"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CACB075"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7FA6992"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0CB0E38E" w14:textId="77777777" w:rsidR="00B40D92" w:rsidRPr="00466454" w:rsidRDefault="00B40D92" w:rsidP="00932C16">
            <w:pPr>
              <w:pStyle w:val="afff4"/>
              <w:jc w:val="center"/>
              <w:rPr>
                <w:sz w:val="18"/>
              </w:rPr>
            </w:pPr>
            <w:r>
              <w:rPr>
                <w:rFonts w:hint="eastAsia"/>
                <w:sz w:val="18"/>
              </w:rPr>
              <w:t>×</w:t>
            </w:r>
          </w:p>
        </w:tc>
      </w:tr>
      <w:tr w:rsidR="00B40D92" w14:paraId="2B634B9F" w14:textId="77777777" w:rsidTr="00932C16">
        <w:tc>
          <w:tcPr>
            <w:tcW w:w="673" w:type="dxa"/>
            <w:tcBorders>
              <w:top w:val="single" w:sz="2" w:space="0" w:color="000000"/>
              <w:bottom w:val="single" w:sz="2" w:space="0" w:color="000000"/>
              <w:right w:val="single" w:sz="2" w:space="0" w:color="000000"/>
            </w:tcBorders>
          </w:tcPr>
          <w:p w14:paraId="6B56B62D" w14:textId="77777777" w:rsidR="00B40D92" w:rsidRPr="00466454" w:rsidRDefault="00B40D92" w:rsidP="00932C16">
            <w:pPr>
              <w:pStyle w:val="afff4"/>
              <w:jc w:val="center"/>
              <w:rPr>
                <w:sz w:val="18"/>
              </w:rPr>
            </w:pPr>
            <w:r w:rsidRPr="00466454">
              <w:rPr>
                <w:rFonts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7897BD14" w14:textId="77777777" w:rsidR="00B40D92" w:rsidRPr="00466454" w:rsidRDefault="00B40D92" w:rsidP="00932C16">
            <w:pPr>
              <w:pStyle w:val="afff4"/>
              <w:jc w:val="center"/>
              <w:rPr>
                <w:sz w:val="18"/>
              </w:rPr>
            </w:pPr>
            <w:r w:rsidRPr="00466454">
              <w:rPr>
                <w:rFonts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703D9549"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0594F674"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EBF6707"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FE05BCC"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6D2E7C4B" w14:textId="77777777" w:rsidR="00B40D92" w:rsidRPr="00466454" w:rsidRDefault="00B40D92" w:rsidP="00932C16">
            <w:pPr>
              <w:pStyle w:val="afff4"/>
              <w:jc w:val="center"/>
              <w:rPr>
                <w:sz w:val="18"/>
              </w:rPr>
            </w:pPr>
            <w:r w:rsidRPr="00466454">
              <w:rPr>
                <w:rFonts w:hint="eastAsia"/>
                <w:sz w:val="18"/>
              </w:rPr>
              <w:t>√</w:t>
            </w:r>
          </w:p>
        </w:tc>
      </w:tr>
      <w:tr w:rsidR="00B40D92" w14:paraId="243C6FC7" w14:textId="77777777" w:rsidTr="00932C16">
        <w:tc>
          <w:tcPr>
            <w:tcW w:w="673" w:type="dxa"/>
            <w:tcBorders>
              <w:top w:val="single" w:sz="2" w:space="0" w:color="000000"/>
              <w:bottom w:val="single" w:sz="2" w:space="0" w:color="000000"/>
              <w:right w:val="single" w:sz="2" w:space="0" w:color="000000"/>
            </w:tcBorders>
          </w:tcPr>
          <w:p w14:paraId="1B58EEB4" w14:textId="77777777" w:rsidR="00B40D92" w:rsidRPr="00466454" w:rsidRDefault="00B40D92" w:rsidP="00932C16">
            <w:pPr>
              <w:pStyle w:val="afff4"/>
              <w:jc w:val="center"/>
              <w:rPr>
                <w:sz w:val="18"/>
              </w:rPr>
            </w:pPr>
            <w:r w:rsidRPr="00466454">
              <w:rPr>
                <w:rFonts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3DCA1DFF" w14:textId="77777777" w:rsidR="00B40D92" w:rsidRPr="00466454" w:rsidRDefault="00B40D92" w:rsidP="00932C16">
            <w:pPr>
              <w:pStyle w:val="afff4"/>
              <w:jc w:val="center"/>
              <w:rPr>
                <w:sz w:val="18"/>
              </w:rPr>
            </w:pPr>
            <w:r w:rsidRPr="00466454">
              <w:rPr>
                <w:rFonts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0DED98B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6F08F048"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44F6FCC2"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4B6908"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3209277B" w14:textId="77777777" w:rsidR="00B40D92" w:rsidRPr="00466454" w:rsidRDefault="00B40D92" w:rsidP="00932C16">
            <w:pPr>
              <w:pStyle w:val="afff4"/>
              <w:jc w:val="center"/>
              <w:rPr>
                <w:sz w:val="18"/>
              </w:rPr>
            </w:pPr>
            <w:r w:rsidRPr="00466454">
              <w:rPr>
                <w:rFonts w:hint="eastAsia"/>
                <w:sz w:val="18"/>
              </w:rPr>
              <w:t>√</w:t>
            </w:r>
          </w:p>
        </w:tc>
      </w:tr>
    </w:tbl>
    <w:p w14:paraId="3D98F3D1" w14:textId="77777777" w:rsidR="00B40D92" w:rsidRDefault="00B40D92" w:rsidP="00B40D92">
      <w:pPr>
        <w:pStyle w:val="a1"/>
        <w:ind w:firstLineChars="0"/>
        <w:jc w:val="right"/>
        <w:rPr>
          <w:sz w:val="21"/>
        </w:rPr>
      </w:pPr>
      <w:r>
        <w:rPr>
          <w:rFonts w:hint="eastAsia"/>
          <w:sz w:val="21"/>
        </w:rPr>
        <w:t>续表</w:t>
      </w:r>
      <w:r>
        <w:rPr>
          <w:rFonts w:hint="eastAsia"/>
          <w:sz w:val="21"/>
        </w:rPr>
        <w:t>3</w:t>
      </w:r>
      <w:r>
        <w:rPr>
          <w:sz w:val="21"/>
        </w:rPr>
        <w:t>-4</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B40D92" w14:paraId="53C6DB8D" w14:textId="77777777" w:rsidTr="00932C16">
        <w:trPr>
          <w:trHeight w:val="68"/>
        </w:trPr>
        <w:tc>
          <w:tcPr>
            <w:tcW w:w="673" w:type="dxa"/>
            <w:tcBorders>
              <w:top w:val="single" w:sz="2" w:space="0" w:color="000000"/>
              <w:bottom w:val="single" w:sz="2" w:space="0" w:color="000000"/>
              <w:right w:val="single" w:sz="2" w:space="0" w:color="000000"/>
            </w:tcBorders>
          </w:tcPr>
          <w:p w14:paraId="2FCE808E" w14:textId="77777777" w:rsidR="00B40D92" w:rsidRPr="00466454" w:rsidRDefault="00B40D92" w:rsidP="00932C16">
            <w:pPr>
              <w:pStyle w:val="afff4"/>
              <w:jc w:val="center"/>
              <w:rPr>
                <w:sz w:val="18"/>
              </w:rPr>
            </w:pPr>
            <w:r w:rsidRPr="00466454">
              <w:rPr>
                <w:rFonts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0268315" w14:textId="77777777" w:rsidR="00B40D92" w:rsidRPr="00466454" w:rsidRDefault="00B40D92" w:rsidP="00932C16">
            <w:pPr>
              <w:pStyle w:val="afff4"/>
              <w:jc w:val="center"/>
              <w:rPr>
                <w:sz w:val="18"/>
              </w:rPr>
            </w:pPr>
            <w:r w:rsidRPr="00466454">
              <w:rPr>
                <w:rFonts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007F78A7"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35443EBD"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1627A89D"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7C46BF"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5CB2D5F4" w14:textId="77777777" w:rsidR="00B40D92" w:rsidRPr="00466454" w:rsidRDefault="00B40D92" w:rsidP="00932C16">
            <w:pPr>
              <w:pStyle w:val="afff4"/>
              <w:jc w:val="center"/>
              <w:rPr>
                <w:sz w:val="18"/>
              </w:rPr>
            </w:pPr>
            <w:r>
              <w:rPr>
                <w:rFonts w:hint="eastAsia"/>
                <w:sz w:val="18"/>
              </w:rPr>
              <w:t>×</w:t>
            </w:r>
          </w:p>
        </w:tc>
      </w:tr>
      <w:tr w:rsidR="00B40D92" w14:paraId="0444B241" w14:textId="77777777" w:rsidTr="00932C16">
        <w:trPr>
          <w:trHeight w:val="68"/>
        </w:trPr>
        <w:tc>
          <w:tcPr>
            <w:tcW w:w="673" w:type="dxa"/>
            <w:tcBorders>
              <w:top w:val="single" w:sz="2" w:space="0" w:color="000000"/>
              <w:bottom w:val="single" w:sz="2" w:space="0" w:color="000000"/>
              <w:right w:val="single" w:sz="2" w:space="0" w:color="000000"/>
            </w:tcBorders>
          </w:tcPr>
          <w:p w14:paraId="0EE19395" w14:textId="77777777" w:rsidR="00B40D92" w:rsidRPr="00466454" w:rsidRDefault="00B40D92" w:rsidP="00932C16">
            <w:pPr>
              <w:pStyle w:val="afff4"/>
              <w:jc w:val="center"/>
              <w:rPr>
                <w:sz w:val="18"/>
              </w:rPr>
            </w:pPr>
            <w:r w:rsidRPr="00466454">
              <w:rPr>
                <w:rFonts w:hint="eastAsia"/>
                <w:sz w:val="18"/>
              </w:rPr>
              <w:lastRenderedPageBreak/>
              <w:t>7</w:t>
            </w:r>
          </w:p>
        </w:tc>
        <w:tc>
          <w:tcPr>
            <w:tcW w:w="1622" w:type="dxa"/>
            <w:tcBorders>
              <w:top w:val="single" w:sz="2" w:space="0" w:color="000000"/>
              <w:left w:val="single" w:sz="2" w:space="0" w:color="000000"/>
              <w:bottom w:val="single" w:sz="2" w:space="0" w:color="000000"/>
              <w:right w:val="single" w:sz="2" w:space="0" w:color="000000"/>
            </w:tcBorders>
          </w:tcPr>
          <w:p w14:paraId="7EE7690E" w14:textId="77777777" w:rsidR="00B40D92" w:rsidRPr="00466454" w:rsidRDefault="00B40D92" w:rsidP="00932C16">
            <w:pPr>
              <w:pStyle w:val="afff4"/>
              <w:jc w:val="center"/>
              <w:rPr>
                <w:sz w:val="18"/>
              </w:rPr>
            </w:pPr>
            <w:r w:rsidRPr="00466454">
              <w:rPr>
                <w:rFonts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0EB64B8E"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027D37A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8CD4DA0"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727B6F1"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69A1EE6D" w14:textId="77777777" w:rsidR="00B40D92" w:rsidRPr="00466454" w:rsidRDefault="00B40D92" w:rsidP="00932C16">
            <w:pPr>
              <w:pStyle w:val="afff4"/>
              <w:jc w:val="center"/>
              <w:rPr>
                <w:sz w:val="18"/>
              </w:rPr>
            </w:pPr>
            <w:r>
              <w:rPr>
                <w:rFonts w:hint="eastAsia"/>
                <w:sz w:val="18"/>
              </w:rPr>
              <w:t>×</w:t>
            </w:r>
          </w:p>
        </w:tc>
      </w:tr>
      <w:tr w:rsidR="00B40D92" w14:paraId="62CACF4A" w14:textId="77777777" w:rsidTr="00932C16">
        <w:trPr>
          <w:trHeight w:val="68"/>
        </w:trPr>
        <w:tc>
          <w:tcPr>
            <w:tcW w:w="673" w:type="dxa"/>
            <w:tcBorders>
              <w:top w:val="single" w:sz="2" w:space="0" w:color="000000"/>
              <w:bottom w:val="single" w:sz="2" w:space="0" w:color="000000"/>
              <w:right w:val="single" w:sz="2" w:space="0" w:color="000000"/>
            </w:tcBorders>
          </w:tcPr>
          <w:p w14:paraId="5A77153E" w14:textId="77777777" w:rsidR="00B40D92" w:rsidRPr="00466454" w:rsidRDefault="00B40D92" w:rsidP="00932C16">
            <w:pPr>
              <w:pStyle w:val="afff4"/>
              <w:jc w:val="center"/>
              <w:rPr>
                <w:sz w:val="18"/>
              </w:rPr>
            </w:pPr>
            <w:r w:rsidRPr="00466454">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2576DD1E" w14:textId="77777777" w:rsidR="00B40D92" w:rsidRPr="00466454" w:rsidRDefault="00B40D92" w:rsidP="00932C16">
            <w:pPr>
              <w:pStyle w:val="afff4"/>
              <w:jc w:val="center"/>
              <w:rPr>
                <w:sz w:val="18"/>
              </w:rPr>
            </w:pPr>
            <w:r w:rsidRPr="00466454">
              <w:rPr>
                <w:rFonts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5C0D8976"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0E5F4B3D"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78D60EB1"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6FE8A98"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2E17D172" w14:textId="77777777" w:rsidR="00B40D92" w:rsidRPr="00466454" w:rsidRDefault="00B40D92" w:rsidP="00932C16">
            <w:pPr>
              <w:pStyle w:val="afff4"/>
              <w:jc w:val="center"/>
              <w:rPr>
                <w:sz w:val="18"/>
              </w:rPr>
            </w:pPr>
            <w:r>
              <w:rPr>
                <w:rFonts w:hint="eastAsia"/>
                <w:sz w:val="18"/>
              </w:rPr>
              <w:t>×</w:t>
            </w:r>
          </w:p>
        </w:tc>
      </w:tr>
      <w:tr w:rsidR="00B40D92" w14:paraId="3447D648" w14:textId="77777777" w:rsidTr="00932C16">
        <w:trPr>
          <w:trHeight w:val="68"/>
        </w:trPr>
        <w:tc>
          <w:tcPr>
            <w:tcW w:w="673" w:type="dxa"/>
            <w:tcBorders>
              <w:top w:val="single" w:sz="2" w:space="0" w:color="000000"/>
              <w:bottom w:val="single" w:sz="2" w:space="0" w:color="000000"/>
              <w:right w:val="single" w:sz="2" w:space="0" w:color="000000"/>
            </w:tcBorders>
          </w:tcPr>
          <w:p w14:paraId="197F31A9" w14:textId="77777777" w:rsidR="00B40D92" w:rsidRPr="00466454" w:rsidRDefault="00B40D92" w:rsidP="00932C16">
            <w:pPr>
              <w:pStyle w:val="afff4"/>
              <w:jc w:val="center"/>
              <w:rPr>
                <w:sz w:val="18"/>
              </w:rPr>
            </w:pPr>
            <w:r w:rsidRPr="00466454">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3FA0E9D3" w14:textId="77777777" w:rsidR="00B40D92" w:rsidRPr="00466454" w:rsidRDefault="00B40D92" w:rsidP="00932C16">
            <w:pPr>
              <w:pStyle w:val="afff4"/>
              <w:jc w:val="center"/>
              <w:rPr>
                <w:sz w:val="18"/>
              </w:rPr>
            </w:pPr>
            <w:r w:rsidRPr="00466454">
              <w:rPr>
                <w:rFonts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1B371DC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2C7EBBEE"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4FC625E"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567FE0"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E74720A" w14:textId="77777777" w:rsidR="00B40D92" w:rsidRPr="00466454" w:rsidRDefault="00B40D92" w:rsidP="00932C16">
            <w:pPr>
              <w:pStyle w:val="afff4"/>
              <w:jc w:val="center"/>
              <w:rPr>
                <w:sz w:val="18"/>
              </w:rPr>
            </w:pPr>
            <w:r>
              <w:rPr>
                <w:rFonts w:hint="eastAsia"/>
                <w:sz w:val="18"/>
              </w:rPr>
              <w:t>×</w:t>
            </w:r>
          </w:p>
        </w:tc>
      </w:tr>
    </w:tbl>
    <w:p w14:paraId="42F44A2B" w14:textId="77777777" w:rsidR="00B40D92" w:rsidRDefault="00B40D92" w:rsidP="00B40D92">
      <w:pPr>
        <w:pStyle w:val="a1"/>
        <w:numPr>
          <w:ilvl w:val="0"/>
          <w:numId w:val="23"/>
        </w:numPr>
        <w:ind w:firstLineChars="0"/>
      </w:pPr>
      <w:r>
        <w:rPr>
          <w:rFonts w:hint="eastAsia"/>
        </w:rPr>
        <w:t>新闻类别表（</w:t>
      </w:r>
      <w:proofErr w:type="spellStart"/>
      <w:r>
        <w:t>NewsTag</w:t>
      </w:r>
      <w:proofErr w:type="spellEnd"/>
      <w:r>
        <w:rPr>
          <w:rFonts w:hint="eastAsia"/>
        </w:rPr>
        <w:t>）</w:t>
      </w:r>
    </w:p>
    <w:p w14:paraId="30CE2E6F" w14:textId="77777777" w:rsidR="00B40D92" w:rsidRDefault="00B40D92" w:rsidP="00B40D92">
      <w:pPr>
        <w:pStyle w:val="a1"/>
        <w:ind w:firstLineChars="0"/>
      </w:pPr>
      <w:r>
        <w:rPr>
          <w:rFonts w:hint="eastAsia"/>
        </w:rPr>
        <w:t>用于表示新闻的类别。</w:t>
      </w:r>
    </w:p>
    <w:p w14:paraId="70D837DB" w14:textId="77777777" w:rsidR="00B40D92" w:rsidRDefault="00B40D92" w:rsidP="00B40D92">
      <w:pPr>
        <w:pStyle w:val="a1"/>
        <w:ind w:firstLineChars="0"/>
      </w:pPr>
      <w:r>
        <w:rPr>
          <w:rFonts w:hint="eastAsia"/>
        </w:rPr>
        <w:t>新闻类别表（</w:t>
      </w:r>
      <w:proofErr w:type="spellStart"/>
      <w:r>
        <w:rPr>
          <w:rFonts w:hint="eastAsia"/>
        </w:rPr>
        <w:t>NewsTag</w:t>
      </w:r>
      <w:proofErr w:type="spellEnd"/>
      <w:r>
        <w:rPr>
          <w:rFonts w:hint="eastAsia"/>
        </w:rPr>
        <w:t>）的设计如表</w:t>
      </w:r>
      <w:r>
        <w:t>3-5</w:t>
      </w:r>
      <w:r>
        <w:rPr>
          <w:rFonts w:hint="eastAsia"/>
        </w:rPr>
        <w:t>所示：</w:t>
      </w:r>
    </w:p>
    <w:p w14:paraId="31E3BD1A" w14:textId="77777777" w:rsidR="00B40D92" w:rsidRDefault="00B40D92" w:rsidP="00B40D92">
      <w:pPr>
        <w:pStyle w:val="a1"/>
        <w:ind w:left="1140"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B40D92" w14:paraId="022B90FB"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08DA61B2"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E29593" w14:textId="77777777" w:rsidR="00B40D92" w:rsidRDefault="00B40D92" w:rsidP="00932C16">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B90ECCF" w14:textId="77777777" w:rsidR="00B40D92" w:rsidRDefault="00B40D92" w:rsidP="00932C16">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D9BB2E"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EEC8D2"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9B1CD1"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8AD79F0" w14:textId="77777777" w:rsidR="00B40D92" w:rsidRDefault="00B40D92" w:rsidP="00932C16">
            <w:pPr>
              <w:jc w:val="center"/>
              <w:rPr>
                <w:sz w:val="18"/>
              </w:rPr>
            </w:pPr>
            <w:r>
              <w:rPr>
                <w:rFonts w:hint="eastAsia"/>
                <w:sz w:val="18"/>
              </w:rPr>
              <w:t>外键</w:t>
            </w:r>
          </w:p>
        </w:tc>
      </w:tr>
      <w:tr w:rsidR="00B40D92" w14:paraId="7D04F8AB" w14:textId="77777777" w:rsidTr="00932C16">
        <w:tc>
          <w:tcPr>
            <w:tcW w:w="693" w:type="dxa"/>
            <w:tcBorders>
              <w:top w:val="single" w:sz="2" w:space="0" w:color="000000"/>
              <w:bottom w:val="single" w:sz="2" w:space="0" w:color="000000"/>
              <w:right w:val="single" w:sz="2" w:space="0" w:color="000000"/>
            </w:tcBorders>
          </w:tcPr>
          <w:p w14:paraId="5C65A7C7" w14:textId="77777777" w:rsidR="00B40D92" w:rsidRPr="004C6F4C" w:rsidRDefault="00B40D92" w:rsidP="00932C16">
            <w:pPr>
              <w:pStyle w:val="afff4"/>
              <w:jc w:val="center"/>
              <w:rPr>
                <w:sz w:val="18"/>
              </w:rPr>
            </w:pPr>
            <w:r w:rsidRPr="004C6F4C">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2E258C8" w14:textId="77777777" w:rsidR="00B40D92" w:rsidRPr="004C6F4C" w:rsidRDefault="00B40D92" w:rsidP="00932C16">
            <w:pPr>
              <w:pStyle w:val="afff4"/>
              <w:jc w:val="center"/>
              <w:rPr>
                <w:sz w:val="18"/>
              </w:rPr>
            </w:pPr>
            <w:r w:rsidRPr="004C6F4C">
              <w:rPr>
                <w:rFonts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074D92F"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1DBCA277"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8B16028" w14:textId="77777777" w:rsidR="00B40D92" w:rsidRPr="004C6F4C" w:rsidRDefault="00B40D92" w:rsidP="00932C16">
            <w:pPr>
              <w:pStyle w:val="afff4"/>
              <w:jc w:val="center"/>
              <w:rPr>
                <w:sz w:val="18"/>
              </w:rPr>
            </w:pPr>
            <w:r w:rsidRPr="004C6F4C">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7C2DB52"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0964D9D2" w14:textId="77777777" w:rsidR="00B40D92" w:rsidRPr="004C6F4C" w:rsidRDefault="00B40D92" w:rsidP="00932C16">
            <w:pPr>
              <w:pStyle w:val="afff4"/>
              <w:jc w:val="center"/>
              <w:rPr>
                <w:sz w:val="18"/>
              </w:rPr>
            </w:pPr>
            <w:r>
              <w:rPr>
                <w:rFonts w:hint="eastAsia"/>
                <w:sz w:val="18"/>
              </w:rPr>
              <w:t>×</w:t>
            </w:r>
          </w:p>
        </w:tc>
      </w:tr>
      <w:tr w:rsidR="00B40D92" w14:paraId="75F22DD5" w14:textId="77777777" w:rsidTr="00932C16">
        <w:tc>
          <w:tcPr>
            <w:tcW w:w="693" w:type="dxa"/>
            <w:tcBorders>
              <w:top w:val="single" w:sz="2" w:space="0" w:color="000000"/>
              <w:bottom w:val="single" w:sz="2" w:space="0" w:color="000000"/>
              <w:right w:val="single" w:sz="2" w:space="0" w:color="000000"/>
            </w:tcBorders>
          </w:tcPr>
          <w:p w14:paraId="42C4BED8" w14:textId="77777777" w:rsidR="00B40D92" w:rsidRPr="004C6F4C" w:rsidRDefault="00B40D92" w:rsidP="00932C16">
            <w:pPr>
              <w:pStyle w:val="afff4"/>
              <w:jc w:val="center"/>
              <w:rPr>
                <w:sz w:val="18"/>
              </w:rPr>
            </w:pPr>
            <w:r w:rsidRPr="004C6F4C">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10DA2EBA" w14:textId="77777777" w:rsidR="00B40D92" w:rsidRPr="004C6F4C" w:rsidRDefault="00B40D92" w:rsidP="00932C16">
            <w:pPr>
              <w:pStyle w:val="afff4"/>
              <w:jc w:val="center"/>
              <w:rPr>
                <w:sz w:val="18"/>
              </w:rPr>
            </w:pPr>
            <w:r w:rsidRPr="004C6F4C">
              <w:rPr>
                <w:rFonts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1D3F4946"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1FEAC2A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C3A00F9"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43F972"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52C54B9A" w14:textId="77777777" w:rsidR="00B40D92" w:rsidRPr="004C6F4C" w:rsidRDefault="00B40D92" w:rsidP="00932C16">
            <w:pPr>
              <w:pStyle w:val="afff4"/>
              <w:jc w:val="center"/>
              <w:rPr>
                <w:sz w:val="18"/>
              </w:rPr>
            </w:pPr>
            <w:r>
              <w:rPr>
                <w:rFonts w:hint="eastAsia"/>
                <w:sz w:val="18"/>
              </w:rPr>
              <w:t>×</w:t>
            </w:r>
          </w:p>
        </w:tc>
      </w:tr>
      <w:tr w:rsidR="00B40D92" w14:paraId="2F181801" w14:textId="77777777" w:rsidTr="00932C16">
        <w:tc>
          <w:tcPr>
            <w:tcW w:w="693" w:type="dxa"/>
            <w:tcBorders>
              <w:top w:val="single" w:sz="2" w:space="0" w:color="000000"/>
              <w:bottom w:val="single" w:sz="2" w:space="0" w:color="000000"/>
              <w:right w:val="single" w:sz="2" w:space="0" w:color="000000"/>
            </w:tcBorders>
          </w:tcPr>
          <w:p w14:paraId="66D52AE1" w14:textId="77777777" w:rsidR="00B40D92" w:rsidRPr="004C6F4C" w:rsidRDefault="00B40D92" w:rsidP="00932C16">
            <w:pPr>
              <w:pStyle w:val="afff4"/>
              <w:jc w:val="center"/>
              <w:rPr>
                <w:sz w:val="18"/>
              </w:rPr>
            </w:pPr>
            <w:r w:rsidRPr="004C6F4C">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1ADAE62A" w14:textId="77777777" w:rsidR="00B40D92" w:rsidRPr="004C6F4C" w:rsidRDefault="00B40D92" w:rsidP="00932C16">
            <w:pPr>
              <w:pStyle w:val="afff4"/>
              <w:jc w:val="center"/>
              <w:rPr>
                <w:sz w:val="18"/>
              </w:rPr>
            </w:pPr>
            <w:r w:rsidRPr="004C6F4C">
              <w:rPr>
                <w:rFonts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5ABC865D"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D7B84F7"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6A8AFC7"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6C3A0A"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72FB55D1" w14:textId="77777777" w:rsidR="00B40D92" w:rsidRPr="004C6F4C" w:rsidRDefault="00B40D92" w:rsidP="00932C16">
            <w:pPr>
              <w:pStyle w:val="afff4"/>
              <w:jc w:val="center"/>
              <w:rPr>
                <w:sz w:val="18"/>
              </w:rPr>
            </w:pPr>
            <w:r>
              <w:rPr>
                <w:rFonts w:hint="eastAsia"/>
                <w:sz w:val="18"/>
              </w:rPr>
              <w:t>×</w:t>
            </w:r>
          </w:p>
        </w:tc>
      </w:tr>
      <w:tr w:rsidR="00B40D92" w14:paraId="16B9DB7B" w14:textId="77777777" w:rsidTr="00932C16">
        <w:tc>
          <w:tcPr>
            <w:tcW w:w="693" w:type="dxa"/>
            <w:tcBorders>
              <w:top w:val="single" w:sz="2" w:space="0" w:color="000000"/>
              <w:bottom w:val="single" w:sz="2" w:space="0" w:color="000000"/>
              <w:right w:val="single" w:sz="2" w:space="0" w:color="000000"/>
            </w:tcBorders>
          </w:tcPr>
          <w:p w14:paraId="4A5DB98D" w14:textId="77777777" w:rsidR="00B40D92" w:rsidRPr="004C6F4C" w:rsidRDefault="00B40D92" w:rsidP="00932C16">
            <w:pPr>
              <w:pStyle w:val="afff4"/>
              <w:jc w:val="center"/>
              <w:rPr>
                <w:sz w:val="18"/>
              </w:rPr>
            </w:pPr>
            <w:r w:rsidRPr="004C6F4C">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8A4323D" w14:textId="77777777" w:rsidR="00B40D92" w:rsidRPr="004C6F4C" w:rsidRDefault="00B40D92" w:rsidP="00932C16">
            <w:pPr>
              <w:pStyle w:val="afff4"/>
              <w:jc w:val="center"/>
              <w:rPr>
                <w:sz w:val="18"/>
              </w:rPr>
            </w:pPr>
            <w:r w:rsidRPr="004C6F4C">
              <w:rPr>
                <w:rFonts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1E2803BC"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0024184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3C3C1CC"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7EE6177"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5F1DD679" w14:textId="77777777" w:rsidR="00B40D92" w:rsidRPr="004C6F4C" w:rsidRDefault="00B40D92" w:rsidP="00932C16">
            <w:pPr>
              <w:pStyle w:val="afff4"/>
              <w:jc w:val="center"/>
              <w:rPr>
                <w:sz w:val="18"/>
              </w:rPr>
            </w:pPr>
            <w:r w:rsidRPr="004C6F4C">
              <w:rPr>
                <w:rFonts w:hint="eastAsia"/>
                <w:sz w:val="18"/>
              </w:rPr>
              <w:t>√</w:t>
            </w:r>
          </w:p>
        </w:tc>
      </w:tr>
      <w:tr w:rsidR="00B40D92" w14:paraId="2E9A14F5" w14:textId="77777777" w:rsidTr="00932C16">
        <w:tc>
          <w:tcPr>
            <w:tcW w:w="693" w:type="dxa"/>
            <w:tcBorders>
              <w:top w:val="single" w:sz="2" w:space="0" w:color="000000"/>
              <w:bottom w:val="single" w:sz="2" w:space="0" w:color="000000"/>
              <w:right w:val="single" w:sz="2" w:space="0" w:color="000000"/>
            </w:tcBorders>
          </w:tcPr>
          <w:p w14:paraId="7325AEAF" w14:textId="77777777" w:rsidR="00B40D92" w:rsidRPr="004C6F4C" w:rsidRDefault="00B40D92" w:rsidP="00932C16">
            <w:pPr>
              <w:pStyle w:val="afff4"/>
              <w:jc w:val="center"/>
              <w:rPr>
                <w:sz w:val="18"/>
              </w:rPr>
            </w:pPr>
            <w:r w:rsidRPr="004C6F4C">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07AB67D7" w14:textId="77777777" w:rsidR="00B40D92" w:rsidRPr="004C6F4C" w:rsidRDefault="00B40D92" w:rsidP="00932C16">
            <w:pPr>
              <w:pStyle w:val="afff4"/>
              <w:jc w:val="center"/>
              <w:rPr>
                <w:sz w:val="18"/>
              </w:rPr>
            </w:pPr>
            <w:r w:rsidRPr="004C6F4C">
              <w:rPr>
                <w:rFonts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55BB44BF"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0C49429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18C16E2"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56C441"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69B3B7AB" w14:textId="77777777" w:rsidR="00B40D92" w:rsidRPr="004C6F4C" w:rsidRDefault="00B40D92" w:rsidP="00932C16">
            <w:pPr>
              <w:pStyle w:val="afff4"/>
              <w:jc w:val="center"/>
              <w:rPr>
                <w:sz w:val="18"/>
              </w:rPr>
            </w:pPr>
            <w:r>
              <w:rPr>
                <w:rFonts w:hint="eastAsia"/>
                <w:sz w:val="18"/>
              </w:rPr>
              <w:t>×</w:t>
            </w:r>
          </w:p>
        </w:tc>
      </w:tr>
    </w:tbl>
    <w:p w14:paraId="6822BBD1" w14:textId="77777777" w:rsidR="00B40D92" w:rsidRDefault="00B40D92" w:rsidP="00B40D92">
      <w:pPr>
        <w:pStyle w:val="a1"/>
        <w:numPr>
          <w:ilvl w:val="0"/>
          <w:numId w:val="23"/>
        </w:numPr>
        <w:ind w:firstLineChars="0"/>
      </w:pPr>
      <w:r>
        <w:rPr>
          <w:rFonts w:hint="eastAsia"/>
        </w:rPr>
        <w:t>值日表（</w:t>
      </w:r>
      <w:proofErr w:type="spellStart"/>
      <w:r>
        <w:t>OnDuty</w:t>
      </w:r>
      <w:proofErr w:type="spellEnd"/>
      <w:r>
        <w:rPr>
          <w:rFonts w:hint="eastAsia"/>
        </w:rPr>
        <w:t>）</w:t>
      </w:r>
    </w:p>
    <w:p w14:paraId="178C1F57" w14:textId="77777777" w:rsidR="00B40D92" w:rsidRDefault="00B40D92" w:rsidP="00B40D92">
      <w:pPr>
        <w:ind w:firstLine="420"/>
      </w:pPr>
      <w:r>
        <w:rPr>
          <w:rFonts w:hint="eastAsia"/>
        </w:rPr>
        <w:t>记录了值日的相关信息，包括值日周期，值日人等信息</w:t>
      </w:r>
    </w:p>
    <w:p w14:paraId="759AFAFC" w14:textId="77777777" w:rsidR="00B40D92" w:rsidRDefault="00B40D92" w:rsidP="00B40D92">
      <w:pPr>
        <w:ind w:firstLine="420"/>
      </w:pPr>
      <w:r>
        <w:rPr>
          <w:rFonts w:hint="eastAsia"/>
        </w:rPr>
        <w:t>值日表（</w:t>
      </w:r>
      <w:proofErr w:type="spellStart"/>
      <w:r>
        <w:t>OnDuty</w:t>
      </w:r>
      <w:proofErr w:type="spellEnd"/>
      <w:r>
        <w:rPr>
          <w:rFonts w:hint="eastAsia"/>
        </w:rPr>
        <w:t>）的设计如表</w:t>
      </w:r>
      <w:r>
        <w:t>3-6</w:t>
      </w:r>
      <w:r>
        <w:rPr>
          <w:rFonts w:hint="eastAsia"/>
        </w:rPr>
        <w:t>所示：</w:t>
      </w:r>
    </w:p>
    <w:p w14:paraId="559B8018" w14:textId="77777777" w:rsidR="00B40D92" w:rsidRDefault="00B40D92" w:rsidP="00B40D92">
      <w:pPr>
        <w:pStyle w:val="aff1"/>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B40D92" w14:paraId="703DE072" w14:textId="77777777" w:rsidTr="00932C16">
        <w:tc>
          <w:tcPr>
            <w:tcW w:w="661" w:type="dxa"/>
            <w:tcBorders>
              <w:top w:val="single" w:sz="2" w:space="0" w:color="000000"/>
              <w:bottom w:val="single" w:sz="2" w:space="0" w:color="000000"/>
              <w:right w:val="single" w:sz="2" w:space="0" w:color="000000"/>
            </w:tcBorders>
            <w:shd w:val="clear" w:color="auto" w:fill="FFFFFF" w:themeFill="background1"/>
          </w:tcPr>
          <w:p w14:paraId="498DFDF2" w14:textId="77777777" w:rsidR="00B40D92" w:rsidRDefault="00B40D92" w:rsidP="00932C16">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5415F6" w14:textId="77777777" w:rsidR="00B40D92" w:rsidRDefault="00B40D92" w:rsidP="00932C16">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DB7189" w14:textId="77777777" w:rsidR="00B40D92" w:rsidRDefault="00B40D92" w:rsidP="00932C16">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9F4F37" w14:textId="77777777" w:rsidR="00B40D92" w:rsidRDefault="00B40D92" w:rsidP="00932C16">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AEBE88"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D0412B" w14:textId="77777777" w:rsidR="00B40D92" w:rsidRDefault="00B40D92" w:rsidP="00932C16">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C60FFB0" w14:textId="77777777" w:rsidR="00B40D92" w:rsidRDefault="00B40D92" w:rsidP="00932C16">
            <w:pPr>
              <w:jc w:val="center"/>
              <w:rPr>
                <w:sz w:val="18"/>
              </w:rPr>
            </w:pPr>
            <w:r>
              <w:rPr>
                <w:rFonts w:hint="eastAsia"/>
                <w:sz w:val="18"/>
              </w:rPr>
              <w:t>外键</w:t>
            </w:r>
          </w:p>
        </w:tc>
      </w:tr>
      <w:tr w:rsidR="00B40D92" w14:paraId="364641D3" w14:textId="77777777" w:rsidTr="00932C16">
        <w:tc>
          <w:tcPr>
            <w:tcW w:w="661" w:type="dxa"/>
            <w:tcBorders>
              <w:top w:val="single" w:sz="2" w:space="0" w:color="000000"/>
              <w:bottom w:val="single" w:sz="2" w:space="0" w:color="000000"/>
              <w:right w:val="single" w:sz="2" w:space="0" w:color="000000"/>
            </w:tcBorders>
          </w:tcPr>
          <w:p w14:paraId="10D869A2" w14:textId="77777777" w:rsidR="00B40D92" w:rsidRPr="00E334F4" w:rsidRDefault="00B40D92" w:rsidP="00932C16">
            <w:pPr>
              <w:pStyle w:val="afff4"/>
              <w:jc w:val="center"/>
              <w:rPr>
                <w:sz w:val="18"/>
              </w:rPr>
            </w:pPr>
            <w:r w:rsidRPr="00E334F4">
              <w:rPr>
                <w:rFonts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595914D6" w14:textId="77777777" w:rsidR="00B40D92" w:rsidRPr="00E334F4" w:rsidRDefault="00B40D92" w:rsidP="00932C16">
            <w:pPr>
              <w:pStyle w:val="afff4"/>
              <w:jc w:val="center"/>
              <w:rPr>
                <w:sz w:val="18"/>
              </w:rPr>
            </w:pPr>
            <w:r w:rsidRPr="00E334F4">
              <w:rPr>
                <w:rFonts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49813D4B"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E194121"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9E49BDB" w14:textId="77777777" w:rsidR="00B40D92" w:rsidRPr="00E334F4" w:rsidRDefault="00B40D92" w:rsidP="00932C16">
            <w:pPr>
              <w:pStyle w:val="afff4"/>
              <w:jc w:val="center"/>
              <w:rPr>
                <w:sz w:val="18"/>
              </w:rPr>
            </w:pPr>
            <w:r w:rsidRPr="00E334F4">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23BE69E"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F0B0EDF" w14:textId="77777777" w:rsidR="00B40D92" w:rsidRPr="00E334F4" w:rsidRDefault="00B40D92" w:rsidP="00932C16">
            <w:pPr>
              <w:pStyle w:val="afff4"/>
              <w:jc w:val="center"/>
              <w:rPr>
                <w:sz w:val="18"/>
              </w:rPr>
            </w:pPr>
            <w:r>
              <w:rPr>
                <w:rFonts w:hint="eastAsia"/>
                <w:sz w:val="18"/>
              </w:rPr>
              <w:t>×</w:t>
            </w:r>
          </w:p>
        </w:tc>
      </w:tr>
      <w:tr w:rsidR="00B40D92" w14:paraId="1F8AE700" w14:textId="77777777" w:rsidTr="00932C16">
        <w:tc>
          <w:tcPr>
            <w:tcW w:w="661" w:type="dxa"/>
            <w:tcBorders>
              <w:top w:val="single" w:sz="2" w:space="0" w:color="000000"/>
              <w:bottom w:val="single" w:sz="2" w:space="0" w:color="000000"/>
              <w:right w:val="single" w:sz="2" w:space="0" w:color="000000"/>
            </w:tcBorders>
          </w:tcPr>
          <w:p w14:paraId="40581A10" w14:textId="77777777" w:rsidR="00B40D92" w:rsidRPr="00E334F4" w:rsidRDefault="00B40D92" w:rsidP="00932C16">
            <w:pPr>
              <w:pStyle w:val="afff4"/>
              <w:jc w:val="center"/>
              <w:rPr>
                <w:sz w:val="18"/>
              </w:rPr>
            </w:pPr>
            <w:r w:rsidRPr="00E334F4">
              <w:rPr>
                <w:rFonts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0EECAC8F" w14:textId="77777777" w:rsidR="00B40D92" w:rsidRPr="00E334F4" w:rsidRDefault="00B40D92" w:rsidP="00932C16">
            <w:pPr>
              <w:pStyle w:val="afff4"/>
              <w:jc w:val="center"/>
              <w:rPr>
                <w:sz w:val="18"/>
              </w:rPr>
            </w:pPr>
            <w:r w:rsidRPr="00E334F4">
              <w:rPr>
                <w:rFonts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28A4AE23"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50B9336E"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BF6DE12"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8B253F1"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C4B4B0B" w14:textId="77777777" w:rsidR="00B40D92" w:rsidRPr="00E334F4" w:rsidRDefault="00B40D92" w:rsidP="00932C16">
            <w:pPr>
              <w:pStyle w:val="afff4"/>
              <w:jc w:val="center"/>
              <w:rPr>
                <w:sz w:val="18"/>
              </w:rPr>
            </w:pPr>
            <w:r w:rsidRPr="00E334F4">
              <w:rPr>
                <w:rFonts w:hint="eastAsia"/>
                <w:sz w:val="18"/>
              </w:rPr>
              <w:t>√</w:t>
            </w:r>
          </w:p>
        </w:tc>
      </w:tr>
      <w:tr w:rsidR="00B40D92" w14:paraId="4244B41A" w14:textId="77777777" w:rsidTr="00932C16">
        <w:tc>
          <w:tcPr>
            <w:tcW w:w="661" w:type="dxa"/>
            <w:tcBorders>
              <w:top w:val="single" w:sz="2" w:space="0" w:color="000000"/>
              <w:bottom w:val="single" w:sz="2" w:space="0" w:color="000000"/>
              <w:right w:val="single" w:sz="2" w:space="0" w:color="000000"/>
            </w:tcBorders>
          </w:tcPr>
          <w:p w14:paraId="2ECCA42C" w14:textId="77777777" w:rsidR="00B40D92" w:rsidRPr="00E334F4" w:rsidRDefault="00B40D92" w:rsidP="00932C16">
            <w:pPr>
              <w:pStyle w:val="afff4"/>
              <w:jc w:val="center"/>
              <w:rPr>
                <w:sz w:val="18"/>
              </w:rPr>
            </w:pPr>
            <w:r w:rsidRPr="00E334F4">
              <w:rPr>
                <w:rFonts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BC2F629" w14:textId="77777777" w:rsidR="00B40D92" w:rsidRPr="00E334F4" w:rsidRDefault="00B40D92" w:rsidP="00932C16">
            <w:pPr>
              <w:pStyle w:val="afff4"/>
              <w:jc w:val="center"/>
              <w:rPr>
                <w:sz w:val="18"/>
              </w:rPr>
            </w:pPr>
            <w:r w:rsidRPr="00E334F4">
              <w:rPr>
                <w:rFonts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016A7C5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6D317377"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D279638"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BA9646"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1B23AA30" w14:textId="77777777" w:rsidR="00B40D92" w:rsidRPr="00E334F4" w:rsidRDefault="00B40D92" w:rsidP="00932C16">
            <w:pPr>
              <w:pStyle w:val="afff4"/>
              <w:jc w:val="center"/>
              <w:rPr>
                <w:sz w:val="18"/>
              </w:rPr>
            </w:pPr>
            <w:r>
              <w:rPr>
                <w:rFonts w:hint="eastAsia"/>
                <w:sz w:val="18"/>
              </w:rPr>
              <w:t>×</w:t>
            </w:r>
          </w:p>
        </w:tc>
      </w:tr>
      <w:tr w:rsidR="00B40D92" w14:paraId="25452A02" w14:textId="77777777" w:rsidTr="00932C16">
        <w:tc>
          <w:tcPr>
            <w:tcW w:w="661" w:type="dxa"/>
            <w:tcBorders>
              <w:top w:val="single" w:sz="2" w:space="0" w:color="000000"/>
              <w:bottom w:val="single" w:sz="2" w:space="0" w:color="000000"/>
              <w:right w:val="single" w:sz="2" w:space="0" w:color="000000"/>
            </w:tcBorders>
          </w:tcPr>
          <w:p w14:paraId="60BE19EB" w14:textId="77777777" w:rsidR="00B40D92" w:rsidRPr="00E334F4" w:rsidRDefault="00B40D92" w:rsidP="00932C16">
            <w:pPr>
              <w:pStyle w:val="afff4"/>
              <w:jc w:val="center"/>
              <w:rPr>
                <w:sz w:val="18"/>
              </w:rPr>
            </w:pPr>
            <w:r w:rsidRPr="00E334F4">
              <w:rPr>
                <w:rFonts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77F5295B" w14:textId="77777777" w:rsidR="00B40D92" w:rsidRPr="00E334F4" w:rsidRDefault="00B40D92" w:rsidP="00932C16">
            <w:pPr>
              <w:pStyle w:val="afff4"/>
              <w:jc w:val="center"/>
              <w:rPr>
                <w:sz w:val="18"/>
              </w:rPr>
            </w:pPr>
            <w:r w:rsidRPr="00E334F4">
              <w:rPr>
                <w:rFonts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34071D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2A5CCAAF"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44D8532C"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9FB9048"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2DAF712" w14:textId="77777777" w:rsidR="00B40D92" w:rsidRPr="00E334F4" w:rsidRDefault="00B40D92" w:rsidP="00932C16">
            <w:pPr>
              <w:pStyle w:val="afff4"/>
              <w:jc w:val="center"/>
              <w:rPr>
                <w:sz w:val="18"/>
              </w:rPr>
            </w:pPr>
            <w:r>
              <w:rPr>
                <w:rFonts w:hint="eastAsia"/>
                <w:sz w:val="18"/>
              </w:rPr>
              <w:t>×</w:t>
            </w:r>
          </w:p>
        </w:tc>
      </w:tr>
      <w:tr w:rsidR="00B40D92" w14:paraId="2E320F2D" w14:textId="77777777" w:rsidTr="00932C16">
        <w:tc>
          <w:tcPr>
            <w:tcW w:w="661" w:type="dxa"/>
            <w:tcBorders>
              <w:top w:val="single" w:sz="2" w:space="0" w:color="000000"/>
              <w:bottom w:val="single" w:sz="2" w:space="0" w:color="000000"/>
              <w:right w:val="single" w:sz="2" w:space="0" w:color="000000"/>
            </w:tcBorders>
          </w:tcPr>
          <w:p w14:paraId="6969589B" w14:textId="77777777" w:rsidR="00B40D92" w:rsidRPr="00E334F4" w:rsidRDefault="00B40D92" w:rsidP="00932C16">
            <w:pPr>
              <w:pStyle w:val="afff4"/>
              <w:jc w:val="center"/>
              <w:rPr>
                <w:sz w:val="18"/>
              </w:rPr>
            </w:pPr>
            <w:r w:rsidRPr="00E334F4">
              <w:rPr>
                <w:rFonts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097926E7" w14:textId="77777777" w:rsidR="00B40D92" w:rsidRPr="00E334F4" w:rsidRDefault="00B40D92" w:rsidP="00932C16">
            <w:pPr>
              <w:pStyle w:val="afff4"/>
              <w:jc w:val="center"/>
              <w:rPr>
                <w:sz w:val="18"/>
              </w:rPr>
            </w:pPr>
            <w:r w:rsidRPr="00E334F4">
              <w:rPr>
                <w:rFonts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07D61150"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3A62CFAD"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BC600BA"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16DA73"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5C769C8" w14:textId="77777777" w:rsidR="00B40D92" w:rsidRPr="00E334F4" w:rsidRDefault="00B40D92" w:rsidP="00932C16">
            <w:pPr>
              <w:pStyle w:val="afff4"/>
              <w:jc w:val="center"/>
              <w:rPr>
                <w:sz w:val="18"/>
              </w:rPr>
            </w:pPr>
            <w:r>
              <w:rPr>
                <w:rFonts w:hint="eastAsia"/>
                <w:sz w:val="18"/>
              </w:rPr>
              <w:t>×</w:t>
            </w:r>
          </w:p>
        </w:tc>
      </w:tr>
      <w:tr w:rsidR="00B40D92" w14:paraId="231D3B69" w14:textId="77777777" w:rsidTr="00932C16">
        <w:tc>
          <w:tcPr>
            <w:tcW w:w="661" w:type="dxa"/>
            <w:tcBorders>
              <w:top w:val="single" w:sz="2" w:space="0" w:color="000000"/>
              <w:bottom w:val="single" w:sz="2" w:space="0" w:color="000000"/>
              <w:right w:val="single" w:sz="2" w:space="0" w:color="000000"/>
            </w:tcBorders>
          </w:tcPr>
          <w:p w14:paraId="517CEBF1" w14:textId="77777777" w:rsidR="00B40D92" w:rsidRPr="00E334F4" w:rsidRDefault="00B40D92" w:rsidP="00932C16">
            <w:pPr>
              <w:pStyle w:val="afff4"/>
              <w:jc w:val="center"/>
              <w:rPr>
                <w:sz w:val="18"/>
              </w:rPr>
            </w:pPr>
            <w:r w:rsidRPr="00E334F4">
              <w:rPr>
                <w:rFonts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4074580A" w14:textId="77777777" w:rsidR="00B40D92" w:rsidRPr="00E334F4" w:rsidRDefault="00B40D92" w:rsidP="00932C16">
            <w:pPr>
              <w:pStyle w:val="afff4"/>
              <w:jc w:val="center"/>
              <w:rPr>
                <w:sz w:val="18"/>
              </w:rPr>
            </w:pPr>
            <w:r w:rsidRPr="00E334F4">
              <w:rPr>
                <w:rFonts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4A624928"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379D4EF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28EBF004"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639474"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4D431F86" w14:textId="77777777" w:rsidR="00B40D92" w:rsidRPr="00E334F4" w:rsidRDefault="00B40D92" w:rsidP="00932C16">
            <w:pPr>
              <w:pStyle w:val="afff4"/>
              <w:jc w:val="center"/>
              <w:rPr>
                <w:sz w:val="18"/>
              </w:rPr>
            </w:pPr>
            <w:r>
              <w:rPr>
                <w:rFonts w:hint="eastAsia"/>
                <w:sz w:val="18"/>
              </w:rPr>
              <w:t>×</w:t>
            </w:r>
          </w:p>
        </w:tc>
      </w:tr>
      <w:tr w:rsidR="00B40D92" w14:paraId="07529E63" w14:textId="77777777" w:rsidTr="00932C16">
        <w:tc>
          <w:tcPr>
            <w:tcW w:w="661" w:type="dxa"/>
            <w:tcBorders>
              <w:top w:val="single" w:sz="2" w:space="0" w:color="000000"/>
              <w:bottom w:val="single" w:sz="2" w:space="0" w:color="000000"/>
              <w:right w:val="single" w:sz="2" w:space="0" w:color="000000"/>
            </w:tcBorders>
          </w:tcPr>
          <w:p w14:paraId="337CFBEB" w14:textId="77777777" w:rsidR="00B40D92" w:rsidRPr="00E334F4" w:rsidRDefault="00B40D92" w:rsidP="00932C16">
            <w:pPr>
              <w:pStyle w:val="afff4"/>
              <w:jc w:val="center"/>
              <w:rPr>
                <w:sz w:val="18"/>
              </w:rPr>
            </w:pPr>
            <w:r w:rsidRPr="00E334F4">
              <w:rPr>
                <w:rFonts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5CD938DE" w14:textId="77777777" w:rsidR="00B40D92" w:rsidRPr="00E334F4" w:rsidRDefault="00B40D92" w:rsidP="00932C16">
            <w:pPr>
              <w:pStyle w:val="afff4"/>
              <w:jc w:val="center"/>
              <w:rPr>
                <w:sz w:val="18"/>
              </w:rPr>
            </w:pPr>
            <w:r w:rsidRPr="00E334F4">
              <w:rPr>
                <w:rFonts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146775F7"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60254BF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1E0F8C9"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B5029E"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132722B" w14:textId="77777777" w:rsidR="00B40D92" w:rsidRPr="00E334F4" w:rsidRDefault="00B40D92" w:rsidP="00932C16">
            <w:pPr>
              <w:pStyle w:val="afff4"/>
              <w:jc w:val="center"/>
              <w:rPr>
                <w:sz w:val="18"/>
              </w:rPr>
            </w:pPr>
            <w:r w:rsidRPr="00E334F4">
              <w:rPr>
                <w:rFonts w:hint="eastAsia"/>
                <w:sz w:val="18"/>
              </w:rPr>
              <w:t>√</w:t>
            </w:r>
          </w:p>
        </w:tc>
      </w:tr>
      <w:tr w:rsidR="00B40D92" w14:paraId="72BB25ED" w14:textId="77777777" w:rsidTr="00932C16">
        <w:tc>
          <w:tcPr>
            <w:tcW w:w="661" w:type="dxa"/>
            <w:tcBorders>
              <w:top w:val="single" w:sz="2" w:space="0" w:color="000000"/>
              <w:bottom w:val="single" w:sz="2" w:space="0" w:color="000000"/>
              <w:right w:val="single" w:sz="2" w:space="0" w:color="000000"/>
            </w:tcBorders>
          </w:tcPr>
          <w:p w14:paraId="0792E960" w14:textId="77777777" w:rsidR="00B40D92" w:rsidRPr="00E334F4" w:rsidRDefault="00B40D92" w:rsidP="00932C16">
            <w:pPr>
              <w:pStyle w:val="afff4"/>
              <w:jc w:val="center"/>
              <w:rPr>
                <w:sz w:val="18"/>
              </w:rPr>
            </w:pPr>
            <w:r w:rsidRPr="00E334F4">
              <w:rPr>
                <w:rFonts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2A0FC9B4" w14:textId="77777777" w:rsidR="00B40D92" w:rsidRPr="00E334F4" w:rsidRDefault="00B40D92" w:rsidP="00932C16">
            <w:pPr>
              <w:pStyle w:val="afff4"/>
              <w:jc w:val="center"/>
              <w:rPr>
                <w:sz w:val="18"/>
              </w:rPr>
            </w:pPr>
            <w:r w:rsidRPr="00E334F4">
              <w:rPr>
                <w:rFonts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3AB9B49A"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01524E9B"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D9E333A"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9200446"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C50CC51" w14:textId="77777777" w:rsidR="00B40D92" w:rsidRPr="00E334F4" w:rsidRDefault="00B40D92" w:rsidP="00932C16">
            <w:pPr>
              <w:pStyle w:val="afff4"/>
              <w:jc w:val="center"/>
              <w:rPr>
                <w:sz w:val="18"/>
              </w:rPr>
            </w:pPr>
            <w:r>
              <w:rPr>
                <w:rFonts w:hint="eastAsia"/>
                <w:sz w:val="18"/>
              </w:rPr>
              <w:t>×</w:t>
            </w:r>
          </w:p>
        </w:tc>
      </w:tr>
    </w:tbl>
    <w:p w14:paraId="10AAE186" w14:textId="77777777" w:rsidR="00B40D92" w:rsidRDefault="00B40D92" w:rsidP="00B40D92">
      <w:pPr>
        <w:pStyle w:val="a1"/>
        <w:ind w:firstLineChars="0"/>
        <w:jc w:val="right"/>
        <w:rPr>
          <w:sz w:val="21"/>
        </w:rPr>
      </w:pPr>
    </w:p>
    <w:p w14:paraId="069A7EDE" w14:textId="77777777" w:rsidR="00B40D92" w:rsidRDefault="00B40D92" w:rsidP="00B40D92">
      <w:pPr>
        <w:pStyle w:val="a1"/>
        <w:ind w:firstLineChars="0"/>
        <w:jc w:val="right"/>
        <w:rPr>
          <w:sz w:val="21"/>
        </w:rPr>
      </w:pPr>
    </w:p>
    <w:p w14:paraId="7001AC10" w14:textId="77777777" w:rsidR="00B40D92" w:rsidRDefault="00B40D92" w:rsidP="00B40D92">
      <w:pPr>
        <w:pStyle w:val="a1"/>
        <w:ind w:firstLineChars="0"/>
        <w:jc w:val="right"/>
        <w:rPr>
          <w:sz w:val="21"/>
        </w:rPr>
      </w:pPr>
    </w:p>
    <w:p w14:paraId="0B32E278" w14:textId="77777777" w:rsidR="00B40D92" w:rsidRDefault="00B40D92" w:rsidP="00B40D92">
      <w:pPr>
        <w:pStyle w:val="a1"/>
        <w:numPr>
          <w:ilvl w:val="0"/>
          <w:numId w:val="23"/>
        </w:numPr>
        <w:ind w:firstLineChars="0"/>
      </w:pPr>
      <w:r>
        <w:rPr>
          <w:rFonts w:hint="eastAsia"/>
        </w:rPr>
        <w:t>友情链接表（</w:t>
      </w:r>
      <w:proofErr w:type="spellStart"/>
      <w:r>
        <w:rPr>
          <w:rFonts w:hint="eastAsia"/>
        </w:rPr>
        <w:t>Friend</w:t>
      </w:r>
      <w:r>
        <w:t>Url</w:t>
      </w:r>
      <w:proofErr w:type="spellEnd"/>
      <w:r>
        <w:rPr>
          <w:rFonts w:hint="eastAsia"/>
        </w:rPr>
        <w:t>）</w:t>
      </w:r>
    </w:p>
    <w:p w14:paraId="3A26C46D" w14:textId="77777777" w:rsidR="00B40D92" w:rsidRDefault="00B40D92" w:rsidP="00B40D92">
      <w:pPr>
        <w:pStyle w:val="a1"/>
        <w:ind w:firstLineChars="0"/>
      </w:pPr>
      <w:r>
        <w:rPr>
          <w:rFonts w:hint="eastAsia"/>
        </w:rPr>
        <w:t>用于记录友链的信息，包含名称，地址等信息。</w:t>
      </w:r>
    </w:p>
    <w:p w14:paraId="7C4A513A" w14:textId="77777777" w:rsidR="00B40D92" w:rsidRDefault="00B40D92" w:rsidP="00B40D92">
      <w:pPr>
        <w:pStyle w:val="a1"/>
        <w:ind w:firstLineChars="0"/>
      </w:pPr>
      <w:r>
        <w:rPr>
          <w:rFonts w:hint="eastAsia"/>
        </w:rPr>
        <w:lastRenderedPageBreak/>
        <w:t>友情链接表（</w:t>
      </w:r>
      <w:proofErr w:type="spellStart"/>
      <w:r>
        <w:rPr>
          <w:rFonts w:hint="eastAsia"/>
        </w:rPr>
        <w:t>FriendUrl</w:t>
      </w:r>
      <w:proofErr w:type="spellEnd"/>
      <w:r>
        <w:rPr>
          <w:rFonts w:hint="eastAsia"/>
        </w:rPr>
        <w:t>）的设计如表</w:t>
      </w:r>
      <w:r>
        <w:t>3-7</w:t>
      </w:r>
      <w:r>
        <w:rPr>
          <w:rFonts w:hint="eastAsia"/>
        </w:rPr>
        <w:t>所示：</w:t>
      </w:r>
    </w:p>
    <w:p w14:paraId="4A1B10C9" w14:textId="77777777" w:rsidR="00B40D92" w:rsidRDefault="00B40D92" w:rsidP="00B40D92">
      <w:pPr>
        <w:pStyle w:val="a1"/>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B40D92" w14:paraId="1B58CF22" w14:textId="77777777" w:rsidTr="00932C16">
        <w:tc>
          <w:tcPr>
            <w:tcW w:w="612" w:type="dxa"/>
            <w:tcBorders>
              <w:top w:val="single" w:sz="2" w:space="0" w:color="000000"/>
              <w:bottom w:val="single" w:sz="2" w:space="0" w:color="000000"/>
              <w:right w:val="single" w:sz="2" w:space="0" w:color="000000"/>
            </w:tcBorders>
            <w:shd w:val="clear" w:color="auto" w:fill="FFFFFF" w:themeFill="background1"/>
          </w:tcPr>
          <w:p w14:paraId="0B5FCC75" w14:textId="77777777" w:rsidR="00B40D92" w:rsidRDefault="00B40D92" w:rsidP="00932C16">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336B62" w14:textId="77777777" w:rsidR="00B40D92" w:rsidRDefault="00B40D92" w:rsidP="00932C16">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AB885C" w14:textId="77777777" w:rsidR="00B40D92" w:rsidRDefault="00B40D92" w:rsidP="00932C16">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9B11B4" w14:textId="77777777" w:rsidR="00B40D92" w:rsidRDefault="00B40D92" w:rsidP="00932C16">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B030FE3" w14:textId="77777777" w:rsidR="00B40D92" w:rsidRDefault="00B40D92" w:rsidP="00932C16">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856E14" w14:textId="77777777" w:rsidR="00B40D92" w:rsidRDefault="00B40D92" w:rsidP="00932C16">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5CDCBD58" w14:textId="77777777" w:rsidR="00B40D92" w:rsidRDefault="00B40D92" w:rsidP="00932C16">
            <w:pPr>
              <w:jc w:val="center"/>
              <w:rPr>
                <w:sz w:val="18"/>
              </w:rPr>
            </w:pPr>
            <w:r>
              <w:rPr>
                <w:rFonts w:hint="eastAsia"/>
                <w:sz w:val="18"/>
              </w:rPr>
              <w:t>外键</w:t>
            </w:r>
          </w:p>
        </w:tc>
      </w:tr>
      <w:tr w:rsidR="00B40D92" w14:paraId="2BD43057" w14:textId="77777777" w:rsidTr="00932C16">
        <w:tc>
          <w:tcPr>
            <w:tcW w:w="612" w:type="dxa"/>
            <w:tcBorders>
              <w:top w:val="single" w:sz="2" w:space="0" w:color="000000"/>
              <w:bottom w:val="single" w:sz="2" w:space="0" w:color="000000"/>
              <w:right w:val="single" w:sz="2" w:space="0" w:color="000000"/>
            </w:tcBorders>
          </w:tcPr>
          <w:p w14:paraId="390F0FFD" w14:textId="77777777" w:rsidR="00B40D92" w:rsidRPr="000D7EED" w:rsidRDefault="00B40D92" w:rsidP="00932C16">
            <w:pPr>
              <w:pStyle w:val="afff4"/>
              <w:jc w:val="center"/>
              <w:rPr>
                <w:sz w:val="18"/>
              </w:rPr>
            </w:pPr>
            <w:r w:rsidRPr="000D7EED">
              <w:rPr>
                <w:rFonts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11E51F13" w14:textId="77777777" w:rsidR="00B40D92" w:rsidRPr="000D7EED" w:rsidRDefault="00B40D92" w:rsidP="00932C16">
            <w:pPr>
              <w:pStyle w:val="afff4"/>
              <w:jc w:val="center"/>
              <w:rPr>
                <w:sz w:val="18"/>
              </w:rPr>
            </w:pPr>
            <w:r w:rsidRPr="000D7EED">
              <w:rPr>
                <w:rFonts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1DE5DE4B"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168D942D"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507A4D46" w14:textId="77777777" w:rsidR="00B40D92" w:rsidRPr="000D7EED" w:rsidRDefault="00B40D92" w:rsidP="00932C16">
            <w:pPr>
              <w:pStyle w:val="afff4"/>
              <w:jc w:val="center"/>
              <w:rPr>
                <w:sz w:val="18"/>
              </w:rPr>
            </w:pPr>
            <w:r w:rsidRPr="000D7EED">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EF368D7"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5B0A0E51" w14:textId="77777777" w:rsidR="00B40D92" w:rsidRPr="000D7EED" w:rsidRDefault="00B40D92" w:rsidP="00932C16">
            <w:pPr>
              <w:pStyle w:val="afff4"/>
              <w:jc w:val="center"/>
              <w:rPr>
                <w:sz w:val="18"/>
              </w:rPr>
            </w:pPr>
            <w:r>
              <w:rPr>
                <w:rFonts w:hint="eastAsia"/>
                <w:sz w:val="18"/>
              </w:rPr>
              <w:t>×</w:t>
            </w:r>
          </w:p>
        </w:tc>
      </w:tr>
      <w:tr w:rsidR="00B40D92" w14:paraId="4D68DBF3" w14:textId="77777777" w:rsidTr="00932C16">
        <w:tc>
          <w:tcPr>
            <w:tcW w:w="612" w:type="dxa"/>
            <w:tcBorders>
              <w:top w:val="single" w:sz="2" w:space="0" w:color="000000"/>
              <w:bottom w:val="single" w:sz="2" w:space="0" w:color="000000"/>
              <w:right w:val="single" w:sz="2" w:space="0" w:color="000000"/>
            </w:tcBorders>
          </w:tcPr>
          <w:p w14:paraId="064F3733" w14:textId="77777777" w:rsidR="00B40D92" w:rsidRPr="000D7EED" w:rsidRDefault="00B40D92" w:rsidP="00932C16">
            <w:pPr>
              <w:pStyle w:val="afff4"/>
              <w:jc w:val="center"/>
              <w:rPr>
                <w:sz w:val="18"/>
              </w:rPr>
            </w:pPr>
            <w:r w:rsidRPr="000D7EED">
              <w:rPr>
                <w:rFonts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28055ED8" w14:textId="77777777" w:rsidR="00B40D92" w:rsidRPr="000D7EED" w:rsidRDefault="00B40D92" w:rsidP="00932C16">
            <w:pPr>
              <w:pStyle w:val="afff4"/>
              <w:jc w:val="center"/>
              <w:rPr>
                <w:sz w:val="18"/>
              </w:rPr>
            </w:pPr>
            <w:r w:rsidRPr="000D7EED">
              <w:rPr>
                <w:rFonts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71144A99"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327ED063"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60D22BB"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0FA45B1"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1C503E0B" w14:textId="77777777" w:rsidR="00B40D92" w:rsidRPr="000D7EED" w:rsidRDefault="00B40D92" w:rsidP="00932C16">
            <w:pPr>
              <w:pStyle w:val="afff4"/>
              <w:jc w:val="center"/>
              <w:rPr>
                <w:sz w:val="18"/>
              </w:rPr>
            </w:pPr>
            <w:r>
              <w:rPr>
                <w:rFonts w:hint="eastAsia"/>
                <w:sz w:val="18"/>
              </w:rPr>
              <w:t>×</w:t>
            </w:r>
          </w:p>
        </w:tc>
      </w:tr>
      <w:tr w:rsidR="00B40D92" w14:paraId="7800C6CB" w14:textId="77777777" w:rsidTr="00932C16">
        <w:tc>
          <w:tcPr>
            <w:tcW w:w="612" w:type="dxa"/>
            <w:tcBorders>
              <w:top w:val="single" w:sz="2" w:space="0" w:color="000000"/>
              <w:bottom w:val="single" w:sz="2" w:space="0" w:color="000000"/>
              <w:right w:val="single" w:sz="2" w:space="0" w:color="000000"/>
            </w:tcBorders>
          </w:tcPr>
          <w:p w14:paraId="4ACAE835" w14:textId="77777777" w:rsidR="00B40D92" w:rsidRPr="000D7EED" w:rsidRDefault="00B40D92" w:rsidP="00932C16">
            <w:pPr>
              <w:pStyle w:val="afff4"/>
              <w:jc w:val="center"/>
              <w:rPr>
                <w:sz w:val="18"/>
              </w:rPr>
            </w:pPr>
            <w:r w:rsidRPr="000D7EED">
              <w:rPr>
                <w:rFonts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53B2333" w14:textId="77777777" w:rsidR="00B40D92" w:rsidRPr="000D7EED" w:rsidRDefault="00B40D92" w:rsidP="00932C16">
            <w:pPr>
              <w:pStyle w:val="afff4"/>
              <w:jc w:val="center"/>
              <w:rPr>
                <w:sz w:val="18"/>
              </w:rPr>
            </w:pPr>
            <w:r w:rsidRPr="000D7EED">
              <w:rPr>
                <w:rFonts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28C25596"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425A3136"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191EB6AB"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A526DA0"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5744731B" w14:textId="77777777" w:rsidR="00B40D92" w:rsidRPr="000D7EED" w:rsidRDefault="00B40D92" w:rsidP="00932C16">
            <w:pPr>
              <w:pStyle w:val="afff4"/>
              <w:jc w:val="center"/>
              <w:rPr>
                <w:sz w:val="18"/>
              </w:rPr>
            </w:pPr>
            <w:r>
              <w:rPr>
                <w:rFonts w:hint="eastAsia"/>
                <w:sz w:val="18"/>
              </w:rPr>
              <w:t>×</w:t>
            </w:r>
          </w:p>
        </w:tc>
      </w:tr>
      <w:tr w:rsidR="00B40D92" w14:paraId="56D51F28" w14:textId="77777777" w:rsidTr="00932C16">
        <w:tc>
          <w:tcPr>
            <w:tcW w:w="612" w:type="dxa"/>
            <w:tcBorders>
              <w:top w:val="single" w:sz="2" w:space="0" w:color="000000"/>
              <w:bottom w:val="single" w:sz="2" w:space="0" w:color="000000"/>
              <w:right w:val="single" w:sz="2" w:space="0" w:color="000000"/>
            </w:tcBorders>
          </w:tcPr>
          <w:p w14:paraId="50D760D7" w14:textId="77777777" w:rsidR="00B40D92" w:rsidRPr="000D7EED" w:rsidRDefault="00B40D92" w:rsidP="00932C16">
            <w:pPr>
              <w:pStyle w:val="afff4"/>
              <w:jc w:val="center"/>
              <w:rPr>
                <w:sz w:val="18"/>
              </w:rPr>
            </w:pPr>
            <w:r w:rsidRPr="000D7EED">
              <w:rPr>
                <w:rFonts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1AB0520" w14:textId="77777777" w:rsidR="00B40D92" w:rsidRPr="000D7EED" w:rsidRDefault="00B40D92" w:rsidP="00932C16">
            <w:pPr>
              <w:pStyle w:val="afff4"/>
              <w:jc w:val="center"/>
              <w:rPr>
                <w:sz w:val="18"/>
              </w:rPr>
            </w:pPr>
            <w:r w:rsidRPr="000D7EED">
              <w:rPr>
                <w:rFonts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48F0817A"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4DA4120A"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2A54F8FA"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8E06584"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73A3327F" w14:textId="77777777" w:rsidR="00B40D92" w:rsidRPr="000D7EED" w:rsidRDefault="00B40D92" w:rsidP="00932C16">
            <w:pPr>
              <w:pStyle w:val="afff4"/>
              <w:jc w:val="center"/>
              <w:rPr>
                <w:sz w:val="18"/>
              </w:rPr>
            </w:pPr>
            <w:r>
              <w:rPr>
                <w:rFonts w:hint="eastAsia"/>
                <w:sz w:val="18"/>
              </w:rPr>
              <w:t>×</w:t>
            </w:r>
          </w:p>
        </w:tc>
      </w:tr>
      <w:tr w:rsidR="00B40D92" w14:paraId="6401B5D1" w14:textId="77777777" w:rsidTr="00932C16">
        <w:tc>
          <w:tcPr>
            <w:tcW w:w="612" w:type="dxa"/>
            <w:tcBorders>
              <w:top w:val="single" w:sz="2" w:space="0" w:color="000000"/>
              <w:bottom w:val="single" w:sz="2" w:space="0" w:color="000000"/>
              <w:right w:val="single" w:sz="2" w:space="0" w:color="000000"/>
            </w:tcBorders>
          </w:tcPr>
          <w:p w14:paraId="49192676" w14:textId="77777777" w:rsidR="00B40D92" w:rsidRPr="000D7EED" w:rsidRDefault="00B40D92" w:rsidP="00932C16">
            <w:pPr>
              <w:pStyle w:val="afff4"/>
              <w:jc w:val="center"/>
              <w:rPr>
                <w:sz w:val="18"/>
              </w:rPr>
            </w:pPr>
            <w:r w:rsidRPr="000D7EED">
              <w:rPr>
                <w:rFonts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4E54A0B" w14:textId="77777777" w:rsidR="00B40D92" w:rsidRPr="000D7EED" w:rsidRDefault="00B40D92" w:rsidP="00932C16">
            <w:pPr>
              <w:pStyle w:val="afff4"/>
              <w:jc w:val="center"/>
              <w:rPr>
                <w:sz w:val="18"/>
              </w:rPr>
            </w:pPr>
            <w:r w:rsidRPr="000D7EED">
              <w:rPr>
                <w:rFonts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4B566548"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C785A77"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403362DE"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E64BE1C"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49DDFB62" w14:textId="77777777" w:rsidR="00B40D92" w:rsidRPr="000D7EED" w:rsidRDefault="00B40D92" w:rsidP="00932C16">
            <w:pPr>
              <w:pStyle w:val="afff4"/>
              <w:jc w:val="center"/>
              <w:rPr>
                <w:sz w:val="18"/>
              </w:rPr>
            </w:pPr>
            <w:r w:rsidRPr="000D7EED">
              <w:rPr>
                <w:rFonts w:hint="eastAsia"/>
                <w:sz w:val="18"/>
              </w:rPr>
              <w:t>√</w:t>
            </w:r>
          </w:p>
        </w:tc>
      </w:tr>
      <w:tr w:rsidR="00B40D92" w14:paraId="71373656" w14:textId="77777777" w:rsidTr="00932C16">
        <w:tc>
          <w:tcPr>
            <w:tcW w:w="612" w:type="dxa"/>
            <w:tcBorders>
              <w:top w:val="single" w:sz="2" w:space="0" w:color="000000"/>
              <w:bottom w:val="single" w:sz="2" w:space="0" w:color="000000"/>
              <w:right w:val="single" w:sz="2" w:space="0" w:color="000000"/>
            </w:tcBorders>
          </w:tcPr>
          <w:p w14:paraId="30A8FD40" w14:textId="77777777" w:rsidR="00B40D92" w:rsidRPr="000D7EED" w:rsidRDefault="00B40D92" w:rsidP="00932C16">
            <w:pPr>
              <w:pStyle w:val="afff4"/>
              <w:jc w:val="center"/>
              <w:rPr>
                <w:sz w:val="18"/>
              </w:rPr>
            </w:pPr>
            <w:r w:rsidRPr="000D7EED">
              <w:rPr>
                <w:rFonts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5E08506C" w14:textId="77777777" w:rsidR="00B40D92" w:rsidRPr="000D7EED" w:rsidRDefault="00B40D92" w:rsidP="00932C16">
            <w:pPr>
              <w:pStyle w:val="afff4"/>
              <w:jc w:val="center"/>
              <w:rPr>
                <w:sz w:val="18"/>
              </w:rPr>
            </w:pPr>
            <w:r w:rsidRPr="000D7EED">
              <w:rPr>
                <w:rFonts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000226B7"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6D93E809"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5E398BE4"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0B8A3BC"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266E5171" w14:textId="77777777" w:rsidR="00B40D92" w:rsidRPr="000D7EED" w:rsidRDefault="00B40D92" w:rsidP="00932C16">
            <w:pPr>
              <w:pStyle w:val="afff4"/>
              <w:jc w:val="center"/>
              <w:rPr>
                <w:sz w:val="18"/>
              </w:rPr>
            </w:pPr>
            <w:r>
              <w:rPr>
                <w:rFonts w:hint="eastAsia"/>
                <w:sz w:val="18"/>
              </w:rPr>
              <w:t>×</w:t>
            </w:r>
          </w:p>
        </w:tc>
      </w:tr>
    </w:tbl>
    <w:p w14:paraId="6E2C7CB9" w14:textId="77777777" w:rsidR="00B40D92" w:rsidRPr="00555227" w:rsidRDefault="00B40D92" w:rsidP="00B40D92">
      <w:pPr>
        <w:pStyle w:val="a1"/>
        <w:wordWrap w:val="0"/>
        <w:ind w:left="720" w:right="105" w:firstLineChars="0" w:firstLine="0"/>
        <w:jc w:val="right"/>
        <w:rPr>
          <w:sz w:val="21"/>
        </w:rPr>
      </w:pPr>
      <w:r>
        <w:t xml:space="preserve"> </w:t>
      </w:r>
    </w:p>
    <w:p w14:paraId="3BB9AC3C" w14:textId="77777777" w:rsidR="00B40D92" w:rsidRDefault="00B40D92" w:rsidP="00B40D92">
      <w:pPr>
        <w:pStyle w:val="a1"/>
        <w:numPr>
          <w:ilvl w:val="0"/>
          <w:numId w:val="23"/>
        </w:numPr>
        <w:ind w:firstLineChars="0"/>
      </w:pPr>
      <w:r>
        <w:rPr>
          <w:rFonts w:hint="eastAsia"/>
        </w:rPr>
        <w:t>帖子表（</w:t>
      </w:r>
      <w:r>
        <w:t>Post</w:t>
      </w:r>
      <w:r>
        <w:rPr>
          <w:rFonts w:hint="eastAsia"/>
        </w:rPr>
        <w:t>）</w:t>
      </w:r>
    </w:p>
    <w:p w14:paraId="5D114A58" w14:textId="77777777" w:rsidR="00B40D92" w:rsidRDefault="00B40D92" w:rsidP="00B40D92">
      <w:pPr>
        <w:ind w:firstLineChars="175" w:firstLine="420"/>
      </w:pPr>
      <w:r>
        <w:rPr>
          <w:rFonts w:hint="eastAsia"/>
        </w:rPr>
        <w:t>主要用于记录讨论区中发布的帖子信息，包含标题，内容，浏览量等信息。</w:t>
      </w:r>
    </w:p>
    <w:p w14:paraId="7B5DF5EB" w14:textId="77777777" w:rsidR="00B40D92" w:rsidRDefault="00B40D92" w:rsidP="00B40D92">
      <w:pPr>
        <w:ind w:firstLineChars="175" w:firstLine="420"/>
      </w:pPr>
      <w:r>
        <w:rPr>
          <w:rFonts w:hint="eastAsia"/>
        </w:rPr>
        <w:t>帖子表（</w:t>
      </w:r>
      <w:r>
        <w:rPr>
          <w:rFonts w:hint="eastAsia"/>
        </w:rPr>
        <w:t>Post</w:t>
      </w:r>
      <w:r>
        <w:rPr>
          <w:rFonts w:hint="eastAsia"/>
        </w:rPr>
        <w:t>）的设计如表</w:t>
      </w:r>
      <w:r>
        <w:t>3-8</w:t>
      </w:r>
      <w:r>
        <w:rPr>
          <w:rFonts w:hint="eastAsia"/>
        </w:rPr>
        <w:t>所示：</w:t>
      </w:r>
    </w:p>
    <w:p w14:paraId="5EB04469" w14:textId="77777777" w:rsidR="00B40D92" w:rsidRDefault="00B40D92" w:rsidP="00B40D92">
      <w:pPr>
        <w:pStyle w:val="aff1"/>
        <w:jc w:val="center"/>
        <w:rPr>
          <w:sz w:val="21"/>
        </w:rPr>
      </w:pPr>
      <w:r>
        <w:rPr>
          <w:rFonts w:hint="eastAsia"/>
          <w:sz w:val="21"/>
        </w:rPr>
        <w:t>表</w:t>
      </w:r>
      <w:r>
        <w:rPr>
          <w:sz w:val="21"/>
        </w:rPr>
        <w:t xml:space="preserve">3-8 </w:t>
      </w:r>
      <w:r>
        <w:rPr>
          <w:rFonts w:hint="eastAsia"/>
          <w:sz w:val="21"/>
        </w:rPr>
        <w:t>帖子表（</w:t>
      </w:r>
      <w:proofErr w:type="spellStart"/>
      <w:r>
        <w:rPr>
          <w:sz w:val="21"/>
        </w:rPr>
        <w:t>POst</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7DBE9917"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2B3D5CB8"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1AB9E3"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5A1866"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66E04B"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B74B8D"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DA43CD"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667F8C0" w14:textId="77777777" w:rsidR="00B40D92" w:rsidRDefault="00B40D92" w:rsidP="00932C16">
            <w:pPr>
              <w:jc w:val="center"/>
              <w:rPr>
                <w:sz w:val="18"/>
              </w:rPr>
            </w:pPr>
            <w:r>
              <w:rPr>
                <w:rFonts w:hint="eastAsia"/>
                <w:sz w:val="18"/>
              </w:rPr>
              <w:t>外键</w:t>
            </w:r>
          </w:p>
        </w:tc>
      </w:tr>
      <w:tr w:rsidR="00B40D92" w14:paraId="5A5409C4" w14:textId="77777777" w:rsidTr="00932C16">
        <w:tc>
          <w:tcPr>
            <w:tcW w:w="693" w:type="dxa"/>
            <w:tcBorders>
              <w:top w:val="single" w:sz="2" w:space="0" w:color="000000"/>
              <w:bottom w:val="single" w:sz="2" w:space="0" w:color="000000"/>
              <w:right w:val="single" w:sz="2" w:space="0" w:color="000000"/>
            </w:tcBorders>
          </w:tcPr>
          <w:p w14:paraId="1404022A" w14:textId="77777777" w:rsidR="00B40D92" w:rsidRPr="003E546E" w:rsidRDefault="00B40D92" w:rsidP="00932C16">
            <w:pPr>
              <w:pStyle w:val="afff4"/>
              <w:jc w:val="center"/>
              <w:rPr>
                <w:sz w:val="18"/>
              </w:rPr>
            </w:pPr>
            <w:r w:rsidRPr="003E546E">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8D3D401" w14:textId="77777777" w:rsidR="00B40D92" w:rsidRPr="003E546E" w:rsidRDefault="00B40D92" w:rsidP="00932C16">
            <w:pPr>
              <w:pStyle w:val="afff4"/>
              <w:jc w:val="center"/>
              <w:rPr>
                <w:sz w:val="18"/>
              </w:rPr>
            </w:pPr>
            <w:r w:rsidRPr="003E546E">
              <w:rPr>
                <w:rFonts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17926E4"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4FD5F4D5"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E1E80E5" w14:textId="77777777" w:rsidR="00B40D92" w:rsidRPr="003E546E" w:rsidRDefault="00B40D92" w:rsidP="00932C16">
            <w:pPr>
              <w:pStyle w:val="afff4"/>
              <w:jc w:val="center"/>
              <w:rPr>
                <w:sz w:val="18"/>
              </w:rPr>
            </w:pPr>
            <w:r w:rsidRPr="003E546E">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343B226"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6716374A" w14:textId="77777777" w:rsidR="00B40D92" w:rsidRPr="003E546E" w:rsidRDefault="00B40D92" w:rsidP="00932C16">
            <w:pPr>
              <w:pStyle w:val="afff4"/>
              <w:jc w:val="center"/>
              <w:rPr>
                <w:sz w:val="18"/>
              </w:rPr>
            </w:pPr>
            <w:r>
              <w:rPr>
                <w:rFonts w:hint="eastAsia"/>
                <w:sz w:val="18"/>
              </w:rPr>
              <w:t>×</w:t>
            </w:r>
          </w:p>
        </w:tc>
      </w:tr>
      <w:tr w:rsidR="00B40D92" w14:paraId="162BE813" w14:textId="77777777" w:rsidTr="00932C16">
        <w:tc>
          <w:tcPr>
            <w:tcW w:w="693" w:type="dxa"/>
            <w:tcBorders>
              <w:top w:val="single" w:sz="2" w:space="0" w:color="000000"/>
              <w:bottom w:val="single" w:sz="2" w:space="0" w:color="000000"/>
              <w:right w:val="single" w:sz="2" w:space="0" w:color="000000"/>
            </w:tcBorders>
          </w:tcPr>
          <w:p w14:paraId="65079604" w14:textId="77777777" w:rsidR="00B40D92" w:rsidRPr="003E546E" w:rsidRDefault="00B40D92" w:rsidP="00932C16">
            <w:pPr>
              <w:pStyle w:val="afff4"/>
              <w:jc w:val="center"/>
              <w:rPr>
                <w:sz w:val="18"/>
              </w:rPr>
            </w:pPr>
            <w:r w:rsidRPr="003E546E">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F131448" w14:textId="77777777" w:rsidR="00B40D92" w:rsidRPr="003E546E" w:rsidRDefault="00B40D92" w:rsidP="00932C16">
            <w:pPr>
              <w:pStyle w:val="afff4"/>
              <w:jc w:val="center"/>
              <w:rPr>
                <w:sz w:val="18"/>
              </w:rPr>
            </w:pPr>
            <w:r w:rsidRPr="003E546E">
              <w:rPr>
                <w:rFonts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49FDFF86"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30408AC7"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718B8A1"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6FC524"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3CEAC8F3" w14:textId="77777777" w:rsidR="00B40D92" w:rsidRPr="003E546E" w:rsidRDefault="00B40D92" w:rsidP="00932C16">
            <w:pPr>
              <w:pStyle w:val="afff4"/>
              <w:jc w:val="center"/>
              <w:rPr>
                <w:sz w:val="18"/>
              </w:rPr>
            </w:pPr>
            <w:r>
              <w:rPr>
                <w:rFonts w:hint="eastAsia"/>
                <w:sz w:val="18"/>
              </w:rPr>
              <w:t>×</w:t>
            </w:r>
          </w:p>
        </w:tc>
      </w:tr>
      <w:tr w:rsidR="00B40D92" w14:paraId="03BBFA15" w14:textId="77777777" w:rsidTr="00932C16">
        <w:tc>
          <w:tcPr>
            <w:tcW w:w="693" w:type="dxa"/>
            <w:tcBorders>
              <w:top w:val="single" w:sz="2" w:space="0" w:color="000000"/>
              <w:bottom w:val="single" w:sz="2" w:space="0" w:color="000000"/>
              <w:right w:val="single" w:sz="2" w:space="0" w:color="000000"/>
            </w:tcBorders>
          </w:tcPr>
          <w:p w14:paraId="2D72D38E" w14:textId="77777777" w:rsidR="00B40D92" w:rsidRPr="003E546E" w:rsidRDefault="00B40D92" w:rsidP="00932C16">
            <w:pPr>
              <w:pStyle w:val="afff4"/>
              <w:jc w:val="center"/>
              <w:rPr>
                <w:sz w:val="18"/>
              </w:rPr>
            </w:pPr>
            <w:r w:rsidRPr="003E546E">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92AC056" w14:textId="77777777" w:rsidR="00B40D92" w:rsidRPr="003E546E" w:rsidRDefault="00B40D92" w:rsidP="00932C16">
            <w:pPr>
              <w:pStyle w:val="afff4"/>
              <w:jc w:val="center"/>
              <w:rPr>
                <w:sz w:val="18"/>
              </w:rPr>
            </w:pPr>
            <w:r w:rsidRPr="003E546E">
              <w:rPr>
                <w:rFonts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68215D3C"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6302B74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A3D77D4"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2AEED6"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41195418" w14:textId="77777777" w:rsidR="00B40D92" w:rsidRPr="003E546E" w:rsidRDefault="00B40D92" w:rsidP="00932C16">
            <w:pPr>
              <w:pStyle w:val="afff4"/>
              <w:jc w:val="center"/>
              <w:rPr>
                <w:sz w:val="18"/>
              </w:rPr>
            </w:pPr>
            <w:r>
              <w:rPr>
                <w:rFonts w:hint="eastAsia"/>
                <w:sz w:val="18"/>
              </w:rPr>
              <w:t>×</w:t>
            </w:r>
          </w:p>
        </w:tc>
      </w:tr>
      <w:tr w:rsidR="00B40D92" w14:paraId="610EACDB" w14:textId="77777777" w:rsidTr="00932C16">
        <w:tc>
          <w:tcPr>
            <w:tcW w:w="693" w:type="dxa"/>
            <w:tcBorders>
              <w:top w:val="single" w:sz="2" w:space="0" w:color="000000"/>
              <w:bottom w:val="single" w:sz="2" w:space="0" w:color="000000"/>
              <w:right w:val="single" w:sz="2" w:space="0" w:color="000000"/>
            </w:tcBorders>
          </w:tcPr>
          <w:p w14:paraId="5D75B78B" w14:textId="77777777" w:rsidR="00B40D92" w:rsidRPr="003E546E" w:rsidRDefault="00B40D92" w:rsidP="00932C16">
            <w:pPr>
              <w:pStyle w:val="afff4"/>
              <w:jc w:val="center"/>
              <w:rPr>
                <w:sz w:val="18"/>
              </w:rPr>
            </w:pPr>
            <w:r w:rsidRPr="003E546E">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80F2704" w14:textId="77777777" w:rsidR="00B40D92" w:rsidRPr="003E546E" w:rsidRDefault="00B40D92" w:rsidP="00932C16">
            <w:pPr>
              <w:pStyle w:val="afff4"/>
              <w:jc w:val="center"/>
              <w:rPr>
                <w:sz w:val="18"/>
              </w:rPr>
            </w:pPr>
            <w:r w:rsidRPr="003E546E">
              <w:rPr>
                <w:rFonts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48587DEC"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05E3ACC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A6883FF"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9C9378"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1FD24786" w14:textId="77777777" w:rsidR="00B40D92" w:rsidRPr="003E546E" w:rsidRDefault="00B40D92" w:rsidP="00932C16">
            <w:pPr>
              <w:pStyle w:val="afff4"/>
              <w:jc w:val="center"/>
              <w:rPr>
                <w:sz w:val="18"/>
              </w:rPr>
            </w:pPr>
            <w:r>
              <w:rPr>
                <w:rFonts w:hint="eastAsia"/>
                <w:sz w:val="18"/>
              </w:rPr>
              <w:t>×</w:t>
            </w:r>
          </w:p>
        </w:tc>
      </w:tr>
      <w:tr w:rsidR="00B40D92" w14:paraId="69BEF53C" w14:textId="77777777" w:rsidTr="00932C16">
        <w:tc>
          <w:tcPr>
            <w:tcW w:w="693" w:type="dxa"/>
            <w:tcBorders>
              <w:top w:val="single" w:sz="2" w:space="0" w:color="000000"/>
              <w:bottom w:val="single" w:sz="2" w:space="0" w:color="000000"/>
              <w:right w:val="single" w:sz="2" w:space="0" w:color="000000"/>
            </w:tcBorders>
          </w:tcPr>
          <w:p w14:paraId="0B0A2AD9" w14:textId="77777777" w:rsidR="00B40D92" w:rsidRPr="003E546E" w:rsidRDefault="00B40D92" w:rsidP="00932C16">
            <w:pPr>
              <w:pStyle w:val="afff4"/>
              <w:jc w:val="center"/>
              <w:rPr>
                <w:sz w:val="18"/>
              </w:rPr>
            </w:pPr>
            <w:r w:rsidRPr="003E546E">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01A7FC8" w14:textId="77777777" w:rsidR="00B40D92" w:rsidRPr="003E546E" w:rsidRDefault="00B40D92" w:rsidP="00932C16">
            <w:pPr>
              <w:pStyle w:val="afff4"/>
              <w:jc w:val="center"/>
              <w:rPr>
                <w:sz w:val="18"/>
              </w:rPr>
            </w:pPr>
            <w:r w:rsidRPr="003E546E">
              <w:rPr>
                <w:rFonts w:hint="eastAsia"/>
                <w:sz w:val="18"/>
              </w:rPr>
              <w:t>点赞数</w:t>
            </w:r>
          </w:p>
        </w:tc>
        <w:tc>
          <w:tcPr>
            <w:tcW w:w="1570" w:type="dxa"/>
            <w:tcBorders>
              <w:top w:val="single" w:sz="2" w:space="0" w:color="000000"/>
              <w:left w:val="single" w:sz="2" w:space="0" w:color="000000"/>
              <w:bottom w:val="single" w:sz="2" w:space="0" w:color="000000"/>
              <w:right w:val="single" w:sz="2" w:space="0" w:color="000000"/>
            </w:tcBorders>
          </w:tcPr>
          <w:p w14:paraId="33A4D0EE"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4F019EB"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A1F35F3"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655C22"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5D8C484F" w14:textId="77777777" w:rsidR="00B40D92" w:rsidRPr="003E546E" w:rsidRDefault="00B40D92" w:rsidP="00932C16">
            <w:pPr>
              <w:pStyle w:val="afff4"/>
              <w:jc w:val="center"/>
              <w:rPr>
                <w:sz w:val="18"/>
              </w:rPr>
            </w:pPr>
            <w:r>
              <w:rPr>
                <w:rFonts w:hint="eastAsia"/>
                <w:sz w:val="18"/>
              </w:rPr>
              <w:t>×</w:t>
            </w:r>
          </w:p>
        </w:tc>
      </w:tr>
      <w:tr w:rsidR="00B40D92" w14:paraId="49EBBACD"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DD2E645" w14:textId="77777777" w:rsidR="00B40D92" w:rsidRPr="003E546E" w:rsidRDefault="00B40D92" w:rsidP="00932C16">
            <w:pPr>
              <w:pStyle w:val="afff4"/>
              <w:jc w:val="center"/>
              <w:rPr>
                <w:sz w:val="18"/>
              </w:rPr>
            </w:pPr>
            <w:r w:rsidRPr="003E546E">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ED8DF59" w14:textId="77777777" w:rsidR="00B40D92" w:rsidRPr="003E546E" w:rsidRDefault="00B40D92" w:rsidP="00932C16">
            <w:pPr>
              <w:pStyle w:val="afff4"/>
              <w:jc w:val="center"/>
              <w:rPr>
                <w:sz w:val="18"/>
              </w:rPr>
            </w:pPr>
            <w:r w:rsidRPr="003E546E">
              <w:rPr>
                <w:rFonts w:hint="eastAsia"/>
                <w:sz w:val="18"/>
              </w:rPr>
              <w:t>浏览量</w:t>
            </w:r>
          </w:p>
        </w:tc>
        <w:tc>
          <w:tcPr>
            <w:tcW w:w="1570" w:type="dxa"/>
            <w:tcBorders>
              <w:top w:val="single" w:sz="2" w:space="0" w:color="000000"/>
              <w:left w:val="single" w:sz="2" w:space="0" w:color="000000"/>
              <w:bottom w:val="single" w:sz="2" w:space="0" w:color="000000"/>
              <w:right w:val="single" w:sz="2" w:space="0" w:color="000000"/>
            </w:tcBorders>
          </w:tcPr>
          <w:p w14:paraId="60FD43F4"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VIEWS</w:t>
            </w:r>
          </w:p>
        </w:tc>
        <w:tc>
          <w:tcPr>
            <w:tcW w:w="1253" w:type="dxa"/>
            <w:tcBorders>
              <w:top w:val="single" w:sz="2" w:space="0" w:color="000000"/>
              <w:left w:val="single" w:sz="2" w:space="0" w:color="000000"/>
              <w:bottom w:val="single" w:sz="2" w:space="0" w:color="000000"/>
              <w:right w:val="single" w:sz="2" w:space="0" w:color="000000"/>
            </w:tcBorders>
          </w:tcPr>
          <w:p w14:paraId="6F24D3C2"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72DCBDCC"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96A32EC"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A304C4C" w14:textId="77777777" w:rsidR="00B40D92" w:rsidRPr="003E546E" w:rsidRDefault="00B40D92" w:rsidP="00932C16">
            <w:pPr>
              <w:pStyle w:val="afff4"/>
              <w:jc w:val="center"/>
              <w:rPr>
                <w:sz w:val="18"/>
              </w:rPr>
            </w:pPr>
            <w:r>
              <w:rPr>
                <w:rFonts w:hint="eastAsia"/>
                <w:sz w:val="18"/>
              </w:rPr>
              <w:t>×</w:t>
            </w:r>
          </w:p>
        </w:tc>
      </w:tr>
      <w:tr w:rsidR="00B40D92" w14:paraId="72ADD453"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36A3757" w14:textId="77777777" w:rsidR="00B40D92" w:rsidRPr="003E546E" w:rsidRDefault="00B40D92" w:rsidP="00932C16">
            <w:pPr>
              <w:pStyle w:val="afff4"/>
              <w:jc w:val="center"/>
              <w:rPr>
                <w:sz w:val="18"/>
              </w:rPr>
            </w:pPr>
            <w:r w:rsidRPr="003E546E">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CDA01E3" w14:textId="77777777" w:rsidR="00B40D92" w:rsidRPr="003E546E" w:rsidRDefault="00B40D92" w:rsidP="00932C16">
            <w:pPr>
              <w:pStyle w:val="afff4"/>
              <w:jc w:val="center"/>
              <w:rPr>
                <w:sz w:val="18"/>
              </w:rPr>
            </w:pPr>
            <w:r w:rsidRPr="003E546E">
              <w:rPr>
                <w:rFonts w:hint="eastAsia"/>
                <w:sz w:val="18"/>
              </w:rPr>
              <w:t>是否加精</w:t>
            </w:r>
          </w:p>
        </w:tc>
        <w:tc>
          <w:tcPr>
            <w:tcW w:w="1570" w:type="dxa"/>
            <w:tcBorders>
              <w:top w:val="single" w:sz="2" w:space="0" w:color="000000"/>
              <w:left w:val="single" w:sz="2" w:space="0" w:color="000000"/>
              <w:bottom w:val="single" w:sz="2" w:space="0" w:color="000000"/>
              <w:right w:val="single" w:sz="2" w:space="0" w:color="000000"/>
            </w:tcBorders>
          </w:tcPr>
          <w:p w14:paraId="62872FE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ISGREATE</w:t>
            </w:r>
          </w:p>
        </w:tc>
        <w:tc>
          <w:tcPr>
            <w:tcW w:w="1253" w:type="dxa"/>
            <w:tcBorders>
              <w:top w:val="single" w:sz="2" w:space="0" w:color="000000"/>
              <w:left w:val="single" w:sz="2" w:space="0" w:color="000000"/>
              <w:bottom w:val="single" w:sz="2" w:space="0" w:color="000000"/>
              <w:right w:val="single" w:sz="2" w:space="0" w:color="000000"/>
            </w:tcBorders>
          </w:tcPr>
          <w:p w14:paraId="774604A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42DD3BC"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D20B560"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ADB1B29" w14:textId="77777777" w:rsidR="00B40D92" w:rsidRPr="003E546E" w:rsidRDefault="00B40D92" w:rsidP="00932C16">
            <w:pPr>
              <w:pStyle w:val="afff4"/>
              <w:jc w:val="center"/>
              <w:rPr>
                <w:sz w:val="18"/>
              </w:rPr>
            </w:pPr>
            <w:r>
              <w:rPr>
                <w:rFonts w:hint="eastAsia"/>
                <w:sz w:val="18"/>
              </w:rPr>
              <w:t>×</w:t>
            </w:r>
          </w:p>
        </w:tc>
      </w:tr>
      <w:tr w:rsidR="00B40D92" w14:paraId="235F32F2" w14:textId="77777777" w:rsidTr="00932C16">
        <w:tc>
          <w:tcPr>
            <w:tcW w:w="693" w:type="dxa"/>
            <w:tcBorders>
              <w:top w:val="single" w:sz="2" w:space="0" w:color="000000"/>
              <w:left w:val="single" w:sz="4" w:space="0" w:color="000000"/>
              <w:bottom w:val="single" w:sz="2" w:space="0" w:color="000000"/>
              <w:right w:val="single" w:sz="2" w:space="0" w:color="000000"/>
            </w:tcBorders>
          </w:tcPr>
          <w:p w14:paraId="11B76BAB" w14:textId="77777777" w:rsidR="00B40D92" w:rsidRPr="003E546E" w:rsidRDefault="00B40D92" w:rsidP="00932C16">
            <w:pPr>
              <w:pStyle w:val="afff4"/>
              <w:jc w:val="center"/>
              <w:rPr>
                <w:sz w:val="18"/>
              </w:rPr>
            </w:pPr>
            <w:r w:rsidRPr="003E546E">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44AA27CF" w14:textId="77777777" w:rsidR="00B40D92" w:rsidRPr="003E546E" w:rsidRDefault="00B40D92" w:rsidP="00932C16">
            <w:pPr>
              <w:pStyle w:val="afff4"/>
              <w:jc w:val="center"/>
              <w:rPr>
                <w:sz w:val="18"/>
              </w:rPr>
            </w:pPr>
            <w:r w:rsidRPr="003E546E">
              <w:rPr>
                <w:rFonts w:hint="eastAsia"/>
                <w:sz w:val="18"/>
              </w:rPr>
              <w:t>是否加热</w:t>
            </w:r>
          </w:p>
        </w:tc>
        <w:tc>
          <w:tcPr>
            <w:tcW w:w="1570" w:type="dxa"/>
            <w:tcBorders>
              <w:top w:val="single" w:sz="2" w:space="0" w:color="000000"/>
              <w:left w:val="single" w:sz="2" w:space="0" w:color="000000"/>
              <w:bottom w:val="single" w:sz="2" w:space="0" w:color="000000"/>
              <w:right w:val="single" w:sz="2" w:space="0" w:color="000000"/>
            </w:tcBorders>
          </w:tcPr>
          <w:p w14:paraId="4EC5FBE0"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ISHOT</w:t>
            </w:r>
          </w:p>
        </w:tc>
        <w:tc>
          <w:tcPr>
            <w:tcW w:w="1253" w:type="dxa"/>
            <w:tcBorders>
              <w:top w:val="single" w:sz="2" w:space="0" w:color="000000"/>
              <w:left w:val="single" w:sz="2" w:space="0" w:color="000000"/>
              <w:bottom w:val="single" w:sz="2" w:space="0" w:color="000000"/>
              <w:right w:val="single" w:sz="2" w:space="0" w:color="000000"/>
            </w:tcBorders>
          </w:tcPr>
          <w:p w14:paraId="1C5CABC0"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2A35A364"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CA0778"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F8D861E" w14:textId="77777777" w:rsidR="00B40D92" w:rsidRPr="003E546E" w:rsidRDefault="00B40D92" w:rsidP="00932C16">
            <w:pPr>
              <w:pStyle w:val="afff4"/>
              <w:jc w:val="center"/>
              <w:rPr>
                <w:sz w:val="18"/>
              </w:rPr>
            </w:pPr>
            <w:r>
              <w:rPr>
                <w:rFonts w:hint="eastAsia"/>
                <w:sz w:val="18"/>
              </w:rPr>
              <w:t>×</w:t>
            </w:r>
          </w:p>
        </w:tc>
      </w:tr>
      <w:tr w:rsidR="00B40D92" w14:paraId="74A22CD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1632461C" w14:textId="77777777" w:rsidR="00B40D92" w:rsidRPr="003E546E" w:rsidRDefault="00B40D92" w:rsidP="00932C16">
            <w:pPr>
              <w:pStyle w:val="afff4"/>
              <w:jc w:val="center"/>
              <w:rPr>
                <w:sz w:val="18"/>
              </w:rPr>
            </w:pPr>
            <w:r w:rsidRPr="003E546E">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1B84BA2" w14:textId="77777777" w:rsidR="00B40D92" w:rsidRPr="003E546E" w:rsidRDefault="00B40D92" w:rsidP="00932C16">
            <w:pPr>
              <w:pStyle w:val="afff4"/>
              <w:jc w:val="center"/>
              <w:rPr>
                <w:sz w:val="18"/>
              </w:rPr>
            </w:pPr>
            <w:r w:rsidRPr="003E546E">
              <w:rPr>
                <w:rFonts w:hint="eastAsia"/>
                <w:sz w:val="18"/>
              </w:rPr>
              <w:t>是否置顶</w:t>
            </w:r>
          </w:p>
        </w:tc>
        <w:tc>
          <w:tcPr>
            <w:tcW w:w="1570" w:type="dxa"/>
            <w:tcBorders>
              <w:top w:val="single" w:sz="2" w:space="0" w:color="000000"/>
              <w:left w:val="single" w:sz="2" w:space="0" w:color="000000"/>
              <w:bottom w:val="single" w:sz="2" w:space="0" w:color="000000"/>
              <w:right w:val="single" w:sz="2" w:space="0" w:color="000000"/>
            </w:tcBorders>
          </w:tcPr>
          <w:p w14:paraId="363A46D1"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ISHEAD</w:t>
            </w:r>
          </w:p>
        </w:tc>
        <w:tc>
          <w:tcPr>
            <w:tcW w:w="1253" w:type="dxa"/>
            <w:tcBorders>
              <w:top w:val="single" w:sz="2" w:space="0" w:color="000000"/>
              <w:left w:val="single" w:sz="2" w:space="0" w:color="000000"/>
              <w:bottom w:val="single" w:sz="2" w:space="0" w:color="000000"/>
              <w:right w:val="single" w:sz="2" w:space="0" w:color="000000"/>
            </w:tcBorders>
          </w:tcPr>
          <w:p w14:paraId="74BB85E8"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90D0825"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3FE5ED0"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0883691" w14:textId="77777777" w:rsidR="00B40D92" w:rsidRPr="003E546E" w:rsidRDefault="00B40D92" w:rsidP="00932C16">
            <w:pPr>
              <w:pStyle w:val="afff4"/>
              <w:jc w:val="center"/>
              <w:rPr>
                <w:sz w:val="18"/>
              </w:rPr>
            </w:pPr>
            <w:r>
              <w:rPr>
                <w:rFonts w:hint="eastAsia"/>
                <w:sz w:val="18"/>
              </w:rPr>
              <w:t>×</w:t>
            </w:r>
          </w:p>
        </w:tc>
      </w:tr>
      <w:tr w:rsidR="00B40D92" w14:paraId="6925311D" w14:textId="77777777" w:rsidTr="00932C16">
        <w:tc>
          <w:tcPr>
            <w:tcW w:w="693" w:type="dxa"/>
            <w:tcBorders>
              <w:top w:val="single" w:sz="2" w:space="0" w:color="000000"/>
              <w:left w:val="single" w:sz="4" w:space="0" w:color="000000"/>
              <w:bottom w:val="single" w:sz="2" w:space="0" w:color="000000"/>
              <w:right w:val="single" w:sz="2" w:space="0" w:color="000000"/>
            </w:tcBorders>
          </w:tcPr>
          <w:p w14:paraId="0C9E4D75" w14:textId="77777777" w:rsidR="00B40D92" w:rsidRPr="003E546E" w:rsidRDefault="00B40D92" w:rsidP="00932C16">
            <w:pPr>
              <w:pStyle w:val="afff4"/>
              <w:jc w:val="center"/>
              <w:rPr>
                <w:sz w:val="18"/>
              </w:rPr>
            </w:pPr>
            <w:r w:rsidRPr="003E546E">
              <w:rPr>
                <w:rFonts w:hint="eastAsia"/>
                <w:sz w:val="18"/>
              </w:rPr>
              <w:t>1</w:t>
            </w:r>
            <w:r w:rsidRPr="003E546E">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300E3AFA" w14:textId="77777777" w:rsidR="00B40D92" w:rsidRPr="003E546E" w:rsidRDefault="00B40D92" w:rsidP="00932C16">
            <w:pPr>
              <w:pStyle w:val="afff4"/>
              <w:jc w:val="center"/>
              <w:rPr>
                <w:sz w:val="18"/>
              </w:rPr>
            </w:pPr>
            <w:r w:rsidRPr="003E546E">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2CF9488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25F8C3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6926CB9"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61DA23"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6FA3DE5" w14:textId="77777777" w:rsidR="00B40D92" w:rsidRPr="003E546E" w:rsidRDefault="00B40D92" w:rsidP="00932C16">
            <w:pPr>
              <w:pStyle w:val="afff4"/>
              <w:jc w:val="center"/>
              <w:rPr>
                <w:sz w:val="18"/>
              </w:rPr>
            </w:pPr>
            <w:r w:rsidRPr="003E546E">
              <w:rPr>
                <w:rFonts w:hint="eastAsia"/>
                <w:sz w:val="18"/>
              </w:rPr>
              <w:t>√</w:t>
            </w:r>
          </w:p>
        </w:tc>
      </w:tr>
      <w:tr w:rsidR="00B40D92" w14:paraId="631BEF89"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2DA04D8" w14:textId="77777777" w:rsidR="00B40D92" w:rsidRPr="003E546E" w:rsidRDefault="00B40D92" w:rsidP="00932C16">
            <w:pPr>
              <w:pStyle w:val="afff4"/>
              <w:jc w:val="center"/>
              <w:rPr>
                <w:sz w:val="18"/>
              </w:rPr>
            </w:pPr>
            <w:r w:rsidRPr="003E546E">
              <w:rPr>
                <w:rFonts w:hint="eastAsia"/>
                <w:sz w:val="18"/>
              </w:rPr>
              <w:t>1</w:t>
            </w:r>
            <w:r w:rsidRPr="003E546E">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10F8AE1C" w14:textId="77777777" w:rsidR="00B40D92" w:rsidRPr="003E546E" w:rsidRDefault="00B40D92" w:rsidP="00932C16">
            <w:pPr>
              <w:pStyle w:val="afff4"/>
              <w:jc w:val="center"/>
              <w:rPr>
                <w:sz w:val="18"/>
              </w:rPr>
            </w:pPr>
            <w:r w:rsidRPr="003E546E">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2F3C2145"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0D51747"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9EAD602"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20F50D"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865C3F9" w14:textId="77777777" w:rsidR="00B40D92" w:rsidRPr="003E546E" w:rsidRDefault="00B40D92" w:rsidP="00932C16">
            <w:pPr>
              <w:pStyle w:val="afff4"/>
              <w:jc w:val="center"/>
              <w:rPr>
                <w:sz w:val="18"/>
              </w:rPr>
            </w:pPr>
            <w:r>
              <w:rPr>
                <w:rFonts w:hint="eastAsia"/>
                <w:sz w:val="18"/>
              </w:rPr>
              <w:t>×</w:t>
            </w:r>
          </w:p>
        </w:tc>
      </w:tr>
    </w:tbl>
    <w:p w14:paraId="41C150EF" w14:textId="77777777" w:rsidR="00B40D92" w:rsidRDefault="00B40D92" w:rsidP="00B40D92">
      <w:pPr>
        <w:pStyle w:val="a1"/>
        <w:ind w:firstLine="480"/>
        <w:jc w:val="right"/>
      </w:pPr>
      <w:bookmarkStart w:id="53" w:name="_Toc515042885"/>
    </w:p>
    <w:p w14:paraId="304AA576" w14:textId="77777777" w:rsidR="00B40D92" w:rsidRDefault="00B40D92" w:rsidP="00B40D92">
      <w:pPr>
        <w:pStyle w:val="a1"/>
        <w:numPr>
          <w:ilvl w:val="0"/>
          <w:numId w:val="23"/>
        </w:numPr>
        <w:ind w:firstLineChars="0"/>
      </w:pPr>
      <w:r>
        <w:rPr>
          <w:rFonts w:hint="eastAsia"/>
        </w:rPr>
        <w:t>讨论区标签表（</w:t>
      </w:r>
      <w:r>
        <w:rPr>
          <w:rFonts w:hint="eastAsia"/>
        </w:rPr>
        <w:t>Label</w:t>
      </w:r>
      <w:r>
        <w:rPr>
          <w:rFonts w:hint="eastAsia"/>
        </w:rPr>
        <w:t>）</w:t>
      </w:r>
    </w:p>
    <w:p w14:paraId="3ABA6208" w14:textId="77777777" w:rsidR="00B40D92" w:rsidRDefault="00B40D92" w:rsidP="00B40D92">
      <w:pPr>
        <w:ind w:firstLineChars="175" w:firstLine="420"/>
      </w:pPr>
      <w:r>
        <w:rPr>
          <w:rFonts w:hint="eastAsia"/>
        </w:rPr>
        <w:t>主要用于表示帖子的标签信息</w:t>
      </w:r>
      <w:r>
        <w:rPr>
          <w:rFonts w:hint="eastAsia"/>
        </w:rPr>
        <w:t>.</w:t>
      </w:r>
    </w:p>
    <w:p w14:paraId="1B4F8F4C" w14:textId="77777777" w:rsidR="00B40D92" w:rsidRDefault="00B40D92" w:rsidP="00B40D92">
      <w:pPr>
        <w:ind w:firstLineChars="175" w:firstLine="420"/>
      </w:pPr>
      <w:r>
        <w:rPr>
          <w:rFonts w:hint="eastAsia"/>
        </w:rPr>
        <w:t>讨论区标签表（</w:t>
      </w:r>
      <w:r>
        <w:rPr>
          <w:rFonts w:hint="eastAsia"/>
        </w:rPr>
        <w:t>Label</w:t>
      </w:r>
      <w:r>
        <w:rPr>
          <w:rFonts w:hint="eastAsia"/>
        </w:rPr>
        <w:t>）的设计如表</w:t>
      </w:r>
      <w:r>
        <w:t>3-9</w:t>
      </w:r>
      <w:r>
        <w:rPr>
          <w:rFonts w:hint="eastAsia"/>
        </w:rPr>
        <w:t>所示：</w:t>
      </w:r>
    </w:p>
    <w:p w14:paraId="56390789" w14:textId="77777777" w:rsidR="00B40D92" w:rsidRDefault="00B40D92" w:rsidP="00B40D92">
      <w:pPr>
        <w:pStyle w:val="aff1"/>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36908FF7"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64E3040F" w14:textId="77777777" w:rsidR="00B40D92" w:rsidRDefault="00B40D92" w:rsidP="00932C16">
            <w:pPr>
              <w:jc w:val="center"/>
              <w:rPr>
                <w:sz w:val="18"/>
              </w:rPr>
            </w:pPr>
            <w:r>
              <w:rPr>
                <w:rFonts w:hint="eastAsia"/>
                <w:sz w:val="18"/>
              </w:rPr>
              <w:lastRenderedPageBreak/>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1FA5DD"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2AF722"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57CA43"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F7505E"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8D312DF"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487BDFF" w14:textId="77777777" w:rsidR="00B40D92" w:rsidRDefault="00B40D92" w:rsidP="00932C16">
            <w:pPr>
              <w:jc w:val="center"/>
              <w:rPr>
                <w:sz w:val="18"/>
              </w:rPr>
            </w:pPr>
            <w:r>
              <w:rPr>
                <w:rFonts w:hint="eastAsia"/>
                <w:sz w:val="18"/>
              </w:rPr>
              <w:t>外键</w:t>
            </w:r>
          </w:p>
        </w:tc>
      </w:tr>
      <w:tr w:rsidR="00B40D92" w14:paraId="5581C83F" w14:textId="77777777" w:rsidTr="00932C16">
        <w:tc>
          <w:tcPr>
            <w:tcW w:w="693" w:type="dxa"/>
            <w:tcBorders>
              <w:top w:val="single" w:sz="2" w:space="0" w:color="000000"/>
              <w:bottom w:val="single" w:sz="2" w:space="0" w:color="000000"/>
              <w:right w:val="single" w:sz="2" w:space="0" w:color="000000"/>
            </w:tcBorders>
          </w:tcPr>
          <w:p w14:paraId="62EFD6A3" w14:textId="77777777" w:rsidR="00B40D92" w:rsidRPr="00B87A3A" w:rsidRDefault="00B40D92" w:rsidP="00932C16">
            <w:pPr>
              <w:pStyle w:val="afff4"/>
              <w:jc w:val="center"/>
              <w:rPr>
                <w:sz w:val="18"/>
              </w:rPr>
            </w:pPr>
            <w:r w:rsidRPr="00B87A3A">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60A183D" w14:textId="77777777" w:rsidR="00B40D92" w:rsidRPr="00B87A3A" w:rsidRDefault="00B40D92" w:rsidP="00932C16">
            <w:pPr>
              <w:pStyle w:val="afff4"/>
              <w:jc w:val="center"/>
              <w:rPr>
                <w:sz w:val="18"/>
              </w:rPr>
            </w:pPr>
            <w:r w:rsidRPr="00B87A3A">
              <w:rPr>
                <w:rFonts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6C509AA6"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6B49BEE0"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072C78DC" w14:textId="77777777" w:rsidR="00B40D92" w:rsidRPr="00B87A3A" w:rsidRDefault="00B40D92" w:rsidP="00932C16">
            <w:pPr>
              <w:pStyle w:val="afff4"/>
              <w:jc w:val="center"/>
              <w:rPr>
                <w:sz w:val="18"/>
              </w:rPr>
            </w:pPr>
            <w:r w:rsidRPr="00B87A3A">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0254F89"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2691CC7" w14:textId="77777777" w:rsidR="00B40D92" w:rsidRPr="00B87A3A" w:rsidRDefault="00B40D92" w:rsidP="00932C16">
            <w:pPr>
              <w:pStyle w:val="afff4"/>
              <w:jc w:val="center"/>
              <w:rPr>
                <w:sz w:val="18"/>
              </w:rPr>
            </w:pPr>
            <w:r>
              <w:rPr>
                <w:rFonts w:hint="eastAsia"/>
                <w:sz w:val="18"/>
              </w:rPr>
              <w:t>×</w:t>
            </w:r>
          </w:p>
        </w:tc>
      </w:tr>
      <w:tr w:rsidR="00B40D92" w14:paraId="188DE90A" w14:textId="77777777" w:rsidTr="00932C16">
        <w:tc>
          <w:tcPr>
            <w:tcW w:w="693" w:type="dxa"/>
            <w:tcBorders>
              <w:top w:val="single" w:sz="2" w:space="0" w:color="000000"/>
              <w:bottom w:val="single" w:sz="2" w:space="0" w:color="000000"/>
              <w:right w:val="single" w:sz="2" w:space="0" w:color="000000"/>
            </w:tcBorders>
          </w:tcPr>
          <w:p w14:paraId="6EEBFD70" w14:textId="77777777" w:rsidR="00B40D92" w:rsidRPr="00B87A3A" w:rsidRDefault="00B40D92" w:rsidP="00932C16">
            <w:pPr>
              <w:pStyle w:val="afff4"/>
              <w:jc w:val="center"/>
              <w:rPr>
                <w:sz w:val="18"/>
              </w:rPr>
            </w:pPr>
            <w:r w:rsidRPr="00B87A3A">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E66A8BF" w14:textId="77777777" w:rsidR="00B40D92" w:rsidRPr="00B87A3A" w:rsidRDefault="00B40D92" w:rsidP="00932C16">
            <w:pPr>
              <w:pStyle w:val="afff4"/>
              <w:jc w:val="center"/>
              <w:rPr>
                <w:sz w:val="18"/>
              </w:rPr>
            </w:pPr>
            <w:r w:rsidRPr="00B87A3A">
              <w:rPr>
                <w:rFonts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7364995A"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755BF62C"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3FFE626"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2D3CDC"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184A3D5" w14:textId="77777777" w:rsidR="00B40D92" w:rsidRPr="00B87A3A" w:rsidRDefault="00B40D92" w:rsidP="00932C16">
            <w:pPr>
              <w:pStyle w:val="afff4"/>
              <w:jc w:val="center"/>
              <w:rPr>
                <w:sz w:val="18"/>
              </w:rPr>
            </w:pPr>
            <w:r>
              <w:rPr>
                <w:rFonts w:hint="eastAsia"/>
                <w:sz w:val="18"/>
              </w:rPr>
              <w:t>×</w:t>
            </w:r>
          </w:p>
        </w:tc>
      </w:tr>
      <w:tr w:rsidR="00B40D92" w14:paraId="4A04279B" w14:textId="77777777" w:rsidTr="00932C16">
        <w:tc>
          <w:tcPr>
            <w:tcW w:w="693" w:type="dxa"/>
            <w:tcBorders>
              <w:top w:val="single" w:sz="2" w:space="0" w:color="000000"/>
              <w:bottom w:val="single" w:sz="2" w:space="0" w:color="000000"/>
              <w:right w:val="single" w:sz="2" w:space="0" w:color="000000"/>
            </w:tcBorders>
          </w:tcPr>
          <w:p w14:paraId="1731E320" w14:textId="77777777" w:rsidR="00B40D92" w:rsidRPr="00B87A3A" w:rsidRDefault="00B40D92" w:rsidP="00932C16">
            <w:pPr>
              <w:pStyle w:val="afff4"/>
              <w:jc w:val="center"/>
              <w:rPr>
                <w:sz w:val="18"/>
              </w:rPr>
            </w:pPr>
            <w:r w:rsidRPr="00B87A3A">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FE308D5" w14:textId="77777777" w:rsidR="00B40D92" w:rsidRPr="00B87A3A" w:rsidRDefault="00B40D92" w:rsidP="00932C16">
            <w:pPr>
              <w:pStyle w:val="afff4"/>
              <w:jc w:val="center"/>
              <w:rPr>
                <w:sz w:val="18"/>
              </w:rPr>
            </w:pPr>
            <w:r w:rsidRPr="00B87A3A">
              <w:rPr>
                <w:rFonts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73D6B4C8"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0EE261F5"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1DD4ACE0"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F8E20C"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2104A394" w14:textId="77777777" w:rsidR="00B40D92" w:rsidRPr="00B87A3A" w:rsidRDefault="00B40D92" w:rsidP="00932C16">
            <w:pPr>
              <w:pStyle w:val="afff4"/>
              <w:jc w:val="center"/>
              <w:rPr>
                <w:sz w:val="18"/>
              </w:rPr>
            </w:pPr>
            <w:r>
              <w:rPr>
                <w:rFonts w:hint="eastAsia"/>
                <w:sz w:val="18"/>
              </w:rPr>
              <w:t>×</w:t>
            </w:r>
          </w:p>
        </w:tc>
      </w:tr>
      <w:tr w:rsidR="00B40D92" w14:paraId="415D8B25" w14:textId="77777777" w:rsidTr="00932C16">
        <w:tc>
          <w:tcPr>
            <w:tcW w:w="693" w:type="dxa"/>
            <w:tcBorders>
              <w:top w:val="single" w:sz="2" w:space="0" w:color="000000"/>
              <w:bottom w:val="single" w:sz="2" w:space="0" w:color="000000"/>
              <w:right w:val="single" w:sz="2" w:space="0" w:color="000000"/>
            </w:tcBorders>
          </w:tcPr>
          <w:p w14:paraId="1C7030B0" w14:textId="77777777" w:rsidR="00B40D92" w:rsidRPr="00B87A3A" w:rsidRDefault="00B40D92" w:rsidP="00932C16">
            <w:pPr>
              <w:pStyle w:val="afff4"/>
              <w:jc w:val="center"/>
              <w:rPr>
                <w:sz w:val="18"/>
              </w:rPr>
            </w:pPr>
            <w:r w:rsidRPr="00B87A3A">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7089F70" w14:textId="77777777" w:rsidR="00B40D92" w:rsidRPr="00B87A3A" w:rsidRDefault="00B40D92" w:rsidP="00932C16">
            <w:pPr>
              <w:pStyle w:val="afff4"/>
              <w:jc w:val="center"/>
              <w:rPr>
                <w:sz w:val="18"/>
              </w:rPr>
            </w:pPr>
            <w:r w:rsidRPr="00B87A3A">
              <w:rPr>
                <w:rFonts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40D95AD0"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6D7DB035"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9DDC882"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C61E265"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7236F4E3" w14:textId="77777777" w:rsidR="00B40D92" w:rsidRPr="00B87A3A" w:rsidRDefault="00B40D92" w:rsidP="00932C16">
            <w:pPr>
              <w:pStyle w:val="afff4"/>
              <w:jc w:val="center"/>
              <w:rPr>
                <w:sz w:val="18"/>
              </w:rPr>
            </w:pPr>
            <w:r>
              <w:rPr>
                <w:rFonts w:hint="eastAsia"/>
                <w:sz w:val="18"/>
              </w:rPr>
              <w:t>×</w:t>
            </w:r>
          </w:p>
        </w:tc>
      </w:tr>
      <w:tr w:rsidR="00B40D92" w14:paraId="23118A70" w14:textId="77777777" w:rsidTr="00932C16">
        <w:tc>
          <w:tcPr>
            <w:tcW w:w="693" w:type="dxa"/>
            <w:tcBorders>
              <w:top w:val="single" w:sz="2" w:space="0" w:color="000000"/>
              <w:bottom w:val="single" w:sz="2" w:space="0" w:color="000000"/>
              <w:right w:val="single" w:sz="2" w:space="0" w:color="000000"/>
            </w:tcBorders>
          </w:tcPr>
          <w:p w14:paraId="3CAFECD3" w14:textId="77777777" w:rsidR="00B40D92" w:rsidRPr="00B87A3A" w:rsidRDefault="00B40D92" w:rsidP="00932C16">
            <w:pPr>
              <w:pStyle w:val="afff4"/>
              <w:jc w:val="center"/>
              <w:rPr>
                <w:sz w:val="18"/>
              </w:rPr>
            </w:pPr>
            <w:r w:rsidRPr="00B87A3A">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41D2116" w14:textId="77777777" w:rsidR="00B40D92" w:rsidRPr="00B87A3A" w:rsidRDefault="00B40D92" w:rsidP="00932C16">
            <w:pPr>
              <w:pStyle w:val="afff4"/>
              <w:jc w:val="center"/>
              <w:rPr>
                <w:sz w:val="18"/>
              </w:rPr>
            </w:pPr>
            <w:r w:rsidRPr="00B87A3A">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2C8B18F1"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F48A81F"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1668D8B"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50F711"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B2344C1" w14:textId="77777777" w:rsidR="00B40D92" w:rsidRPr="00B87A3A" w:rsidRDefault="00B40D92" w:rsidP="00932C16">
            <w:pPr>
              <w:pStyle w:val="afff4"/>
              <w:jc w:val="center"/>
              <w:rPr>
                <w:sz w:val="18"/>
              </w:rPr>
            </w:pPr>
            <w:r w:rsidRPr="00B87A3A">
              <w:rPr>
                <w:rFonts w:hint="eastAsia"/>
                <w:sz w:val="18"/>
              </w:rPr>
              <w:t>√</w:t>
            </w:r>
          </w:p>
        </w:tc>
      </w:tr>
      <w:tr w:rsidR="00B40D92" w14:paraId="64FE154E"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2F8BADC" w14:textId="77777777" w:rsidR="00B40D92" w:rsidRPr="00B87A3A" w:rsidRDefault="00B40D92" w:rsidP="00932C16">
            <w:pPr>
              <w:pStyle w:val="afff4"/>
              <w:jc w:val="center"/>
              <w:rPr>
                <w:sz w:val="18"/>
              </w:rPr>
            </w:pPr>
            <w:r w:rsidRPr="00B87A3A">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4B257166" w14:textId="77777777" w:rsidR="00B40D92" w:rsidRPr="00B87A3A" w:rsidRDefault="00B40D92" w:rsidP="00932C16">
            <w:pPr>
              <w:pStyle w:val="afff4"/>
              <w:jc w:val="center"/>
              <w:rPr>
                <w:sz w:val="18"/>
              </w:rPr>
            </w:pPr>
            <w:r w:rsidRPr="00B87A3A">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767C2A0C"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1465FFF4"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818F534"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083A341"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51AECE0" w14:textId="77777777" w:rsidR="00B40D92" w:rsidRPr="00B87A3A" w:rsidRDefault="00B40D92" w:rsidP="00932C16">
            <w:pPr>
              <w:pStyle w:val="afff4"/>
              <w:jc w:val="center"/>
              <w:rPr>
                <w:sz w:val="18"/>
              </w:rPr>
            </w:pPr>
            <w:r>
              <w:rPr>
                <w:rFonts w:hint="eastAsia"/>
                <w:sz w:val="18"/>
              </w:rPr>
              <w:t>×</w:t>
            </w:r>
          </w:p>
        </w:tc>
      </w:tr>
    </w:tbl>
    <w:p w14:paraId="02843991" w14:textId="77777777" w:rsidR="00B40D92" w:rsidRDefault="00B40D92" w:rsidP="00B40D92">
      <w:pPr>
        <w:pStyle w:val="a1"/>
        <w:numPr>
          <w:ilvl w:val="0"/>
          <w:numId w:val="23"/>
        </w:numPr>
        <w:ind w:firstLineChars="0"/>
      </w:pPr>
      <w:r>
        <w:rPr>
          <w:rFonts w:hint="eastAsia"/>
        </w:rPr>
        <w:t>评论表（</w:t>
      </w:r>
      <w:r>
        <w:rPr>
          <w:rFonts w:hint="eastAsia"/>
        </w:rPr>
        <w:t>Comment</w:t>
      </w:r>
      <w:r>
        <w:rPr>
          <w:rFonts w:hint="eastAsia"/>
        </w:rPr>
        <w:t>）</w:t>
      </w:r>
    </w:p>
    <w:p w14:paraId="25A11631" w14:textId="77777777" w:rsidR="00B40D92" w:rsidRDefault="00B40D92" w:rsidP="00B40D92">
      <w:pPr>
        <w:ind w:firstLineChars="175" w:firstLine="420"/>
      </w:pPr>
      <w:r>
        <w:rPr>
          <w:rFonts w:hint="eastAsia"/>
        </w:rPr>
        <w:t>主要用于记录在讨论区中的帖子下面的评论信息，包含内容，点赞数等信息。</w:t>
      </w:r>
    </w:p>
    <w:p w14:paraId="2FDD1738" w14:textId="77777777" w:rsidR="00B40D92" w:rsidRDefault="00B40D92" w:rsidP="00B40D92">
      <w:pPr>
        <w:ind w:firstLineChars="175" w:firstLine="420"/>
      </w:pPr>
      <w:r>
        <w:rPr>
          <w:rFonts w:hint="eastAsia"/>
        </w:rPr>
        <w:t>评论表（</w:t>
      </w:r>
      <w:r>
        <w:rPr>
          <w:rFonts w:hint="eastAsia"/>
        </w:rPr>
        <w:t>Comment</w:t>
      </w:r>
      <w:r>
        <w:rPr>
          <w:rFonts w:hint="eastAsia"/>
        </w:rPr>
        <w:t>）的设计如表</w:t>
      </w:r>
      <w:r>
        <w:t>3-10</w:t>
      </w:r>
      <w:r>
        <w:rPr>
          <w:rFonts w:hint="eastAsia"/>
        </w:rPr>
        <w:t>所示：</w:t>
      </w:r>
    </w:p>
    <w:p w14:paraId="4FD0796A" w14:textId="77777777" w:rsidR="00B40D92" w:rsidRDefault="00B40D92" w:rsidP="00B40D92">
      <w:pPr>
        <w:pStyle w:val="aff1"/>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B40D92" w14:paraId="39F528B4"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0BCEA895"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262423" w14:textId="77777777" w:rsidR="00B40D92" w:rsidRDefault="00B40D92" w:rsidP="00932C16">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51B8B"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3E929D"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8B7930"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4EC59"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1DBD7DE" w14:textId="77777777" w:rsidR="00B40D92" w:rsidRDefault="00B40D92" w:rsidP="00932C16">
            <w:pPr>
              <w:jc w:val="center"/>
              <w:rPr>
                <w:sz w:val="18"/>
              </w:rPr>
            </w:pPr>
            <w:r>
              <w:rPr>
                <w:rFonts w:hint="eastAsia"/>
                <w:sz w:val="18"/>
              </w:rPr>
              <w:t>外键</w:t>
            </w:r>
          </w:p>
        </w:tc>
      </w:tr>
      <w:tr w:rsidR="00B40D92" w14:paraId="747E251A" w14:textId="77777777" w:rsidTr="00932C16">
        <w:tc>
          <w:tcPr>
            <w:tcW w:w="693" w:type="dxa"/>
            <w:tcBorders>
              <w:top w:val="single" w:sz="2" w:space="0" w:color="000000"/>
              <w:bottom w:val="single" w:sz="2" w:space="0" w:color="000000"/>
              <w:right w:val="single" w:sz="2" w:space="0" w:color="000000"/>
            </w:tcBorders>
          </w:tcPr>
          <w:p w14:paraId="0D275F0E" w14:textId="77777777" w:rsidR="00B40D92" w:rsidRPr="00AF0C1F" w:rsidRDefault="00B40D92" w:rsidP="00932C16">
            <w:pPr>
              <w:pStyle w:val="afff4"/>
              <w:jc w:val="center"/>
              <w:rPr>
                <w:sz w:val="18"/>
              </w:rPr>
            </w:pPr>
            <w:r w:rsidRPr="00AF0C1F">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A765183" w14:textId="77777777" w:rsidR="00B40D92" w:rsidRPr="00AF0C1F" w:rsidRDefault="00B40D92" w:rsidP="00932C16">
            <w:pPr>
              <w:pStyle w:val="afff4"/>
              <w:jc w:val="center"/>
              <w:rPr>
                <w:sz w:val="18"/>
              </w:rPr>
            </w:pPr>
            <w:r w:rsidRPr="00AF0C1F">
              <w:rPr>
                <w:rFonts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821D59F"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750D161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2156EB0" w14:textId="77777777" w:rsidR="00B40D92" w:rsidRPr="00AF0C1F" w:rsidRDefault="00B40D92" w:rsidP="00932C16">
            <w:pPr>
              <w:pStyle w:val="afff4"/>
              <w:jc w:val="center"/>
              <w:rPr>
                <w:sz w:val="18"/>
              </w:rPr>
            </w:pPr>
            <w:r w:rsidRPr="00AF0C1F">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B441301"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5D99E8A0" w14:textId="77777777" w:rsidR="00B40D92" w:rsidRPr="00AF0C1F" w:rsidRDefault="00B40D92" w:rsidP="00932C16">
            <w:pPr>
              <w:pStyle w:val="afff4"/>
              <w:jc w:val="center"/>
              <w:rPr>
                <w:sz w:val="18"/>
              </w:rPr>
            </w:pPr>
            <w:r>
              <w:rPr>
                <w:rFonts w:hint="eastAsia"/>
                <w:sz w:val="18"/>
              </w:rPr>
              <w:t>×</w:t>
            </w:r>
          </w:p>
        </w:tc>
      </w:tr>
      <w:tr w:rsidR="00B40D92" w14:paraId="57174619" w14:textId="77777777" w:rsidTr="00932C16">
        <w:tc>
          <w:tcPr>
            <w:tcW w:w="693" w:type="dxa"/>
            <w:tcBorders>
              <w:top w:val="single" w:sz="2" w:space="0" w:color="000000"/>
              <w:bottom w:val="single" w:sz="2" w:space="0" w:color="000000"/>
              <w:right w:val="single" w:sz="2" w:space="0" w:color="000000"/>
            </w:tcBorders>
          </w:tcPr>
          <w:p w14:paraId="266254A0" w14:textId="77777777" w:rsidR="00B40D92" w:rsidRPr="00AF0C1F" w:rsidRDefault="00B40D92" w:rsidP="00932C16">
            <w:pPr>
              <w:pStyle w:val="afff4"/>
              <w:jc w:val="center"/>
              <w:rPr>
                <w:sz w:val="18"/>
              </w:rPr>
            </w:pPr>
            <w:r w:rsidRPr="00AF0C1F">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5555378" w14:textId="77777777" w:rsidR="00B40D92" w:rsidRPr="00AF0C1F" w:rsidRDefault="00B40D92" w:rsidP="00932C16">
            <w:pPr>
              <w:pStyle w:val="afff4"/>
              <w:jc w:val="center"/>
              <w:rPr>
                <w:sz w:val="18"/>
              </w:rPr>
            </w:pPr>
            <w:r w:rsidRPr="00AF0C1F">
              <w:rPr>
                <w:rFonts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556FF829"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4390275E"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0C431F43"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6130637"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22E21A4A" w14:textId="77777777" w:rsidR="00B40D92" w:rsidRPr="00AF0C1F" w:rsidRDefault="00B40D92" w:rsidP="00932C16">
            <w:pPr>
              <w:pStyle w:val="afff4"/>
              <w:jc w:val="center"/>
              <w:rPr>
                <w:sz w:val="18"/>
              </w:rPr>
            </w:pPr>
            <w:r>
              <w:rPr>
                <w:rFonts w:hint="eastAsia"/>
                <w:sz w:val="18"/>
              </w:rPr>
              <w:t>×</w:t>
            </w:r>
          </w:p>
        </w:tc>
      </w:tr>
      <w:tr w:rsidR="00B40D92" w14:paraId="510A5C34" w14:textId="77777777" w:rsidTr="00932C16">
        <w:tc>
          <w:tcPr>
            <w:tcW w:w="693" w:type="dxa"/>
            <w:tcBorders>
              <w:top w:val="single" w:sz="2" w:space="0" w:color="000000"/>
              <w:bottom w:val="single" w:sz="2" w:space="0" w:color="000000"/>
              <w:right w:val="single" w:sz="2" w:space="0" w:color="000000"/>
            </w:tcBorders>
          </w:tcPr>
          <w:p w14:paraId="32E91648" w14:textId="77777777" w:rsidR="00B40D92" w:rsidRPr="00AF0C1F" w:rsidRDefault="00B40D92" w:rsidP="00932C16">
            <w:pPr>
              <w:pStyle w:val="afff4"/>
              <w:jc w:val="center"/>
              <w:rPr>
                <w:sz w:val="18"/>
              </w:rPr>
            </w:pPr>
            <w:r w:rsidRPr="00AF0C1F">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308A2E5" w14:textId="77777777" w:rsidR="00B40D92" w:rsidRPr="00AF0C1F" w:rsidRDefault="00B40D92" w:rsidP="00932C16">
            <w:pPr>
              <w:pStyle w:val="afff4"/>
              <w:jc w:val="center"/>
              <w:rPr>
                <w:sz w:val="18"/>
              </w:rPr>
            </w:pPr>
            <w:r w:rsidRPr="00AF0C1F">
              <w:rPr>
                <w:rFonts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D5E03C1"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4AC2F7C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4A86017"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7B212E"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20B4BED9" w14:textId="77777777" w:rsidR="00B40D92" w:rsidRPr="00AF0C1F" w:rsidRDefault="00B40D92" w:rsidP="00932C16">
            <w:pPr>
              <w:pStyle w:val="afff4"/>
              <w:jc w:val="center"/>
              <w:rPr>
                <w:sz w:val="18"/>
              </w:rPr>
            </w:pPr>
            <w:r w:rsidRPr="00AF0C1F">
              <w:rPr>
                <w:rFonts w:hint="eastAsia"/>
                <w:sz w:val="18"/>
              </w:rPr>
              <w:t>√</w:t>
            </w:r>
          </w:p>
        </w:tc>
      </w:tr>
      <w:tr w:rsidR="00B40D92" w14:paraId="43F09CD0" w14:textId="77777777" w:rsidTr="00932C16">
        <w:tc>
          <w:tcPr>
            <w:tcW w:w="693" w:type="dxa"/>
            <w:tcBorders>
              <w:top w:val="single" w:sz="2" w:space="0" w:color="000000"/>
              <w:bottom w:val="single" w:sz="2" w:space="0" w:color="000000"/>
              <w:right w:val="single" w:sz="2" w:space="0" w:color="000000"/>
            </w:tcBorders>
          </w:tcPr>
          <w:p w14:paraId="15801AC6" w14:textId="77777777" w:rsidR="00B40D92" w:rsidRPr="00AF0C1F" w:rsidRDefault="00B40D92" w:rsidP="00932C16">
            <w:pPr>
              <w:pStyle w:val="afff4"/>
              <w:jc w:val="center"/>
              <w:rPr>
                <w:sz w:val="18"/>
              </w:rPr>
            </w:pPr>
            <w:r w:rsidRPr="00AF0C1F">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E8FD646" w14:textId="77777777" w:rsidR="00B40D92" w:rsidRPr="00AF0C1F" w:rsidRDefault="00B40D92" w:rsidP="00932C16">
            <w:pPr>
              <w:pStyle w:val="afff4"/>
              <w:jc w:val="center"/>
              <w:rPr>
                <w:sz w:val="18"/>
              </w:rPr>
            </w:pPr>
            <w:r w:rsidRPr="00AF0C1F">
              <w:rPr>
                <w:rFonts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1F1C2C0D"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16D2A280"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29B0CFAF"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F1C357A"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783C7F67" w14:textId="77777777" w:rsidR="00B40D92" w:rsidRPr="00AF0C1F" w:rsidRDefault="00B40D92" w:rsidP="00932C16">
            <w:pPr>
              <w:pStyle w:val="afff4"/>
              <w:jc w:val="center"/>
              <w:rPr>
                <w:sz w:val="18"/>
              </w:rPr>
            </w:pPr>
            <w:r>
              <w:rPr>
                <w:rFonts w:hint="eastAsia"/>
                <w:sz w:val="18"/>
              </w:rPr>
              <w:t>×</w:t>
            </w:r>
          </w:p>
        </w:tc>
      </w:tr>
      <w:tr w:rsidR="00B40D92" w14:paraId="10E17B2E" w14:textId="77777777" w:rsidTr="00932C16">
        <w:tc>
          <w:tcPr>
            <w:tcW w:w="693" w:type="dxa"/>
            <w:tcBorders>
              <w:top w:val="single" w:sz="2" w:space="0" w:color="000000"/>
              <w:bottom w:val="single" w:sz="2" w:space="0" w:color="000000"/>
              <w:right w:val="single" w:sz="2" w:space="0" w:color="000000"/>
            </w:tcBorders>
          </w:tcPr>
          <w:p w14:paraId="00BC9DED" w14:textId="77777777" w:rsidR="00B40D92" w:rsidRPr="00AF0C1F" w:rsidRDefault="00B40D92" w:rsidP="00932C16">
            <w:pPr>
              <w:pStyle w:val="afff4"/>
              <w:jc w:val="center"/>
              <w:rPr>
                <w:sz w:val="18"/>
              </w:rPr>
            </w:pPr>
            <w:r w:rsidRPr="00AF0C1F">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5F032FB7" w14:textId="77777777" w:rsidR="00B40D92" w:rsidRPr="00AF0C1F" w:rsidRDefault="00B40D92" w:rsidP="00932C16">
            <w:pPr>
              <w:pStyle w:val="afff4"/>
              <w:jc w:val="center"/>
              <w:rPr>
                <w:sz w:val="18"/>
              </w:rPr>
            </w:pPr>
            <w:r w:rsidRPr="00AF0C1F">
              <w:rPr>
                <w:rFonts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184A562D"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6D8C15B"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47EA50F"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98F2AF5"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446FD23E" w14:textId="77777777" w:rsidR="00B40D92" w:rsidRPr="00AF0C1F" w:rsidRDefault="00B40D92" w:rsidP="00932C16">
            <w:pPr>
              <w:pStyle w:val="afff4"/>
              <w:jc w:val="center"/>
              <w:rPr>
                <w:sz w:val="18"/>
              </w:rPr>
            </w:pPr>
            <w:r>
              <w:rPr>
                <w:rFonts w:hint="eastAsia"/>
                <w:sz w:val="18"/>
              </w:rPr>
              <w:t>×</w:t>
            </w:r>
          </w:p>
        </w:tc>
      </w:tr>
      <w:tr w:rsidR="00B40D92" w14:paraId="28522458" w14:textId="77777777" w:rsidTr="00932C16">
        <w:tc>
          <w:tcPr>
            <w:tcW w:w="693" w:type="dxa"/>
            <w:tcBorders>
              <w:top w:val="single" w:sz="2" w:space="0" w:color="000000"/>
              <w:left w:val="single" w:sz="4" w:space="0" w:color="000000"/>
              <w:bottom w:val="single" w:sz="2" w:space="0" w:color="000000"/>
              <w:right w:val="single" w:sz="2" w:space="0" w:color="000000"/>
            </w:tcBorders>
          </w:tcPr>
          <w:p w14:paraId="353F4158" w14:textId="77777777" w:rsidR="00B40D92" w:rsidRPr="00AF0C1F" w:rsidRDefault="00B40D92" w:rsidP="00932C16">
            <w:pPr>
              <w:pStyle w:val="afff4"/>
              <w:jc w:val="center"/>
              <w:rPr>
                <w:sz w:val="18"/>
              </w:rPr>
            </w:pPr>
            <w:r w:rsidRPr="00AF0C1F">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56BA9832" w14:textId="77777777" w:rsidR="00B40D92" w:rsidRPr="00AF0C1F" w:rsidRDefault="00B40D92" w:rsidP="00932C16">
            <w:pPr>
              <w:pStyle w:val="afff4"/>
              <w:jc w:val="center"/>
              <w:rPr>
                <w:sz w:val="18"/>
              </w:rPr>
            </w:pPr>
            <w:r w:rsidRPr="00AF0C1F">
              <w:rPr>
                <w:rFonts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4F6D9E1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B56AFB9"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7A01E1B"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4AFB9BE"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4756FE4" w14:textId="77777777" w:rsidR="00B40D92" w:rsidRPr="00AF0C1F" w:rsidRDefault="00B40D92" w:rsidP="00932C16">
            <w:pPr>
              <w:pStyle w:val="afff4"/>
              <w:jc w:val="center"/>
              <w:rPr>
                <w:sz w:val="18"/>
              </w:rPr>
            </w:pPr>
            <w:r>
              <w:rPr>
                <w:rFonts w:hint="eastAsia"/>
                <w:sz w:val="18"/>
              </w:rPr>
              <w:t>×</w:t>
            </w:r>
          </w:p>
        </w:tc>
      </w:tr>
    </w:tbl>
    <w:p w14:paraId="72490561" w14:textId="77777777" w:rsidR="00B40D92" w:rsidRDefault="00B40D92" w:rsidP="00B40D92">
      <w:pPr>
        <w:pStyle w:val="a1"/>
        <w:numPr>
          <w:ilvl w:val="0"/>
          <w:numId w:val="23"/>
        </w:numPr>
        <w:ind w:firstLineChars="0"/>
      </w:pPr>
      <w:r>
        <w:rPr>
          <w:rFonts w:hint="eastAsia"/>
        </w:rPr>
        <w:t>人员回复表（</w:t>
      </w:r>
      <w:proofErr w:type="spellStart"/>
      <w:r>
        <w:rPr>
          <w:rFonts w:hint="eastAsia"/>
        </w:rPr>
        <w:t>ForumTotalReply</w:t>
      </w:r>
      <w:proofErr w:type="spellEnd"/>
      <w:r>
        <w:rPr>
          <w:rFonts w:hint="eastAsia"/>
        </w:rPr>
        <w:t>）</w:t>
      </w:r>
    </w:p>
    <w:p w14:paraId="76604A07" w14:textId="77777777" w:rsidR="00B40D92" w:rsidRDefault="00B40D92" w:rsidP="00B40D92">
      <w:pPr>
        <w:ind w:firstLineChars="175" w:firstLine="420"/>
      </w:pPr>
      <w:r>
        <w:rPr>
          <w:rFonts w:hint="eastAsia"/>
        </w:rPr>
        <w:t>主要用于讨论区模块中用户在帖子之间的回复或者评论之间的回复，包含回复内容，回复类型等信息。</w:t>
      </w:r>
    </w:p>
    <w:p w14:paraId="6704EF0B" w14:textId="77777777" w:rsidR="00B40D92" w:rsidRDefault="00B40D92" w:rsidP="00B40D92">
      <w:pPr>
        <w:ind w:firstLineChars="175" w:firstLine="420"/>
      </w:pPr>
      <w:r>
        <w:rPr>
          <w:rFonts w:hint="eastAsia"/>
        </w:rPr>
        <w:t>人员回复表（</w:t>
      </w:r>
      <w:proofErr w:type="spellStart"/>
      <w:r>
        <w:rPr>
          <w:rFonts w:hint="eastAsia"/>
        </w:rPr>
        <w:t>ForumTotalReply</w:t>
      </w:r>
      <w:proofErr w:type="spellEnd"/>
      <w:r>
        <w:rPr>
          <w:rFonts w:hint="eastAsia"/>
        </w:rPr>
        <w:t>）的设计如表</w:t>
      </w:r>
      <w:r>
        <w:t>3-11</w:t>
      </w:r>
      <w:r>
        <w:rPr>
          <w:rFonts w:hint="eastAsia"/>
        </w:rPr>
        <w:t>所示：</w:t>
      </w:r>
    </w:p>
    <w:p w14:paraId="4353669E" w14:textId="77777777" w:rsidR="00B40D92" w:rsidRDefault="00B40D92" w:rsidP="00B40D92">
      <w:pPr>
        <w:pStyle w:val="aff1"/>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B40D92" w14:paraId="31EFAA9F"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71948B45"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AFC808" w14:textId="77777777" w:rsidR="00B40D92" w:rsidRDefault="00B40D92" w:rsidP="00932C16">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99BF62" w14:textId="77777777" w:rsidR="00B40D92" w:rsidRDefault="00B40D92" w:rsidP="00932C16">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5002B2" w14:textId="77777777" w:rsidR="00B40D92" w:rsidRDefault="00B40D92" w:rsidP="00932C16">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D843651" w14:textId="77777777" w:rsidR="00B40D92" w:rsidRDefault="00B40D92" w:rsidP="00932C16">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24781F" w14:textId="77777777" w:rsidR="00B40D92" w:rsidRDefault="00B40D92" w:rsidP="00932C16">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6212E08" w14:textId="77777777" w:rsidR="00B40D92" w:rsidRDefault="00B40D92" w:rsidP="00932C16">
            <w:pPr>
              <w:jc w:val="center"/>
              <w:rPr>
                <w:sz w:val="18"/>
              </w:rPr>
            </w:pPr>
            <w:r>
              <w:rPr>
                <w:rFonts w:hint="eastAsia"/>
                <w:sz w:val="18"/>
              </w:rPr>
              <w:t>外键</w:t>
            </w:r>
          </w:p>
        </w:tc>
      </w:tr>
      <w:tr w:rsidR="00B40D92" w14:paraId="55FFABEC" w14:textId="77777777" w:rsidTr="00932C16">
        <w:tc>
          <w:tcPr>
            <w:tcW w:w="693" w:type="dxa"/>
            <w:tcBorders>
              <w:top w:val="single" w:sz="2" w:space="0" w:color="000000"/>
              <w:bottom w:val="single" w:sz="2" w:space="0" w:color="000000"/>
              <w:right w:val="single" w:sz="2" w:space="0" w:color="000000"/>
            </w:tcBorders>
          </w:tcPr>
          <w:p w14:paraId="527154B3" w14:textId="77777777" w:rsidR="00B40D92" w:rsidRPr="00394681" w:rsidRDefault="00B40D92" w:rsidP="00932C16">
            <w:pPr>
              <w:pStyle w:val="afff4"/>
              <w:jc w:val="center"/>
              <w:rPr>
                <w:sz w:val="18"/>
              </w:rPr>
            </w:pPr>
            <w:r w:rsidRPr="00394681">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60CB470B" w14:textId="77777777" w:rsidR="00B40D92" w:rsidRPr="00394681" w:rsidRDefault="00B40D92" w:rsidP="00932C16">
            <w:pPr>
              <w:pStyle w:val="afff4"/>
              <w:jc w:val="center"/>
              <w:rPr>
                <w:sz w:val="18"/>
              </w:rPr>
            </w:pPr>
            <w:r w:rsidRPr="00394681">
              <w:rPr>
                <w:rFonts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171600A"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257E40D1"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7895C07" w14:textId="77777777" w:rsidR="00B40D92" w:rsidRPr="00394681" w:rsidRDefault="00B40D92" w:rsidP="00932C16">
            <w:pPr>
              <w:pStyle w:val="afff4"/>
              <w:jc w:val="center"/>
              <w:rPr>
                <w:sz w:val="18"/>
              </w:rPr>
            </w:pPr>
            <w:r w:rsidRPr="00394681">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B9C6B08" w14:textId="77777777" w:rsidR="00B40D92" w:rsidRPr="00394681" w:rsidRDefault="00B40D92" w:rsidP="00932C16">
            <w:pPr>
              <w:pStyle w:val="afff4"/>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14:paraId="6AC300B9" w14:textId="77777777" w:rsidR="00B40D92" w:rsidRPr="00394681" w:rsidRDefault="00B40D92" w:rsidP="00932C16">
            <w:pPr>
              <w:pStyle w:val="afff4"/>
              <w:jc w:val="center"/>
              <w:rPr>
                <w:sz w:val="18"/>
              </w:rPr>
            </w:pPr>
            <w:r>
              <w:rPr>
                <w:rFonts w:hint="eastAsia"/>
                <w:sz w:val="18"/>
              </w:rPr>
              <w:t>×</w:t>
            </w:r>
          </w:p>
        </w:tc>
      </w:tr>
      <w:tr w:rsidR="00B40D92" w14:paraId="4CBA8AC8" w14:textId="77777777" w:rsidTr="00932C16">
        <w:tc>
          <w:tcPr>
            <w:tcW w:w="693" w:type="dxa"/>
            <w:tcBorders>
              <w:top w:val="single" w:sz="2" w:space="0" w:color="000000"/>
              <w:bottom w:val="single" w:sz="2" w:space="0" w:color="000000"/>
              <w:right w:val="single" w:sz="2" w:space="0" w:color="000000"/>
            </w:tcBorders>
          </w:tcPr>
          <w:p w14:paraId="4C735A18" w14:textId="77777777" w:rsidR="00B40D92" w:rsidRPr="00394681" w:rsidRDefault="00B40D92" w:rsidP="00932C16">
            <w:pPr>
              <w:pStyle w:val="afff4"/>
              <w:jc w:val="center"/>
              <w:rPr>
                <w:sz w:val="18"/>
              </w:rPr>
            </w:pPr>
            <w:r w:rsidRPr="00394681">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0543100" w14:textId="77777777" w:rsidR="00B40D92" w:rsidRPr="00394681" w:rsidRDefault="00B40D92" w:rsidP="00932C16">
            <w:pPr>
              <w:pStyle w:val="afff4"/>
              <w:jc w:val="center"/>
              <w:rPr>
                <w:sz w:val="18"/>
              </w:rPr>
            </w:pPr>
            <w:r w:rsidRPr="00394681">
              <w:rPr>
                <w:rFonts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38E87E27"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A3C7E01"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DBABA71" w14:textId="77777777" w:rsidR="00B40D92" w:rsidRPr="00394681"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F8F3EDE" w14:textId="77777777" w:rsidR="00B40D92" w:rsidRPr="00394681" w:rsidRDefault="00B40D92" w:rsidP="00932C16">
            <w:pPr>
              <w:pStyle w:val="afff4"/>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14:paraId="456B9EDE" w14:textId="77777777" w:rsidR="00B40D92" w:rsidRPr="00394681" w:rsidRDefault="00B40D92" w:rsidP="00932C16">
            <w:pPr>
              <w:pStyle w:val="afff4"/>
              <w:jc w:val="center"/>
              <w:rPr>
                <w:sz w:val="18"/>
              </w:rPr>
            </w:pPr>
            <w:r w:rsidRPr="00394681">
              <w:rPr>
                <w:rFonts w:hint="eastAsia"/>
                <w:sz w:val="18"/>
              </w:rPr>
              <w:t>√</w:t>
            </w:r>
          </w:p>
        </w:tc>
      </w:tr>
    </w:tbl>
    <w:p w14:paraId="2B6AF638" w14:textId="77777777" w:rsidR="00B40D92" w:rsidRDefault="00B40D92" w:rsidP="00B40D92">
      <w:pPr>
        <w:pStyle w:val="a1"/>
        <w:ind w:firstLineChars="0" w:firstLine="0"/>
        <w:jc w:val="right"/>
        <w:rPr>
          <w:sz w:val="21"/>
        </w:rPr>
      </w:pPr>
    </w:p>
    <w:p w14:paraId="41749AD6" w14:textId="77777777" w:rsidR="00B40D92" w:rsidRDefault="00B40D92" w:rsidP="00B40D92">
      <w:pPr>
        <w:pStyle w:val="a1"/>
        <w:ind w:firstLineChars="0" w:firstLine="0"/>
        <w:jc w:val="right"/>
        <w:rPr>
          <w:sz w:val="21"/>
        </w:rPr>
      </w:pPr>
      <w:r>
        <w:rPr>
          <w:rFonts w:hint="eastAsia"/>
          <w:sz w:val="21"/>
        </w:rPr>
        <w:t>续表</w:t>
      </w:r>
      <w:r>
        <w:rPr>
          <w:rFonts w:hint="eastAsia"/>
          <w:sz w:val="21"/>
        </w:rPr>
        <w:t>3</w:t>
      </w:r>
      <w:r>
        <w:rPr>
          <w:sz w:val="21"/>
        </w:rPr>
        <w:t>-11</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630"/>
        <w:gridCol w:w="2524"/>
        <w:gridCol w:w="1276"/>
        <w:gridCol w:w="708"/>
        <w:gridCol w:w="709"/>
        <w:gridCol w:w="788"/>
      </w:tblGrid>
      <w:tr w:rsidR="00B40D92" w14:paraId="377BABDF" w14:textId="77777777" w:rsidTr="00932C16">
        <w:tc>
          <w:tcPr>
            <w:tcW w:w="661" w:type="dxa"/>
            <w:tcBorders>
              <w:top w:val="single" w:sz="2" w:space="0" w:color="000000"/>
              <w:bottom w:val="single" w:sz="2" w:space="0" w:color="000000"/>
              <w:right w:val="single" w:sz="2" w:space="0" w:color="000000"/>
            </w:tcBorders>
          </w:tcPr>
          <w:p w14:paraId="3164CB13" w14:textId="77777777" w:rsidR="00B40D92" w:rsidRPr="00D66280" w:rsidRDefault="00B40D92" w:rsidP="00932C16">
            <w:pPr>
              <w:pStyle w:val="afff4"/>
              <w:jc w:val="center"/>
              <w:rPr>
                <w:sz w:val="18"/>
              </w:rPr>
            </w:pPr>
            <w:r w:rsidRPr="00D66280">
              <w:rPr>
                <w:rFonts w:hint="eastAsia"/>
                <w:sz w:val="18"/>
              </w:rPr>
              <w:t>3</w:t>
            </w:r>
          </w:p>
        </w:tc>
        <w:tc>
          <w:tcPr>
            <w:tcW w:w="1630" w:type="dxa"/>
            <w:tcBorders>
              <w:top w:val="single" w:sz="2" w:space="0" w:color="000000"/>
              <w:left w:val="single" w:sz="2" w:space="0" w:color="000000"/>
              <w:bottom w:val="single" w:sz="2" w:space="0" w:color="000000"/>
              <w:right w:val="single" w:sz="2" w:space="0" w:color="000000"/>
            </w:tcBorders>
          </w:tcPr>
          <w:p w14:paraId="02CF6EC0" w14:textId="77777777" w:rsidR="00B40D92" w:rsidRPr="00D66280" w:rsidRDefault="00B40D92" w:rsidP="00932C16">
            <w:pPr>
              <w:pStyle w:val="afff4"/>
              <w:jc w:val="center"/>
              <w:rPr>
                <w:sz w:val="18"/>
              </w:rPr>
            </w:pPr>
            <w:r w:rsidRPr="00D66280">
              <w:rPr>
                <w:rFonts w:hint="eastAsia"/>
                <w:sz w:val="18"/>
              </w:rPr>
              <w:t>类型</w:t>
            </w:r>
          </w:p>
        </w:tc>
        <w:tc>
          <w:tcPr>
            <w:tcW w:w="2524" w:type="dxa"/>
            <w:tcBorders>
              <w:top w:val="single" w:sz="2" w:space="0" w:color="000000"/>
              <w:left w:val="single" w:sz="2" w:space="0" w:color="000000"/>
              <w:bottom w:val="single" w:sz="2" w:space="0" w:color="000000"/>
              <w:right w:val="single" w:sz="2" w:space="0" w:color="000000"/>
            </w:tcBorders>
          </w:tcPr>
          <w:p w14:paraId="6AD85CDE"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096F956F"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18C47335"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3846E5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4A8A5214" w14:textId="77777777" w:rsidR="00B40D92" w:rsidRPr="00D66280" w:rsidRDefault="00B40D92" w:rsidP="00932C16">
            <w:pPr>
              <w:pStyle w:val="afff4"/>
              <w:jc w:val="center"/>
              <w:rPr>
                <w:sz w:val="18"/>
              </w:rPr>
            </w:pPr>
            <w:r>
              <w:rPr>
                <w:rFonts w:hint="eastAsia"/>
                <w:sz w:val="18"/>
              </w:rPr>
              <w:t>×</w:t>
            </w:r>
          </w:p>
        </w:tc>
      </w:tr>
      <w:tr w:rsidR="00B40D92" w14:paraId="404326C0" w14:textId="77777777" w:rsidTr="00932C16">
        <w:tc>
          <w:tcPr>
            <w:tcW w:w="661" w:type="dxa"/>
            <w:tcBorders>
              <w:top w:val="single" w:sz="2" w:space="0" w:color="000000"/>
              <w:bottom w:val="single" w:sz="2" w:space="0" w:color="000000"/>
              <w:right w:val="single" w:sz="2" w:space="0" w:color="000000"/>
            </w:tcBorders>
          </w:tcPr>
          <w:p w14:paraId="1E7D655A" w14:textId="77777777" w:rsidR="00B40D92" w:rsidRPr="00D66280" w:rsidRDefault="00B40D92" w:rsidP="00932C16">
            <w:pPr>
              <w:pStyle w:val="afff4"/>
              <w:jc w:val="center"/>
              <w:rPr>
                <w:sz w:val="18"/>
              </w:rPr>
            </w:pPr>
            <w:r w:rsidRPr="00D66280">
              <w:rPr>
                <w:rFonts w:hint="eastAsia"/>
                <w:sz w:val="18"/>
              </w:rPr>
              <w:t>4</w:t>
            </w:r>
          </w:p>
        </w:tc>
        <w:tc>
          <w:tcPr>
            <w:tcW w:w="1630" w:type="dxa"/>
            <w:tcBorders>
              <w:top w:val="single" w:sz="2" w:space="0" w:color="000000"/>
              <w:left w:val="single" w:sz="2" w:space="0" w:color="000000"/>
              <w:bottom w:val="single" w:sz="2" w:space="0" w:color="000000"/>
              <w:right w:val="single" w:sz="2" w:space="0" w:color="000000"/>
            </w:tcBorders>
          </w:tcPr>
          <w:p w14:paraId="4BA5F148" w14:textId="77777777" w:rsidR="00B40D92" w:rsidRPr="00D66280" w:rsidRDefault="00B40D92" w:rsidP="00932C16">
            <w:pPr>
              <w:pStyle w:val="afff4"/>
              <w:jc w:val="center"/>
              <w:rPr>
                <w:sz w:val="18"/>
              </w:rPr>
            </w:pPr>
            <w:r w:rsidRPr="00D66280">
              <w:rPr>
                <w:rFonts w:hint="eastAsia"/>
                <w:sz w:val="18"/>
              </w:rPr>
              <w:t>类型对应的编号</w:t>
            </w:r>
          </w:p>
        </w:tc>
        <w:tc>
          <w:tcPr>
            <w:tcW w:w="2524" w:type="dxa"/>
            <w:tcBorders>
              <w:top w:val="single" w:sz="2" w:space="0" w:color="000000"/>
              <w:left w:val="single" w:sz="2" w:space="0" w:color="000000"/>
              <w:bottom w:val="single" w:sz="2" w:space="0" w:color="000000"/>
              <w:right w:val="single" w:sz="2" w:space="0" w:color="000000"/>
            </w:tcBorders>
          </w:tcPr>
          <w:p w14:paraId="38262ADA"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B46C2EA"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4B05D0E"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CEEB7F5"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3D13EBA0" w14:textId="77777777" w:rsidR="00B40D92" w:rsidRPr="00D66280" w:rsidRDefault="00B40D92" w:rsidP="00932C16">
            <w:pPr>
              <w:pStyle w:val="afff4"/>
              <w:jc w:val="center"/>
              <w:rPr>
                <w:sz w:val="18"/>
              </w:rPr>
            </w:pPr>
            <w:r w:rsidRPr="00D66280">
              <w:rPr>
                <w:rFonts w:hint="eastAsia"/>
                <w:sz w:val="18"/>
              </w:rPr>
              <w:t>√</w:t>
            </w:r>
          </w:p>
        </w:tc>
      </w:tr>
      <w:tr w:rsidR="00B40D92" w14:paraId="39D36E89" w14:textId="77777777" w:rsidTr="00932C16">
        <w:tc>
          <w:tcPr>
            <w:tcW w:w="661" w:type="dxa"/>
            <w:tcBorders>
              <w:top w:val="single" w:sz="2" w:space="0" w:color="000000"/>
              <w:bottom w:val="single" w:sz="2" w:space="0" w:color="000000"/>
              <w:right w:val="single" w:sz="2" w:space="0" w:color="000000"/>
            </w:tcBorders>
          </w:tcPr>
          <w:p w14:paraId="6B32747B" w14:textId="77777777" w:rsidR="00B40D92" w:rsidRPr="00D66280" w:rsidRDefault="00B40D92" w:rsidP="00932C16">
            <w:pPr>
              <w:pStyle w:val="afff4"/>
              <w:jc w:val="center"/>
              <w:rPr>
                <w:sz w:val="18"/>
              </w:rPr>
            </w:pPr>
            <w:r w:rsidRPr="00D66280">
              <w:rPr>
                <w:rFonts w:hint="eastAsia"/>
                <w:sz w:val="18"/>
              </w:rPr>
              <w:t>5</w:t>
            </w:r>
          </w:p>
        </w:tc>
        <w:tc>
          <w:tcPr>
            <w:tcW w:w="1630" w:type="dxa"/>
            <w:tcBorders>
              <w:top w:val="single" w:sz="2" w:space="0" w:color="000000"/>
              <w:left w:val="single" w:sz="2" w:space="0" w:color="000000"/>
              <w:bottom w:val="single" w:sz="2" w:space="0" w:color="000000"/>
              <w:right w:val="single" w:sz="2" w:space="0" w:color="000000"/>
            </w:tcBorders>
          </w:tcPr>
          <w:p w14:paraId="09AB7FA2" w14:textId="77777777" w:rsidR="00B40D92" w:rsidRPr="00D66280" w:rsidRDefault="00B40D92" w:rsidP="00932C16">
            <w:pPr>
              <w:pStyle w:val="afff4"/>
              <w:jc w:val="center"/>
              <w:rPr>
                <w:sz w:val="18"/>
              </w:rPr>
            </w:pPr>
            <w:r w:rsidRPr="00D66280">
              <w:rPr>
                <w:rFonts w:hint="eastAsia"/>
                <w:sz w:val="18"/>
              </w:rPr>
              <w:t>回复的内容</w:t>
            </w:r>
          </w:p>
        </w:tc>
        <w:tc>
          <w:tcPr>
            <w:tcW w:w="2524" w:type="dxa"/>
            <w:tcBorders>
              <w:top w:val="single" w:sz="2" w:space="0" w:color="000000"/>
              <w:left w:val="single" w:sz="2" w:space="0" w:color="000000"/>
              <w:bottom w:val="single" w:sz="2" w:space="0" w:color="000000"/>
              <w:right w:val="single" w:sz="2" w:space="0" w:color="000000"/>
            </w:tcBorders>
          </w:tcPr>
          <w:p w14:paraId="134C2187"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6AAEE9F1"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5351C1B4"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280F99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28F428F1" w14:textId="77777777" w:rsidR="00B40D92" w:rsidRPr="00D66280" w:rsidRDefault="00B40D92" w:rsidP="00932C16">
            <w:pPr>
              <w:pStyle w:val="afff4"/>
              <w:jc w:val="center"/>
              <w:rPr>
                <w:sz w:val="18"/>
              </w:rPr>
            </w:pPr>
            <w:r>
              <w:rPr>
                <w:rFonts w:hint="eastAsia"/>
                <w:sz w:val="18"/>
              </w:rPr>
              <w:t>×</w:t>
            </w:r>
          </w:p>
        </w:tc>
      </w:tr>
      <w:tr w:rsidR="00B40D92" w14:paraId="0E7EA358" w14:textId="77777777" w:rsidTr="00932C16">
        <w:tc>
          <w:tcPr>
            <w:tcW w:w="661" w:type="dxa"/>
            <w:tcBorders>
              <w:top w:val="single" w:sz="2" w:space="0" w:color="000000"/>
              <w:bottom w:val="single" w:sz="2" w:space="0" w:color="000000"/>
              <w:right w:val="single" w:sz="2" w:space="0" w:color="000000"/>
            </w:tcBorders>
          </w:tcPr>
          <w:p w14:paraId="7F444519" w14:textId="77777777" w:rsidR="00B40D92" w:rsidRPr="00D66280" w:rsidRDefault="00B40D92" w:rsidP="00932C16">
            <w:pPr>
              <w:pStyle w:val="afff4"/>
              <w:jc w:val="center"/>
              <w:rPr>
                <w:sz w:val="18"/>
              </w:rPr>
            </w:pPr>
            <w:r w:rsidRPr="00D66280">
              <w:rPr>
                <w:rFonts w:hint="eastAsia"/>
                <w:sz w:val="18"/>
              </w:rPr>
              <w:lastRenderedPageBreak/>
              <w:t>6</w:t>
            </w:r>
          </w:p>
        </w:tc>
        <w:tc>
          <w:tcPr>
            <w:tcW w:w="1630" w:type="dxa"/>
            <w:tcBorders>
              <w:top w:val="single" w:sz="2" w:space="0" w:color="000000"/>
              <w:left w:val="single" w:sz="2" w:space="0" w:color="000000"/>
              <w:bottom w:val="single" w:sz="2" w:space="0" w:color="000000"/>
              <w:right w:val="single" w:sz="2" w:space="0" w:color="000000"/>
            </w:tcBorders>
          </w:tcPr>
          <w:p w14:paraId="791BCD49" w14:textId="77777777" w:rsidR="00B40D92" w:rsidRPr="00D66280" w:rsidRDefault="00B40D92" w:rsidP="00932C16">
            <w:pPr>
              <w:pStyle w:val="afff4"/>
              <w:jc w:val="center"/>
              <w:rPr>
                <w:sz w:val="18"/>
              </w:rPr>
            </w:pPr>
            <w:r w:rsidRPr="00D66280">
              <w:rPr>
                <w:rFonts w:hint="eastAsia"/>
                <w:sz w:val="18"/>
              </w:rPr>
              <w:t>发起人</w:t>
            </w:r>
          </w:p>
        </w:tc>
        <w:tc>
          <w:tcPr>
            <w:tcW w:w="2524" w:type="dxa"/>
            <w:tcBorders>
              <w:top w:val="single" w:sz="2" w:space="0" w:color="000000"/>
              <w:left w:val="single" w:sz="2" w:space="0" w:color="000000"/>
              <w:bottom w:val="single" w:sz="2" w:space="0" w:color="000000"/>
              <w:right w:val="single" w:sz="2" w:space="0" w:color="000000"/>
            </w:tcBorders>
          </w:tcPr>
          <w:p w14:paraId="3A9F5771"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0DEA4F83"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0F916AD"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EE7CCA2"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3DA217FA" w14:textId="77777777" w:rsidR="00B40D92" w:rsidRPr="00D66280" w:rsidRDefault="00B40D92" w:rsidP="00932C16">
            <w:pPr>
              <w:pStyle w:val="afff4"/>
              <w:jc w:val="center"/>
              <w:rPr>
                <w:sz w:val="18"/>
              </w:rPr>
            </w:pPr>
            <w:r>
              <w:rPr>
                <w:rFonts w:hint="eastAsia"/>
                <w:sz w:val="18"/>
              </w:rPr>
              <w:t>×</w:t>
            </w:r>
          </w:p>
        </w:tc>
      </w:tr>
      <w:tr w:rsidR="00B40D92" w14:paraId="0104BC9E" w14:textId="77777777" w:rsidTr="00932C16">
        <w:tc>
          <w:tcPr>
            <w:tcW w:w="661" w:type="dxa"/>
            <w:tcBorders>
              <w:top w:val="single" w:sz="2" w:space="0" w:color="000000"/>
              <w:bottom w:val="single" w:sz="2" w:space="0" w:color="000000"/>
              <w:right w:val="single" w:sz="2" w:space="0" w:color="000000"/>
            </w:tcBorders>
          </w:tcPr>
          <w:p w14:paraId="2B4D326C" w14:textId="77777777" w:rsidR="00B40D92" w:rsidRPr="00D66280" w:rsidRDefault="00B40D92" w:rsidP="00932C16">
            <w:pPr>
              <w:pStyle w:val="afff4"/>
              <w:jc w:val="center"/>
              <w:rPr>
                <w:sz w:val="18"/>
              </w:rPr>
            </w:pPr>
            <w:r w:rsidRPr="00D66280">
              <w:rPr>
                <w:rFonts w:hint="eastAsia"/>
                <w:sz w:val="18"/>
              </w:rPr>
              <w:t>7</w:t>
            </w:r>
          </w:p>
        </w:tc>
        <w:tc>
          <w:tcPr>
            <w:tcW w:w="1630" w:type="dxa"/>
            <w:tcBorders>
              <w:top w:val="single" w:sz="2" w:space="0" w:color="000000"/>
              <w:left w:val="single" w:sz="2" w:space="0" w:color="000000"/>
              <w:bottom w:val="single" w:sz="2" w:space="0" w:color="000000"/>
              <w:right w:val="single" w:sz="2" w:space="0" w:color="000000"/>
            </w:tcBorders>
          </w:tcPr>
          <w:p w14:paraId="4B942FB4" w14:textId="77777777" w:rsidR="00B40D92" w:rsidRPr="00D66280" w:rsidRDefault="00B40D92" w:rsidP="00932C16">
            <w:pPr>
              <w:pStyle w:val="afff4"/>
              <w:jc w:val="center"/>
              <w:rPr>
                <w:sz w:val="18"/>
              </w:rPr>
            </w:pPr>
            <w:r w:rsidRPr="00D66280">
              <w:rPr>
                <w:rFonts w:hint="eastAsia"/>
                <w:sz w:val="18"/>
              </w:rPr>
              <w:t>发起时间</w:t>
            </w:r>
          </w:p>
        </w:tc>
        <w:tc>
          <w:tcPr>
            <w:tcW w:w="2524" w:type="dxa"/>
            <w:tcBorders>
              <w:top w:val="single" w:sz="2" w:space="0" w:color="000000"/>
              <w:left w:val="single" w:sz="2" w:space="0" w:color="000000"/>
              <w:bottom w:val="single" w:sz="2" w:space="0" w:color="000000"/>
              <w:right w:val="single" w:sz="2" w:space="0" w:color="000000"/>
            </w:tcBorders>
          </w:tcPr>
          <w:p w14:paraId="0EF6D766"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2EB210B7"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0037F9DA"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E78CA9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7B016ECE" w14:textId="77777777" w:rsidR="00B40D92" w:rsidRPr="00D66280" w:rsidRDefault="00B40D92" w:rsidP="00932C16">
            <w:pPr>
              <w:pStyle w:val="afff4"/>
              <w:jc w:val="center"/>
              <w:rPr>
                <w:sz w:val="18"/>
              </w:rPr>
            </w:pPr>
            <w:r>
              <w:rPr>
                <w:rFonts w:hint="eastAsia"/>
                <w:sz w:val="18"/>
              </w:rPr>
              <w:t>×</w:t>
            </w:r>
          </w:p>
        </w:tc>
      </w:tr>
    </w:tbl>
    <w:p w14:paraId="2DC49C8B" w14:textId="77777777" w:rsidR="00B40D92" w:rsidRDefault="00B40D92" w:rsidP="00B40D92">
      <w:pPr>
        <w:pStyle w:val="a1"/>
        <w:numPr>
          <w:ilvl w:val="0"/>
          <w:numId w:val="23"/>
        </w:numPr>
        <w:ind w:firstLineChars="0"/>
      </w:pPr>
      <w:r>
        <w:rPr>
          <w:rFonts w:hint="eastAsia"/>
        </w:rPr>
        <w:t>反馈表（</w:t>
      </w:r>
      <w:r>
        <w:rPr>
          <w:rFonts w:hint="eastAsia"/>
        </w:rPr>
        <w:t>Feedback</w:t>
      </w:r>
      <w:r>
        <w:rPr>
          <w:rFonts w:hint="eastAsia"/>
        </w:rPr>
        <w:t>）</w:t>
      </w:r>
    </w:p>
    <w:p w14:paraId="6AB63B3D" w14:textId="77777777" w:rsidR="00B40D92" w:rsidRDefault="00B40D92" w:rsidP="00B40D92">
      <w:pPr>
        <w:ind w:firstLineChars="175" w:firstLine="420"/>
      </w:pPr>
      <w:r>
        <w:rPr>
          <w:rFonts w:hint="eastAsia"/>
        </w:rPr>
        <w:t>主要用于记录用户提供的反馈信息。</w:t>
      </w:r>
    </w:p>
    <w:p w14:paraId="6C0B8815" w14:textId="77777777" w:rsidR="00B40D92" w:rsidRDefault="00B40D92" w:rsidP="00B40D92">
      <w:pPr>
        <w:ind w:firstLineChars="175" w:firstLine="420"/>
      </w:pPr>
      <w:r>
        <w:rPr>
          <w:rFonts w:hint="eastAsia"/>
        </w:rPr>
        <w:t>反馈表（</w:t>
      </w:r>
      <w:r>
        <w:rPr>
          <w:rFonts w:hint="eastAsia"/>
        </w:rPr>
        <w:t>Feedback</w:t>
      </w:r>
      <w:r>
        <w:rPr>
          <w:rFonts w:hint="eastAsia"/>
        </w:rPr>
        <w:t>）的设计如表</w:t>
      </w:r>
      <w:r>
        <w:t>3-12</w:t>
      </w:r>
      <w:r>
        <w:rPr>
          <w:rFonts w:hint="eastAsia"/>
        </w:rPr>
        <w:t>所示：</w:t>
      </w:r>
    </w:p>
    <w:p w14:paraId="11708BF6" w14:textId="77777777" w:rsidR="00B40D92" w:rsidRDefault="00B40D92" w:rsidP="00B40D92">
      <w:pPr>
        <w:pStyle w:val="aff1"/>
        <w:jc w:val="center"/>
        <w:rPr>
          <w:sz w:val="21"/>
        </w:rPr>
      </w:pPr>
      <w:r>
        <w:rPr>
          <w:rFonts w:hint="eastAsia"/>
          <w:sz w:val="21"/>
        </w:rPr>
        <w:t>表</w:t>
      </w:r>
      <w:r>
        <w:rPr>
          <w:sz w:val="21"/>
        </w:rPr>
        <w:t xml:space="preserve">3-12 </w:t>
      </w:r>
      <w:r>
        <w:rPr>
          <w:rFonts w:hint="eastAsia"/>
          <w:sz w:val="21"/>
        </w:rPr>
        <w:t>厂商表（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B40D92" w14:paraId="2C999849"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25B61970"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FA9296" w14:textId="77777777" w:rsidR="00B40D92" w:rsidRDefault="00B40D92" w:rsidP="00932C16">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D6677A" w14:textId="77777777" w:rsidR="00B40D92" w:rsidRDefault="00B40D92" w:rsidP="00932C16">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4C64C6" w14:textId="77777777" w:rsidR="00B40D92" w:rsidRDefault="00B40D92" w:rsidP="00932C16">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C2D546" w14:textId="77777777" w:rsidR="00B40D92" w:rsidRDefault="00B40D92" w:rsidP="00932C16">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7CB3FF"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2D12281C" w14:textId="77777777" w:rsidR="00B40D92" w:rsidRDefault="00B40D92" w:rsidP="00932C16">
            <w:pPr>
              <w:jc w:val="center"/>
              <w:rPr>
                <w:sz w:val="18"/>
              </w:rPr>
            </w:pPr>
            <w:r>
              <w:rPr>
                <w:rFonts w:hint="eastAsia"/>
                <w:sz w:val="18"/>
              </w:rPr>
              <w:t>外键</w:t>
            </w:r>
          </w:p>
        </w:tc>
      </w:tr>
      <w:tr w:rsidR="00B40D92" w14:paraId="4E434C88" w14:textId="77777777" w:rsidTr="00932C16">
        <w:tc>
          <w:tcPr>
            <w:tcW w:w="693" w:type="dxa"/>
            <w:tcBorders>
              <w:top w:val="single" w:sz="2" w:space="0" w:color="000000"/>
              <w:bottom w:val="single" w:sz="2" w:space="0" w:color="000000"/>
              <w:right w:val="single" w:sz="2" w:space="0" w:color="000000"/>
            </w:tcBorders>
          </w:tcPr>
          <w:p w14:paraId="1B73E165" w14:textId="77777777" w:rsidR="00B40D92" w:rsidRPr="003F0617" w:rsidRDefault="00B40D92" w:rsidP="00932C16">
            <w:pPr>
              <w:pStyle w:val="afff4"/>
              <w:jc w:val="center"/>
              <w:rPr>
                <w:sz w:val="18"/>
              </w:rPr>
            </w:pPr>
            <w:r w:rsidRPr="003F061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479A8DFF" w14:textId="77777777" w:rsidR="00B40D92" w:rsidRPr="003F0617" w:rsidRDefault="00B40D92" w:rsidP="00932C16">
            <w:pPr>
              <w:pStyle w:val="afff4"/>
              <w:jc w:val="center"/>
              <w:rPr>
                <w:sz w:val="18"/>
              </w:rPr>
            </w:pPr>
            <w:r w:rsidRPr="003F0617">
              <w:rPr>
                <w:rFonts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F465338"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17F34E2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C0B1572" w14:textId="77777777" w:rsidR="00B40D92" w:rsidRPr="003F0617" w:rsidRDefault="00B40D92" w:rsidP="00932C16">
            <w:pPr>
              <w:pStyle w:val="afff4"/>
              <w:jc w:val="center"/>
              <w:rPr>
                <w:sz w:val="18"/>
              </w:rPr>
            </w:pPr>
            <w:r w:rsidRPr="003F0617">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042B559"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1A33BF6C" w14:textId="77777777" w:rsidR="00B40D92" w:rsidRPr="003F0617" w:rsidRDefault="00B40D92" w:rsidP="00932C16">
            <w:pPr>
              <w:pStyle w:val="afff4"/>
              <w:jc w:val="center"/>
              <w:rPr>
                <w:sz w:val="18"/>
              </w:rPr>
            </w:pPr>
            <w:r>
              <w:rPr>
                <w:rFonts w:hint="eastAsia"/>
                <w:sz w:val="18"/>
              </w:rPr>
              <w:t>×</w:t>
            </w:r>
          </w:p>
        </w:tc>
      </w:tr>
      <w:tr w:rsidR="00B40D92" w14:paraId="5039D188" w14:textId="77777777" w:rsidTr="00932C16">
        <w:tc>
          <w:tcPr>
            <w:tcW w:w="693" w:type="dxa"/>
            <w:tcBorders>
              <w:top w:val="single" w:sz="2" w:space="0" w:color="000000"/>
              <w:bottom w:val="single" w:sz="2" w:space="0" w:color="000000"/>
              <w:right w:val="single" w:sz="2" w:space="0" w:color="000000"/>
            </w:tcBorders>
          </w:tcPr>
          <w:p w14:paraId="06DBCB64" w14:textId="77777777" w:rsidR="00B40D92" w:rsidRPr="003F0617" w:rsidRDefault="00B40D92" w:rsidP="00932C16">
            <w:pPr>
              <w:pStyle w:val="afff4"/>
              <w:jc w:val="center"/>
              <w:rPr>
                <w:sz w:val="18"/>
              </w:rPr>
            </w:pPr>
            <w:r w:rsidRPr="003F061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9167A0B" w14:textId="77777777" w:rsidR="00B40D92" w:rsidRPr="003F0617" w:rsidRDefault="00B40D92" w:rsidP="00932C16">
            <w:pPr>
              <w:pStyle w:val="afff4"/>
              <w:jc w:val="center"/>
              <w:rPr>
                <w:sz w:val="18"/>
              </w:rPr>
            </w:pPr>
            <w:r w:rsidRPr="003F0617">
              <w:rPr>
                <w:rFonts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2E54D31C"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0733AE38"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4AF5409"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537D83A"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3A6F05AF" w14:textId="77777777" w:rsidR="00B40D92" w:rsidRPr="003F0617" w:rsidRDefault="00B40D92" w:rsidP="00932C16">
            <w:pPr>
              <w:pStyle w:val="afff4"/>
              <w:jc w:val="center"/>
              <w:rPr>
                <w:sz w:val="18"/>
              </w:rPr>
            </w:pPr>
            <w:r w:rsidRPr="003F0617">
              <w:rPr>
                <w:rFonts w:hint="eastAsia"/>
                <w:sz w:val="18"/>
              </w:rPr>
              <w:t>√</w:t>
            </w:r>
          </w:p>
        </w:tc>
      </w:tr>
      <w:tr w:rsidR="00B40D92" w14:paraId="38D6BD29" w14:textId="77777777" w:rsidTr="00932C16">
        <w:tc>
          <w:tcPr>
            <w:tcW w:w="693" w:type="dxa"/>
            <w:tcBorders>
              <w:top w:val="single" w:sz="2" w:space="0" w:color="000000"/>
              <w:bottom w:val="single" w:sz="2" w:space="0" w:color="000000"/>
              <w:right w:val="single" w:sz="2" w:space="0" w:color="000000"/>
            </w:tcBorders>
          </w:tcPr>
          <w:p w14:paraId="552828C5" w14:textId="77777777" w:rsidR="00B40D92" w:rsidRPr="003F0617" w:rsidRDefault="00B40D92" w:rsidP="00932C16">
            <w:pPr>
              <w:pStyle w:val="afff4"/>
              <w:jc w:val="center"/>
              <w:rPr>
                <w:sz w:val="18"/>
              </w:rPr>
            </w:pPr>
            <w:r w:rsidRPr="003F061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0B0E9A8" w14:textId="77777777" w:rsidR="00B40D92" w:rsidRPr="003F0617" w:rsidRDefault="00B40D92" w:rsidP="00932C16">
            <w:pPr>
              <w:pStyle w:val="afff4"/>
              <w:jc w:val="center"/>
              <w:rPr>
                <w:sz w:val="18"/>
              </w:rPr>
            </w:pPr>
            <w:r w:rsidRPr="003F0617">
              <w:rPr>
                <w:rFonts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1E008E93"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166A6E41"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0C147238"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76E8BD4"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36F6E5B2" w14:textId="77777777" w:rsidR="00B40D92" w:rsidRPr="003F0617" w:rsidRDefault="00B40D92" w:rsidP="00932C16">
            <w:pPr>
              <w:pStyle w:val="afff4"/>
              <w:jc w:val="center"/>
              <w:rPr>
                <w:sz w:val="18"/>
              </w:rPr>
            </w:pPr>
            <w:r>
              <w:rPr>
                <w:rFonts w:hint="eastAsia"/>
                <w:sz w:val="18"/>
              </w:rPr>
              <w:t>×</w:t>
            </w:r>
          </w:p>
        </w:tc>
      </w:tr>
      <w:tr w:rsidR="00B40D92" w14:paraId="683DB6B1" w14:textId="77777777" w:rsidTr="00932C16">
        <w:tc>
          <w:tcPr>
            <w:tcW w:w="693" w:type="dxa"/>
            <w:tcBorders>
              <w:top w:val="single" w:sz="2" w:space="0" w:color="000000"/>
              <w:bottom w:val="single" w:sz="2" w:space="0" w:color="000000"/>
              <w:right w:val="single" w:sz="2" w:space="0" w:color="000000"/>
            </w:tcBorders>
          </w:tcPr>
          <w:p w14:paraId="2123A7D0" w14:textId="77777777" w:rsidR="00B40D92" w:rsidRPr="003F0617" w:rsidRDefault="00B40D92" w:rsidP="00932C16">
            <w:pPr>
              <w:pStyle w:val="afff4"/>
              <w:jc w:val="center"/>
              <w:rPr>
                <w:sz w:val="18"/>
              </w:rPr>
            </w:pPr>
            <w:r w:rsidRPr="003F061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FE988D6" w14:textId="77777777" w:rsidR="00B40D92" w:rsidRPr="003F0617" w:rsidRDefault="00B40D92" w:rsidP="00932C16">
            <w:pPr>
              <w:pStyle w:val="afff4"/>
              <w:jc w:val="center"/>
              <w:rPr>
                <w:sz w:val="18"/>
              </w:rPr>
            </w:pPr>
            <w:r w:rsidRPr="003F0617">
              <w:rPr>
                <w:rFonts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6D33755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A2AB29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03137A5F"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D4A449D"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4536F40F" w14:textId="77777777" w:rsidR="00B40D92" w:rsidRPr="003F0617" w:rsidRDefault="00B40D92" w:rsidP="00932C16">
            <w:pPr>
              <w:pStyle w:val="afff4"/>
              <w:jc w:val="center"/>
              <w:rPr>
                <w:sz w:val="18"/>
              </w:rPr>
            </w:pPr>
            <w:r>
              <w:rPr>
                <w:rFonts w:hint="eastAsia"/>
                <w:sz w:val="18"/>
              </w:rPr>
              <w:t>×</w:t>
            </w:r>
          </w:p>
        </w:tc>
      </w:tr>
    </w:tbl>
    <w:p w14:paraId="22969CF0" w14:textId="77777777" w:rsidR="00B40D92" w:rsidRDefault="00B40D92" w:rsidP="00B40D92">
      <w:pPr>
        <w:pStyle w:val="a1"/>
        <w:numPr>
          <w:ilvl w:val="0"/>
          <w:numId w:val="23"/>
        </w:numPr>
        <w:ind w:firstLineChars="0"/>
      </w:pPr>
      <w:r>
        <w:rPr>
          <w:rFonts w:hint="eastAsia"/>
        </w:rPr>
        <w:t>报名信息表（</w:t>
      </w:r>
      <w:r>
        <w:rPr>
          <w:rFonts w:hint="eastAsia"/>
        </w:rPr>
        <w:t>Register</w:t>
      </w:r>
      <w:r>
        <w:rPr>
          <w:rFonts w:hint="eastAsia"/>
        </w:rPr>
        <w:t>）</w:t>
      </w:r>
    </w:p>
    <w:p w14:paraId="070F679A" w14:textId="77777777" w:rsidR="00B40D92" w:rsidRDefault="00B40D92" w:rsidP="00B40D92">
      <w:pPr>
        <w:ind w:firstLineChars="175" w:firstLine="420"/>
      </w:pPr>
      <w:r>
        <w:rPr>
          <w:rFonts w:hint="eastAsia"/>
        </w:rPr>
        <w:t>主要用于记录报名比赛的参赛人员信息，方便导出数据等。</w:t>
      </w:r>
    </w:p>
    <w:p w14:paraId="75062C33" w14:textId="77777777" w:rsidR="00B40D92" w:rsidRDefault="00B40D92" w:rsidP="00B40D92">
      <w:pPr>
        <w:ind w:firstLineChars="175" w:firstLine="420"/>
      </w:pPr>
      <w:r>
        <w:rPr>
          <w:rFonts w:hint="eastAsia"/>
        </w:rPr>
        <w:t>报名信息表（</w:t>
      </w:r>
      <w:r>
        <w:rPr>
          <w:rFonts w:hint="eastAsia"/>
        </w:rPr>
        <w:t>Register</w:t>
      </w:r>
      <w:r>
        <w:rPr>
          <w:rFonts w:hint="eastAsia"/>
        </w:rPr>
        <w:t>）的设计如表</w:t>
      </w:r>
      <w:r>
        <w:t>3-13</w:t>
      </w:r>
      <w:r>
        <w:rPr>
          <w:rFonts w:hint="eastAsia"/>
        </w:rPr>
        <w:t>所示：</w:t>
      </w:r>
    </w:p>
    <w:p w14:paraId="08DA95A5" w14:textId="77777777" w:rsidR="00B40D92" w:rsidRDefault="00B40D92" w:rsidP="00B40D92">
      <w:pPr>
        <w:pStyle w:val="aff1"/>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B40D92" w14:paraId="20CBDEC4"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44AB8AD2"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F976C1" w14:textId="77777777" w:rsidR="00B40D92" w:rsidRDefault="00B40D92" w:rsidP="00932C16">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4D8323" w14:textId="77777777" w:rsidR="00B40D92" w:rsidRDefault="00B40D92" w:rsidP="00932C16">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AC91F4" w14:textId="77777777" w:rsidR="00B40D92" w:rsidRDefault="00B40D92" w:rsidP="00932C16">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83F58"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52D6A1"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200B926" w14:textId="77777777" w:rsidR="00B40D92" w:rsidRDefault="00B40D92" w:rsidP="00932C16">
            <w:pPr>
              <w:jc w:val="center"/>
              <w:rPr>
                <w:sz w:val="18"/>
              </w:rPr>
            </w:pPr>
            <w:r>
              <w:rPr>
                <w:rFonts w:hint="eastAsia"/>
                <w:sz w:val="18"/>
              </w:rPr>
              <w:t>外键</w:t>
            </w:r>
          </w:p>
        </w:tc>
      </w:tr>
      <w:tr w:rsidR="00B40D92" w14:paraId="7A07ABD7" w14:textId="77777777" w:rsidTr="00932C16">
        <w:tc>
          <w:tcPr>
            <w:tcW w:w="693" w:type="dxa"/>
            <w:tcBorders>
              <w:top w:val="single" w:sz="2" w:space="0" w:color="000000"/>
              <w:bottom w:val="single" w:sz="2" w:space="0" w:color="000000"/>
              <w:right w:val="single" w:sz="2" w:space="0" w:color="000000"/>
            </w:tcBorders>
          </w:tcPr>
          <w:p w14:paraId="482DD7B3" w14:textId="77777777" w:rsidR="00B40D92" w:rsidRPr="000F6367" w:rsidRDefault="00B40D92" w:rsidP="00932C16">
            <w:pPr>
              <w:pStyle w:val="afff4"/>
              <w:jc w:val="center"/>
              <w:rPr>
                <w:sz w:val="18"/>
              </w:rPr>
            </w:pPr>
            <w:r w:rsidRPr="000F636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1B8C758" w14:textId="77777777" w:rsidR="00B40D92" w:rsidRPr="000F6367" w:rsidRDefault="00B40D92" w:rsidP="00932C16">
            <w:pPr>
              <w:pStyle w:val="afff4"/>
              <w:jc w:val="center"/>
              <w:rPr>
                <w:sz w:val="18"/>
              </w:rPr>
            </w:pPr>
            <w:r w:rsidRPr="000F6367">
              <w:rPr>
                <w:rFonts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48C4423A"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2C2D7AF2"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7D26184" w14:textId="77777777" w:rsidR="00B40D92" w:rsidRPr="000F6367" w:rsidRDefault="00B40D92" w:rsidP="00932C16">
            <w:pPr>
              <w:pStyle w:val="afff4"/>
              <w:jc w:val="center"/>
              <w:rPr>
                <w:sz w:val="18"/>
              </w:rPr>
            </w:pPr>
            <w:r w:rsidRPr="000F6367">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CF3E95C"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044C3130" w14:textId="77777777" w:rsidR="00B40D92" w:rsidRPr="000F6367" w:rsidRDefault="00B40D92" w:rsidP="00932C16">
            <w:pPr>
              <w:pStyle w:val="afff4"/>
              <w:jc w:val="center"/>
              <w:rPr>
                <w:sz w:val="18"/>
              </w:rPr>
            </w:pPr>
            <w:r>
              <w:rPr>
                <w:rFonts w:hint="eastAsia"/>
                <w:sz w:val="18"/>
              </w:rPr>
              <w:t>×</w:t>
            </w:r>
          </w:p>
        </w:tc>
      </w:tr>
      <w:tr w:rsidR="00B40D92" w14:paraId="210C02FE" w14:textId="77777777" w:rsidTr="00932C16">
        <w:tc>
          <w:tcPr>
            <w:tcW w:w="693" w:type="dxa"/>
            <w:tcBorders>
              <w:top w:val="single" w:sz="2" w:space="0" w:color="000000"/>
              <w:bottom w:val="single" w:sz="2" w:space="0" w:color="000000"/>
              <w:right w:val="single" w:sz="2" w:space="0" w:color="000000"/>
            </w:tcBorders>
          </w:tcPr>
          <w:p w14:paraId="13585A28" w14:textId="77777777" w:rsidR="00B40D92" w:rsidRPr="000F6367" w:rsidRDefault="00B40D92" w:rsidP="00932C16">
            <w:pPr>
              <w:pStyle w:val="afff4"/>
              <w:jc w:val="center"/>
              <w:rPr>
                <w:sz w:val="18"/>
              </w:rPr>
            </w:pPr>
            <w:r w:rsidRPr="000F636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F877E88" w14:textId="77777777" w:rsidR="00B40D92" w:rsidRPr="000F6367" w:rsidRDefault="00B40D92" w:rsidP="00932C16">
            <w:pPr>
              <w:pStyle w:val="afff4"/>
              <w:jc w:val="center"/>
              <w:rPr>
                <w:sz w:val="18"/>
              </w:rPr>
            </w:pPr>
            <w:r w:rsidRPr="000F6367">
              <w:rPr>
                <w:rFonts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4C0E049E"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50D3F9B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F20A76A"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2C392F4"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33E987D0" w14:textId="77777777" w:rsidR="00B40D92" w:rsidRPr="000F6367" w:rsidRDefault="00B40D92" w:rsidP="00932C16">
            <w:pPr>
              <w:pStyle w:val="afff4"/>
              <w:jc w:val="center"/>
              <w:rPr>
                <w:sz w:val="18"/>
              </w:rPr>
            </w:pPr>
            <w:r w:rsidRPr="000F6367">
              <w:rPr>
                <w:rFonts w:hint="eastAsia"/>
                <w:sz w:val="18"/>
              </w:rPr>
              <w:t>√</w:t>
            </w:r>
          </w:p>
        </w:tc>
      </w:tr>
      <w:tr w:rsidR="00B40D92" w14:paraId="08580F23" w14:textId="77777777" w:rsidTr="00932C16">
        <w:tc>
          <w:tcPr>
            <w:tcW w:w="693" w:type="dxa"/>
            <w:tcBorders>
              <w:top w:val="single" w:sz="2" w:space="0" w:color="000000"/>
              <w:bottom w:val="single" w:sz="2" w:space="0" w:color="000000"/>
              <w:right w:val="single" w:sz="2" w:space="0" w:color="000000"/>
            </w:tcBorders>
          </w:tcPr>
          <w:p w14:paraId="64DB883D" w14:textId="77777777" w:rsidR="00B40D92" w:rsidRPr="000F6367" w:rsidRDefault="00B40D92" w:rsidP="00932C16">
            <w:pPr>
              <w:pStyle w:val="afff4"/>
              <w:jc w:val="center"/>
              <w:rPr>
                <w:sz w:val="18"/>
              </w:rPr>
            </w:pPr>
            <w:r w:rsidRPr="000F636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5066E51" w14:textId="77777777" w:rsidR="00B40D92" w:rsidRPr="000F6367" w:rsidRDefault="00B40D92" w:rsidP="00932C16">
            <w:pPr>
              <w:pStyle w:val="afff4"/>
              <w:jc w:val="center"/>
              <w:rPr>
                <w:sz w:val="18"/>
              </w:rPr>
            </w:pPr>
            <w:r w:rsidRPr="000F6367">
              <w:rPr>
                <w:rFonts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72C2F150"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3BB08CB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7F14001B"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54F6A8"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7F8765C4" w14:textId="77777777" w:rsidR="00B40D92" w:rsidRPr="000F6367" w:rsidRDefault="00B40D92" w:rsidP="00932C16">
            <w:pPr>
              <w:pStyle w:val="afff4"/>
              <w:jc w:val="center"/>
              <w:rPr>
                <w:sz w:val="18"/>
              </w:rPr>
            </w:pPr>
            <w:r>
              <w:rPr>
                <w:rFonts w:hint="eastAsia"/>
                <w:sz w:val="18"/>
              </w:rPr>
              <w:t>×</w:t>
            </w:r>
          </w:p>
        </w:tc>
      </w:tr>
      <w:tr w:rsidR="00B40D92" w14:paraId="2DA75701" w14:textId="77777777" w:rsidTr="00932C16">
        <w:tc>
          <w:tcPr>
            <w:tcW w:w="693" w:type="dxa"/>
            <w:tcBorders>
              <w:top w:val="single" w:sz="2" w:space="0" w:color="000000"/>
              <w:bottom w:val="single" w:sz="2" w:space="0" w:color="000000"/>
              <w:right w:val="single" w:sz="2" w:space="0" w:color="000000"/>
            </w:tcBorders>
          </w:tcPr>
          <w:p w14:paraId="354959CD" w14:textId="77777777" w:rsidR="00B40D92" w:rsidRPr="000F6367" w:rsidRDefault="00B40D92" w:rsidP="00932C16">
            <w:pPr>
              <w:pStyle w:val="afff4"/>
              <w:jc w:val="center"/>
              <w:rPr>
                <w:sz w:val="18"/>
              </w:rPr>
            </w:pPr>
            <w:r w:rsidRPr="000F636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A06EE21" w14:textId="77777777" w:rsidR="00B40D92" w:rsidRPr="000F6367" w:rsidRDefault="00B40D92" w:rsidP="00932C16">
            <w:pPr>
              <w:pStyle w:val="afff4"/>
              <w:jc w:val="center"/>
              <w:rPr>
                <w:sz w:val="18"/>
              </w:rPr>
            </w:pPr>
            <w:r w:rsidRPr="000F6367">
              <w:rPr>
                <w:rFonts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56EA4DF7"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75BDDEBC"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016C29E"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34E5AA"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0C5B826D" w14:textId="77777777" w:rsidR="00B40D92" w:rsidRPr="000F6367" w:rsidRDefault="00B40D92" w:rsidP="00932C16">
            <w:pPr>
              <w:pStyle w:val="afff4"/>
              <w:jc w:val="center"/>
              <w:rPr>
                <w:sz w:val="18"/>
              </w:rPr>
            </w:pPr>
            <w:r w:rsidRPr="000F6367">
              <w:rPr>
                <w:rFonts w:hint="eastAsia"/>
                <w:sz w:val="18"/>
              </w:rPr>
              <w:t>√</w:t>
            </w:r>
          </w:p>
        </w:tc>
      </w:tr>
      <w:tr w:rsidR="00B40D92" w14:paraId="1C0B0ADF" w14:textId="77777777" w:rsidTr="00932C16">
        <w:tc>
          <w:tcPr>
            <w:tcW w:w="693" w:type="dxa"/>
            <w:tcBorders>
              <w:top w:val="single" w:sz="2" w:space="0" w:color="000000"/>
              <w:bottom w:val="single" w:sz="2" w:space="0" w:color="000000"/>
              <w:right w:val="single" w:sz="2" w:space="0" w:color="000000"/>
            </w:tcBorders>
          </w:tcPr>
          <w:p w14:paraId="07C19F2D" w14:textId="77777777" w:rsidR="00B40D92" w:rsidRPr="000F6367" w:rsidRDefault="00B40D92" w:rsidP="00932C16">
            <w:pPr>
              <w:pStyle w:val="afff4"/>
              <w:jc w:val="center"/>
              <w:rPr>
                <w:sz w:val="18"/>
              </w:rPr>
            </w:pPr>
            <w:r w:rsidRPr="000F6367">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A0444B6" w14:textId="77777777" w:rsidR="00B40D92" w:rsidRPr="000F6367" w:rsidRDefault="00B40D92" w:rsidP="00932C16">
            <w:pPr>
              <w:pStyle w:val="afff4"/>
              <w:jc w:val="center"/>
              <w:rPr>
                <w:sz w:val="18"/>
              </w:rPr>
            </w:pPr>
            <w:r w:rsidRPr="000F6367">
              <w:rPr>
                <w:rFonts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00CCB8E9"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48DE7E5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AA286B6"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16B9A6"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4ADD04B9" w14:textId="77777777" w:rsidR="00B40D92" w:rsidRPr="000F6367" w:rsidRDefault="00B40D92" w:rsidP="00932C16">
            <w:pPr>
              <w:pStyle w:val="afff4"/>
              <w:jc w:val="center"/>
              <w:rPr>
                <w:sz w:val="18"/>
              </w:rPr>
            </w:pPr>
            <w:r>
              <w:rPr>
                <w:rFonts w:hint="eastAsia"/>
                <w:sz w:val="18"/>
              </w:rPr>
              <w:t>×</w:t>
            </w:r>
          </w:p>
        </w:tc>
      </w:tr>
      <w:tr w:rsidR="00B40D92" w14:paraId="273AF208" w14:textId="77777777" w:rsidTr="00932C16">
        <w:tc>
          <w:tcPr>
            <w:tcW w:w="693" w:type="dxa"/>
            <w:tcBorders>
              <w:top w:val="single" w:sz="2" w:space="0" w:color="000000"/>
              <w:left w:val="single" w:sz="4" w:space="0" w:color="000000"/>
              <w:bottom w:val="single" w:sz="2" w:space="0" w:color="000000"/>
              <w:right w:val="single" w:sz="2" w:space="0" w:color="000000"/>
            </w:tcBorders>
          </w:tcPr>
          <w:p w14:paraId="6EACC26F" w14:textId="77777777" w:rsidR="00B40D92" w:rsidRPr="000F6367" w:rsidRDefault="00B40D92" w:rsidP="00932C16">
            <w:pPr>
              <w:pStyle w:val="afff4"/>
              <w:jc w:val="center"/>
              <w:rPr>
                <w:sz w:val="18"/>
              </w:rPr>
            </w:pPr>
            <w:r w:rsidRPr="000F636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4AC09B7" w14:textId="77777777" w:rsidR="00B40D92" w:rsidRPr="000F6367" w:rsidRDefault="00B40D92" w:rsidP="00932C16">
            <w:pPr>
              <w:pStyle w:val="afff4"/>
              <w:jc w:val="center"/>
              <w:rPr>
                <w:sz w:val="18"/>
              </w:rPr>
            </w:pPr>
            <w:r w:rsidRPr="000F6367">
              <w:rPr>
                <w:rFonts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14:paraId="06FDB92E"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14:paraId="4EB5CB63"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14:paraId="2F487F37"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B452A30"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14:paraId="777038AB" w14:textId="77777777" w:rsidR="00B40D92" w:rsidRPr="000F6367" w:rsidRDefault="00B40D92" w:rsidP="00932C16">
            <w:pPr>
              <w:pStyle w:val="afff4"/>
              <w:jc w:val="center"/>
              <w:rPr>
                <w:sz w:val="18"/>
              </w:rPr>
            </w:pPr>
            <w:r>
              <w:rPr>
                <w:rFonts w:hint="eastAsia"/>
                <w:sz w:val="18"/>
              </w:rPr>
              <w:t>×</w:t>
            </w:r>
          </w:p>
        </w:tc>
      </w:tr>
    </w:tbl>
    <w:p w14:paraId="1B63E4C4" w14:textId="77777777" w:rsidR="00B40D92" w:rsidRDefault="00B40D92" w:rsidP="00B40D92">
      <w:pPr>
        <w:pStyle w:val="a1"/>
        <w:numPr>
          <w:ilvl w:val="0"/>
          <w:numId w:val="23"/>
        </w:numPr>
        <w:ind w:firstLineChars="0"/>
      </w:pPr>
      <w:r>
        <w:rPr>
          <w:rFonts w:hint="eastAsia"/>
        </w:rPr>
        <w:t>举报表（</w:t>
      </w:r>
      <w:r>
        <w:rPr>
          <w:rFonts w:hint="eastAsia"/>
        </w:rPr>
        <w:t>Report</w:t>
      </w:r>
      <w:r>
        <w:rPr>
          <w:rFonts w:hint="eastAsia"/>
        </w:rPr>
        <w:t>）</w:t>
      </w:r>
    </w:p>
    <w:p w14:paraId="624BEE18" w14:textId="77777777" w:rsidR="00B40D92" w:rsidRDefault="00B40D92" w:rsidP="00B40D92">
      <w:pPr>
        <w:ind w:firstLineChars="175" w:firstLine="420"/>
      </w:pPr>
      <w:r>
        <w:rPr>
          <w:rFonts w:hint="eastAsia"/>
        </w:rPr>
        <w:t>主要用于记录用户提供的举报信息以及后台管理员的处理信息等</w:t>
      </w:r>
    </w:p>
    <w:p w14:paraId="15FA0615" w14:textId="77777777" w:rsidR="00B40D92" w:rsidRDefault="00B40D92" w:rsidP="00B40D92">
      <w:pPr>
        <w:ind w:firstLineChars="175" w:firstLine="420"/>
      </w:pPr>
      <w:r>
        <w:rPr>
          <w:rFonts w:hint="eastAsia"/>
        </w:rPr>
        <w:t>举报表（</w:t>
      </w:r>
      <w:r>
        <w:rPr>
          <w:rFonts w:hint="eastAsia"/>
        </w:rPr>
        <w:t>Report</w:t>
      </w:r>
      <w:r>
        <w:rPr>
          <w:rFonts w:hint="eastAsia"/>
        </w:rPr>
        <w:t>）的设计如表</w:t>
      </w:r>
      <w:r>
        <w:t>3-14</w:t>
      </w:r>
      <w:r>
        <w:rPr>
          <w:rFonts w:hint="eastAsia"/>
        </w:rPr>
        <w:t>所示：</w:t>
      </w:r>
    </w:p>
    <w:p w14:paraId="33C814AB" w14:textId="77777777" w:rsidR="00B40D92" w:rsidRDefault="00B40D92" w:rsidP="00B40D92">
      <w:pPr>
        <w:pStyle w:val="aff1"/>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4288552E"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1DCDB113"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0EEE48"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D82BD5"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163E9C"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6C8AF1"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91AEFBA"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96BAAE8" w14:textId="77777777" w:rsidR="00B40D92" w:rsidRDefault="00B40D92" w:rsidP="00932C16">
            <w:pPr>
              <w:jc w:val="center"/>
              <w:rPr>
                <w:sz w:val="18"/>
              </w:rPr>
            </w:pPr>
            <w:r>
              <w:rPr>
                <w:rFonts w:hint="eastAsia"/>
                <w:sz w:val="18"/>
              </w:rPr>
              <w:t>外键</w:t>
            </w:r>
          </w:p>
        </w:tc>
      </w:tr>
      <w:tr w:rsidR="00B40D92" w14:paraId="109797B9" w14:textId="77777777" w:rsidTr="00932C16">
        <w:tc>
          <w:tcPr>
            <w:tcW w:w="693" w:type="dxa"/>
            <w:tcBorders>
              <w:top w:val="single" w:sz="2" w:space="0" w:color="000000"/>
              <w:bottom w:val="single" w:sz="2" w:space="0" w:color="000000"/>
              <w:right w:val="single" w:sz="2" w:space="0" w:color="000000"/>
            </w:tcBorders>
          </w:tcPr>
          <w:p w14:paraId="0338A9D2" w14:textId="77777777" w:rsidR="00B40D92" w:rsidRPr="00707DA7" w:rsidRDefault="00B40D92" w:rsidP="00932C16">
            <w:pPr>
              <w:pStyle w:val="afff4"/>
              <w:jc w:val="center"/>
              <w:rPr>
                <w:sz w:val="18"/>
              </w:rPr>
            </w:pPr>
            <w:r w:rsidRPr="00707DA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FD7842E" w14:textId="77777777" w:rsidR="00B40D92" w:rsidRPr="00707DA7" w:rsidRDefault="00B40D92" w:rsidP="00932C16">
            <w:pPr>
              <w:pStyle w:val="afff4"/>
              <w:jc w:val="center"/>
              <w:rPr>
                <w:sz w:val="18"/>
              </w:rPr>
            </w:pPr>
            <w:r w:rsidRPr="00707DA7">
              <w:rPr>
                <w:rFonts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79F6969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03FC842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96605AA" w14:textId="77777777" w:rsidR="00B40D92" w:rsidRPr="00707DA7" w:rsidRDefault="00B40D92" w:rsidP="00932C16">
            <w:pPr>
              <w:pStyle w:val="afff4"/>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9F40128"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10DD306E" w14:textId="77777777" w:rsidR="00B40D92" w:rsidRPr="00707DA7" w:rsidRDefault="00B40D92" w:rsidP="00932C16">
            <w:pPr>
              <w:pStyle w:val="afff4"/>
              <w:jc w:val="center"/>
              <w:rPr>
                <w:sz w:val="18"/>
              </w:rPr>
            </w:pPr>
            <w:r>
              <w:rPr>
                <w:rFonts w:hint="eastAsia"/>
                <w:sz w:val="18"/>
              </w:rPr>
              <w:t>×</w:t>
            </w:r>
          </w:p>
        </w:tc>
      </w:tr>
      <w:tr w:rsidR="00B40D92" w14:paraId="7C7C14AF" w14:textId="77777777" w:rsidTr="00932C16">
        <w:tc>
          <w:tcPr>
            <w:tcW w:w="693" w:type="dxa"/>
            <w:tcBorders>
              <w:top w:val="single" w:sz="2" w:space="0" w:color="000000"/>
              <w:bottom w:val="single" w:sz="2" w:space="0" w:color="000000"/>
              <w:right w:val="single" w:sz="2" w:space="0" w:color="000000"/>
            </w:tcBorders>
          </w:tcPr>
          <w:p w14:paraId="22A44AAF" w14:textId="77777777" w:rsidR="00B40D92" w:rsidRPr="00707DA7" w:rsidRDefault="00B40D92" w:rsidP="00932C16">
            <w:pPr>
              <w:pStyle w:val="afff4"/>
              <w:jc w:val="center"/>
              <w:rPr>
                <w:sz w:val="18"/>
              </w:rPr>
            </w:pPr>
            <w:r w:rsidRPr="00707DA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3D1D113" w14:textId="77777777" w:rsidR="00B40D92" w:rsidRPr="00707DA7" w:rsidRDefault="00B40D92" w:rsidP="00932C16">
            <w:pPr>
              <w:pStyle w:val="afff4"/>
              <w:jc w:val="center"/>
              <w:rPr>
                <w:sz w:val="18"/>
              </w:rPr>
            </w:pPr>
            <w:r w:rsidRPr="00707DA7">
              <w:rPr>
                <w:rFonts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734E93E6"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288CE221"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3FCBE454"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C034A47"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75453E83" w14:textId="77777777" w:rsidR="00B40D92" w:rsidRPr="00707DA7" w:rsidRDefault="00B40D92" w:rsidP="00932C16">
            <w:pPr>
              <w:pStyle w:val="afff4"/>
              <w:jc w:val="center"/>
              <w:rPr>
                <w:sz w:val="18"/>
              </w:rPr>
            </w:pPr>
            <w:r>
              <w:rPr>
                <w:rFonts w:hint="eastAsia"/>
                <w:sz w:val="18"/>
              </w:rPr>
              <w:t>×</w:t>
            </w:r>
          </w:p>
        </w:tc>
      </w:tr>
      <w:tr w:rsidR="00B40D92" w14:paraId="1AD1ECCE" w14:textId="77777777" w:rsidTr="00932C16">
        <w:tc>
          <w:tcPr>
            <w:tcW w:w="693" w:type="dxa"/>
            <w:tcBorders>
              <w:top w:val="single" w:sz="2" w:space="0" w:color="000000"/>
              <w:bottom w:val="single" w:sz="2" w:space="0" w:color="000000"/>
              <w:right w:val="single" w:sz="2" w:space="0" w:color="000000"/>
            </w:tcBorders>
          </w:tcPr>
          <w:p w14:paraId="3F326965" w14:textId="77777777" w:rsidR="00B40D92" w:rsidRPr="00707DA7" w:rsidRDefault="00B40D92" w:rsidP="00932C16">
            <w:pPr>
              <w:pStyle w:val="afff4"/>
              <w:jc w:val="center"/>
              <w:rPr>
                <w:sz w:val="18"/>
              </w:rPr>
            </w:pPr>
            <w:r w:rsidRPr="00707DA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C023038" w14:textId="77777777" w:rsidR="00B40D92" w:rsidRPr="00707DA7" w:rsidRDefault="00B40D92" w:rsidP="00932C16">
            <w:pPr>
              <w:pStyle w:val="afff4"/>
              <w:jc w:val="center"/>
              <w:rPr>
                <w:sz w:val="18"/>
              </w:rPr>
            </w:pPr>
            <w:r w:rsidRPr="00707DA7">
              <w:rPr>
                <w:rFonts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4B0096BB"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70A35B39"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5EF8B00"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B44B0E"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4CB01993" w14:textId="77777777" w:rsidR="00B40D92" w:rsidRPr="00707DA7" w:rsidRDefault="00B40D92" w:rsidP="00932C16">
            <w:pPr>
              <w:pStyle w:val="afff4"/>
              <w:jc w:val="center"/>
              <w:rPr>
                <w:sz w:val="18"/>
              </w:rPr>
            </w:pPr>
            <w:r w:rsidRPr="00707DA7">
              <w:rPr>
                <w:rFonts w:hint="eastAsia"/>
                <w:sz w:val="18"/>
              </w:rPr>
              <w:t>√</w:t>
            </w:r>
          </w:p>
        </w:tc>
      </w:tr>
      <w:tr w:rsidR="00B40D92" w14:paraId="74D8870F" w14:textId="77777777" w:rsidTr="00932C16">
        <w:tc>
          <w:tcPr>
            <w:tcW w:w="693" w:type="dxa"/>
            <w:tcBorders>
              <w:top w:val="single" w:sz="2" w:space="0" w:color="000000"/>
              <w:bottom w:val="single" w:sz="2" w:space="0" w:color="000000"/>
              <w:right w:val="single" w:sz="2" w:space="0" w:color="000000"/>
            </w:tcBorders>
          </w:tcPr>
          <w:p w14:paraId="02764A7F" w14:textId="77777777" w:rsidR="00B40D92" w:rsidRPr="00707DA7" w:rsidRDefault="00B40D92" w:rsidP="00932C16">
            <w:pPr>
              <w:pStyle w:val="afff4"/>
              <w:jc w:val="center"/>
              <w:rPr>
                <w:sz w:val="18"/>
              </w:rPr>
            </w:pPr>
            <w:r w:rsidRPr="00707DA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F148B55" w14:textId="77777777" w:rsidR="00B40D92" w:rsidRPr="00707DA7" w:rsidRDefault="00B40D92" w:rsidP="00932C16">
            <w:pPr>
              <w:pStyle w:val="afff4"/>
              <w:jc w:val="center"/>
              <w:rPr>
                <w:sz w:val="18"/>
              </w:rPr>
            </w:pPr>
            <w:r w:rsidRPr="00707DA7">
              <w:rPr>
                <w:rFonts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232014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73675FD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FD3FE7D"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D6DD58"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67F6744C" w14:textId="77777777" w:rsidR="00B40D92" w:rsidRPr="00707DA7" w:rsidRDefault="00B40D92" w:rsidP="00932C16">
            <w:pPr>
              <w:pStyle w:val="afff4"/>
              <w:jc w:val="center"/>
              <w:rPr>
                <w:sz w:val="18"/>
              </w:rPr>
            </w:pPr>
            <w:r>
              <w:rPr>
                <w:rFonts w:hint="eastAsia"/>
                <w:sz w:val="18"/>
              </w:rPr>
              <w:t>×</w:t>
            </w:r>
          </w:p>
        </w:tc>
      </w:tr>
      <w:tr w:rsidR="00B40D92" w14:paraId="107EB443" w14:textId="77777777" w:rsidTr="00932C16">
        <w:tc>
          <w:tcPr>
            <w:tcW w:w="693" w:type="dxa"/>
            <w:tcBorders>
              <w:top w:val="single" w:sz="2" w:space="0" w:color="000000"/>
              <w:bottom w:val="single" w:sz="2" w:space="0" w:color="000000"/>
              <w:right w:val="single" w:sz="2" w:space="0" w:color="000000"/>
            </w:tcBorders>
          </w:tcPr>
          <w:p w14:paraId="31C24987" w14:textId="77777777" w:rsidR="00B40D92" w:rsidRPr="00707DA7" w:rsidRDefault="00B40D92" w:rsidP="00932C16">
            <w:pPr>
              <w:pStyle w:val="afff4"/>
              <w:jc w:val="center"/>
              <w:rPr>
                <w:sz w:val="18"/>
              </w:rPr>
            </w:pPr>
            <w:r w:rsidRPr="00707DA7">
              <w:rPr>
                <w:rFonts w:hint="eastAsia"/>
                <w:sz w:val="18"/>
              </w:rPr>
              <w:lastRenderedPageBreak/>
              <w:t>5</w:t>
            </w:r>
          </w:p>
        </w:tc>
        <w:tc>
          <w:tcPr>
            <w:tcW w:w="1662" w:type="dxa"/>
            <w:tcBorders>
              <w:top w:val="single" w:sz="2" w:space="0" w:color="000000"/>
              <w:left w:val="single" w:sz="2" w:space="0" w:color="000000"/>
              <w:bottom w:val="single" w:sz="2" w:space="0" w:color="000000"/>
              <w:right w:val="single" w:sz="2" w:space="0" w:color="000000"/>
            </w:tcBorders>
          </w:tcPr>
          <w:p w14:paraId="058B9C49" w14:textId="77777777" w:rsidR="00B40D92" w:rsidRPr="00707DA7" w:rsidRDefault="00B40D92" w:rsidP="00932C16">
            <w:pPr>
              <w:pStyle w:val="afff4"/>
              <w:jc w:val="center"/>
              <w:rPr>
                <w:sz w:val="18"/>
              </w:rPr>
            </w:pPr>
            <w:r w:rsidRPr="00707DA7">
              <w:rPr>
                <w:rFonts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7F740A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437775D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EFD380"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391CA04"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0AFFC03E" w14:textId="77777777" w:rsidR="00B40D92" w:rsidRPr="00707DA7" w:rsidRDefault="00B40D92" w:rsidP="00932C16">
            <w:pPr>
              <w:pStyle w:val="afff4"/>
              <w:jc w:val="center"/>
              <w:rPr>
                <w:sz w:val="18"/>
              </w:rPr>
            </w:pPr>
            <w:r>
              <w:rPr>
                <w:rFonts w:hint="eastAsia"/>
                <w:sz w:val="18"/>
              </w:rPr>
              <w:t>×</w:t>
            </w:r>
          </w:p>
        </w:tc>
      </w:tr>
      <w:tr w:rsidR="00B40D92" w14:paraId="6CE390DB" w14:textId="77777777" w:rsidTr="00932C16">
        <w:tc>
          <w:tcPr>
            <w:tcW w:w="693" w:type="dxa"/>
            <w:tcBorders>
              <w:top w:val="single" w:sz="2" w:space="0" w:color="000000"/>
              <w:left w:val="single" w:sz="4" w:space="0" w:color="000000"/>
              <w:bottom w:val="single" w:sz="2" w:space="0" w:color="000000"/>
              <w:right w:val="single" w:sz="2" w:space="0" w:color="000000"/>
            </w:tcBorders>
          </w:tcPr>
          <w:p w14:paraId="67D6287B" w14:textId="77777777" w:rsidR="00B40D92" w:rsidRPr="00707DA7" w:rsidRDefault="00B40D92" w:rsidP="00932C16">
            <w:pPr>
              <w:pStyle w:val="afff4"/>
              <w:jc w:val="center"/>
              <w:rPr>
                <w:sz w:val="18"/>
              </w:rPr>
            </w:pPr>
            <w:r w:rsidRPr="00707DA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DDBF517" w14:textId="77777777" w:rsidR="00B40D92" w:rsidRPr="00707DA7" w:rsidRDefault="00B40D92" w:rsidP="00932C16">
            <w:pPr>
              <w:pStyle w:val="afff4"/>
              <w:jc w:val="center"/>
              <w:rPr>
                <w:sz w:val="18"/>
              </w:rPr>
            </w:pPr>
            <w:r w:rsidRPr="00707DA7">
              <w:rPr>
                <w:rFonts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1A56373E"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8920EB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64BE12C" w14:textId="77777777" w:rsidR="00B40D92" w:rsidRPr="00707DA7" w:rsidRDefault="00B40D92" w:rsidP="00932C16">
            <w:pPr>
              <w:pStyle w:val="afff4"/>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80A022A"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301F367" w14:textId="77777777" w:rsidR="00B40D92" w:rsidRPr="00707DA7" w:rsidRDefault="00B40D92" w:rsidP="00932C16">
            <w:pPr>
              <w:pStyle w:val="afff4"/>
              <w:jc w:val="center"/>
              <w:rPr>
                <w:sz w:val="18"/>
              </w:rPr>
            </w:pPr>
            <w:r w:rsidRPr="00707DA7">
              <w:rPr>
                <w:rFonts w:hint="eastAsia"/>
                <w:sz w:val="18"/>
              </w:rPr>
              <w:t>√</w:t>
            </w:r>
          </w:p>
        </w:tc>
      </w:tr>
      <w:tr w:rsidR="00B40D92" w14:paraId="7F8F896B"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139049C" w14:textId="77777777" w:rsidR="00B40D92" w:rsidRPr="00707DA7" w:rsidRDefault="00B40D92" w:rsidP="00932C16">
            <w:pPr>
              <w:pStyle w:val="afff4"/>
              <w:jc w:val="center"/>
              <w:rPr>
                <w:sz w:val="18"/>
              </w:rPr>
            </w:pPr>
            <w:r w:rsidRPr="00707DA7">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3372D9F8" w14:textId="77777777" w:rsidR="00B40D92" w:rsidRPr="00707DA7" w:rsidRDefault="00B40D92" w:rsidP="00932C16">
            <w:pPr>
              <w:pStyle w:val="afff4"/>
              <w:jc w:val="center"/>
              <w:rPr>
                <w:sz w:val="18"/>
              </w:rPr>
            </w:pPr>
            <w:r w:rsidRPr="00707DA7">
              <w:rPr>
                <w:rFonts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5820DE5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7FFE112E"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0E61BA7"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BFBEF2"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50D0542" w14:textId="77777777" w:rsidR="00B40D92" w:rsidRPr="00707DA7" w:rsidRDefault="00B40D92" w:rsidP="00932C16">
            <w:pPr>
              <w:pStyle w:val="afff4"/>
              <w:jc w:val="center"/>
              <w:rPr>
                <w:sz w:val="18"/>
              </w:rPr>
            </w:pPr>
            <w:r>
              <w:rPr>
                <w:rFonts w:hint="eastAsia"/>
                <w:sz w:val="18"/>
              </w:rPr>
              <w:t>×</w:t>
            </w:r>
          </w:p>
        </w:tc>
      </w:tr>
      <w:tr w:rsidR="00B40D92" w14:paraId="5985CCE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4097C2E9" w14:textId="77777777" w:rsidR="00B40D92" w:rsidRPr="00707DA7" w:rsidRDefault="00B40D92" w:rsidP="00932C16">
            <w:pPr>
              <w:pStyle w:val="afff4"/>
              <w:jc w:val="center"/>
              <w:rPr>
                <w:sz w:val="18"/>
              </w:rPr>
            </w:pPr>
            <w:r w:rsidRPr="00707DA7">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91D33FF" w14:textId="77777777" w:rsidR="00B40D92" w:rsidRPr="00707DA7" w:rsidRDefault="00B40D92" w:rsidP="00932C16">
            <w:pPr>
              <w:pStyle w:val="afff4"/>
              <w:jc w:val="center"/>
              <w:rPr>
                <w:sz w:val="18"/>
              </w:rPr>
            </w:pPr>
            <w:r w:rsidRPr="00707DA7">
              <w:rPr>
                <w:rFonts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0607ED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60EE3F8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F0877A3"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2E26E45"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3AD46E6" w14:textId="77777777" w:rsidR="00B40D92" w:rsidRPr="00707DA7" w:rsidRDefault="00B40D92" w:rsidP="00932C16">
            <w:pPr>
              <w:pStyle w:val="afff4"/>
              <w:jc w:val="center"/>
              <w:rPr>
                <w:sz w:val="18"/>
              </w:rPr>
            </w:pPr>
            <w:r w:rsidRPr="00707DA7">
              <w:rPr>
                <w:rFonts w:hint="eastAsia"/>
                <w:sz w:val="18"/>
              </w:rPr>
              <w:t>√</w:t>
            </w:r>
          </w:p>
        </w:tc>
      </w:tr>
      <w:tr w:rsidR="00B40D92" w14:paraId="56F0214A"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D11C028" w14:textId="77777777" w:rsidR="00B40D92" w:rsidRPr="00707DA7" w:rsidRDefault="00B40D92" w:rsidP="00932C16">
            <w:pPr>
              <w:pStyle w:val="afff4"/>
              <w:jc w:val="center"/>
              <w:rPr>
                <w:sz w:val="18"/>
              </w:rPr>
            </w:pPr>
            <w:r w:rsidRPr="00707DA7">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D05B85E" w14:textId="77777777" w:rsidR="00B40D92" w:rsidRPr="00707DA7" w:rsidRDefault="00B40D92" w:rsidP="00932C16">
            <w:pPr>
              <w:pStyle w:val="afff4"/>
              <w:jc w:val="center"/>
              <w:rPr>
                <w:sz w:val="18"/>
              </w:rPr>
            </w:pPr>
            <w:r w:rsidRPr="00707DA7">
              <w:rPr>
                <w:rFonts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4F7EAF1C"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4A10B185"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D7707D1"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A73C839"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6D510BE" w14:textId="77777777" w:rsidR="00B40D92" w:rsidRPr="00707DA7" w:rsidRDefault="00B40D92" w:rsidP="00932C16">
            <w:pPr>
              <w:pStyle w:val="afff4"/>
              <w:jc w:val="center"/>
              <w:rPr>
                <w:sz w:val="18"/>
              </w:rPr>
            </w:pPr>
            <w:r>
              <w:rPr>
                <w:rFonts w:hint="eastAsia"/>
                <w:sz w:val="18"/>
              </w:rPr>
              <w:t>×</w:t>
            </w:r>
          </w:p>
        </w:tc>
      </w:tr>
      <w:tr w:rsidR="00B40D92" w14:paraId="2149F01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539ECAC" w14:textId="77777777" w:rsidR="00B40D92" w:rsidRPr="00707DA7" w:rsidRDefault="00B40D92" w:rsidP="00932C16">
            <w:pPr>
              <w:pStyle w:val="afff4"/>
              <w:jc w:val="center"/>
              <w:rPr>
                <w:sz w:val="18"/>
              </w:rPr>
            </w:pPr>
            <w:r w:rsidRPr="00707DA7">
              <w:rPr>
                <w:rFonts w:hint="eastAsia"/>
                <w:sz w:val="18"/>
              </w:rPr>
              <w:t>1</w:t>
            </w:r>
            <w:r w:rsidRPr="00707DA7">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2A3965B1" w14:textId="77777777" w:rsidR="00B40D92" w:rsidRPr="00707DA7" w:rsidRDefault="00B40D92" w:rsidP="00932C16">
            <w:pPr>
              <w:pStyle w:val="afff4"/>
              <w:jc w:val="center"/>
              <w:rPr>
                <w:sz w:val="18"/>
              </w:rPr>
            </w:pPr>
            <w:r w:rsidRPr="00707DA7">
              <w:rPr>
                <w:rFonts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76FEFDA8"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2F560560"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2190AB8"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5BCFC53"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E28E0EF" w14:textId="77777777" w:rsidR="00B40D92" w:rsidRPr="00707DA7" w:rsidRDefault="00B40D92" w:rsidP="00932C16">
            <w:pPr>
              <w:pStyle w:val="afff4"/>
              <w:jc w:val="center"/>
              <w:rPr>
                <w:sz w:val="18"/>
              </w:rPr>
            </w:pPr>
            <w:r>
              <w:rPr>
                <w:rFonts w:hint="eastAsia"/>
                <w:sz w:val="18"/>
              </w:rPr>
              <w:t>×</w:t>
            </w:r>
          </w:p>
        </w:tc>
      </w:tr>
      <w:tr w:rsidR="00B40D92" w14:paraId="613C5296" w14:textId="77777777" w:rsidTr="00932C16">
        <w:tc>
          <w:tcPr>
            <w:tcW w:w="693" w:type="dxa"/>
            <w:tcBorders>
              <w:top w:val="single" w:sz="2" w:space="0" w:color="000000"/>
              <w:left w:val="single" w:sz="4" w:space="0" w:color="000000"/>
              <w:bottom w:val="single" w:sz="2" w:space="0" w:color="000000"/>
              <w:right w:val="single" w:sz="2" w:space="0" w:color="000000"/>
            </w:tcBorders>
          </w:tcPr>
          <w:p w14:paraId="2C8B7B58" w14:textId="77777777" w:rsidR="00B40D92" w:rsidRPr="00707DA7" w:rsidRDefault="00B40D92" w:rsidP="00932C16">
            <w:pPr>
              <w:pStyle w:val="afff4"/>
              <w:jc w:val="center"/>
              <w:rPr>
                <w:sz w:val="18"/>
              </w:rPr>
            </w:pPr>
            <w:r w:rsidRPr="00707DA7">
              <w:rPr>
                <w:rFonts w:hint="eastAsia"/>
                <w:sz w:val="18"/>
              </w:rPr>
              <w:t>1</w:t>
            </w:r>
            <w:r w:rsidRPr="00707DA7">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7E079729" w14:textId="77777777" w:rsidR="00B40D92" w:rsidRPr="00707DA7" w:rsidRDefault="00B40D92" w:rsidP="00932C16">
            <w:pPr>
              <w:pStyle w:val="afff4"/>
              <w:jc w:val="center"/>
              <w:rPr>
                <w:sz w:val="18"/>
              </w:rPr>
            </w:pPr>
            <w:r w:rsidRPr="00707DA7">
              <w:rPr>
                <w:rFonts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043F08F1"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0146C193"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27CC47A"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78A25E8"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DD135A" w14:textId="77777777" w:rsidR="00B40D92" w:rsidRPr="00707DA7" w:rsidRDefault="00B40D92" w:rsidP="00932C16">
            <w:pPr>
              <w:pStyle w:val="afff4"/>
              <w:jc w:val="center"/>
              <w:rPr>
                <w:sz w:val="18"/>
              </w:rPr>
            </w:pPr>
            <w:r>
              <w:rPr>
                <w:rFonts w:hint="eastAsia"/>
                <w:sz w:val="18"/>
              </w:rPr>
              <w:t>×</w:t>
            </w:r>
          </w:p>
        </w:tc>
      </w:tr>
    </w:tbl>
    <w:p w14:paraId="62393E19" w14:textId="77777777" w:rsidR="00B40D92" w:rsidRDefault="00B40D92" w:rsidP="00B40D92">
      <w:pPr>
        <w:pStyle w:val="a1"/>
        <w:ind w:firstLine="480"/>
        <w:jc w:val="right"/>
      </w:pPr>
    </w:p>
    <w:p w14:paraId="49103DB7" w14:textId="7978D9DC" w:rsidR="00B40D92" w:rsidRPr="00715A21" w:rsidRDefault="00B40D92" w:rsidP="00715A21">
      <w:pPr>
        <w:pStyle w:val="2"/>
        <w:ind w:left="818"/>
      </w:pPr>
      <w:bookmarkStart w:id="54" w:name="_Toc39763812"/>
      <w:bookmarkStart w:id="55" w:name="_Toc39767267"/>
      <w:r w:rsidRPr="00715A21">
        <w:rPr>
          <w:rFonts w:hint="eastAsia"/>
        </w:rPr>
        <w:t>系统功能设计</w:t>
      </w:r>
      <w:bookmarkEnd w:id="53"/>
      <w:bookmarkEnd w:id="54"/>
      <w:bookmarkEnd w:id="55"/>
    </w:p>
    <w:p w14:paraId="0F1C8042" w14:textId="77777777" w:rsidR="00B40D92" w:rsidRDefault="00B40D92" w:rsidP="00B40D92">
      <w:pPr>
        <w:pStyle w:val="a1"/>
        <w:ind w:firstLine="480"/>
      </w:pPr>
      <w:r>
        <w:rPr>
          <w:rFonts w:hint="eastAsia"/>
        </w:rPr>
        <w:t>本系统主要包含用户管理、新闻管理、公告管理、讨论区管理、值班管理、友链管理、其余管理七大模块。</w:t>
      </w:r>
    </w:p>
    <w:p w14:paraId="5371113B" w14:textId="77777777" w:rsidR="00B40D92" w:rsidRDefault="00B40D92" w:rsidP="00B40D92">
      <w:pPr>
        <w:pStyle w:val="a1"/>
        <w:ind w:firstLine="480"/>
      </w:pPr>
      <w:r>
        <w:rPr>
          <w:rFonts w:hint="eastAsia"/>
        </w:rPr>
        <w:t>系统功能结构图如图</w:t>
      </w:r>
      <w:r>
        <w:rPr>
          <w:rFonts w:hint="eastAsia"/>
        </w:rPr>
        <w:t>3</w:t>
      </w:r>
      <w:r>
        <w:t>-4</w:t>
      </w:r>
      <w:r>
        <w:rPr>
          <w:rFonts w:hint="eastAsia"/>
        </w:rPr>
        <w:t>所示。</w:t>
      </w:r>
    </w:p>
    <w:p w14:paraId="33AEF98C" w14:textId="77777777" w:rsidR="00B40D92" w:rsidRDefault="00B40D92" w:rsidP="00B40D92">
      <w:pPr>
        <w:pStyle w:val="ac"/>
        <w:spacing w:before="156" w:after="312"/>
      </w:pPr>
      <w:r>
        <w:rPr>
          <w:noProof/>
        </w:rPr>
        <w:drawing>
          <wp:inline distT="0" distB="0" distL="0" distR="0" wp14:anchorId="1566FD95" wp14:editId="2B1AF7F3">
            <wp:extent cx="5905499" cy="2122311"/>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毕设功能结构图.png"/>
                    <pic:cNvPicPr/>
                  </pic:nvPicPr>
                  <pic:blipFill>
                    <a:blip r:embed="rId15">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5AA84607" w14:textId="77777777" w:rsidR="00B40D92" w:rsidRDefault="00B40D92" w:rsidP="00B40D92">
      <w:pPr>
        <w:pStyle w:val="a1"/>
        <w:ind w:firstLine="420"/>
        <w:jc w:val="center"/>
        <w:rPr>
          <w:sz w:val="21"/>
        </w:rPr>
      </w:pPr>
      <w:r>
        <w:rPr>
          <w:rFonts w:hint="eastAsia"/>
          <w:sz w:val="21"/>
        </w:rPr>
        <w:t>图</w:t>
      </w:r>
      <w:r>
        <w:rPr>
          <w:rFonts w:hint="eastAsia"/>
          <w:sz w:val="21"/>
        </w:rPr>
        <w:t>3</w:t>
      </w:r>
      <w:r>
        <w:rPr>
          <w:sz w:val="21"/>
        </w:rPr>
        <w:t xml:space="preserve">-4 </w:t>
      </w:r>
      <w:r>
        <w:rPr>
          <w:rFonts w:hint="eastAsia"/>
          <w:sz w:val="21"/>
        </w:rPr>
        <w:t>系统总体功能模块图</w:t>
      </w:r>
    </w:p>
    <w:p w14:paraId="0493500A" w14:textId="2E1F70F6" w:rsidR="00B40D92" w:rsidRPr="007B1268" w:rsidRDefault="00B40D92" w:rsidP="007B1268">
      <w:pPr>
        <w:pStyle w:val="3"/>
        <w:ind w:left="1200"/>
      </w:pPr>
      <w:bookmarkStart w:id="56" w:name="_Toc515042886"/>
      <w:bookmarkStart w:id="57" w:name="_Toc39763813"/>
      <w:bookmarkStart w:id="58" w:name="_Toc39767268"/>
      <w:r w:rsidRPr="007B1268">
        <w:rPr>
          <w:rFonts w:hint="eastAsia"/>
        </w:rPr>
        <w:t>用户管理模块</w:t>
      </w:r>
      <w:bookmarkEnd w:id="56"/>
      <w:bookmarkEnd w:id="57"/>
      <w:bookmarkEnd w:id="58"/>
    </w:p>
    <w:p w14:paraId="22724CC7" w14:textId="77777777" w:rsidR="00B40D92" w:rsidRDefault="00B40D92" w:rsidP="00B40D92">
      <w:pPr>
        <w:pStyle w:val="a1"/>
        <w:ind w:firstLine="480"/>
      </w:pPr>
      <w:r>
        <w:rPr>
          <w:rFonts w:hint="eastAsia"/>
        </w:rPr>
        <w:t>（</w:t>
      </w:r>
      <w:r>
        <w:rPr>
          <w:rFonts w:hint="eastAsia"/>
        </w:rPr>
        <w:t>1</w:t>
      </w:r>
      <w:r>
        <w:rPr>
          <w:rFonts w:hint="eastAsia"/>
        </w:rPr>
        <w:t>）用户注册</w:t>
      </w:r>
    </w:p>
    <w:p w14:paraId="15F82A2A" w14:textId="77777777" w:rsidR="00B40D92" w:rsidRPr="003408F8" w:rsidRDefault="00B40D92" w:rsidP="00B40D92">
      <w:pPr>
        <w:pStyle w:val="a1"/>
        <w:ind w:firstLine="480"/>
      </w:pPr>
      <w:r>
        <w:rPr>
          <w:rFonts w:hint="eastAsia"/>
        </w:rPr>
        <w:t>用户需要以登录状态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一定的提示信息。用户注册流程图如</w:t>
      </w:r>
      <w:r>
        <w:fldChar w:fldCharType="begin"/>
      </w:r>
      <w:r>
        <w:instrText xml:space="preserve"> </w:instrText>
      </w:r>
      <w:r>
        <w:rPr>
          <w:rFonts w:hint="eastAsia"/>
        </w:rPr>
        <w:instrText>REF _Ref8670144 \h</w:instrText>
      </w:r>
      <w:r>
        <w:instrText xml:space="preserve"> </w:instrText>
      </w:r>
      <w:r>
        <w:fldChar w:fldCharType="separate"/>
      </w:r>
      <w:r>
        <w:rPr>
          <w:rFonts w:hint="eastAsia"/>
        </w:rPr>
        <w:t>图</w:t>
      </w:r>
      <w:r>
        <w:rPr>
          <w:rFonts w:hint="eastAsia"/>
        </w:rPr>
        <w:t xml:space="preserve"> </w:t>
      </w:r>
      <w:r>
        <w:rPr>
          <w:noProof/>
        </w:rPr>
        <w:t>3</w:t>
      </w:r>
      <w:r>
        <w:noBreakHyphen/>
        <w:t>5</w:t>
      </w:r>
      <w:r>
        <w:fldChar w:fldCharType="end"/>
      </w:r>
      <w:r>
        <w:rPr>
          <w:rFonts w:hint="eastAsia"/>
        </w:rPr>
        <w:t>所示。</w:t>
      </w:r>
    </w:p>
    <w:p w14:paraId="6C7645C0" w14:textId="77777777" w:rsidR="00B40D92" w:rsidRDefault="004C433F" w:rsidP="00B40D92">
      <w:pPr>
        <w:pStyle w:val="ac"/>
        <w:spacing w:before="156" w:after="312"/>
      </w:pPr>
      <w:r>
        <w:rPr>
          <w:noProof/>
        </w:rPr>
        <w:object w:dxaOrig="9706" w:dyaOrig="2116" w14:anchorId="6DC92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5.1pt;height:90.65pt;mso-width-percent:0;mso-height-percent:0;mso-width-percent:0;mso-height-percent:0" o:ole="">
            <v:imagedata r:id="rId16" o:title=""/>
          </v:shape>
          <o:OLEObject Type="Embed" ProgID="Visio.Drawing.15" ShapeID="_x0000_i1028" DrawAspect="Content" ObjectID="_1650385865" r:id="rId17"/>
        </w:object>
      </w:r>
    </w:p>
    <w:p w14:paraId="105ED54F" w14:textId="77777777" w:rsidR="00B40D92" w:rsidRPr="00F8563A" w:rsidRDefault="00B40D92" w:rsidP="00B40D92">
      <w:pPr>
        <w:pStyle w:val="ac"/>
        <w:spacing w:before="156" w:after="312"/>
      </w:pPr>
      <w:bookmarkStart w:id="59" w:name="_Ref86701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bookmarkEnd w:id="59"/>
      <w:r>
        <w:t xml:space="preserve">5 </w:t>
      </w:r>
      <w:r>
        <w:rPr>
          <w:rFonts w:hint="eastAsia"/>
        </w:rPr>
        <w:t>用户注册流程图</w:t>
      </w:r>
    </w:p>
    <w:p w14:paraId="2129E33C" w14:textId="77777777" w:rsidR="00B40D92" w:rsidRDefault="00B40D92" w:rsidP="00B40D92">
      <w:pPr>
        <w:pStyle w:val="a1"/>
        <w:ind w:firstLineChars="0" w:firstLine="420"/>
      </w:pPr>
      <w:r>
        <w:rPr>
          <w:rFonts w:hint="eastAsia"/>
        </w:rPr>
        <w:t>（</w:t>
      </w:r>
      <w:r>
        <w:rPr>
          <w:rFonts w:hint="eastAsia"/>
        </w:rPr>
        <w:t>2</w:t>
      </w:r>
      <w:r>
        <w:rPr>
          <w:rFonts w:hint="eastAsia"/>
        </w:rPr>
        <w:t>）用户登录</w:t>
      </w:r>
    </w:p>
    <w:p w14:paraId="5EFF3CBA" w14:textId="77777777" w:rsidR="00B40D92" w:rsidRDefault="00B40D92" w:rsidP="00B40D92">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00C993CD" w14:textId="77777777" w:rsidR="00B40D92" w:rsidRDefault="004C433F" w:rsidP="00B40D92">
      <w:pPr>
        <w:pStyle w:val="ac"/>
        <w:spacing w:before="156" w:after="312"/>
      </w:pPr>
      <w:r>
        <w:rPr>
          <w:noProof/>
        </w:rPr>
        <w:object w:dxaOrig="9135" w:dyaOrig="2521" w14:anchorId="70D71053">
          <v:shape id="_x0000_i1027" type="#_x0000_t75" alt="" style="width:415.1pt;height:114.65pt;mso-width-percent:0;mso-height-percent:0;mso-width-percent:0;mso-height-percent:0" o:ole="">
            <v:imagedata r:id="rId18" o:title=""/>
          </v:shape>
          <o:OLEObject Type="Embed" ProgID="Visio.Drawing.15" ShapeID="_x0000_i1027" DrawAspect="Content" ObjectID="_1650385866" r:id="rId19"/>
        </w:object>
      </w:r>
    </w:p>
    <w:p w14:paraId="5037C5FC" w14:textId="77777777" w:rsidR="00B40D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6</w:t>
      </w:r>
      <w:r>
        <w:rPr>
          <w:rFonts w:hint="eastAsia"/>
        </w:rPr>
        <w:t>用户登录流程图</w:t>
      </w:r>
    </w:p>
    <w:p w14:paraId="06B33C54" w14:textId="77777777" w:rsidR="00B40D92" w:rsidRDefault="00B40D92" w:rsidP="00B40D92">
      <w:pPr>
        <w:pStyle w:val="a1"/>
        <w:ind w:firstLine="480"/>
      </w:pPr>
      <w:r>
        <w:rPr>
          <w:rFonts w:hint="eastAsia"/>
        </w:rPr>
        <w:t>（</w:t>
      </w:r>
      <w:r>
        <w:t>3</w:t>
      </w:r>
      <w:r>
        <w:rPr>
          <w:rFonts w:hint="eastAsia"/>
        </w:rPr>
        <w:t>）关注用户</w:t>
      </w:r>
    </w:p>
    <w:p w14:paraId="251E110C" w14:textId="77777777" w:rsidR="00B40D92" w:rsidRDefault="00B40D92" w:rsidP="00B40D92">
      <w:pPr>
        <w:pStyle w:val="a1"/>
        <w:ind w:firstLine="480"/>
      </w:pPr>
      <w:r>
        <w:rPr>
          <w:rFonts w:hint="eastAsia"/>
        </w:rPr>
        <w:t>用户通过关注一些其它用户，可以获取到关注用户的发帖纪录和回复纪录。</w:t>
      </w:r>
    </w:p>
    <w:p w14:paraId="0D80CB7C" w14:textId="77777777" w:rsidR="00B40D92" w:rsidRDefault="00B40D92" w:rsidP="00B40D92">
      <w:pPr>
        <w:pStyle w:val="a1"/>
        <w:ind w:firstLine="480"/>
      </w:pPr>
      <w:r>
        <w:rPr>
          <w:rFonts w:hint="eastAsia"/>
        </w:rPr>
        <w:t>（</w:t>
      </w:r>
      <w:r>
        <w:rPr>
          <w:rFonts w:hint="eastAsia"/>
        </w:rPr>
        <w:t>4</w:t>
      </w:r>
      <w:r>
        <w:rPr>
          <w:rFonts w:hint="eastAsia"/>
        </w:rPr>
        <w:t>）用户管理</w:t>
      </w:r>
    </w:p>
    <w:p w14:paraId="210B0A86" w14:textId="77777777" w:rsidR="00B40D92" w:rsidRDefault="00B40D92" w:rsidP="00B40D92">
      <w:pPr>
        <w:pStyle w:val="a1"/>
        <w:ind w:firstLine="480"/>
      </w:pPr>
      <w:r>
        <w:rPr>
          <w:rFonts w:hint="eastAsia"/>
        </w:rPr>
        <w:t>后台管理员对用户信息和权限的管理，具体操作如表</w:t>
      </w:r>
      <w:r>
        <w:rPr>
          <w:rFonts w:hint="eastAsia"/>
        </w:rPr>
        <w:t>3</w:t>
      </w:r>
      <w:r>
        <w:t>-15</w:t>
      </w:r>
      <w:r>
        <w:rPr>
          <w:rFonts w:hint="eastAsia"/>
        </w:rPr>
        <w:t>所示</w:t>
      </w:r>
    </w:p>
    <w:p w14:paraId="3F9F6C2E" w14:textId="77777777" w:rsidR="00B40D92" w:rsidRPr="00CB7450"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 xml:space="preserve">3-15 </w:t>
      </w:r>
      <w:r w:rsidRPr="00CB7450">
        <w:rPr>
          <w:rFonts w:cs="Times New Roman"/>
          <w:sz w:val="21"/>
        </w:rPr>
        <w:t>用户管理</w:t>
      </w:r>
      <w:r>
        <w:rPr>
          <w:rFonts w:cs="Times New Roman" w:hint="eastAsia"/>
          <w:sz w:val="21"/>
        </w:rPr>
        <w:t>说明表</w:t>
      </w:r>
    </w:p>
    <w:tbl>
      <w:tblPr>
        <w:tblStyle w:val="ad"/>
        <w:tblW w:w="7229" w:type="dxa"/>
        <w:jc w:val="center"/>
        <w:tblLayout w:type="fixed"/>
        <w:tblLook w:val="04A0" w:firstRow="1" w:lastRow="0" w:firstColumn="1" w:lastColumn="0" w:noHBand="0" w:noVBand="1"/>
      </w:tblPr>
      <w:tblGrid>
        <w:gridCol w:w="2693"/>
        <w:gridCol w:w="4536"/>
      </w:tblGrid>
      <w:tr w:rsidR="00B40D92" w14:paraId="573E03DB"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205EEB6"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18A39955"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6A9D2A52"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0126C852" w14:textId="77777777" w:rsidR="00B40D92" w:rsidRPr="00E95A19" w:rsidRDefault="00B40D92" w:rsidP="00932C16">
            <w:pPr>
              <w:pStyle w:val="a1"/>
              <w:spacing w:before="156"/>
              <w:ind w:firstLineChars="0" w:firstLine="0"/>
              <w:rPr>
                <w:b w:val="0"/>
                <w:sz w:val="21"/>
              </w:rPr>
            </w:pPr>
            <w:r w:rsidRPr="00E95A19">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47DFAA82"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对于注册用户，管理员查看用户对应信息是否正确</w:t>
            </w:r>
            <w:r>
              <w:rPr>
                <w:rFonts w:hint="eastAsia"/>
                <w:sz w:val="18"/>
                <w:szCs w:val="18"/>
              </w:rPr>
              <w:t>后给出审核结果，正确则通过审核</w:t>
            </w:r>
            <w:r w:rsidRPr="005733C3">
              <w:rPr>
                <w:rFonts w:hint="eastAsia"/>
                <w:sz w:val="18"/>
                <w:szCs w:val="18"/>
              </w:rPr>
              <w:t>。</w:t>
            </w:r>
          </w:p>
        </w:tc>
      </w:tr>
      <w:tr w:rsidR="00B40D92" w14:paraId="2BF8C451"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A6D8314" w14:textId="77777777" w:rsidR="00B40D92" w:rsidRPr="00E95A19" w:rsidRDefault="00B40D92" w:rsidP="00932C16">
            <w:pPr>
              <w:pStyle w:val="a1"/>
              <w:spacing w:before="156"/>
              <w:ind w:firstLineChars="0" w:firstLine="0"/>
              <w:rPr>
                <w:b w:val="0"/>
                <w:sz w:val="21"/>
              </w:rPr>
            </w:pPr>
            <w:r w:rsidRPr="00E95A19">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464A5056"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管理员可以</w:t>
            </w:r>
            <w:r>
              <w:rPr>
                <w:rFonts w:hint="eastAsia"/>
                <w:sz w:val="18"/>
                <w:szCs w:val="18"/>
              </w:rPr>
              <w:t>关闭一些多次违规的账号和</w:t>
            </w:r>
            <w:r w:rsidRPr="005733C3">
              <w:rPr>
                <w:rFonts w:hint="eastAsia"/>
                <w:sz w:val="18"/>
                <w:szCs w:val="18"/>
              </w:rPr>
              <w:t>清除废弃账号。</w:t>
            </w:r>
          </w:p>
        </w:tc>
      </w:tr>
      <w:tr w:rsidR="00B40D92" w:rsidRPr="00942349" w14:paraId="14AFFD4A"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1901F70" w14:textId="77777777" w:rsidR="00B40D92" w:rsidRPr="00E95A19" w:rsidRDefault="00B40D92" w:rsidP="00932C16">
            <w:pPr>
              <w:pStyle w:val="a1"/>
              <w:spacing w:before="156"/>
              <w:ind w:firstLineChars="0" w:firstLine="0"/>
              <w:rPr>
                <w:sz w:val="18"/>
                <w:szCs w:val="18"/>
              </w:rPr>
            </w:pPr>
            <w:r w:rsidRPr="00E95A19">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1112AE28" w14:textId="77777777" w:rsidR="00B40D92" w:rsidRPr="005733C3"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w:t>
            </w:r>
            <w:r w:rsidRPr="005733C3">
              <w:rPr>
                <w:rFonts w:hint="eastAsia"/>
                <w:sz w:val="18"/>
                <w:szCs w:val="18"/>
              </w:rPr>
              <w:t>管理员</w:t>
            </w:r>
            <w:r>
              <w:rPr>
                <w:rFonts w:hint="eastAsia"/>
                <w:sz w:val="18"/>
                <w:szCs w:val="18"/>
              </w:rPr>
              <w:t>也</w:t>
            </w:r>
            <w:r w:rsidRPr="005733C3">
              <w:rPr>
                <w:rFonts w:hint="eastAsia"/>
                <w:sz w:val="18"/>
                <w:szCs w:val="18"/>
              </w:rPr>
              <w:t>可以修改用户的部分信息，如</w:t>
            </w:r>
            <w:r>
              <w:rPr>
                <w:rFonts w:hint="eastAsia"/>
                <w:sz w:val="18"/>
                <w:szCs w:val="18"/>
              </w:rPr>
              <w:t>年级</w:t>
            </w:r>
            <w:r w:rsidRPr="005733C3">
              <w:rPr>
                <w:rFonts w:hint="eastAsia"/>
                <w:sz w:val="18"/>
                <w:szCs w:val="18"/>
              </w:rPr>
              <w:t>等。</w:t>
            </w:r>
          </w:p>
        </w:tc>
      </w:tr>
      <w:tr w:rsidR="00B40D92" w:rsidRPr="00942349" w14:paraId="4465CB7B"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E94CD2C" w14:textId="77777777" w:rsidR="00B40D92" w:rsidRPr="00E95A19" w:rsidRDefault="00B40D92" w:rsidP="00932C16">
            <w:pPr>
              <w:pStyle w:val="a1"/>
              <w:spacing w:before="156"/>
              <w:ind w:firstLineChars="0" w:firstLine="0"/>
              <w:rPr>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6D8FE58A"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103BFA57" w14:textId="0BBEFC11" w:rsidR="00B40D92" w:rsidRPr="00DC00E7" w:rsidRDefault="00B40D92" w:rsidP="00DC00E7">
      <w:pPr>
        <w:pStyle w:val="3"/>
        <w:ind w:left="1200"/>
      </w:pPr>
      <w:bookmarkStart w:id="60" w:name="_Toc39763814"/>
      <w:bookmarkStart w:id="61" w:name="_Toc39767269"/>
      <w:r w:rsidRPr="00DC00E7">
        <w:rPr>
          <w:rFonts w:hint="eastAsia"/>
        </w:rPr>
        <w:lastRenderedPageBreak/>
        <w:t>新闻管理模块</w:t>
      </w:r>
      <w:bookmarkEnd w:id="60"/>
      <w:bookmarkEnd w:id="61"/>
    </w:p>
    <w:p w14:paraId="67FF881C" w14:textId="77777777" w:rsidR="00B40D92" w:rsidRPr="00CB7450" w:rsidRDefault="00B40D92" w:rsidP="00B40D92">
      <w:pPr>
        <w:pStyle w:val="a1"/>
        <w:ind w:firstLine="480"/>
      </w:pPr>
      <w:r>
        <w:rPr>
          <w:rFonts w:hint="eastAsia"/>
        </w:rPr>
        <w:t>后台管理员登录到后台系统后，可对新闻模块进行一定的管理。</w:t>
      </w:r>
    </w:p>
    <w:p w14:paraId="51159654" w14:textId="77777777" w:rsidR="00B40D92" w:rsidRDefault="00B40D92" w:rsidP="00B40D92">
      <w:pPr>
        <w:pStyle w:val="a1"/>
        <w:ind w:firstLine="480"/>
      </w:pPr>
      <w:r>
        <w:rPr>
          <w:rFonts w:hint="eastAsia"/>
        </w:rPr>
        <w:t>（</w:t>
      </w:r>
      <w:r>
        <w:t>1</w:t>
      </w:r>
      <w:r>
        <w:rPr>
          <w:rFonts w:hint="eastAsia"/>
        </w:rPr>
        <w:t>）添加新闻：</w:t>
      </w:r>
      <w:r w:rsidRPr="00E215DC">
        <w:rPr>
          <w:rFonts w:ascii="宋体" w:hAnsi="宋体" w:hint="eastAsia"/>
          <w:szCs w:val="24"/>
        </w:rPr>
        <w:t>管理员发布一些时下与ACM竞赛相关的新闻或者是实验室得奖等新闻</w:t>
      </w:r>
      <w:r w:rsidRPr="00E215DC">
        <w:rPr>
          <w:rFonts w:hint="eastAsia"/>
          <w:szCs w:val="24"/>
        </w:rPr>
        <w:t>。</w:t>
      </w:r>
    </w:p>
    <w:p w14:paraId="4434ED88" w14:textId="77777777" w:rsidR="00B40D92" w:rsidRDefault="00B40D92" w:rsidP="00B40D92">
      <w:pPr>
        <w:pStyle w:val="a1"/>
        <w:ind w:firstLine="480"/>
      </w:pPr>
      <w:r>
        <w:rPr>
          <w:rFonts w:hint="eastAsia"/>
        </w:rPr>
        <w:t>（</w:t>
      </w:r>
      <w:r>
        <w:t>2</w:t>
      </w:r>
      <w:r>
        <w:rPr>
          <w:rFonts w:hint="eastAsia"/>
        </w:rPr>
        <w:t>）删除新闻：管理员删除掉错误的新闻或者陈旧新闻。</w:t>
      </w:r>
    </w:p>
    <w:p w14:paraId="3D894C27" w14:textId="77777777" w:rsidR="00B40D92" w:rsidRDefault="00B40D92" w:rsidP="00B40D92">
      <w:pPr>
        <w:pStyle w:val="a1"/>
        <w:ind w:firstLine="480"/>
      </w:pPr>
      <w:r>
        <w:rPr>
          <w:rFonts w:hint="eastAsia"/>
        </w:rPr>
        <w:t>（</w:t>
      </w:r>
      <w:r>
        <w:t>3</w:t>
      </w:r>
      <w:r>
        <w:rPr>
          <w:rFonts w:hint="eastAsia"/>
        </w:rPr>
        <w:t>）修改新闻：管理员修改发布新闻中的不当的地方。</w:t>
      </w:r>
    </w:p>
    <w:p w14:paraId="573B5486" w14:textId="77777777" w:rsidR="00B40D92" w:rsidRDefault="00B40D92" w:rsidP="00B40D92">
      <w:pPr>
        <w:pStyle w:val="a1"/>
        <w:ind w:firstLine="480"/>
      </w:pPr>
      <w:r>
        <w:rPr>
          <w:rFonts w:hint="eastAsia"/>
        </w:rPr>
        <w:t>（</w:t>
      </w:r>
      <w:r>
        <w:rPr>
          <w:rFonts w:hint="eastAsia"/>
        </w:rPr>
        <w:t>4</w:t>
      </w:r>
      <w:r>
        <w:rPr>
          <w:rFonts w:hint="eastAsia"/>
        </w:rPr>
        <w:t>）查询新闻：管理员可通过一定的查询条件查询特定的新闻。</w:t>
      </w:r>
    </w:p>
    <w:p w14:paraId="1A268926" w14:textId="77777777" w:rsidR="00B40D92" w:rsidRDefault="00B40D92" w:rsidP="00B40D92">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536842EE" w14:textId="0F6FA8CD" w:rsidR="00B40D92" w:rsidRPr="00466DD0" w:rsidRDefault="00B40D92" w:rsidP="00466DD0">
      <w:pPr>
        <w:pStyle w:val="3"/>
        <w:ind w:left="1200"/>
      </w:pPr>
      <w:bookmarkStart w:id="62" w:name="_Toc39763815"/>
      <w:bookmarkStart w:id="63" w:name="_Toc39767270"/>
      <w:r w:rsidRPr="00466DD0">
        <w:rPr>
          <w:rFonts w:hint="eastAsia"/>
        </w:rPr>
        <w:t>公告管理模块</w:t>
      </w:r>
      <w:bookmarkEnd w:id="62"/>
      <w:bookmarkEnd w:id="63"/>
    </w:p>
    <w:p w14:paraId="61DC9347" w14:textId="77777777" w:rsidR="00B40D92" w:rsidRDefault="00B40D92" w:rsidP="00B40D92">
      <w:pPr>
        <w:pStyle w:val="a1"/>
        <w:ind w:firstLine="480"/>
      </w:pPr>
      <w:r>
        <w:rPr>
          <w:rFonts w:hint="eastAsia"/>
        </w:rPr>
        <w:t>（</w:t>
      </w:r>
      <w:r>
        <w:t>1</w:t>
      </w:r>
      <w:r>
        <w:rPr>
          <w:rFonts w:hint="eastAsia"/>
        </w:rPr>
        <w:t>）添加公告</w:t>
      </w:r>
    </w:p>
    <w:p w14:paraId="660AFD6E" w14:textId="77777777" w:rsidR="00B40D92" w:rsidRDefault="00B40D92" w:rsidP="00B40D92">
      <w:pPr>
        <w:pStyle w:val="a1"/>
        <w:ind w:firstLine="480"/>
        <w:rPr>
          <w:szCs w:val="24"/>
        </w:rPr>
      </w:pPr>
      <w:r w:rsidRPr="00E215DC">
        <w:rPr>
          <w:rFonts w:ascii="宋体" w:hAnsi="宋体" w:hint="eastAsia"/>
          <w:szCs w:val="24"/>
        </w:rPr>
        <w:t>管理员</w:t>
      </w:r>
      <w:r>
        <w:rPr>
          <w:rFonts w:ascii="宋体" w:hAnsi="宋体" w:hint="eastAsia"/>
          <w:szCs w:val="24"/>
        </w:rPr>
        <w:t>发布相应的实验室公告，其中就包括了类别中的各个类别，常见的有比赛、会议、讲座和重要通知等，其中大部分类别是需要设置一定的属性的，比如是否需要报名，报名周期，开始时间，持续时间等，需要和类别处有一定的联系</w:t>
      </w:r>
      <w:r w:rsidRPr="00E215DC">
        <w:rPr>
          <w:rFonts w:hint="eastAsia"/>
          <w:szCs w:val="24"/>
        </w:rPr>
        <w:t>。</w:t>
      </w:r>
      <w:r>
        <w:rPr>
          <w:rFonts w:hint="eastAsia"/>
          <w:szCs w:val="24"/>
        </w:rPr>
        <w:t>添加公告的流程如图</w:t>
      </w:r>
      <w:r>
        <w:rPr>
          <w:rFonts w:hint="eastAsia"/>
          <w:szCs w:val="24"/>
        </w:rPr>
        <w:t>3</w:t>
      </w:r>
      <w:r>
        <w:rPr>
          <w:szCs w:val="24"/>
        </w:rPr>
        <w:t>-7</w:t>
      </w:r>
      <w:r>
        <w:rPr>
          <w:rFonts w:hint="eastAsia"/>
          <w:szCs w:val="24"/>
        </w:rPr>
        <w:t>所示：</w:t>
      </w:r>
    </w:p>
    <w:p w14:paraId="4EA961B7" w14:textId="77777777" w:rsidR="00B40D92" w:rsidRDefault="00B40D92" w:rsidP="00B40D92">
      <w:pPr>
        <w:pStyle w:val="ac"/>
        <w:spacing w:before="156" w:after="312"/>
      </w:pPr>
      <w:r>
        <w:rPr>
          <w:rFonts w:hint="eastAsia"/>
          <w:noProof/>
        </w:rPr>
        <w:drawing>
          <wp:inline distT="0" distB="0" distL="0" distR="0" wp14:anchorId="297E2555" wp14:editId="676B0684">
            <wp:extent cx="5046133" cy="1944502"/>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论文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31693E1" w14:textId="77777777" w:rsidR="00B40D92" w:rsidRPr="000A30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7</w:t>
      </w:r>
      <w:r>
        <w:rPr>
          <w:rFonts w:hint="eastAsia"/>
        </w:rPr>
        <w:t>添加公告流程图</w:t>
      </w:r>
    </w:p>
    <w:p w14:paraId="2433F5E2" w14:textId="77777777" w:rsidR="00B40D92" w:rsidRDefault="00B40D92" w:rsidP="00B40D92">
      <w:pPr>
        <w:pStyle w:val="a1"/>
        <w:ind w:firstLine="480"/>
      </w:pPr>
      <w:r>
        <w:rPr>
          <w:rFonts w:hint="eastAsia"/>
        </w:rPr>
        <w:t>（</w:t>
      </w:r>
      <w:r>
        <w:t>2</w:t>
      </w:r>
      <w:r>
        <w:rPr>
          <w:rFonts w:hint="eastAsia"/>
        </w:rPr>
        <w:t>）删除公告：管理员删除掉错误的公告或者陈旧公告。</w:t>
      </w:r>
    </w:p>
    <w:p w14:paraId="786C9C17" w14:textId="77777777" w:rsidR="00B40D92" w:rsidRDefault="00B40D92" w:rsidP="00B40D92">
      <w:pPr>
        <w:pStyle w:val="a1"/>
        <w:ind w:firstLine="480"/>
      </w:pPr>
      <w:r>
        <w:rPr>
          <w:rFonts w:hint="eastAsia"/>
        </w:rPr>
        <w:t>（</w:t>
      </w:r>
      <w:r>
        <w:t>3</w:t>
      </w:r>
      <w:r>
        <w:rPr>
          <w:rFonts w:hint="eastAsia"/>
        </w:rPr>
        <w:t>）修改公告：管理员修改发布出去的公告中的不当的地方。</w:t>
      </w:r>
    </w:p>
    <w:p w14:paraId="79AD1903" w14:textId="77777777" w:rsidR="00B40D92" w:rsidRDefault="00B40D92" w:rsidP="00B40D92">
      <w:pPr>
        <w:pStyle w:val="a1"/>
        <w:ind w:firstLine="480"/>
      </w:pPr>
      <w:r>
        <w:rPr>
          <w:rFonts w:hint="eastAsia"/>
        </w:rPr>
        <w:t>（</w:t>
      </w:r>
      <w:r>
        <w:rPr>
          <w:rFonts w:hint="eastAsia"/>
        </w:rPr>
        <w:t>4</w:t>
      </w:r>
      <w:r>
        <w:rPr>
          <w:rFonts w:hint="eastAsia"/>
        </w:rPr>
        <w:t>）查询公告：管理员可通过一定的查询条件查询特定的公告。</w:t>
      </w:r>
    </w:p>
    <w:p w14:paraId="00A56F45" w14:textId="77777777" w:rsidR="00B40D92" w:rsidRDefault="00B40D92" w:rsidP="00B40D92">
      <w:pPr>
        <w:pStyle w:val="a1"/>
        <w:ind w:firstLine="480"/>
      </w:pPr>
      <w:r>
        <w:rPr>
          <w:rFonts w:hint="eastAsia"/>
        </w:rPr>
        <w:t>（</w:t>
      </w:r>
      <w:r>
        <w:t>5</w:t>
      </w:r>
      <w:r>
        <w:rPr>
          <w:rFonts w:hint="eastAsia"/>
        </w:rPr>
        <w:t>）报名管理</w:t>
      </w:r>
    </w:p>
    <w:p w14:paraId="65AA6230" w14:textId="77777777" w:rsidR="00B40D92" w:rsidRDefault="00B40D92" w:rsidP="00B40D92">
      <w:pPr>
        <w:pStyle w:val="a1"/>
        <w:ind w:firstLine="480"/>
        <w:rPr>
          <w:rFonts w:ascii="宋体" w:hAnsi="宋体"/>
          <w:szCs w:val="24"/>
        </w:rPr>
      </w:pPr>
      <w:r>
        <w:rPr>
          <w:rFonts w:ascii="宋体" w:hAnsi="宋体" w:hint="eastAsia"/>
          <w:szCs w:val="24"/>
        </w:rPr>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rFonts w:ascii="宋体" w:hAnsi="宋体"/>
          <w:szCs w:val="24"/>
        </w:rPr>
        <w:t>-8</w:t>
      </w:r>
      <w:r>
        <w:rPr>
          <w:rFonts w:ascii="宋体" w:hAnsi="宋体" w:hint="eastAsia"/>
          <w:szCs w:val="24"/>
        </w:rPr>
        <w:t>所示：</w:t>
      </w:r>
    </w:p>
    <w:p w14:paraId="5485A726" w14:textId="77777777" w:rsidR="00B40D92" w:rsidRDefault="00B40D92" w:rsidP="00B40D92">
      <w:pPr>
        <w:pStyle w:val="ac"/>
        <w:spacing w:before="156" w:after="312"/>
      </w:pPr>
      <w:r>
        <w:rPr>
          <w:rFonts w:hint="eastAsia"/>
          <w:noProof/>
        </w:rPr>
        <w:lastRenderedPageBreak/>
        <w:drawing>
          <wp:inline distT="0" distB="0" distL="0" distR="0" wp14:anchorId="0FE5F197" wp14:editId="0371D619">
            <wp:extent cx="4865511" cy="1616892"/>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论文流程图报名流程.png"/>
                    <pic:cNvPicPr/>
                  </pic:nvPicPr>
                  <pic:blipFill>
                    <a:blip r:embed="rId21">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266A4EB3" w14:textId="77777777" w:rsidR="00B40D92" w:rsidRPr="000A30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报名流程图</w:t>
      </w:r>
    </w:p>
    <w:p w14:paraId="5759E019" w14:textId="77777777" w:rsidR="00B40D92" w:rsidRPr="00502A8F" w:rsidRDefault="00B40D92" w:rsidP="00B40D92">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DF70C54" w14:textId="18860AE6" w:rsidR="00B40D92" w:rsidRPr="00380FE1" w:rsidRDefault="00B40D92" w:rsidP="00380FE1">
      <w:pPr>
        <w:pStyle w:val="3"/>
        <w:ind w:left="1200"/>
      </w:pPr>
      <w:bookmarkStart w:id="64" w:name="_Toc39763816"/>
      <w:bookmarkStart w:id="65" w:name="_Toc39767271"/>
      <w:r w:rsidRPr="00380FE1">
        <w:rPr>
          <w:rFonts w:hint="eastAsia"/>
        </w:rPr>
        <w:t>讨论区管理模块</w:t>
      </w:r>
      <w:bookmarkEnd w:id="64"/>
      <w:bookmarkEnd w:id="65"/>
    </w:p>
    <w:p w14:paraId="79A0C5E8" w14:textId="77777777" w:rsidR="00B40D92" w:rsidRDefault="00B40D92" w:rsidP="00B40D92">
      <w:pPr>
        <w:pStyle w:val="a1"/>
        <w:ind w:firstLine="480"/>
      </w:pPr>
      <w:r>
        <w:rPr>
          <w:rFonts w:hint="eastAsia"/>
        </w:rPr>
        <w:t>（</w:t>
      </w:r>
      <w:r>
        <w:t>1</w:t>
      </w:r>
      <w:r>
        <w:rPr>
          <w:rFonts w:hint="eastAsia"/>
        </w:rPr>
        <w:t>）添加帖子：</w:t>
      </w:r>
    </w:p>
    <w:p w14:paraId="27D55BDB" w14:textId="77777777" w:rsidR="00B40D92" w:rsidRDefault="00B40D92" w:rsidP="00B40D92">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3F319CBA" w14:textId="77777777" w:rsidR="00B40D92" w:rsidRDefault="004C433F" w:rsidP="00B40D92">
      <w:pPr>
        <w:pStyle w:val="ac"/>
        <w:spacing w:before="156" w:after="312"/>
      </w:pPr>
      <w:r>
        <w:rPr>
          <w:noProof/>
        </w:rPr>
        <w:object w:dxaOrig="7756" w:dyaOrig="3031" w14:anchorId="545854C4">
          <v:shape id="_x0000_i1026" type="#_x0000_t75" alt="" style="width:386.65pt;height:151.1pt;mso-width-percent:0;mso-height-percent:0;mso-width-percent:0;mso-height-percent:0" o:ole="">
            <v:imagedata r:id="rId22" o:title=""/>
          </v:shape>
          <o:OLEObject Type="Embed" ProgID="Visio.Drawing.15" ShapeID="_x0000_i1026" DrawAspect="Content" ObjectID="_1650385867" r:id="rId23"/>
        </w:object>
      </w:r>
    </w:p>
    <w:p w14:paraId="6D565FF0" w14:textId="77777777" w:rsidR="00B40D92" w:rsidRPr="00570E86"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9</w:t>
      </w:r>
      <w:r>
        <w:rPr>
          <w:rFonts w:hint="eastAsia"/>
        </w:rPr>
        <w:t>添加帖子流程图</w:t>
      </w:r>
    </w:p>
    <w:p w14:paraId="25AB6842" w14:textId="77777777" w:rsidR="00B40D92" w:rsidRDefault="00B40D92" w:rsidP="00B40D92">
      <w:pPr>
        <w:pStyle w:val="a1"/>
        <w:ind w:firstLine="480"/>
      </w:pPr>
      <w:r>
        <w:rPr>
          <w:rFonts w:hint="eastAsia"/>
        </w:rPr>
        <w:t>（</w:t>
      </w:r>
      <w:r>
        <w:t>2</w:t>
      </w:r>
      <w:r>
        <w:rPr>
          <w:rFonts w:hint="eastAsia"/>
        </w:rPr>
        <w:t>）删除帖子</w:t>
      </w:r>
    </w:p>
    <w:p w14:paraId="3BCB7F5F" w14:textId="77777777" w:rsidR="00B40D92" w:rsidRPr="00570E86"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3-1</w:t>
      </w:r>
      <w:r>
        <w:rPr>
          <w:rFonts w:cs="Times New Roman"/>
          <w:sz w:val="21"/>
        </w:rPr>
        <w:t>6</w:t>
      </w:r>
      <w:r w:rsidRPr="00CB7450">
        <w:rPr>
          <w:rFonts w:cs="Times New Roman"/>
          <w:sz w:val="21"/>
        </w:rPr>
        <w:t xml:space="preserve"> </w:t>
      </w:r>
      <w:r>
        <w:rPr>
          <w:rFonts w:cs="Times New Roman" w:hint="eastAsia"/>
          <w:sz w:val="21"/>
        </w:rPr>
        <w:t>删除帖子说明表</w:t>
      </w:r>
    </w:p>
    <w:tbl>
      <w:tblPr>
        <w:tblStyle w:val="ad"/>
        <w:tblW w:w="7229" w:type="dxa"/>
        <w:jc w:val="center"/>
        <w:tblLayout w:type="fixed"/>
        <w:tblLook w:val="04A0" w:firstRow="1" w:lastRow="0" w:firstColumn="1" w:lastColumn="0" w:noHBand="0" w:noVBand="1"/>
      </w:tblPr>
      <w:tblGrid>
        <w:gridCol w:w="2693"/>
        <w:gridCol w:w="4536"/>
      </w:tblGrid>
      <w:tr w:rsidR="00B40D92" w14:paraId="7D522F3E"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08E23FB9"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6AB3585F"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180C3C3F"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54EB4B98" w14:textId="77777777" w:rsidR="00B40D92" w:rsidRPr="00E82E57" w:rsidRDefault="00B40D92" w:rsidP="00932C16">
            <w:pPr>
              <w:pStyle w:val="a1"/>
              <w:spacing w:before="156"/>
              <w:ind w:firstLineChars="0" w:firstLine="0"/>
              <w:rPr>
                <w:b w:val="0"/>
                <w:sz w:val="18"/>
                <w:szCs w:val="18"/>
              </w:rPr>
            </w:pPr>
            <w:r w:rsidRPr="00E82E57">
              <w:rPr>
                <w:rFonts w:hint="eastAsia"/>
                <w:b w:val="0"/>
                <w:sz w:val="18"/>
                <w:szCs w:val="18"/>
              </w:rPr>
              <w:t>用户删除帖子</w:t>
            </w:r>
          </w:p>
        </w:tc>
        <w:tc>
          <w:tcPr>
            <w:tcW w:w="4536" w:type="dxa"/>
            <w:tcBorders>
              <w:top w:val="single" w:sz="4" w:space="0" w:color="auto"/>
              <w:left w:val="nil"/>
              <w:bottom w:val="single" w:sz="4" w:space="0" w:color="auto"/>
              <w:right w:val="nil"/>
            </w:tcBorders>
            <w:vAlign w:val="center"/>
          </w:tcPr>
          <w:p w14:paraId="61BFD99D"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用户可以自由删除自己发布出去的帖子。</w:t>
            </w:r>
          </w:p>
        </w:tc>
      </w:tr>
      <w:tr w:rsidR="00B40D92" w14:paraId="5877EA36"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86FF90E" w14:textId="77777777" w:rsidR="00B40D92" w:rsidRPr="00E95A19" w:rsidRDefault="00B40D92" w:rsidP="00932C16">
            <w:pPr>
              <w:pStyle w:val="a1"/>
              <w:spacing w:before="156"/>
              <w:ind w:firstLineChars="0" w:firstLine="0"/>
              <w:rPr>
                <w:b w:val="0"/>
                <w:sz w:val="21"/>
              </w:rPr>
            </w:pPr>
            <w:r>
              <w:rPr>
                <w:rFonts w:hint="eastAsia"/>
                <w:b w:val="0"/>
                <w:sz w:val="18"/>
                <w:szCs w:val="18"/>
              </w:rPr>
              <w:t>管理员删除帖子</w:t>
            </w:r>
          </w:p>
        </w:tc>
        <w:tc>
          <w:tcPr>
            <w:tcW w:w="4536" w:type="dxa"/>
            <w:tcBorders>
              <w:top w:val="single" w:sz="4" w:space="0" w:color="auto"/>
              <w:left w:val="nil"/>
              <w:bottom w:val="single" w:sz="4" w:space="0" w:color="auto"/>
              <w:right w:val="nil"/>
            </w:tcBorders>
            <w:vAlign w:val="center"/>
          </w:tcPr>
          <w:p w14:paraId="6AB26274"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会将那些被举报并且属实的帖子删除掉</w:t>
            </w:r>
            <w:r w:rsidRPr="005733C3">
              <w:rPr>
                <w:rFonts w:hint="eastAsia"/>
                <w:sz w:val="18"/>
                <w:szCs w:val="18"/>
              </w:rPr>
              <w:t>。</w:t>
            </w:r>
          </w:p>
        </w:tc>
      </w:tr>
    </w:tbl>
    <w:p w14:paraId="0B60ECF1" w14:textId="77777777" w:rsidR="00B40D92" w:rsidRPr="00570E86" w:rsidRDefault="00B40D92" w:rsidP="00B40D92">
      <w:pPr>
        <w:pStyle w:val="a1"/>
        <w:ind w:firstLineChars="0" w:firstLine="0"/>
      </w:pPr>
    </w:p>
    <w:p w14:paraId="206E8C6E" w14:textId="77777777" w:rsidR="00B40D92" w:rsidRDefault="00B40D92" w:rsidP="00B40D92">
      <w:pPr>
        <w:pStyle w:val="a1"/>
        <w:ind w:firstLine="480"/>
      </w:pPr>
      <w:r>
        <w:rPr>
          <w:rFonts w:hint="eastAsia"/>
        </w:rPr>
        <w:lastRenderedPageBreak/>
        <w:t>（</w:t>
      </w:r>
      <w:r>
        <w:t>3</w:t>
      </w:r>
      <w:r>
        <w:rPr>
          <w:rFonts w:hint="eastAsia"/>
        </w:rPr>
        <w:t>）修改帖子</w:t>
      </w:r>
    </w:p>
    <w:p w14:paraId="4C0E1840" w14:textId="77777777" w:rsidR="00B40D92" w:rsidRDefault="00B40D92" w:rsidP="00B40D92">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w:instrText>
      </w:r>
      <w:r>
        <w:fldChar w:fldCharType="separate"/>
      </w:r>
      <w:r>
        <w:rPr>
          <w:rFonts w:hint="eastAsia"/>
        </w:rPr>
        <w:t>图</w:t>
      </w:r>
      <w:r>
        <w:rPr>
          <w:rFonts w:hint="eastAsia"/>
        </w:rPr>
        <w:t xml:space="preserve"> </w:t>
      </w:r>
      <w:r>
        <w:rPr>
          <w:noProof/>
        </w:rPr>
        <w:t>3</w:t>
      </w:r>
      <w:r>
        <w:noBreakHyphen/>
        <w:t>10</w:t>
      </w:r>
      <w:r>
        <w:fldChar w:fldCharType="end"/>
      </w:r>
      <w:r>
        <w:rPr>
          <w:rFonts w:hint="eastAsia"/>
        </w:rPr>
        <w:t>。</w:t>
      </w:r>
    </w:p>
    <w:p w14:paraId="53C5233E" w14:textId="77777777" w:rsidR="00B40D92" w:rsidRDefault="004C433F" w:rsidP="00B40D92">
      <w:pPr>
        <w:pStyle w:val="ac"/>
        <w:spacing w:before="156" w:after="312"/>
      </w:pPr>
      <w:r>
        <w:rPr>
          <w:noProof/>
        </w:rPr>
        <w:object w:dxaOrig="7756" w:dyaOrig="3031" w14:anchorId="79EFCB34">
          <v:shape id="_x0000_i1025" type="#_x0000_t75" alt="" style="width:386.65pt;height:151.1pt;mso-width-percent:0;mso-height-percent:0;mso-width-percent:0;mso-height-percent:0" o:ole="">
            <v:imagedata r:id="rId24" o:title=""/>
          </v:shape>
          <o:OLEObject Type="Embed" ProgID="Visio.Drawing.15" ShapeID="_x0000_i1025" DrawAspect="Content" ObjectID="_1650385868" r:id="rId25"/>
        </w:object>
      </w:r>
    </w:p>
    <w:p w14:paraId="4CE5F31D" w14:textId="77777777" w:rsidR="00B40D92" w:rsidRPr="00570E86"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10</w:t>
      </w:r>
      <w:r>
        <w:rPr>
          <w:rFonts w:hint="eastAsia"/>
        </w:rPr>
        <w:t>修改帖子流程图</w:t>
      </w:r>
    </w:p>
    <w:p w14:paraId="2CAC8776" w14:textId="77777777" w:rsidR="00B40D92" w:rsidRPr="008F7CFA" w:rsidRDefault="00B40D92" w:rsidP="00B40D92">
      <w:pPr>
        <w:pStyle w:val="aa"/>
        <w:spacing w:after="156"/>
      </w:pPr>
    </w:p>
    <w:p w14:paraId="71D5913B" w14:textId="77777777" w:rsidR="00B40D92" w:rsidRDefault="00B40D92" w:rsidP="00B40D92">
      <w:pPr>
        <w:pStyle w:val="a1"/>
        <w:ind w:firstLine="480"/>
      </w:pPr>
      <w:r>
        <w:rPr>
          <w:rFonts w:hint="eastAsia"/>
        </w:rPr>
        <w:t>（</w:t>
      </w:r>
      <w:r>
        <w:rPr>
          <w:rFonts w:hint="eastAsia"/>
        </w:rPr>
        <w:t>4</w:t>
      </w:r>
      <w:r>
        <w:rPr>
          <w:rFonts w:hint="eastAsia"/>
        </w:rPr>
        <w:t>）查询帖子</w:t>
      </w:r>
    </w:p>
    <w:p w14:paraId="29317CB2" w14:textId="77777777" w:rsidR="00B40D92" w:rsidRPr="00E82E57"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3-1</w:t>
      </w:r>
      <w:r>
        <w:rPr>
          <w:rFonts w:cs="Times New Roman"/>
          <w:sz w:val="21"/>
        </w:rPr>
        <w:t>7</w:t>
      </w:r>
      <w:r w:rsidRPr="00CB7450">
        <w:rPr>
          <w:rFonts w:cs="Times New Roman"/>
          <w:sz w:val="21"/>
        </w:rPr>
        <w:t xml:space="preserve"> </w:t>
      </w:r>
      <w:r>
        <w:rPr>
          <w:rFonts w:cs="Times New Roman" w:hint="eastAsia"/>
          <w:sz w:val="21"/>
        </w:rPr>
        <w:t>查询帖子说明表</w:t>
      </w:r>
    </w:p>
    <w:tbl>
      <w:tblPr>
        <w:tblStyle w:val="ad"/>
        <w:tblW w:w="7229" w:type="dxa"/>
        <w:jc w:val="center"/>
        <w:tblLayout w:type="fixed"/>
        <w:tblLook w:val="04A0" w:firstRow="1" w:lastRow="0" w:firstColumn="1" w:lastColumn="0" w:noHBand="0" w:noVBand="1"/>
      </w:tblPr>
      <w:tblGrid>
        <w:gridCol w:w="2693"/>
        <w:gridCol w:w="4536"/>
      </w:tblGrid>
      <w:tr w:rsidR="00B40D92" w14:paraId="5ACA5F2E"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A8980AB"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381A0F51"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0BEB1EB3"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20B24FDD" w14:textId="77777777" w:rsidR="00B40D92" w:rsidRPr="00E82E57" w:rsidRDefault="00B40D92" w:rsidP="00932C16">
            <w:pPr>
              <w:pStyle w:val="a1"/>
              <w:spacing w:before="156"/>
              <w:ind w:firstLineChars="0" w:firstLine="0"/>
              <w:rPr>
                <w:b w:val="0"/>
                <w:sz w:val="18"/>
                <w:szCs w:val="18"/>
              </w:rPr>
            </w:pPr>
            <w:r w:rsidRPr="00E82E57">
              <w:rPr>
                <w:rFonts w:hint="eastAsia"/>
                <w:b w:val="0"/>
                <w:sz w:val="18"/>
                <w:szCs w:val="18"/>
              </w:rPr>
              <w:t>用户查询帖子</w:t>
            </w:r>
          </w:p>
        </w:tc>
        <w:tc>
          <w:tcPr>
            <w:tcW w:w="4536" w:type="dxa"/>
            <w:tcBorders>
              <w:top w:val="single" w:sz="4" w:space="0" w:color="auto"/>
              <w:left w:val="nil"/>
              <w:bottom w:val="single" w:sz="4" w:space="0" w:color="auto"/>
              <w:right w:val="nil"/>
            </w:tcBorders>
            <w:vAlign w:val="center"/>
          </w:tcPr>
          <w:p w14:paraId="73AE9731"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用户查找自己想要的帖子。</w:t>
            </w:r>
          </w:p>
        </w:tc>
      </w:tr>
      <w:tr w:rsidR="00B40D92" w14:paraId="69A81BAB"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6058215" w14:textId="77777777" w:rsidR="00B40D92" w:rsidRPr="00E95A19" w:rsidRDefault="00B40D92" w:rsidP="00932C16">
            <w:pPr>
              <w:pStyle w:val="a1"/>
              <w:spacing w:before="156"/>
              <w:ind w:firstLineChars="0" w:firstLine="0"/>
              <w:rPr>
                <w:b w:val="0"/>
                <w:sz w:val="21"/>
              </w:rPr>
            </w:pPr>
            <w:r>
              <w:rPr>
                <w:rFonts w:hint="eastAsia"/>
                <w:b w:val="0"/>
                <w:sz w:val="18"/>
                <w:szCs w:val="18"/>
              </w:rPr>
              <w:t>管理员查询帖子</w:t>
            </w:r>
          </w:p>
        </w:tc>
        <w:tc>
          <w:tcPr>
            <w:tcW w:w="4536" w:type="dxa"/>
            <w:tcBorders>
              <w:top w:val="single" w:sz="4" w:space="0" w:color="auto"/>
              <w:left w:val="nil"/>
              <w:bottom w:val="single" w:sz="4" w:space="0" w:color="auto"/>
              <w:right w:val="nil"/>
            </w:tcBorders>
            <w:vAlign w:val="center"/>
          </w:tcPr>
          <w:p w14:paraId="2C5C3D4A"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查询相关帖子</w:t>
            </w:r>
            <w:r w:rsidRPr="005733C3">
              <w:rPr>
                <w:rFonts w:hint="eastAsia"/>
                <w:sz w:val="18"/>
                <w:szCs w:val="18"/>
              </w:rPr>
              <w:t>。</w:t>
            </w:r>
          </w:p>
        </w:tc>
      </w:tr>
    </w:tbl>
    <w:p w14:paraId="713A5C84" w14:textId="77777777" w:rsidR="00B40D92" w:rsidRDefault="00B40D92" w:rsidP="00B40D92">
      <w:pPr>
        <w:pStyle w:val="a1"/>
        <w:ind w:firstLine="480"/>
      </w:pPr>
      <w:r>
        <w:rPr>
          <w:rFonts w:hint="eastAsia"/>
        </w:rPr>
        <w:t>（</w:t>
      </w:r>
      <w:r>
        <w:rPr>
          <w:rFonts w:hint="eastAsia"/>
        </w:rPr>
        <w:t>5</w:t>
      </w:r>
      <w:r>
        <w:rPr>
          <w:rFonts w:hint="eastAsia"/>
        </w:rPr>
        <w:t>）标签管理</w:t>
      </w:r>
    </w:p>
    <w:p w14:paraId="66FC1548" w14:textId="77777777" w:rsidR="00B40D92" w:rsidRDefault="00B40D92" w:rsidP="00B40D92">
      <w:pPr>
        <w:pStyle w:val="a1"/>
        <w:ind w:firstLine="480"/>
      </w:pPr>
      <w:r>
        <w:rPr>
          <w:rFonts w:hint="eastAsia"/>
        </w:rPr>
        <w:t>帖子的标签可以有多个，用户也是可以自行修改自己的帖子标签，管理员也可以删除或者修改部分不合理的标签。</w:t>
      </w:r>
    </w:p>
    <w:p w14:paraId="6FC9698F" w14:textId="77777777" w:rsidR="00B40D92" w:rsidRDefault="00B40D92" w:rsidP="00B40D92">
      <w:pPr>
        <w:pStyle w:val="a1"/>
        <w:ind w:firstLine="480"/>
      </w:pPr>
      <w:r>
        <w:rPr>
          <w:rFonts w:hint="eastAsia"/>
        </w:rPr>
        <w:t>（</w:t>
      </w:r>
      <w:r>
        <w:t>6</w:t>
      </w:r>
      <w:r>
        <w:rPr>
          <w:rFonts w:hint="eastAsia"/>
        </w:rPr>
        <w:t>）评论管理</w:t>
      </w:r>
    </w:p>
    <w:p w14:paraId="1CE37D33" w14:textId="77777777" w:rsidR="00B40D92" w:rsidRPr="00E82E57"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3-1</w:t>
      </w:r>
      <w:r>
        <w:rPr>
          <w:rFonts w:cs="Times New Roman"/>
          <w:sz w:val="21"/>
        </w:rPr>
        <w:t>8</w:t>
      </w:r>
      <w:r w:rsidRPr="00CB7450">
        <w:rPr>
          <w:rFonts w:cs="Times New Roman"/>
          <w:sz w:val="21"/>
        </w:rPr>
        <w:t xml:space="preserve"> </w:t>
      </w:r>
      <w:r>
        <w:rPr>
          <w:rFonts w:cs="Times New Roman" w:hint="eastAsia"/>
          <w:sz w:val="21"/>
        </w:rPr>
        <w:t>评论说明表</w:t>
      </w:r>
    </w:p>
    <w:tbl>
      <w:tblPr>
        <w:tblStyle w:val="ad"/>
        <w:tblW w:w="7229" w:type="dxa"/>
        <w:jc w:val="center"/>
        <w:tblLayout w:type="fixed"/>
        <w:tblLook w:val="04A0" w:firstRow="1" w:lastRow="0" w:firstColumn="1" w:lastColumn="0" w:noHBand="0" w:noVBand="1"/>
      </w:tblPr>
      <w:tblGrid>
        <w:gridCol w:w="2693"/>
        <w:gridCol w:w="4536"/>
      </w:tblGrid>
      <w:tr w:rsidR="00B40D92" w14:paraId="64EF9BBB"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5E46D6E1"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5EAE6F45"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1EEBAF9D"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573643D4" w14:textId="77777777" w:rsidR="00B40D92" w:rsidRPr="00E82E57" w:rsidRDefault="00B40D92" w:rsidP="00932C16">
            <w:pPr>
              <w:pStyle w:val="a1"/>
              <w:spacing w:before="156"/>
              <w:ind w:firstLineChars="0" w:firstLine="0"/>
              <w:rPr>
                <w:b w:val="0"/>
                <w:sz w:val="18"/>
                <w:szCs w:val="18"/>
              </w:rPr>
            </w:pPr>
            <w:r>
              <w:rPr>
                <w:rFonts w:hint="eastAsia"/>
                <w:b w:val="0"/>
                <w:sz w:val="18"/>
                <w:szCs w:val="18"/>
              </w:rPr>
              <w:t>评论</w:t>
            </w:r>
            <w:r w:rsidRPr="00E82E57">
              <w:rPr>
                <w:rFonts w:hint="eastAsia"/>
                <w:b w:val="0"/>
                <w:sz w:val="18"/>
                <w:szCs w:val="18"/>
              </w:rPr>
              <w:t>帖子</w:t>
            </w:r>
          </w:p>
        </w:tc>
        <w:tc>
          <w:tcPr>
            <w:tcW w:w="4536" w:type="dxa"/>
            <w:tcBorders>
              <w:top w:val="single" w:sz="4" w:space="0" w:color="auto"/>
              <w:left w:val="nil"/>
              <w:bottom w:val="single" w:sz="4" w:space="0" w:color="auto"/>
              <w:right w:val="nil"/>
            </w:tcBorders>
            <w:vAlign w:val="center"/>
          </w:tcPr>
          <w:p w14:paraId="57D4EF43"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w:t>
            </w:r>
            <w:r>
              <w:rPr>
                <w:rFonts w:hint="eastAsia"/>
                <w:sz w:val="18"/>
                <w:szCs w:val="18"/>
              </w:rPr>
              <w:t>在</w:t>
            </w:r>
            <w:r w:rsidRPr="00E82E57">
              <w:rPr>
                <w:rFonts w:hint="eastAsia"/>
                <w:sz w:val="18"/>
                <w:szCs w:val="18"/>
              </w:rPr>
              <w:t>帖子</w:t>
            </w:r>
            <w:r>
              <w:rPr>
                <w:rFonts w:hint="eastAsia"/>
                <w:sz w:val="18"/>
                <w:szCs w:val="18"/>
              </w:rPr>
              <w:t>下面进行评论</w:t>
            </w:r>
            <w:r w:rsidRPr="00E82E57">
              <w:rPr>
                <w:rFonts w:hint="eastAsia"/>
                <w:sz w:val="18"/>
                <w:szCs w:val="18"/>
              </w:rPr>
              <w:t>。</w:t>
            </w:r>
          </w:p>
        </w:tc>
      </w:tr>
      <w:tr w:rsidR="00B40D92" w14:paraId="6DB21B04"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2BCDE72" w14:textId="77777777" w:rsidR="00B40D92" w:rsidRPr="00E95A19" w:rsidRDefault="00B40D92" w:rsidP="00932C16">
            <w:pPr>
              <w:pStyle w:val="a1"/>
              <w:spacing w:before="156"/>
              <w:ind w:firstLineChars="0" w:firstLine="0"/>
              <w:rPr>
                <w:b w:val="0"/>
                <w:sz w:val="21"/>
              </w:rPr>
            </w:pPr>
            <w:r>
              <w:rPr>
                <w:rFonts w:hint="eastAsia"/>
                <w:b w:val="0"/>
                <w:sz w:val="18"/>
                <w:szCs w:val="18"/>
              </w:rPr>
              <w:t>回复帖子下面的评论</w:t>
            </w:r>
          </w:p>
        </w:tc>
        <w:tc>
          <w:tcPr>
            <w:tcW w:w="4536" w:type="dxa"/>
            <w:tcBorders>
              <w:top w:val="single" w:sz="4" w:space="0" w:color="auto"/>
              <w:left w:val="nil"/>
              <w:bottom w:val="single" w:sz="4" w:space="0" w:color="auto"/>
              <w:right w:val="nil"/>
            </w:tcBorders>
            <w:vAlign w:val="center"/>
          </w:tcPr>
          <w:p w14:paraId="32AE8F09"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用户可以在他人的回复评论下继续评论或者回复</w:t>
            </w:r>
            <w:r w:rsidRPr="005733C3">
              <w:rPr>
                <w:rFonts w:hint="eastAsia"/>
                <w:sz w:val="18"/>
                <w:szCs w:val="18"/>
              </w:rPr>
              <w:t>。</w:t>
            </w:r>
          </w:p>
        </w:tc>
      </w:tr>
    </w:tbl>
    <w:p w14:paraId="64C364FB" w14:textId="3762DB57" w:rsidR="00B40D92" w:rsidRPr="00B107F6" w:rsidRDefault="00B40D92" w:rsidP="00B107F6">
      <w:pPr>
        <w:pStyle w:val="3"/>
        <w:ind w:left="1200"/>
      </w:pPr>
      <w:bookmarkStart w:id="66" w:name="_Toc39763817"/>
      <w:bookmarkStart w:id="67" w:name="_Toc39767272"/>
      <w:r w:rsidRPr="00B107F6">
        <w:rPr>
          <w:rFonts w:hint="eastAsia"/>
        </w:rPr>
        <w:t>值班管理模块</w:t>
      </w:r>
      <w:bookmarkEnd w:id="66"/>
      <w:bookmarkEnd w:id="67"/>
    </w:p>
    <w:p w14:paraId="3705ED31" w14:textId="77777777" w:rsidR="00B40D92" w:rsidRPr="00CB7450" w:rsidRDefault="00B40D92" w:rsidP="00B40D92">
      <w:pPr>
        <w:pStyle w:val="a1"/>
        <w:ind w:firstLine="480"/>
      </w:pPr>
      <w:r>
        <w:rPr>
          <w:rFonts w:hint="eastAsia"/>
        </w:rPr>
        <w:t>后台管理员登录到后台系统后，可对值班模块进行一定的管理。</w:t>
      </w:r>
    </w:p>
    <w:p w14:paraId="79693BE0" w14:textId="77777777" w:rsidR="00B40D92" w:rsidRDefault="00B40D92" w:rsidP="00B40D92">
      <w:pPr>
        <w:pStyle w:val="a1"/>
        <w:ind w:firstLine="480"/>
      </w:pPr>
      <w:r>
        <w:rPr>
          <w:rFonts w:hint="eastAsia"/>
        </w:rPr>
        <w:t>（</w:t>
      </w:r>
      <w:r>
        <w:t>1</w:t>
      </w:r>
      <w:r>
        <w:rPr>
          <w:rFonts w:hint="eastAsia"/>
        </w:rPr>
        <w:t>）添加值班：</w:t>
      </w:r>
      <w:r w:rsidRPr="00E215DC">
        <w:rPr>
          <w:rFonts w:ascii="宋体" w:hAnsi="宋体" w:hint="eastAsia"/>
          <w:szCs w:val="24"/>
        </w:rPr>
        <w:t>管理员</w:t>
      </w:r>
      <w:r>
        <w:rPr>
          <w:rFonts w:ascii="宋体" w:hAnsi="宋体" w:hint="eastAsia"/>
          <w:szCs w:val="24"/>
        </w:rPr>
        <w:t>添加值班信息</w:t>
      </w:r>
      <w:r w:rsidRPr="00E215DC">
        <w:rPr>
          <w:rFonts w:hint="eastAsia"/>
          <w:szCs w:val="24"/>
        </w:rPr>
        <w:t>。</w:t>
      </w:r>
    </w:p>
    <w:p w14:paraId="552B00BA" w14:textId="77777777" w:rsidR="00B40D92" w:rsidRDefault="00B40D92" w:rsidP="00B40D92">
      <w:pPr>
        <w:pStyle w:val="a1"/>
        <w:ind w:firstLine="480"/>
      </w:pPr>
      <w:r>
        <w:rPr>
          <w:rFonts w:hint="eastAsia"/>
        </w:rPr>
        <w:lastRenderedPageBreak/>
        <w:t>（</w:t>
      </w:r>
      <w:r>
        <w:t>2</w:t>
      </w:r>
      <w:r>
        <w:rPr>
          <w:rFonts w:hint="eastAsia"/>
        </w:rPr>
        <w:t>）删除值班：管理员删除掉错误的值班日期安排。</w:t>
      </w:r>
    </w:p>
    <w:p w14:paraId="6DC7BF40" w14:textId="77777777" w:rsidR="00B40D92" w:rsidRDefault="00B40D92" w:rsidP="00B40D92">
      <w:pPr>
        <w:pStyle w:val="a1"/>
        <w:ind w:firstLine="480"/>
      </w:pPr>
      <w:r>
        <w:rPr>
          <w:rFonts w:hint="eastAsia"/>
        </w:rPr>
        <w:t>（</w:t>
      </w:r>
      <w:r>
        <w:t>3</w:t>
      </w:r>
      <w:r>
        <w:rPr>
          <w:rFonts w:hint="eastAsia"/>
        </w:rPr>
        <w:t>）修改值班：在安排的值日中经常遇到事情冲突，故管理员在后台中修改一些值班的属性即可。</w:t>
      </w:r>
    </w:p>
    <w:p w14:paraId="2300F8BB" w14:textId="77777777" w:rsidR="00B40D92" w:rsidRDefault="00B40D92" w:rsidP="00B40D92">
      <w:pPr>
        <w:pStyle w:val="a1"/>
        <w:ind w:firstLine="480"/>
      </w:pPr>
      <w:r>
        <w:rPr>
          <w:rFonts w:hint="eastAsia"/>
        </w:rPr>
        <w:t>（</w:t>
      </w:r>
      <w:r>
        <w:rPr>
          <w:rFonts w:hint="eastAsia"/>
        </w:rPr>
        <w:t>4</w:t>
      </w:r>
      <w:r>
        <w:rPr>
          <w:rFonts w:hint="eastAsia"/>
        </w:rPr>
        <w:t>）查询值班：管理员可通过一定的检索条件查询值班情况。</w:t>
      </w:r>
    </w:p>
    <w:p w14:paraId="7752E8C9" w14:textId="47B16C07" w:rsidR="00B40D92" w:rsidRPr="00CD2355" w:rsidRDefault="00B40D92" w:rsidP="00CD2355">
      <w:pPr>
        <w:pStyle w:val="3"/>
        <w:ind w:left="1200"/>
      </w:pPr>
      <w:bookmarkStart w:id="68" w:name="_Toc39763818"/>
      <w:bookmarkStart w:id="69" w:name="_Toc39767273"/>
      <w:r w:rsidRPr="00CD2355">
        <w:rPr>
          <w:rFonts w:hint="eastAsia"/>
        </w:rPr>
        <w:t>友链模块</w:t>
      </w:r>
      <w:bookmarkEnd w:id="68"/>
      <w:bookmarkEnd w:id="69"/>
    </w:p>
    <w:p w14:paraId="42B95278" w14:textId="77777777" w:rsidR="00B40D92" w:rsidRPr="00CB7450" w:rsidRDefault="00B40D92" w:rsidP="00B40D92">
      <w:pPr>
        <w:pStyle w:val="a1"/>
        <w:ind w:firstLine="480"/>
      </w:pPr>
      <w:r>
        <w:rPr>
          <w:rFonts w:hint="eastAsia"/>
        </w:rPr>
        <w:t>后台管理员登录到后台系统后，可对友链模块进行一定的管理。</w:t>
      </w:r>
    </w:p>
    <w:p w14:paraId="5A9D8B5A" w14:textId="77777777" w:rsidR="00B40D92" w:rsidRDefault="00B40D92" w:rsidP="00B40D92">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管理员添加相应的有意思友情链接。后台也会对添加的链接进行链接测试，看是否为一条正确的链接。添加友链的流程图如图3</w:t>
      </w:r>
      <w:r>
        <w:rPr>
          <w:rFonts w:ascii="宋体" w:hAnsi="宋体"/>
          <w:szCs w:val="24"/>
        </w:rPr>
        <w:t>-11</w:t>
      </w:r>
      <w:r>
        <w:rPr>
          <w:rFonts w:ascii="宋体" w:hAnsi="宋体" w:hint="eastAsia"/>
          <w:szCs w:val="24"/>
        </w:rPr>
        <w:t>所示。</w:t>
      </w:r>
    </w:p>
    <w:p w14:paraId="68F7D9A7" w14:textId="77777777" w:rsidR="00B40D92" w:rsidRDefault="00B40D92" w:rsidP="00B40D92">
      <w:pPr>
        <w:pStyle w:val="ac"/>
        <w:spacing w:before="156" w:after="312"/>
      </w:pPr>
      <w:r>
        <w:rPr>
          <w:rFonts w:hint="eastAsia"/>
          <w:noProof/>
        </w:rPr>
        <w:drawing>
          <wp:inline distT="0" distB="0" distL="0" distR="0" wp14:anchorId="001EC8BC" wp14:editId="38078261">
            <wp:extent cx="4955823" cy="1811645"/>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论文流程图添加友链.png"/>
                    <pic:cNvPicPr/>
                  </pic:nvPicPr>
                  <pic:blipFill>
                    <a:blip r:embed="rId26">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0765D355" w14:textId="77777777" w:rsidR="00B40D92" w:rsidRPr="00224D74"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11</w:t>
      </w:r>
      <w:r>
        <w:rPr>
          <w:rFonts w:hint="eastAsia"/>
        </w:rPr>
        <w:t>添加友链流程图</w:t>
      </w:r>
    </w:p>
    <w:p w14:paraId="68691A6D" w14:textId="77777777" w:rsidR="00B40D92" w:rsidRDefault="00B40D92" w:rsidP="00B40D92">
      <w:pPr>
        <w:pStyle w:val="a1"/>
        <w:ind w:firstLine="480"/>
      </w:pPr>
      <w:r>
        <w:rPr>
          <w:rFonts w:hint="eastAsia"/>
        </w:rPr>
        <w:t>（</w:t>
      </w:r>
      <w:r>
        <w:t>2</w:t>
      </w:r>
      <w:r>
        <w:rPr>
          <w:rFonts w:hint="eastAsia"/>
        </w:rPr>
        <w:t>）删除友链：管理员删除失效的友链。</w:t>
      </w:r>
    </w:p>
    <w:p w14:paraId="2327AA6E" w14:textId="77777777" w:rsidR="00B40D92" w:rsidRDefault="00B40D92" w:rsidP="00B40D92">
      <w:pPr>
        <w:pStyle w:val="a1"/>
        <w:ind w:firstLine="480"/>
      </w:pPr>
      <w:r>
        <w:rPr>
          <w:rFonts w:hint="eastAsia"/>
        </w:rPr>
        <w:t>（</w:t>
      </w:r>
      <w:r>
        <w:t>3</w:t>
      </w:r>
      <w:r>
        <w:rPr>
          <w:rFonts w:hint="eastAsia"/>
        </w:rPr>
        <w:t>）修改友链：管理员修改友链信息。</w:t>
      </w:r>
    </w:p>
    <w:p w14:paraId="43C207D7" w14:textId="77777777" w:rsidR="00B40D92" w:rsidRDefault="00B40D92" w:rsidP="00B40D92">
      <w:pPr>
        <w:pStyle w:val="a1"/>
        <w:ind w:firstLine="480"/>
        <w:rPr>
          <w:sz w:val="21"/>
        </w:rPr>
      </w:pPr>
      <w:r>
        <w:rPr>
          <w:rFonts w:hint="eastAsia"/>
        </w:rPr>
        <w:t>（</w:t>
      </w:r>
      <w:r>
        <w:rPr>
          <w:rFonts w:hint="eastAsia"/>
        </w:rPr>
        <w:t>4</w:t>
      </w:r>
      <w:r>
        <w:rPr>
          <w:rFonts w:hint="eastAsia"/>
        </w:rPr>
        <w:t>）查询友链：管理员可查询友链。</w:t>
      </w:r>
    </w:p>
    <w:p w14:paraId="05B3A0B2" w14:textId="0C4353E7" w:rsidR="00B40D92" w:rsidRDefault="00B40D92" w:rsidP="00715A21">
      <w:pPr>
        <w:pStyle w:val="3"/>
        <w:ind w:left="1200"/>
      </w:pPr>
      <w:bookmarkStart w:id="70" w:name="_Toc39763819"/>
      <w:bookmarkStart w:id="71" w:name="_Toc39767274"/>
      <w:r>
        <w:rPr>
          <w:rFonts w:hint="eastAsia"/>
        </w:rPr>
        <w:t>其余模块</w:t>
      </w:r>
      <w:bookmarkEnd w:id="70"/>
      <w:bookmarkEnd w:id="71"/>
    </w:p>
    <w:p w14:paraId="57287B1E" w14:textId="77777777" w:rsidR="00B40D92" w:rsidRDefault="00B40D92" w:rsidP="00B40D92">
      <w:pPr>
        <w:pStyle w:val="a1"/>
        <w:ind w:firstLine="480"/>
      </w:pPr>
      <w:r>
        <w:rPr>
          <w:rFonts w:hint="eastAsia"/>
        </w:rPr>
        <w:t>其余模块是对系统的补充点，包括反馈功能和举报功能，相应的延伸功能结构图如图</w:t>
      </w:r>
      <w:r>
        <w:rPr>
          <w:rFonts w:hint="eastAsia"/>
        </w:rPr>
        <w:t>3</w:t>
      </w:r>
      <w:r>
        <w:t>-12</w:t>
      </w:r>
      <w:r>
        <w:rPr>
          <w:rFonts w:hint="eastAsia"/>
        </w:rPr>
        <w:t>所示。</w:t>
      </w:r>
    </w:p>
    <w:p w14:paraId="47081F6A" w14:textId="77777777" w:rsidR="00B40D92" w:rsidRDefault="00B40D92" w:rsidP="00B40D92">
      <w:pPr>
        <w:pStyle w:val="ac"/>
        <w:spacing w:before="156" w:after="312"/>
      </w:pPr>
      <w:r>
        <w:rPr>
          <w:rFonts w:hint="eastAsia"/>
          <w:noProof/>
        </w:rPr>
        <w:lastRenderedPageBreak/>
        <w:drawing>
          <wp:inline distT="0" distB="0" distL="0" distR="0" wp14:anchorId="132191EB" wp14:editId="09E79B99">
            <wp:extent cx="1535289" cy="2963108"/>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毕设(其余模块)功能结构图.png"/>
                    <pic:cNvPicPr/>
                  </pic:nvPicPr>
                  <pic:blipFill>
                    <a:blip r:embed="rId27">
                      <a:extLst>
                        <a:ext uri="{28A0092B-C50C-407E-A947-70E740481C1C}">
                          <a14:useLocalDpi xmlns:a14="http://schemas.microsoft.com/office/drawing/2010/main" val="0"/>
                        </a:ext>
                      </a:extLst>
                    </a:blip>
                    <a:stretch>
                      <a:fillRect/>
                    </a:stretch>
                  </pic:blipFill>
                  <pic:spPr>
                    <a:xfrm>
                      <a:off x="0" y="0"/>
                      <a:ext cx="1543815" cy="2979563"/>
                    </a:xfrm>
                    <a:prstGeom prst="rect">
                      <a:avLst/>
                    </a:prstGeom>
                  </pic:spPr>
                </pic:pic>
              </a:graphicData>
            </a:graphic>
          </wp:inline>
        </w:drawing>
      </w:r>
    </w:p>
    <w:p w14:paraId="1DAA0678" w14:textId="77777777" w:rsidR="00B40D92" w:rsidRPr="00224D74"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12</w:t>
      </w:r>
      <w:r>
        <w:rPr>
          <w:rFonts w:hint="eastAsia"/>
        </w:rPr>
        <w:t>其余模块功能结构图</w:t>
      </w:r>
    </w:p>
    <w:p w14:paraId="1EC6DEB8" w14:textId="77777777" w:rsidR="00B40D92" w:rsidRDefault="00B40D92" w:rsidP="00B40D92">
      <w:pPr>
        <w:pStyle w:val="a1"/>
        <w:numPr>
          <w:ilvl w:val="0"/>
          <w:numId w:val="35"/>
        </w:numPr>
        <w:ind w:firstLineChars="0"/>
      </w:pPr>
      <w:r>
        <w:rPr>
          <w:rFonts w:hint="eastAsia"/>
        </w:rPr>
        <w:t>反馈管理</w:t>
      </w:r>
    </w:p>
    <w:p w14:paraId="4E5B0A5D" w14:textId="77777777" w:rsidR="00B40D92" w:rsidRDefault="00B40D92" w:rsidP="00B40D92">
      <w:pPr>
        <w:pStyle w:val="a1"/>
        <w:ind w:firstLineChars="0" w:firstLine="42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15A9839B" w14:textId="77777777" w:rsidR="00B40D92" w:rsidRDefault="00B40D92" w:rsidP="00B40D92">
      <w:pPr>
        <w:pStyle w:val="a1"/>
        <w:numPr>
          <w:ilvl w:val="0"/>
          <w:numId w:val="35"/>
        </w:numPr>
        <w:ind w:firstLineChars="0"/>
      </w:pPr>
      <w:r>
        <w:rPr>
          <w:rFonts w:hint="eastAsia"/>
        </w:rPr>
        <w:t>举报管理</w:t>
      </w:r>
    </w:p>
    <w:p w14:paraId="232A816A" w14:textId="77777777" w:rsidR="00B40D92" w:rsidRDefault="00B40D92" w:rsidP="00B40D92">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30B38A83" w14:textId="77777777" w:rsidR="00B40D92" w:rsidRDefault="00B40D92" w:rsidP="00B40D92">
      <w:pPr>
        <w:pStyle w:val="ac"/>
        <w:spacing w:before="156" w:after="312"/>
      </w:pPr>
      <w:r>
        <w:rPr>
          <w:rFonts w:hint="eastAsia"/>
          <w:noProof/>
        </w:rPr>
        <w:lastRenderedPageBreak/>
        <w:drawing>
          <wp:inline distT="0" distB="0" distL="0" distR="0" wp14:anchorId="1548EB0A" wp14:editId="296DA9CA">
            <wp:extent cx="5091288" cy="1872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论文流程图举报管理.png"/>
                    <pic:cNvPicPr/>
                  </pic:nvPicPr>
                  <pic:blipFill>
                    <a:blip r:embed="rId28">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72D5969C" w14:textId="77777777" w:rsidR="00B40D92" w:rsidRPr="00194F2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13</w:t>
      </w:r>
      <w:r>
        <w:rPr>
          <w:rFonts w:hint="eastAsia"/>
        </w:rPr>
        <w:t>举报管理流程图</w:t>
      </w:r>
    </w:p>
    <w:p w14:paraId="06FFC268" w14:textId="79701FB1" w:rsidR="00B40D92" w:rsidRPr="00EF1F35" w:rsidRDefault="00B40D92" w:rsidP="00EF1F35">
      <w:pPr>
        <w:pStyle w:val="2"/>
        <w:ind w:left="818"/>
      </w:pPr>
      <w:bookmarkStart w:id="72" w:name="_Toc39763820"/>
      <w:bookmarkStart w:id="73" w:name="_Toc39767275"/>
      <w:r w:rsidRPr="00EF1F35">
        <w:rPr>
          <w:rFonts w:hint="eastAsia"/>
        </w:rPr>
        <w:t>系统技术难点及关键技术</w:t>
      </w:r>
      <w:bookmarkEnd w:id="72"/>
      <w:bookmarkEnd w:id="73"/>
    </w:p>
    <w:p w14:paraId="1CD1BA45" w14:textId="77777777" w:rsidR="00B40D92" w:rsidRDefault="00B40D92" w:rsidP="00B40D92">
      <w:pPr>
        <w:pStyle w:val="a1"/>
        <w:ind w:firstLine="480"/>
      </w:pPr>
      <w:r>
        <w:rPr>
          <w:rFonts w:hint="eastAsia"/>
        </w:rPr>
        <w:t>本系统的关键技术难点在于讨论区的评论展示和消息通知两个方面。</w:t>
      </w:r>
    </w:p>
    <w:p w14:paraId="34E39C2B" w14:textId="77777777" w:rsidR="00B40D92" w:rsidRDefault="00B40D92" w:rsidP="00B40D92">
      <w:pPr>
        <w:pStyle w:val="a1"/>
        <w:ind w:firstLine="480"/>
      </w:pPr>
      <w:r>
        <w:rPr>
          <w:rFonts w:hint="eastAsia"/>
        </w:rPr>
        <w:t>评论展示：在公众号的讨论区中帖子是具有评论功能，那么好的评论系统展示对非常重要的，同样为了做好体验，我在后台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而这些评论样式也都是模仿着我比较喜欢的风格做的，多开了几张表去实现的这个功能。</w:t>
      </w:r>
    </w:p>
    <w:p w14:paraId="70256B8D" w14:textId="330CBC27" w:rsidR="00CC71D0" w:rsidRDefault="00B40D92" w:rsidP="00B40D92">
      <w:r>
        <w:rPr>
          <w:rFonts w:hint="eastAsia"/>
        </w:rPr>
        <w:t>消息通知：如何在别人评论了你的帖子或者回复了你的评论后得到通知了？因为是公众号，不像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29BF0EE9" w14:textId="77777777" w:rsidR="00F32437" w:rsidRPr="00235986" w:rsidRDefault="00F32437" w:rsidP="00235986">
      <w:pPr>
        <w:pStyle w:val="1"/>
        <w:spacing w:before="312"/>
      </w:pPr>
      <w:bookmarkStart w:id="74" w:name="_Toc515042901"/>
      <w:bookmarkStart w:id="75" w:name="_Toc39763821"/>
      <w:bookmarkStart w:id="76" w:name="_Toc39767276"/>
      <w:r w:rsidRPr="00235986">
        <w:rPr>
          <w:rFonts w:hint="eastAsia"/>
        </w:rPr>
        <w:t>系统实现</w:t>
      </w:r>
      <w:bookmarkEnd w:id="74"/>
      <w:bookmarkEnd w:id="75"/>
      <w:bookmarkEnd w:id="76"/>
    </w:p>
    <w:p w14:paraId="21ABC32F" w14:textId="473659DD" w:rsidR="00F32437" w:rsidRPr="00235986" w:rsidRDefault="00F32437" w:rsidP="00235986">
      <w:pPr>
        <w:pStyle w:val="2"/>
        <w:ind w:left="818"/>
      </w:pPr>
      <w:bookmarkStart w:id="77" w:name="_Toc39763822"/>
      <w:bookmarkStart w:id="78" w:name="_Toc39767277"/>
      <w:r w:rsidRPr="00235986">
        <w:rPr>
          <w:rFonts w:hint="eastAsia"/>
        </w:rPr>
        <w:t>系统开发环境</w:t>
      </w:r>
      <w:bookmarkEnd w:id="77"/>
      <w:bookmarkEnd w:id="78"/>
    </w:p>
    <w:p w14:paraId="556BA0F0" w14:textId="77777777" w:rsidR="00F32437" w:rsidRDefault="00F32437" w:rsidP="00F32437">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D0A003D" w14:textId="77777777" w:rsidR="00F32437" w:rsidRDefault="00F32437" w:rsidP="00F32437">
      <w:pPr>
        <w:pStyle w:val="a1"/>
        <w:ind w:firstLine="480"/>
      </w:pPr>
      <w:r>
        <w:rPr>
          <w:rFonts w:hint="eastAsia"/>
        </w:rPr>
        <w:t>为了更加快速的进行项目搭建，本公众号使用了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w:t>
      </w:r>
      <w:r>
        <w:rPr>
          <w:rFonts w:hint="eastAsia"/>
        </w:rPr>
        <w:lastRenderedPageBreak/>
        <w:t>员对项目中</w:t>
      </w:r>
      <w:r>
        <w:rPr>
          <w:rFonts w:hint="eastAsia"/>
        </w:rPr>
        <w:t>jar</w:t>
      </w:r>
      <w:r>
        <w:rPr>
          <w:rFonts w:hint="eastAsia"/>
        </w:rPr>
        <w:t>包的使用。</w:t>
      </w:r>
    </w:p>
    <w:p w14:paraId="23B7F0F7" w14:textId="77777777" w:rsidR="00F32437" w:rsidRDefault="00F32437" w:rsidP="00F32437">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62A3EE2C" w14:textId="77777777" w:rsidR="00F32437" w:rsidRDefault="00F32437" w:rsidP="00F32437">
      <w:pPr>
        <w:pStyle w:val="a1"/>
        <w:ind w:firstLine="480"/>
      </w:pPr>
      <w:r>
        <w:rPr>
          <w:rFonts w:hint="eastAsia"/>
        </w:rPr>
        <w:t>系统总体开发环境清单如下表</w:t>
      </w:r>
      <w:r>
        <w:t>4-1</w:t>
      </w:r>
      <w:r>
        <w:rPr>
          <w:rFonts w:hint="eastAsia"/>
        </w:rPr>
        <w:t>所示：</w:t>
      </w:r>
    </w:p>
    <w:p w14:paraId="45F501E6" w14:textId="77777777" w:rsidR="00F32437" w:rsidRDefault="00F32437" w:rsidP="00F32437">
      <w:pPr>
        <w:pStyle w:val="a1"/>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F32437" w14:paraId="75103B5E" w14:textId="77777777" w:rsidTr="007839FF">
        <w:trPr>
          <w:trHeight w:val="146"/>
          <w:jc w:val="center"/>
        </w:trPr>
        <w:tc>
          <w:tcPr>
            <w:tcW w:w="992" w:type="dxa"/>
            <w:vMerge w:val="restart"/>
            <w:vAlign w:val="center"/>
          </w:tcPr>
          <w:p w14:paraId="6356AE51" w14:textId="77777777" w:rsidR="00F32437" w:rsidRDefault="00F32437" w:rsidP="007839FF">
            <w:pPr>
              <w:jc w:val="center"/>
              <w:rPr>
                <w:sz w:val="18"/>
                <w:szCs w:val="18"/>
              </w:rPr>
            </w:pPr>
            <w:r>
              <w:rPr>
                <w:rFonts w:hint="eastAsia"/>
                <w:sz w:val="18"/>
                <w:szCs w:val="18"/>
              </w:rPr>
              <w:t>硬件环境</w:t>
            </w:r>
          </w:p>
        </w:tc>
        <w:tc>
          <w:tcPr>
            <w:tcW w:w="1493" w:type="dxa"/>
            <w:vAlign w:val="center"/>
          </w:tcPr>
          <w:p w14:paraId="0F6A4A7F" w14:textId="77777777" w:rsidR="00F32437" w:rsidRDefault="00F32437" w:rsidP="007839FF">
            <w:pPr>
              <w:jc w:val="center"/>
              <w:rPr>
                <w:sz w:val="18"/>
                <w:szCs w:val="18"/>
              </w:rPr>
            </w:pPr>
            <w:r>
              <w:rPr>
                <w:rFonts w:hint="eastAsia"/>
                <w:sz w:val="18"/>
                <w:szCs w:val="18"/>
              </w:rPr>
              <w:t>处理器</w:t>
            </w:r>
          </w:p>
        </w:tc>
        <w:tc>
          <w:tcPr>
            <w:tcW w:w="5514" w:type="dxa"/>
            <w:vAlign w:val="center"/>
          </w:tcPr>
          <w:p w14:paraId="7BB8A148" w14:textId="77777777" w:rsidR="00F32437" w:rsidRDefault="00F32437" w:rsidP="007839FF">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32437" w14:paraId="45E0B3DC" w14:textId="77777777" w:rsidTr="007839FF">
        <w:trPr>
          <w:trHeight w:val="146"/>
          <w:jc w:val="center"/>
        </w:trPr>
        <w:tc>
          <w:tcPr>
            <w:tcW w:w="992" w:type="dxa"/>
            <w:vMerge/>
            <w:vAlign w:val="center"/>
          </w:tcPr>
          <w:p w14:paraId="0AC27ADD" w14:textId="77777777" w:rsidR="00F32437" w:rsidRDefault="00F32437" w:rsidP="007839FF">
            <w:pPr>
              <w:jc w:val="center"/>
              <w:rPr>
                <w:sz w:val="18"/>
                <w:szCs w:val="18"/>
              </w:rPr>
            </w:pPr>
          </w:p>
        </w:tc>
        <w:tc>
          <w:tcPr>
            <w:tcW w:w="1493" w:type="dxa"/>
            <w:vAlign w:val="center"/>
          </w:tcPr>
          <w:p w14:paraId="61F0318C" w14:textId="77777777" w:rsidR="00F32437" w:rsidRDefault="00F32437" w:rsidP="007839FF">
            <w:pPr>
              <w:jc w:val="center"/>
              <w:rPr>
                <w:sz w:val="18"/>
                <w:szCs w:val="18"/>
              </w:rPr>
            </w:pPr>
            <w:r>
              <w:rPr>
                <w:rFonts w:hAnsi="宋体"/>
                <w:sz w:val="18"/>
                <w:szCs w:val="18"/>
              </w:rPr>
              <w:t>内存</w:t>
            </w:r>
          </w:p>
        </w:tc>
        <w:tc>
          <w:tcPr>
            <w:tcW w:w="5514" w:type="dxa"/>
            <w:vAlign w:val="center"/>
          </w:tcPr>
          <w:p w14:paraId="56A9A9B7" w14:textId="77777777" w:rsidR="00F32437" w:rsidRDefault="00F32437" w:rsidP="007839FF">
            <w:pPr>
              <w:jc w:val="center"/>
              <w:rPr>
                <w:sz w:val="18"/>
                <w:szCs w:val="18"/>
              </w:rPr>
            </w:pPr>
            <w:r>
              <w:rPr>
                <w:sz w:val="18"/>
                <w:szCs w:val="18"/>
              </w:rPr>
              <w:t>8</w:t>
            </w:r>
            <w:r>
              <w:rPr>
                <w:rFonts w:hint="eastAsia"/>
                <w:sz w:val="18"/>
                <w:szCs w:val="18"/>
              </w:rPr>
              <w:t>GB</w:t>
            </w:r>
          </w:p>
        </w:tc>
      </w:tr>
      <w:tr w:rsidR="00F32437" w14:paraId="488E12B5" w14:textId="77777777" w:rsidTr="007839FF">
        <w:trPr>
          <w:trHeight w:val="146"/>
          <w:jc w:val="center"/>
        </w:trPr>
        <w:tc>
          <w:tcPr>
            <w:tcW w:w="992" w:type="dxa"/>
            <w:vMerge/>
            <w:vAlign w:val="center"/>
          </w:tcPr>
          <w:p w14:paraId="5860EBB7" w14:textId="77777777" w:rsidR="00F32437" w:rsidRDefault="00F32437" w:rsidP="007839FF">
            <w:pPr>
              <w:jc w:val="center"/>
              <w:rPr>
                <w:sz w:val="18"/>
                <w:szCs w:val="18"/>
              </w:rPr>
            </w:pPr>
          </w:p>
        </w:tc>
        <w:tc>
          <w:tcPr>
            <w:tcW w:w="1493" w:type="dxa"/>
            <w:vAlign w:val="center"/>
          </w:tcPr>
          <w:p w14:paraId="193FC1CC" w14:textId="77777777" w:rsidR="00F32437" w:rsidRDefault="00F32437" w:rsidP="007839FF">
            <w:pPr>
              <w:jc w:val="center"/>
              <w:rPr>
                <w:sz w:val="18"/>
                <w:szCs w:val="18"/>
              </w:rPr>
            </w:pPr>
            <w:r>
              <w:rPr>
                <w:rFonts w:hAnsi="宋体"/>
                <w:sz w:val="18"/>
                <w:szCs w:val="18"/>
              </w:rPr>
              <w:t>硬盘</w:t>
            </w:r>
          </w:p>
        </w:tc>
        <w:tc>
          <w:tcPr>
            <w:tcW w:w="5514" w:type="dxa"/>
            <w:vAlign w:val="center"/>
          </w:tcPr>
          <w:p w14:paraId="3DFA5B51" w14:textId="77777777" w:rsidR="00F32437" w:rsidRDefault="00F32437" w:rsidP="007839FF">
            <w:pPr>
              <w:jc w:val="center"/>
              <w:rPr>
                <w:sz w:val="18"/>
                <w:szCs w:val="18"/>
              </w:rPr>
            </w:pPr>
            <w:r>
              <w:rPr>
                <w:sz w:val="18"/>
                <w:szCs w:val="18"/>
              </w:rPr>
              <w:t>512GB</w:t>
            </w:r>
          </w:p>
        </w:tc>
      </w:tr>
      <w:tr w:rsidR="00F32437" w14:paraId="47C407F2" w14:textId="77777777" w:rsidTr="007839FF">
        <w:trPr>
          <w:trHeight w:val="146"/>
          <w:jc w:val="center"/>
        </w:trPr>
        <w:tc>
          <w:tcPr>
            <w:tcW w:w="992" w:type="dxa"/>
            <w:vMerge/>
            <w:vAlign w:val="center"/>
          </w:tcPr>
          <w:p w14:paraId="0D709342" w14:textId="77777777" w:rsidR="00F32437" w:rsidRDefault="00F32437" w:rsidP="007839FF">
            <w:pPr>
              <w:jc w:val="center"/>
              <w:rPr>
                <w:sz w:val="18"/>
                <w:szCs w:val="18"/>
              </w:rPr>
            </w:pPr>
          </w:p>
        </w:tc>
        <w:tc>
          <w:tcPr>
            <w:tcW w:w="1493" w:type="dxa"/>
            <w:vAlign w:val="center"/>
          </w:tcPr>
          <w:p w14:paraId="32CDF4DD" w14:textId="77777777" w:rsidR="00F32437" w:rsidRDefault="00F32437" w:rsidP="007839FF">
            <w:pPr>
              <w:jc w:val="center"/>
              <w:rPr>
                <w:rFonts w:hAnsi="宋体"/>
                <w:sz w:val="18"/>
                <w:szCs w:val="18"/>
              </w:rPr>
            </w:pPr>
            <w:r>
              <w:rPr>
                <w:rFonts w:hAnsi="宋体" w:hint="eastAsia"/>
                <w:sz w:val="18"/>
                <w:szCs w:val="18"/>
              </w:rPr>
              <w:t>屏幕分辨率</w:t>
            </w:r>
          </w:p>
        </w:tc>
        <w:tc>
          <w:tcPr>
            <w:tcW w:w="5514" w:type="dxa"/>
            <w:vAlign w:val="center"/>
          </w:tcPr>
          <w:p w14:paraId="22378A5E" w14:textId="77777777" w:rsidR="00F32437" w:rsidRDefault="00F32437" w:rsidP="007839FF">
            <w:pPr>
              <w:jc w:val="center"/>
              <w:rPr>
                <w:sz w:val="18"/>
                <w:szCs w:val="18"/>
              </w:rPr>
            </w:pPr>
            <w:r>
              <w:rPr>
                <w:sz w:val="18"/>
                <w:szCs w:val="18"/>
              </w:rPr>
              <w:t>2560x1600</w:t>
            </w:r>
          </w:p>
        </w:tc>
      </w:tr>
      <w:tr w:rsidR="00F32437" w14:paraId="18930DCE" w14:textId="77777777" w:rsidTr="007839FF">
        <w:trPr>
          <w:trHeight w:val="399"/>
          <w:jc w:val="center"/>
        </w:trPr>
        <w:tc>
          <w:tcPr>
            <w:tcW w:w="992" w:type="dxa"/>
            <w:vMerge w:val="restart"/>
            <w:vAlign w:val="center"/>
          </w:tcPr>
          <w:p w14:paraId="4671B9E9" w14:textId="77777777" w:rsidR="00F32437" w:rsidRDefault="00F32437" w:rsidP="007839FF">
            <w:pPr>
              <w:jc w:val="center"/>
              <w:rPr>
                <w:sz w:val="18"/>
                <w:szCs w:val="18"/>
              </w:rPr>
            </w:pPr>
            <w:r>
              <w:rPr>
                <w:rFonts w:hAnsi="宋体" w:hint="eastAsia"/>
                <w:sz w:val="18"/>
                <w:szCs w:val="18"/>
              </w:rPr>
              <w:t>软件环境</w:t>
            </w:r>
          </w:p>
        </w:tc>
        <w:tc>
          <w:tcPr>
            <w:tcW w:w="1493" w:type="dxa"/>
            <w:vAlign w:val="center"/>
          </w:tcPr>
          <w:p w14:paraId="13F6082C" w14:textId="77777777" w:rsidR="00F32437" w:rsidRDefault="00F32437" w:rsidP="007839FF">
            <w:pPr>
              <w:jc w:val="center"/>
              <w:rPr>
                <w:sz w:val="18"/>
                <w:szCs w:val="18"/>
              </w:rPr>
            </w:pPr>
            <w:r>
              <w:rPr>
                <w:rFonts w:hAnsi="宋体"/>
                <w:sz w:val="18"/>
                <w:szCs w:val="18"/>
              </w:rPr>
              <w:t>操作系统</w:t>
            </w:r>
          </w:p>
        </w:tc>
        <w:tc>
          <w:tcPr>
            <w:tcW w:w="5514" w:type="dxa"/>
            <w:vAlign w:val="center"/>
          </w:tcPr>
          <w:p w14:paraId="60A4425F" w14:textId="77777777" w:rsidR="00F32437" w:rsidRDefault="00F32437" w:rsidP="007839FF">
            <w:pPr>
              <w:jc w:val="center"/>
              <w:rPr>
                <w:sz w:val="18"/>
                <w:szCs w:val="18"/>
              </w:rPr>
            </w:pPr>
            <w:r>
              <w:rPr>
                <w:sz w:val="18"/>
                <w:szCs w:val="18"/>
              </w:rPr>
              <w:t>macOS Catalina 10.15</w:t>
            </w:r>
          </w:p>
        </w:tc>
      </w:tr>
      <w:tr w:rsidR="00F32437" w14:paraId="22DC43A1" w14:textId="77777777" w:rsidTr="007839FF">
        <w:trPr>
          <w:trHeight w:val="399"/>
          <w:jc w:val="center"/>
        </w:trPr>
        <w:tc>
          <w:tcPr>
            <w:tcW w:w="992" w:type="dxa"/>
            <w:vMerge/>
            <w:vAlign w:val="center"/>
          </w:tcPr>
          <w:p w14:paraId="5C8562C3" w14:textId="77777777" w:rsidR="00F32437" w:rsidRDefault="00F32437" w:rsidP="007839FF">
            <w:pPr>
              <w:jc w:val="center"/>
              <w:rPr>
                <w:rFonts w:hAnsi="宋体"/>
                <w:sz w:val="18"/>
                <w:szCs w:val="18"/>
              </w:rPr>
            </w:pPr>
          </w:p>
        </w:tc>
        <w:tc>
          <w:tcPr>
            <w:tcW w:w="1493" w:type="dxa"/>
            <w:vAlign w:val="center"/>
          </w:tcPr>
          <w:p w14:paraId="042AC542" w14:textId="77777777" w:rsidR="00F32437" w:rsidRDefault="00F32437" w:rsidP="007839FF">
            <w:pPr>
              <w:jc w:val="center"/>
              <w:rPr>
                <w:rFonts w:hAnsi="宋体"/>
                <w:sz w:val="18"/>
                <w:szCs w:val="18"/>
              </w:rPr>
            </w:pPr>
            <w:r>
              <w:rPr>
                <w:rFonts w:hAnsi="宋体" w:hint="eastAsia"/>
                <w:sz w:val="18"/>
                <w:szCs w:val="18"/>
              </w:rPr>
              <w:t>浏览器</w:t>
            </w:r>
          </w:p>
        </w:tc>
        <w:tc>
          <w:tcPr>
            <w:tcW w:w="5514" w:type="dxa"/>
            <w:vAlign w:val="center"/>
          </w:tcPr>
          <w:p w14:paraId="77DE3676" w14:textId="77777777" w:rsidR="00F32437" w:rsidRDefault="00F32437" w:rsidP="007839FF">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32437" w14:paraId="5493C82D" w14:textId="77777777" w:rsidTr="007839FF">
        <w:trPr>
          <w:trHeight w:val="399"/>
          <w:jc w:val="center"/>
        </w:trPr>
        <w:tc>
          <w:tcPr>
            <w:tcW w:w="992" w:type="dxa"/>
            <w:vMerge/>
            <w:vAlign w:val="center"/>
          </w:tcPr>
          <w:p w14:paraId="771B4D94" w14:textId="77777777" w:rsidR="00F32437" w:rsidRDefault="00F32437" w:rsidP="007839FF">
            <w:pPr>
              <w:jc w:val="center"/>
              <w:rPr>
                <w:rFonts w:hAnsi="宋体"/>
                <w:sz w:val="18"/>
                <w:szCs w:val="18"/>
              </w:rPr>
            </w:pPr>
          </w:p>
        </w:tc>
        <w:tc>
          <w:tcPr>
            <w:tcW w:w="1493" w:type="dxa"/>
            <w:vAlign w:val="center"/>
          </w:tcPr>
          <w:p w14:paraId="6D7C1BA7" w14:textId="77777777" w:rsidR="00F32437" w:rsidRDefault="00F32437" w:rsidP="007839FF">
            <w:pPr>
              <w:jc w:val="center"/>
              <w:rPr>
                <w:rFonts w:hAnsi="宋体"/>
                <w:sz w:val="18"/>
                <w:szCs w:val="18"/>
              </w:rPr>
            </w:pPr>
            <w:r>
              <w:rPr>
                <w:rFonts w:hAnsi="宋体" w:hint="eastAsia"/>
                <w:sz w:val="18"/>
                <w:szCs w:val="18"/>
              </w:rPr>
              <w:t>开发工具</w:t>
            </w:r>
          </w:p>
        </w:tc>
        <w:tc>
          <w:tcPr>
            <w:tcW w:w="5514" w:type="dxa"/>
            <w:vAlign w:val="center"/>
          </w:tcPr>
          <w:p w14:paraId="4D3DBD4B" w14:textId="77777777" w:rsidR="00F32437" w:rsidRDefault="00F32437" w:rsidP="007839FF">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F32437" w14:paraId="08D7D684" w14:textId="77777777" w:rsidTr="007839FF">
        <w:trPr>
          <w:trHeight w:val="399"/>
          <w:jc w:val="center"/>
        </w:trPr>
        <w:tc>
          <w:tcPr>
            <w:tcW w:w="992" w:type="dxa"/>
            <w:vMerge/>
            <w:vAlign w:val="center"/>
          </w:tcPr>
          <w:p w14:paraId="44734FB2"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16C54857" w14:textId="77777777" w:rsidR="00F32437" w:rsidRDefault="00F32437" w:rsidP="007839FF">
            <w:pPr>
              <w:jc w:val="center"/>
              <w:rPr>
                <w:rFonts w:hAnsi="宋体"/>
                <w:sz w:val="18"/>
                <w:szCs w:val="18"/>
              </w:rPr>
            </w:pPr>
            <w:r>
              <w:rPr>
                <w:rFonts w:hAnsi="宋体"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297501EE" w14:textId="77777777" w:rsidR="00F32437" w:rsidRDefault="00F32437" w:rsidP="007839FF">
            <w:pPr>
              <w:jc w:val="center"/>
              <w:rPr>
                <w:sz w:val="18"/>
                <w:szCs w:val="18"/>
              </w:rPr>
            </w:pPr>
            <w:r>
              <w:rPr>
                <w:rFonts w:hint="eastAsia"/>
                <w:sz w:val="18"/>
                <w:szCs w:val="18"/>
              </w:rPr>
              <w:t>Maven</w:t>
            </w:r>
            <w:r>
              <w:rPr>
                <w:sz w:val="18"/>
                <w:szCs w:val="18"/>
              </w:rPr>
              <w:t xml:space="preserve"> </w:t>
            </w:r>
          </w:p>
        </w:tc>
      </w:tr>
      <w:tr w:rsidR="00F32437" w14:paraId="01E0146E" w14:textId="77777777" w:rsidTr="007839FF">
        <w:trPr>
          <w:trHeight w:val="399"/>
          <w:jc w:val="center"/>
        </w:trPr>
        <w:tc>
          <w:tcPr>
            <w:tcW w:w="992" w:type="dxa"/>
            <w:vMerge/>
            <w:vAlign w:val="center"/>
          </w:tcPr>
          <w:p w14:paraId="5B4D2B44"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3A81BB13" w14:textId="77777777" w:rsidR="00F32437" w:rsidRDefault="00F32437" w:rsidP="007839FF">
            <w:pPr>
              <w:jc w:val="center"/>
              <w:rPr>
                <w:rFonts w:hAnsi="宋体"/>
                <w:sz w:val="18"/>
                <w:szCs w:val="18"/>
              </w:rPr>
            </w:pPr>
            <w:r>
              <w:rPr>
                <w:rFonts w:hAnsi="宋体"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DF2ACE8" w14:textId="77777777" w:rsidR="00F32437" w:rsidRDefault="00F32437" w:rsidP="007839FF">
            <w:pPr>
              <w:jc w:val="center"/>
              <w:rPr>
                <w:sz w:val="18"/>
                <w:szCs w:val="18"/>
              </w:rPr>
            </w:pPr>
            <w:r>
              <w:rPr>
                <w:rFonts w:hint="eastAsia"/>
                <w:sz w:val="18"/>
                <w:szCs w:val="18"/>
              </w:rPr>
              <w:t>Tomcat</w:t>
            </w:r>
          </w:p>
        </w:tc>
      </w:tr>
      <w:tr w:rsidR="00F32437" w14:paraId="19DE474A" w14:textId="77777777" w:rsidTr="007839FF">
        <w:trPr>
          <w:trHeight w:val="399"/>
          <w:jc w:val="center"/>
        </w:trPr>
        <w:tc>
          <w:tcPr>
            <w:tcW w:w="992" w:type="dxa"/>
            <w:vMerge/>
            <w:vAlign w:val="center"/>
          </w:tcPr>
          <w:p w14:paraId="0C7C72C4"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1D4B8287" w14:textId="77777777" w:rsidR="00F32437" w:rsidRDefault="00F32437" w:rsidP="007839FF">
            <w:pPr>
              <w:jc w:val="center"/>
              <w:rPr>
                <w:rFonts w:hAnsi="宋体"/>
                <w:sz w:val="18"/>
                <w:szCs w:val="18"/>
              </w:rPr>
            </w:pPr>
            <w:r>
              <w:rPr>
                <w:rFonts w:hAnsi="宋体"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74DB3DC9" w14:textId="77777777" w:rsidR="00F32437" w:rsidRDefault="00F32437" w:rsidP="007839FF">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F32437" w14:paraId="1B94286D" w14:textId="77777777" w:rsidTr="007839FF">
        <w:trPr>
          <w:trHeight w:val="399"/>
          <w:jc w:val="center"/>
        </w:trPr>
        <w:tc>
          <w:tcPr>
            <w:tcW w:w="992" w:type="dxa"/>
            <w:vMerge/>
            <w:tcBorders>
              <w:bottom w:val="single" w:sz="4" w:space="0" w:color="auto"/>
            </w:tcBorders>
            <w:vAlign w:val="center"/>
          </w:tcPr>
          <w:p w14:paraId="7F61961B"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5DC87ACD" w14:textId="77777777" w:rsidR="00F32437" w:rsidRDefault="00F32437" w:rsidP="007839FF">
            <w:pPr>
              <w:jc w:val="center"/>
              <w:rPr>
                <w:rFonts w:hAnsi="宋体"/>
                <w:sz w:val="18"/>
                <w:szCs w:val="18"/>
              </w:rPr>
            </w:pPr>
            <w:r>
              <w:rPr>
                <w:rFonts w:hAnsi="宋体" w:hint="eastAsia"/>
                <w:sz w:val="18"/>
                <w:szCs w:val="18"/>
              </w:rPr>
              <w:t>JDK</w:t>
            </w:r>
            <w:r>
              <w:rPr>
                <w:rFonts w:hAnsi="宋体"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6F1BE103" w14:textId="77777777" w:rsidR="00F32437" w:rsidRDefault="00F32437" w:rsidP="007839FF">
            <w:pPr>
              <w:jc w:val="center"/>
              <w:rPr>
                <w:sz w:val="18"/>
                <w:szCs w:val="18"/>
              </w:rPr>
            </w:pPr>
            <w:r>
              <w:rPr>
                <w:rFonts w:hint="eastAsia"/>
                <w:sz w:val="18"/>
                <w:szCs w:val="18"/>
              </w:rPr>
              <w:t>1</w:t>
            </w:r>
            <w:r>
              <w:rPr>
                <w:sz w:val="18"/>
                <w:szCs w:val="18"/>
              </w:rPr>
              <w:t>.8</w:t>
            </w:r>
          </w:p>
        </w:tc>
      </w:tr>
    </w:tbl>
    <w:p w14:paraId="1DDFACA6" w14:textId="3A8DF03C" w:rsidR="00F32437" w:rsidRPr="0033602D" w:rsidRDefault="00F32437" w:rsidP="0033602D">
      <w:pPr>
        <w:pStyle w:val="2"/>
        <w:ind w:left="818"/>
      </w:pPr>
      <w:bookmarkStart w:id="79" w:name="_Toc39763823"/>
      <w:bookmarkStart w:id="80" w:name="_Toc39767278"/>
      <w:r w:rsidRPr="0033602D">
        <w:rPr>
          <w:rFonts w:hint="eastAsia"/>
        </w:rPr>
        <w:t>用户模块的实现</w:t>
      </w:r>
      <w:bookmarkEnd w:id="79"/>
      <w:bookmarkEnd w:id="80"/>
    </w:p>
    <w:p w14:paraId="28EF27FC" w14:textId="42E85E3E" w:rsidR="00F32437" w:rsidRPr="00170083" w:rsidRDefault="00F32437" w:rsidP="00170083">
      <w:pPr>
        <w:pStyle w:val="3"/>
        <w:ind w:left="1200"/>
      </w:pPr>
      <w:bookmarkStart w:id="81" w:name="_Toc39763824"/>
      <w:bookmarkStart w:id="82" w:name="_Toc39767279"/>
      <w:r w:rsidRPr="00170083">
        <w:rPr>
          <w:rFonts w:hint="eastAsia"/>
        </w:rPr>
        <w:t>用户注册</w:t>
      </w:r>
      <w:bookmarkEnd w:id="81"/>
      <w:bookmarkEnd w:id="82"/>
    </w:p>
    <w:p w14:paraId="79DDB38D" w14:textId="77777777" w:rsidR="00F32437" w:rsidRPr="007807C2" w:rsidRDefault="00F32437" w:rsidP="00F32437">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493E3397" w14:textId="3A690B82" w:rsidR="00F32437" w:rsidRPr="004472F0" w:rsidRDefault="00F32437" w:rsidP="004472F0">
      <w:pPr>
        <w:pStyle w:val="3"/>
        <w:ind w:left="1200"/>
      </w:pPr>
      <w:bookmarkStart w:id="83" w:name="_Toc39763825"/>
      <w:bookmarkStart w:id="84" w:name="_Toc39767280"/>
      <w:r w:rsidRPr="004472F0">
        <w:rPr>
          <w:rFonts w:hint="eastAsia"/>
        </w:rPr>
        <w:t>用户登录</w:t>
      </w:r>
      <w:bookmarkEnd w:id="83"/>
      <w:bookmarkEnd w:id="84"/>
    </w:p>
    <w:p w14:paraId="724DFBFF" w14:textId="77777777" w:rsidR="00F32437" w:rsidRDefault="00F32437" w:rsidP="00F32437">
      <w:pPr>
        <w:pStyle w:val="a1"/>
        <w:ind w:firstLine="480"/>
      </w:pPr>
      <w:r>
        <w:rPr>
          <w:rFonts w:hint="eastAsia"/>
        </w:rPr>
        <w:t>用户的权限不同，登录的方式和界面也有所不同。</w:t>
      </w:r>
    </w:p>
    <w:p w14:paraId="34C9652A" w14:textId="77777777" w:rsidR="00F32437" w:rsidRDefault="00F32437" w:rsidP="00F32437">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2D3ADC18" w14:textId="77777777" w:rsidR="00F32437" w:rsidRDefault="00F32437" w:rsidP="00F32437">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w:t>
      </w:r>
    </w:p>
    <w:p w14:paraId="461A4468" w14:textId="77777777" w:rsidR="00F32437" w:rsidRDefault="00F32437" w:rsidP="00F32437">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78BF32C1" w14:textId="77777777" w:rsidR="00F32437" w:rsidRDefault="00F32437" w:rsidP="00F32437">
      <w:pPr>
        <w:pStyle w:val="a1"/>
        <w:ind w:firstLine="480"/>
      </w:pPr>
      <w:r>
        <w:rPr>
          <w:rFonts w:hint="eastAsia"/>
        </w:rPr>
        <w:lastRenderedPageBreak/>
        <w:t>通过</w:t>
      </w:r>
      <w:r>
        <w:rPr>
          <w:rFonts w:hint="eastAsia"/>
        </w:rPr>
        <w:t>token</w:t>
      </w:r>
      <w:r>
        <w:rPr>
          <w:rFonts w:hint="eastAsia"/>
        </w:rPr>
        <w:t>值获取登录用户信息的代码如下：</w:t>
      </w:r>
    </w:p>
    <w:p w14:paraId="5A0B024F" w14:textId="77777777" w:rsidR="00F32437" w:rsidRDefault="00F32437" w:rsidP="00F32437">
      <w:pPr>
        <w:pStyle w:val="affe"/>
      </w:pPr>
      <w:r>
        <w:t>/**</w:t>
      </w:r>
    </w:p>
    <w:p w14:paraId="736475A0" w14:textId="77777777" w:rsidR="00F32437" w:rsidRDefault="00F32437" w:rsidP="00F32437">
      <w:pPr>
        <w:pStyle w:val="affe"/>
      </w:pPr>
      <w:r>
        <w:rPr>
          <w:rFonts w:hint="eastAsia"/>
        </w:rPr>
        <w:t xml:space="preserve">* </w:t>
      </w:r>
      <w:r>
        <w:rPr>
          <w:rFonts w:hint="eastAsia"/>
        </w:rPr>
        <w:t>获取当前的操作用户信息</w:t>
      </w:r>
    </w:p>
    <w:p w14:paraId="70016EA9" w14:textId="77777777" w:rsidR="00F32437" w:rsidRDefault="00F32437" w:rsidP="00F32437">
      <w:pPr>
        <w:pStyle w:val="affe"/>
      </w:pPr>
      <w:r>
        <w:t>* @param request</w:t>
      </w:r>
    </w:p>
    <w:p w14:paraId="01FF4D33" w14:textId="77777777" w:rsidR="00F32437" w:rsidRDefault="00F32437" w:rsidP="00F32437">
      <w:pPr>
        <w:pStyle w:val="affe"/>
      </w:pPr>
      <w:r>
        <w:t>*/</w:t>
      </w:r>
    </w:p>
    <w:p w14:paraId="3A413E1F" w14:textId="77777777" w:rsidR="00F32437" w:rsidRDefault="00F32437" w:rsidP="00F32437">
      <w:pPr>
        <w:pStyle w:val="affe"/>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73F905A0" w14:textId="77777777" w:rsidR="00F32437" w:rsidRDefault="00F32437" w:rsidP="00F32437">
      <w:pPr>
        <w:pStyle w:val="affe"/>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3359BE37" w14:textId="77777777" w:rsidR="00F32437" w:rsidRDefault="00F32437" w:rsidP="00F32437">
      <w:pPr>
        <w:pStyle w:val="affe"/>
      </w:pPr>
      <w:r>
        <w:t xml:space="preserve">        return null;</w:t>
      </w:r>
    </w:p>
    <w:p w14:paraId="14E31DD3" w14:textId="77777777" w:rsidR="00F32437" w:rsidRDefault="00F32437" w:rsidP="00F32437">
      <w:pPr>
        <w:pStyle w:val="affe"/>
      </w:pPr>
      <w:r>
        <w:t xml:space="preserve">    }</w:t>
      </w:r>
    </w:p>
    <w:p w14:paraId="67FBD2F5" w14:textId="77777777" w:rsidR="00F32437" w:rsidRDefault="00F32437" w:rsidP="00F32437">
      <w:pPr>
        <w:pStyle w:val="affe"/>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42D900C2" w14:textId="77777777" w:rsidR="00F32437" w:rsidRDefault="00F32437" w:rsidP="00F32437">
      <w:pPr>
        <w:pStyle w:val="affe"/>
      </w:pPr>
      <w:r>
        <w:t xml:space="preserve">        return null;</w:t>
      </w:r>
    </w:p>
    <w:p w14:paraId="19FEE0B4" w14:textId="77777777" w:rsidR="00F32437" w:rsidRDefault="00F32437" w:rsidP="00F32437">
      <w:pPr>
        <w:pStyle w:val="affe"/>
      </w:pPr>
      <w:r>
        <w:t xml:space="preserve">    }</w:t>
      </w:r>
    </w:p>
    <w:p w14:paraId="61FF2524" w14:textId="77777777" w:rsidR="00F32437" w:rsidRDefault="00F32437" w:rsidP="00F32437">
      <w:pPr>
        <w:pStyle w:val="affe"/>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1440C86C" w14:textId="77777777" w:rsidR="00F32437" w:rsidRDefault="00F32437" w:rsidP="00F32437">
      <w:pPr>
        <w:pStyle w:val="affe"/>
      </w:pPr>
      <w:r>
        <w:t xml:space="preserve">    Map&lt;String, Object&gt; map = new HashMap&lt;</w:t>
      </w:r>
      <w:proofErr w:type="gramStart"/>
      <w:r>
        <w:t>&gt;(</w:t>
      </w:r>
      <w:proofErr w:type="gramEnd"/>
      <w:r>
        <w:t>);</w:t>
      </w:r>
    </w:p>
    <w:p w14:paraId="145591C2" w14:textId="77777777" w:rsidR="00F32437" w:rsidRDefault="00F32437" w:rsidP="00F32437">
      <w:pPr>
        <w:pStyle w:val="affe"/>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31C56DA2" w14:textId="77777777" w:rsidR="00F32437" w:rsidRDefault="00F32437" w:rsidP="00F32437">
      <w:pPr>
        <w:pStyle w:val="affe"/>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7E0BB57E" w14:textId="77777777" w:rsidR="00F32437" w:rsidRDefault="00F32437" w:rsidP="00F32437">
      <w:pPr>
        <w:pStyle w:val="affe"/>
      </w:pPr>
      <w:r>
        <w:t xml:space="preserve">    List&lt;User&gt; user = </w:t>
      </w:r>
      <w:proofErr w:type="spellStart"/>
      <w:r>
        <w:t>userService.findUserListByQueryMap</w:t>
      </w:r>
      <w:proofErr w:type="spellEnd"/>
      <w:r>
        <w:t>(map);</w:t>
      </w:r>
    </w:p>
    <w:p w14:paraId="223E9438" w14:textId="77777777" w:rsidR="00F32437" w:rsidRDefault="00F32437" w:rsidP="00F32437">
      <w:pPr>
        <w:pStyle w:val="affe"/>
      </w:pPr>
      <w:r>
        <w:t xml:space="preserve">    if (user == null) {</w:t>
      </w:r>
    </w:p>
    <w:p w14:paraId="55C8DC1E" w14:textId="77777777" w:rsidR="00F32437" w:rsidRDefault="00F32437" w:rsidP="00F32437">
      <w:pPr>
        <w:pStyle w:val="affe"/>
      </w:pPr>
      <w:r>
        <w:t xml:space="preserve">        return null;</w:t>
      </w:r>
    </w:p>
    <w:p w14:paraId="15B15872" w14:textId="77777777" w:rsidR="00F32437" w:rsidRDefault="00F32437" w:rsidP="00F32437">
      <w:pPr>
        <w:pStyle w:val="affe"/>
      </w:pPr>
      <w:r>
        <w:t xml:space="preserve">    }</w:t>
      </w:r>
    </w:p>
    <w:p w14:paraId="4F9AD652" w14:textId="77777777" w:rsidR="00F32437" w:rsidRDefault="00F32437" w:rsidP="00F32437">
      <w:pPr>
        <w:pStyle w:val="affe"/>
      </w:pPr>
      <w:r>
        <w:t xml:space="preserve">    return </w:t>
      </w:r>
      <w:proofErr w:type="spellStart"/>
      <w:proofErr w:type="gramStart"/>
      <w:r>
        <w:t>user.get</w:t>
      </w:r>
      <w:proofErr w:type="spellEnd"/>
      <w:r>
        <w:t>(</w:t>
      </w:r>
      <w:proofErr w:type="gramEnd"/>
      <w:r>
        <w:t>0);</w:t>
      </w:r>
    </w:p>
    <w:p w14:paraId="021CD784" w14:textId="77777777" w:rsidR="00F32437" w:rsidRPr="00D56379" w:rsidRDefault="00F32437" w:rsidP="00F32437">
      <w:pPr>
        <w:pStyle w:val="affe"/>
      </w:pPr>
      <w:r>
        <w:t>}</w:t>
      </w:r>
    </w:p>
    <w:p w14:paraId="2784A09F" w14:textId="436FAE3C" w:rsidR="00F32437" w:rsidRPr="004E72E3" w:rsidRDefault="00F32437" w:rsidP="004E72E3">
      <w:pPr>
        <w:pStyle w:val="3"/>
        <w:ind w:left="1200"/>
      </w:pPr>
      <w:bookmarkStart w:id="85" w:name="_Toc39763826"/>
      <w:bookmarkStart w:id="86" w:name="_Toc39767281"/>
      <w:r w:rsidRPr="004E72E3">
        <w:rPr>
          <w:rFonts w:hint="eastAsia"/>
        </w:rPr>
        <w:t>关注用户</w:t>
      </w:r>
      <w:bookmarkEnd w:id="85"/>
      <w:bookmarkEnd w:id="86"/>
    </w:p>
    <w:p w14:paraId="2612BA0C" w14:textId="77777777" w:rsidR="00F32437" w:rsidRPr="007807C2" w:rsidRDefault="00F32437" w:rsidP="00F32437">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37783760" w14:textId="1391EA13" w:rsidR="00F32437" w:rsidRPr="00B62EBC" w:rsidRDefault="00F32437" w:rsidP="00B62EBC">
      <w:pPr>
        <w:pStyle w:val="3"/>
        <w:ind w:left="1200"/>
      </w:pPr>
      <w:bookmarkStart w:id="87" w:name="_Toc39763827"/>
      <w:bookmarkStart w:id="88" w:name="_Toc39767282"/>
      <w:r w:rsidRPr="00B62EBC">
        <w:rPr>
          <w:rFonts w:hint="eastAsia"/>
        </w:rPr>
        <w:t>用户管理</w:t>
      </w:r>
      <w:bookmarkEnd w:id="87"/>
      <w:bookmarkEnd w:id="88"/>
    </w:p>
    <w:p w14:paraId="19F12FA0" w14:textId="77777777" w:rsidR="00F32437" w:rsidRDefault="00F32437" w:rsidP="00F32437">
      <w:pPr>
        <w:pStyle w:val="a1"/>
        <w:numPr>
          <w:ilvl w:val="0"/>
          <w:numId w:val="36"/>
        </w:numPr>
        <w:ind w:firstLineChars="0"/>
      </w:pPr>
      <w:r>
        <w:rPr>
          <w:rFonts w:hint="eastAsia"/>
        </w:rPr>
        <w:t>用户审核</w:t>
      </w:r>
    </w:p>
    <w:p w14:paraId="54BCC71E" w14:textId="77777777" w:rsidR="00F32437" w:rsidRDefault="00F32437" w:rsidP="00F32437">
      <w:pPr>
        <w:pStyle w:val="a1"/>
        <w:ind w:firstLine="480"/>
      </w:pPr>
      <w:r>
        <w:rPr>
          <w:rFonts w:hint="eastAsia"/>
        </w:rPr>
        <w:t>在用户注册提交信息到后台，管理员会对提交的注册信息进行检查，比如年级和学号等是否正确，如果正确，即可审核成功。</w:t>
      </w:r>
    </w:p>
    <w:p w14:paraId="692FBA5D" w14:textId="77777777" w:rsidR="00F32437" w:rsidRDefault="00F32437" w:rsidP="00F32437">
      <w:pPr>
        <w:pStyle w:val="a1"/>
        <w:ind w:firstLine="480"/>
      </w:pPr>
      <w:r>
        <w:rPr>
          <w:rFonts w:hint="eastAsia"/>
        </w:rPr>
        <w:t>（</w:t>
      </w:r>
      <w:r>
        <w:rPr>
          <w:rFonts w:hint="eastAsia"/>
        </w:rPr>
        <w:t>2</w:t>
      </w:r>
      <w:r>
        <w:rPr>
          <w:rFonts w:hint="eastAsia"/>
        </w:rPr>
        <w:t>）权限管理</w:t>
      </w:r>
    </w:p>
    <w:p w14:paraId="670D7446" w14:textId="77777777" w:rsidR="00F32437" w:rsidRDefault="00F32437" w:rsidP="00F32437">
      <w:pPr>
        <w:pStyle w:val="a1"/>
        <w:ind w:firstLine="480"/>
      </w:pPr>
      <w:r>
        <w:rPr>
          <w:rFonts w:hint="eastAsia"/>
        </w:rPr>
        <w:t>需要登录唯一的超级管理员账号在对应的用户后面设置相应的权限即可，后台会修改该用户的身份信息。</w:t>
      </w:r>
    </w:p>
    <w:p w14:paraId="0A329041" w14:textId="77777777" w:rsidR="00F32437" w:rsidRDefault="00F32437" w:rsidP="00F32437">
      <w:pPr>
        <w:pStyle w:val="a1"/>
        <w:ind w:firstLine="480"/>
      </w:pPr>
      <w:r>
        <w:rPr>
          <w:rFonts w:hint="eastAsia"/>
        </w:rPr>
        <w:t>（</w:t>
      </w:r>
      <w:r>
        <w:rPr>
          <w:rFonts w:hint="eastAsia"/>
        </w:rPr>
        <w:t>3</w:t>
      </w:r>
      <w:r>
        <w:rPr>
          <w:rFonts w:hint="eastAsia"/>
        </w:rPr>
        <w:t>）删除用户</w:t>
      </w:r>
    </w:p>
    <w:p w14:paraId="50D4B387" w14:textId="77777777" w:rsidR="00F32437" w:rsidRDefault="00F32437" w:rsidP="00F32437">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-1</w:t>
      </w:r>
      <w:r>
        <w:rPr>
          <w:rFonts w:hint="eastAsia"/>
        </w:rPr>
        <w:t>所示。</w:t>
      </w:r>
    </w:p>
    <w:p w14:paraId="0AF81870" w14:textId="77777777" w:rsidR="00F32437" w:rsidRDefault="00F32437" w:rsidP="00F32437">
      <w:pPr>
        <w:pStyle w:val="ac"/>
        <w:spacing w:before="156" w:after="312"/>
      </w:pPr>
      <w:r w:rsidRPr="00EE3DE6">
        <w:rPr>
          <w:noProof/>
        </w:rPr>
        <w:lastRenderedPageBreak/>
        <w:drawing>
          <wp:inline distT="0" distB="0" distL="0" distR="0" wp14:anchorId="74F36ADB" wp14:editId="39573830">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76375"/>
                    </a:xfrm>
                    <a:prstGeom prst="rect">
                      <a:avLst/>
                    </a:prstGeom>
                  </pic:spPr>
                </pic:pic>
              </a:graphicData>
            </a:graphic>
          </wp:inline>
        </w:drawing>
      </w:r>
    </w:p>
    <w:p w14:paraId="6ACE44B8" w14:textId="77777777" w:rsidR="00F32437" w:rsidRDefault="00F32437" w:rsidP="00F32437">
      <w:pPr>
        <w:pStyle w:val="a1"/>
        <w:ind w:firstLineChars="0"/>
      </w:pPr>
    </w:p>
    <w:p w14:paraId="062F445A" w14:textId="77777777" w:rsidR="00F32437" w:rsidRDefault="00F32437" w:rsidP="00F32437">
      <w:pPr>
        <w:pStyle w:val="ac"/>
        <w:spacing w:before="156" w:after="312"/>
      </w:pPr>
      <w:r>
        <w:rPr>
          <w:rFonts w:hint="eastAsia"/>
        </w:rPr>
        <w:t>图</w:t>
      </w:r>
      <w:r>
        <w:rPr>
          <w:rFonts w:hint="eastAsia"/>
        </w:rPr>
        <w:t xml:space="preserve"> </w:t>
      </w:r>
      <w:r>
        <w:t>4-1</w:t>
      </w:r>
      <w:r>
        <w:rPr>
          <w:rFonts w:hint="eastAsia"/>
        </w:rPr>
        <w:t>用户管理效果图</w:t>
      </w:r>
    </w:p>
    <w:p w14:paraId="5E5DEDC3" w14:textId="77777777" w:rsidR="00F32437" w:rsidRDefault="00F32437" w:rsidP="00F32437">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-2</w:t>
      </w:r>
      <w:r>
        <w:rPr>
          <w:rFonts w:hint="eastAsia"/>
        </w:rPr>
        <w:t>所示。</w:t>
      </w:r>
    </w:p>
    <w:p w14:paraId="54772D1A" w14:textId="77777777" w:rsidR="00F32437" w:rsidRDefault="00F32437" w:rsidP="00F32437">
      <w:pPr>
        <w:pStyle w:val="ac"/>
        <w:spacing w:before="156" w:after="312"/>
      </w:pPr>
      <w:r w:rsidRPr="00F50E50">
        <w:rPr>
          <w:noProof/>
        </w:rPr>
        <w:drawing>
          <wp:inline distT="0" distB="0" distL="0" distR="0" wp14:anchorId="6213612D" wp14:editId="1C83F017">
            <wp:extent cx="1659467" cy="2539553"/>
            <wp:effectExtent l="0" t="0" r="444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3682" cy="2546003"/>
                    </a:xfrm>
                    <a:prstGeom prst="rect">
                      <a:avLst/>
                    </a:prstGeom>
                  </pic:spPr>
                </pic:pic>
              </a:graphicData>
            </a:graphic>
          </wp:inline>
        </w:drawing>
      </w:r>
    </w:p>
    <w:p w14:paraId="7B0A216C" w14:textId="77777777" w:rsidR="00F32437" w:rsidRPr="00F50E50" w:rsidRDefault="00F32437" w:rsidP="00F32437">
      <w:pPr>
        <w:pStyle w:val="ac"/>
        <w:spacing w:before="156" w:after="312"/>
      </w:pPr>
      <w:r>
        <w:rPr>
          <w:rFonts w:hint="eastAsia"/>
        </w:rPr>
        <w:t>图</w:t>
      </w:r>
      <w:r>
        <w:rPr>
          <w:rFonts w:hint="eastAsia"/>
        </w:rPr>
        <w:t xml:space="preserve"> </w:t>
      </w:r>
      <w:r>
        <w:t>4-2</w:t>
      </w:r>
      <w:r>
        <w:rPr>
          <w:rFonts w:hint="eastAsia"/>
        </w:rPr>
        <w:t>公众号端修改效果图</w:t>
      </w:r>
    </w:p>
    <w:p w14:paraId="4EB12A6A" w14:textId="6620B38B" w:rsidR="00F32437" w:rsidRPr="001C2B6E" w:rsidRDefault="00F32437" w:rsidP="001C2B6E">
      <w:pPr>
        <w:pStyle w:val="2"/>
        <w:ind w:left="818"/>
      </w:pPr>
      <w:bookmarkStart w:id="89" w:name="_Toc39763828"/>
      <w:bookmarkStart w:id="90" w:name="_Toc39767283"/>
      <w:r w:rsidRPr="001C2B6E">
        <w:rPr>
          <w:rFonts w:hint="eastAsia"/>
        </w:rPr>
        <w:t>新闻管理模块的实现</w:t>
      </w:r>
      <w:bookmarkEnd w:id="89"/>
      <w:bookmarkEnd w:id="90"/>
    </w:p>
    <w:p w14:paraId="7DB4F9D9" w14:textId="77777777" w:rsidR="00F32437" w:rsidRDefault="00F32437" w:rsidP="00F32437">
      <w:pPr>
        <w:pStyle w:val="a1"/>
        <w:ind w:firstLine="480"/>
      </w:pPr>
      <w:r>
        <w:rPr>
          <w:rFonts w:hint="eastAsia"/>
        </w:rPr>
        <w:t>（</w:t>
      </w:r>
      <w:r>
        <w:t>1</w:t>
      </w:r>
      <w:r>
        <w:rPr>
          <w:rFonts w:hint="eastAsia"/>
        </w:rPr>
        <w:t>）添加新闻：</w:t>
      </w:r>
      <w:r w:rsidRPr="00E215DC">
        <w:rPr>
          <w:rFonts w:ascii="宋体" w:hAnsi="宋体" w:hint="eastAsia"/>
          <w:szCs w:val="24"/>
        </w:rPr>
        <w:t>管理员</w:t>
      </w:r>
      <w:r>
        <w:rPr>
          <w:rFonts w:ascii="宋体" w:hAnsi="宋体" w:hint="eastAsia"/>
          <w:szCs w:val="24"/>
        </w:rPr>
        <w:t>点进后端添加新闻页面，在输入相应的新闻标题和新闻内容后，前端会检验标题长度，再符合要求后调用后端</w:t>
      </w:r>
      <w:proofErr w:type="spellStart"/>
      <w:r>
        <w:rPr>
          <w:rFonts w:ascii="宋体" w:hAnsi="宋体" w:hint="eastAsia"/>
          <w:szCs w:val="24"/>
        </w:rPr>
        <w:t>addNews</w:t>
      </w:r>
      <w:proofErr w:type="spellEnd"/>
      <w:r>
        <w:rPr>
          <w:rFonts w:ascii="宋体" w:hAnsi="宋体" w:hint="eastAsia"/>
          <w:szCs w:val="24"/>
        </w:rPr>
        <w:t>结构，将新闻信息存入到后端数据库中</w:t>
      </w:r>
      <w:r w:rsidRPr="00E215DC">
        <w:rPr>
          <w:rFonts w:hint="eastAsia"/>
          <w:szCs w:val="24"/>
        </w:rPr>
        <w:t>。</w:t>
      </w:r>
    </w:p>
    <w:p w14:paraId="22E1F5C4" w14:textId="77777777" w:rsidR="00F32437" w:rsidRDefault="00F32437" w:rsidP="00F32437">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519E2476" w14:textId="77777777" w:rsidR="00F32437" w:rsidRDefault="00F32437" w:rsidP="00F32437">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3AE9AEEA" w14:textId="77777777" w:rsidR="00F32437" w:rsidRDefault="00F32437" w:rsidP="00F32437">
      <w:pPr>
        <w:pStyle w:val="a1"/>
        <w:ind w:firstLine="480"/>
      </w:pPr>
      <w:r>
        <w:rPr>
          <w:rFonts w:hint="eastAsia"/>
        </w:rPr>
        <w:t>（</w:t>
      </w:r>
      <w:r>
        <w:rPr>
          <w:rFonts w:hint="eastAsia"/>
        </w:rPr>
        <w:t>4</w:t>
      </w:r>
      <w:r>
        <w:rPr>
          <w:rFonts w:hint="eastAsia"/>
        </w:rPr>
        <w:t>）查询新闻：管理员在新闻列表页面可通过一定的查询条件查询特定的</w:t>
      </w:r>
      <w:r>
        <w:rPr>
          <w:rFonts w:hint="eastAsia"/>
        </w:rPr>
        <w:lastRenderedPageBreak/>
        <w:t>新闻。</w:t>
      </w:r>
    </w:p>
    <w:p w14:paraId="31E81E00" w14:textId="77777777" w:rsidR="00F32437" w:rsidRDefault="00F32437" w:rsidP="00F32437">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-3</w:t>
      </w:r>
      <w:r>
        <w:rPr>
          <w:rFonts w:hint="eastAsia"/>
        </w:rPr>
        <w:t>所示。</w:t>
      </w:r>
    </w:p>
    <w:p w14:paraId="30D3BB6B" w14:textId="77777777" w:rsidR="00F32437" w:rsidRDefault="00F32437" w:rsidP="00F32437">
      <w:pPr>
        <w:pStyle w:val="ac"/>
        <w:spacing w:before="156" w:after="312"/>
      </w:pPr>
      <w:r w:rsidRPr="002C74E4">
        <w:rPr>
          <w:noProof/>
        </w:rPr>
        <w:drawing>
          <wp:inline distT="0" distB="0" distL="0" distR="0" wp14:anchorId="0C9E55AF" wp14:editId="3149DE50">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1545"/>
                    </a:xfrm>
                    <a:prstGeom prst="rect">
                      <a:avLst/>
                    </a:prstGeom>
                  </pic:spPr>
                </pic:pic>
              </a:graphicData>
            </a:graphic>
          </wp:inline>
        </w:drawing>
      </w:r>
    </w:p>
    <w:p w14:paraId="45C9D468" w14:textId="77777777" w:rsidR="00F32437" w:rsidRPr="00F50E50" w:rsidRDefault="00F32437" w:rsidP="00F32437">
      <w:pPr>
        <w:pStyle w:val="ac"/>
        <w:spacing w:before="156" w:after="312"/>
      </w:pPr>
      <w:r>
        <w:rPr>
          <w:rFonts w:hint="eastAsia"/>
        </w:rPr>
        <w:t>图</w:t>
      </w:r>
      <w:r>
        <w:rPr>
          <w:rFonts w:hint="eastAsia"/>
        </w:rPr>
        <w:t xml:space="preserve"> </w:t>
      </w:r>
      <w:r>
        <w:t>4-3</w:t>
      </w:r>
      <w:r>
        <w:rPr>
          <w:rFonts w:hint="eastAsia"/>
        </w:rPr>
        <w:t>新闻类别效果图</w:t>
      </w:r>
    </w:p>
    <w:p w14:paraId="6AE68022" w14:textId="3743BA5E" w:rsidR="00F32437" w:rsidRPr="00563B2F" w:rsidRDefault="00F32437" w:rsidP="00563B2F">
      <w:pPr>
        <w:pStyle w:val="2"/>
        <w:ind w:left="818"/>
      </w:pPr>
      <w:bookmarkStart w:id="91" w:name="_Toc39763829"/>
      <w:bookmarkStart w:id="92" w:name="_Toc39767284"/>
      <w:r w:rsidRPr="00563B2F">
        <w:rPr>
          <w:rFonts w:hint="eastAsia"/>
        </w:rPr>
        <w:t>公告管理模块的实现</w:t>
      </w:r>
      <w:bookmarkEnd w:id="91"/>
      <w:bookmarkEnd w:id="92"/>
    </w:p>
    <w:p w14:paraId="27CE76D7" w14:textId="1FEB2EBC" w:rsidR="00F32437" w:rsidRPr="00A40C79" w:rsidRDefault="00F32437" w:rsidP="00A40C79">
      <w:pPr>
        <w:pStyle w:val="3"/>
        <w:ind w:left="1200"/>
      </w:pPr>
      <w:bookmarkStart w:id="93" w:name="_Toc39763830"/>
      <w:bookmarkStart w:id="94" w:name="_Toc39767285"/>
      <w:r w:rsidRPr="00A40C79">
        <w:rPr>
          <w:rFonts w:hint="eastAsia"/>
        </w:rPr>
        <w:t>添加公告</w:t>
      </w:r>
      <w:bookmarkEnd w:id="93"/>
      <w:bookmarkEnd w:id="94"/>
    </w:p>
    <w:p w14:paraId="36B1CB88" w14:textId="77777777" w:rsidR="00F32437" w:rsidRPr="00912038" w:rsidRDefault="00F32437" w:rsidP="00F32437">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5DD9E770" w14:textId="52B9C27D" w:rsidR="00F32437" w:rsidRPr="00CF77C3" w:rsidRDefault="00F32437" w:rsidP="00CF77C3">
      <w:pPr>
        <w:pStyle w:val="3"/>
        <w:ind w:left="1200"/>
      </w:pPr>
      <w:bookmarkStart w:id="95" w:name="_Toc39763831"/>
      <w:bookmarkStart w:id="96" w:name="_Toc39767286"/>
      <w:r w:rsidRPr="00CF77C3">
        <w:rPr>
          <w:rFonts w:hint="eastAsia"/>
        </w:rPr>
        <w:t>删除公告</w:t>
      </w:r>
      <w:bookmarkEnd w:id="95"/>
      <w:bookmarkEnd w:id="96"/>
    </w:p>
    <w:p w14:paraId="0B909506" w14:textId="77777777" w:rsidR="00F32437" w:rsidRPr="008D2314" w:rsidRDefault="00F32437" w:rsidP="00F32437">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44B1B8C8" w14:textId="0BDF1CBF" w:rsidR="00F32437" w:rsidRPr="00820043" w:rsidRDefault="00F32437" w:rsidP="00820043">
      <w:pPr>
        <w:pStyle w:val="3"/>
        <w:ind w:left="1200"/>
      </w:pPr>
      <w:bookmarkStart w:id="97" w:name="_Toc39763832"/>
      <w:bookmarkStart w:id="98" w:name="_Toc39767287"/>
      <w:r w:rsidRPr="00820043">
        <w:rPr>
          <w:rFonts w:hint="eastAsia"/>
        </w:rPr>
        <w:t>修改公告</w:t>
      </w:r>
      <w:bookmarkEnd w:id="97"/>
      <w:bookmarkEnd w:id="98"/>
    </w:p>
    <w:p w14:paraId="710AB3EF" w14:textId="77777777" w:rsidR="00F32437" w:rsidRPr="00002D12" w:rsidRDefault="00F32437" w:rsidP="00F32437">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42A5CB83" w14:textId="6A133866" w:rsidR="00F32437" w:rsidRPr="00E600FF" w:rsidRDefault="00F32437" w:rsidP="00E600FF">
      <w:pPr>
        <w:pStyle w:val="3"/>
        <w:ind w:left="1200"/>
      </w:pPr>
      <w:bookmarkStart w:id="99" w:name="_Toc39763833"/>
      <w:bookmarkStart w:id="100" w:name="_Toc39767288"/>
      <w:r w:rsidRPr="00E600FF">
        <w:rPr>
          <w:rFonts w:hint="eastAsia"/>
        </w:rPr>
        <w:t>报名管理</w:t>
      </w:r>
      <w:bookmarkEnd w:id="99"/>
      <w:bookmarkEnd w:id="100"/>
    </w:p>
    <w:p w14:paraId="7AD241A0" w14:textId="456C79AE" w:rsidR="00F32437" w:rsidRDefault="00F32437" w:rsidP="0084374F">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w:t>
      </w:r>
      <w:r w:rsidR="006C3684">
        <w:t>6</w:t>
      </w:r>
      <w:r>
        <w:rPr>
          <w:rFonts w:hint="eastAsia"/>
        </w:rPr>
        <w:t>所示。后台管理界面如图</w:t>
      </w:r>
      <w:r>
        <w:rPr>
          <w:rFonts w:hint="eastAsia"/>
        </w:rPr>
        <w:t>4</w:t>
      </w:r>
      <w:r>
        <w:t>-</w:t>
      </w:r>
      <w:r w:rsidR="006C3684">
        <w:t>4</w:t>
      </w:r>
      <w:r>
        <w:rPr>
          <w:rFonts w:hint="eastAsia"/>
        </w:rPr>
        <w:t>所示。导出到</w:t>
      </w:r>
      <w:r>
        <w:rPr>
          <w:rFonts w:hint="eastAsia"/>
        </w:rPr>
        <w:t>Excel</w:t>
      </w:r>
      <w:r>
        <w:rPr>
          <w:rFonts w:hint="eastAsia"/>
        </w:rPr>
        <w:t>的效果如</w:t>
      </w:r>
      <w:r>
        <w:rPr>
          <w:rFonts w:hint="eastAsia"/>
        </w:rPr>
        <w:lastRenderedPageBreak/>
        <w:t>图</w:t>
      </w:r>
      <w:r>
        <w:rPr>
          <w:rFonts w:hint="eastAsia"/>
        </w:rPr>
        <w:t>4</w:t>
      </w:r>
      <w:r>
        <w:t>-</w:t>
      </w:r>
      <w:r w:rsidR="006C3684">
        <w:t>5</w:t>
      </w:r>
      <w:r>
        <w:rPr>
          <w:rFonts w:hint="eastAsia"/>
        </w:rPr>
        <w:t>所示。</w:t>
      </w:r>
    </w:p>
    <w:p w14:paraId="1D1DBE9C" w14:textId="77777777" w:rsidR="00F32437" w:rsidRDefault="00F32437" w:rsidP="00F32437">
      <w:pPr>
        <w:pStyle w:val="ac"/>
        <w:spacing w:before="156" w:after="312"/>
      </w:pPr>
      <w:r w:rsidRPr="00A7175B">
        <w:rPr>
          <w:noProof/>
        </w:rPr>
        <w:drawing>
          <wp:inline distT="0" distB="0" distL="0" distR="0" wp14:anchorId="31FF6601" wp14:editId="2DF91133">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4470"/>
                    </a:xfrm>
                    <a:prstGeom prst="rect">
                      <a:avLst/>
                    </a:prstGeom>
                  </pic:spPr>
                </pic:pic>
              </a:graphicData>
            </a:graphic>
          </wp:inline>
        </w:drawing>
      </w:r>
    </w:p>
    <w:p w14:paraId="192625D7" w14:textId="3CEEF995" w:rsidR="00F32437" w:rsidRDefault="00F32437" w:rsidP="00F32437">
      <w:pPr>
        <w:pStyle w:val="ac"/>
        <w:spacing w:before="156" w:after="312"/>
      </w:pPr>
      <w:r>
        <w:rPr>
          <w:rFonts w:hint="eastAsia"/>
        </w:rPr>
        <w:t>图</w:t>
      </w:r>
      <w:r>
        <w:rPr>
          <w:rFonts w:hint="eastAsia"/>
        </w:rPr>
        <w:t xml:space="preserve"> </w:t>
      </w:r>
      <w:r>
        <w:t>4-</w:t>
      </w:r>
      <w:r w:rsidR="00BF0C73">
        <w:t>4</w:t>
      </w:r>
      <w:r>
        <w:rPr>
          <w:rFonts w:hint="eastAsia"/>
        </w:rPr>
        <w:t>报名后台管理效果图</w:t>
      </w:r>
    </w:p>
    <w:p w14:paraId="36E9AE22" w14:textId="77777777" w:rsidR="004D1312" w:rsidRPr="004D1312" w:rsidRDefault="004D1312" w:rsidP="004D1312">
      <w:pPr>
        <w:pStyle w:val="aa"/>
        <w:spacing w:after="156"/>
      </w:pPr>
    </w:p>
    <w:p w14:paraId="6786614D" w14:textId="77777777" w:rsidR="00F32437" w:rsidRPr="00A7175B" w:rsidRDefault="00F32437" w:rsidP="00F32437">
      <w:pPr>
        <w:pStyle w:val="ac"/>
        <w:spacing w:before="156" w:after="312"/>
      </w:pPr>
      <w:r w:rsidRPr="00B61549">
        <w:rPr>
          <w:noProof/>
        </w:rPr>
        <w:drawing>
          <wp:inline distT="0" distB="0" distL="0" distR="0" wp14:anchorId="4715AD64" wp14:editId="25A9A355">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300" cy="2247900"/>
                    </a:xfrm>
                    <a:prstGeom prst="rect">
                      <a:avLst/>
                    </a:prstGeom>
                  </pic:spPr>
                </pic:pic>
              </a:graphicData>
            </a:graphic>
          </wp:inline>
        </w:drawing>
      </w:r>
    </w:p>
    <w:p w14:paraId="294FA9A8" w14:textId="3C00ED1C" w:rsidR="00F32437" w:rsidRDefault="00F32437" w:rsidP="00F32437">
      <w:pPr>
        <w:pStyle w:val="ac"/>
        <w:spacing w:before="156" w:after="312"/>
      </w:pPr>
      <w:r>
        <w:rPr>
          <w:rFonts w:hint="eastAsia"/>
        </w:rPr>
        <w:t>图</w:t>
      </w:r>
      <w:r>
        <w:rPr>
          <w:rFonts w:hint="eastAsia"/>
        </w:rPr>
        <w:t xml:space="preserve"> </w:t>
      </w:r>
      <w:r>
        <w:t>4-</w:t>
      </w:r>
      <w:r w:rsidR="00BF0C73">
        <w:t>5</w:t>
      </w:r>
      <w:r>
        <w:rPr>
          <w:rFonts w:hint="eastAsia"/>
        </w:rPr>
        <w:t>导出到</w:t>
      </w:r>
      <w:r>
        <w:rPr>
          <w:rFonts w:hint="eastAsia"/>
        </w:rPr>
        <w:t>Excel</w:t>
      </w:r>
      <w:r>
        <w:rPr>
          <w:rFonts w:hint="eastAsia"/>
        </w:rPr>
        <w:t>的效果图</w:t>
      </w:r>
    </w:p>
    <w:p w14:paraId="702C4DF9" w14:textId="77777777" w:rsidR="00F32437" w:rsidRPr="00A7175B" w:rsidRDefault="00F32437" w:rsidP="00F32437">
      <w:pPr>
        <w:pStyle w:val="a1"/>
        <w:ind w:firstLine="480"/>
      </w:pPr>
    </w:p>
    <w:p w14:paraId="6EB82F48" w14:textId="78157CEC" w:rsidR="00F32437" w:rsidRDefault="0084374F" w:rsidP="0084374F">
      <w:pPr>
        <w:pStyle w:val="ac"/>
        <w:spacing w:before="156"/>
      </w:pPr>
      <w:r w:rsidRPr="006F12F7">
        <w:rPr>
          <w:noProof/>
        </w:rPr>
        <w:lastRenderedPageBreak/>
        <w:drawing>
          <wp:inline distT="0" distB="0" distL="0" distR="0" wp14:anchorId="7B0A40DD" wp14:editId="7E7F57F4">
            <wp:extent cx="3219382" cy="3736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578" cy="3740332"/>
                    </a:xfrm>
                    <a:prstGeom prst="rect">
                      <a:avLst/>
                    </a:prstGeom>
                  </pic:spPr>
                </pic:pic>
              </a:graphicData>
            </a:graphic>
          </wp:inline>
        </w:drawing>
      </w:r>
    </w:p>
    <w:p w14:paraId="6B6671BA" w14:textId="5C7A941A" w:rsidR="0084374F" w:rsidRPr="0084374F" w:rsidRDefault="0084374F" w:rsidP="0084374F">
      <w:pPr>
        <w:pStyle w:val="ac"/>
        <w:spacing w:before="156" w:after="312"/>
      </w:pPr>
      <w:r>
        <w:rPr>
          <w:rFonts w:hint="eastAsia"/>
        </w:rPr>
        <w:t>图</w:t>
      </w:r>
      <w:r>
        <w:rPr>
          <w:rFonts w:hint="eastAsia"/>
        </w:rPr>
        <w:t xml:space="preserve"> </w:t>
      </w:r>
      <w:r>
        <w:t>4-6</w:t>
      </w:r>
      <w:r>
        <w:rPr>
          <w:rFonts w:hint="eastAsia"/>
        </w:rPr>
        <w:t>公告端报名效果图</w:t>
      </w:r>
    </w:p>
    <w:p w14:paraId="2AFAD7AA" w14:textId="1C432E42" w:rsidR="00F32437" w:rsidRPr="00060722" w:rsidRDefault="00F32437" w:rsidP="00060722">
      <w:pPr>
        <w:pStyle w:val="3"/>
        <w:ind w:left="1200"/>
      </w:pPr>
      <w:bookmarkStart w:id="101" w:name="_Toc39763834"/>
      <w:bookmarkStart w:id="102" w:name="_Toc39767289"/>
      <w:r w:rsidRPr="00060722">
        <w:rPr>
          <w:rFonts w:hint="eastAsia"/>
        </w:rPr>
        <w:t>类别管理</w:t>
      </w:r>
      <w:bookmarkEnd w:id="101"/>
      <w:bookmarkEnd w:id="102"/>
    </w:p>
    <w:p w14:paraId="74306DFF" w14:textId="77777777" w:rsidR="00F32437" w:rsidRPr="00F37910" w:rsidRDefault="00F32437" w:rsidP="00F32437">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00F8B64B" w14:textId="77777777" w:rsidR="00F32437" w:rsidRPr="00F37910" w:rsidRDefault="00F32437" w:rsidP="00F32437">
      <w:pPr>
        <w:pStyle w:val="a1"/>
        <w:ind w:firstLine="480"/>
      </w:pPr>
    </w:p>
    <w:p w14:paraId="60760907" w14:textId="77777777" w:rsidR="00F32437" w:rsidRDefault="00F32437" w:rsidP="00F32437">
      <w:pPr>
        <w:pStyle w:val="a1"/>
        <w:spacing w:line="240" w:lineRule="auto"/>
        <w:ind w:firstLineChars="0" w:firstLine="0"/>
        <w:jc w:val="center"/>
      </w:pPr>
    </w:p>
    <w:p w14:paraId="2B452AB6" w14:textId="6A6311AD" w:rsidR="00F32437" w:rsidRPr="00B65325" w:rsidRDefault="00F32437" w:rsidP="00B65325">
      <w:pPr>
        <w:pStyle w:val="2"/>
        <w:ind w:left="818"/>
      </w:pPr>
      <w:bookmarkStart w:id="103" w:name="_Toc39763835"/>
      <w:bookmarkStart w:id="104" w:name="_Toc39767290"/>
      <w:r w:rsidRPr="00B65325">
        <w:rPr>
          <w:rFonts w:hint="eastAsia"/>
        </w:rPr>
        <w:t>讨论区管理模块的实现</w:t>
      </w:r>
      <w:bookmarkEnd w:id="103"/>
      <w:bookmarkEnd w:id="104"/>
    </w:p>
    <w:p w14:paraId="17844CE7" w14:textId="5239552E" w:rsidR="00F32437" w:rsidRPr="00FC2A2E" w:rsidRDefault="00F32437" w:rsidP="00FC2A2E">
      <w:pPr>
        <w:pStyle w:val="3"/>
        <w:ind w:left="1200"/>
      </w:pPr>
      <w:bookmarkStart w:id="105" w:name="_Toc39763836"/>
      <w:bookmarkStart w:id="106" w:name="_Toc39767291"/>
      <w:r w:rsidRPr="00FC2A2E">
        <w:rPr>
          <w:rFonts w:hint="eastAsia"/>
        </w:rPr>
        <w:t>添加帖子</w:t>
      </w:r>
      <w:bookmarkEnd w:id="105"/>
      <w:bookmarkEnd w:id="106"/>
    </w:p>
    <w:p w14:paraId="49870A04" w14:textId="77777777" w:rsidR="00F32437" w:rsidRDefault="00F32437" w:rsidP="00F32437">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-7</w:t>
      </w:r>
      <w:r>
        <w:rPr>
          <w:rFonts w:hint="eastAsia"/>
        </w:rPr>
        <w:t>所示。</w:t>
      </w:r>
    </w:p>
    <w:p w14:paraId="5C981BF6" w14:textId="77777777" w:rsidR="00F32437" w:rsidRDefault="00F32437" w:rsidP="00F32437">
      <w:pPr>
        <w:pStyle w:val="ac"/>
        <w:spacing w:before="156" w:after="312"/>
      </w:pPr>
      <w:r w:rsidRPr="00825C07">
        <w:rPr>
          <w:noProof/>
        </w:rPr>
        <w:lastRenderedPageBreak/>
        <w:drawing>
          <wp:inline distT="0" distB="0" distL="0" distR="0" wp14:anchorId="77EBAAB9" wp14:editId="270179EA">
            <wp:extent cx="3267321" cy="4425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3401" cy="4447024"/>
                    </a:xfrm>
                    <a:prstGeom prst="rect">
                      <a:avLst/>
                    </a:prstGeom>
                  </pic:spPr>
                </pic:pic>
              </a:graphicData>
            </a:graphic>
          </wp:inline>
        </w:drawing>
      </w:r>
    </w:p>
    <w:p w14:paraId="52758468" w14:textId="77777777" w:rsidR="00F32437" w:rsidRPr="00825C07" w:rsidRDefault="00F32437" w:rsidP="00F32437">
      <w:pPr>
        <w:pStyle w:val="ac"/>
        <w:spacing w:before="156" w:after="312"/>
      </w:pPr>
      <w:r>
        <w:rPr>
          <w:rFonts w:hint="eastAsia"/>
        </w:rPr>
        <w:t>图</w:t>
      </w:r>
      <w:r>
        <w:rPr>
          <w:rFonts w:hint="eastAsia"/>
        </w:rPr>
        <w:t xml:space="preserve"> </w:t>
      </w:r>
      <w:r>
        <w:t>4-7</w:t>
      </w:r>
      <w:r>
        <w:rPr>
          <w:rFonts w:hint="eastAsia"/>
        </w:rPr>
        <w:t>公众号端发表帖子效果图</w:t>
      </w:r>
    </w:p>
    <w:p w14:paraId="01657409" w14:textId="131764C3" w:rsidR="00F32437" w:rsidRPr="00E8550E" w:rsidRDefault="00F32437" w:rsidP="00E8550E">
      <w:pPr>
        <w:pStyle w:val="3"/>
        <w:ind w:left="1200"/>
      </w:pPr>
      <w:bookmarkStart w:id="107" w:name="_Toc39763837"/>
      <w:bookmarkStart w:id="108" w:name="_Toc39767292"/>
      <w:r w:rsidRPr="00E8550E">
        <w:rPr>
          <w:rFonts w:hint="eastAsia"/>
        </w:rPr>
        <w:t>删除帖子</w:t>
      </w:r>
      <w:bookmarkEnd w:id="107"/>
      <w:bookmarkEnd w:id="108"/>
    </w:p>
    <w:p w14:paraId="2C21201D" w14:textId="77777777" w:rsidR="00F32437" w:rsidRDefault="00F32437" w:rsidP="00F32437">
      <w:pPr>
        <w:pStyle w:val="a1"/>
        <w:ind w:firstLine="480"/>
      </w:pPr>
      <w:r>
        <w:rPr>
          <w:rFonts w:hint="eastAsia"/>
        </w:rPr>
        <w:t>（</w:t>
      </w:r>
      <w:r>
        <w:rPr>
          <w:rFonts w:hint="eastAsia"/>
        </w:rPr>
        <w:t>1</w:t>
      </w:r>
      <w:r>
        <w:rPr>
          <w:rFonts w:hint="eastAsia"/>
        </w:rPr>
        <w:t>）用户删除</w:t>
      </w:r>
    </w:p>
    <w:p w14:paraId="0DD9BDC6" w14:textId="77777777" w:rsidR="00F32437" w:rsidRDefault="00F32437" w:rsidP="00F32437">
      <w:pPr>
        <w:pStyle w:val="a1"/>
        <w:ind w:firstLine="480"/>
      </w:pPr>
      <w:r>
        <w:rPr>
          <w:rFonts w:hint="eastAsia"/>
        </w:rPr>
        <w:t>用户可以删除自己发布的帖子，在帖子详情页面便可点击删除，在确定好删除后，便可成功删除。</w:t>
      </w:r>
    </w:p>
    <w:p w14:paraId="75520D9C" w14:textId="77777777" w:rsidR="00F32437" w:rsidRDefault="00F32437" w:rsidP="00F32437">
      <w:pPr>
        <w:pStyle w:val="a1"/>
        <w:ind w:firstLine="480"/>
      </w:pPr>
      <w:r>
        <w:rPr>
          <w:rFonts w:hint="eastAsia"/>
        </w:rPr>
        <w:t>（</w:t>
      </w:r>
      <w:r>
        <w:rPr>
          <w:rFonts w:hint="eastAsia"/>
        </w:rPr>
        <w:t>2</w:t>
      </w:r>
      <w:r>
        <w:rPr>
          <w:rFonts w:hint="eastAsia"/>
        </w:rPr>
        <w:t>）管理员删除</w:t>
      </w:r>
    </w:p>
    <w:p w14:paraId="67E11676" w14:textId="77777777" w:rsidR="00F32437" w:rsidRDefault="00F32437" w:rsidP="00F32437">
      <w:pPr>
        <w:pStyle w:val="a1"/>
        <w:ind w:firstLine="480"/>
      </w:pPr>
      <w:r>
        <w:rPr>
          <w:rFonts w:hint="eastAsia"/>
        </w:rPr>
        <w:t>对于用户举报过的帖子，管理员在核实后便会在后台删除相应的帖子。</w:t>
      </w:r>
    </w:p>
    <w:p w14:paraId="4127ADF8" w14:textId="77777777" w:rsidR="00F32437" w:rsidRPr="003A5333" w:rsidRDefault="00F32437" w:rsidP="00F32437">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2A49DBA9" w14:textId="68763314" w:rsidR="00F32437" w:rsidRPr="00102526" w:rsidRDefault="00F32437" w:rsidP="00102526">
      <w:pPr>
        <w:pStyle w:val="3"/>
        <w:ind w:left="1200"/>
      </w:pPr>
      <w:bookmarkStart w:id="109" w:name="_Toc39763838"/>
      <w:bookmarkStart w:id="110" w:name="_Toc39767293"/>
      <w:r w:rsidRPr="00102526">
        <w:rPr>
          <w:rFonts w:hint="eastAsia"/>
        </w:rPr>
        <w:t>修改帖子</w:t>
      </w:r>
      <w:bookmarkEnd w:id="109"/>
      <w:bookmarkEnd w:id="110"/>
    </w:p>
    <w:p w14:paraId="6E7CB0B1" w14:textId="77777777" w:rsidR="00F32437" w:rsidRPr="003A5333" w:rsidRDefault="00F32437" w:rsidP="00F32437">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40936F63" w14:textId="4D70530C" w:rsidR="00F32437" w:rsidRPr="000046BC" w:rsidRDefault="00F32437" w:rsidP="000046BC">
      <w:pPr>
        <w:pStyle w:val="3"/>
        <w:ind w:left="1200"/>
      </w:pPr>
      <w:bookmarkStart w:id="111" w:name="_Toc39763839"/>
      <w:bookmarkStart w:id="112" w:name="_Toc39767294"/>
      <w:r w:rsidRPr="000046BC">
        <w:rPr>
          <w:rFonts w:hint="eastAsia"/>
        </w:rPr>
        <w:t>标签管理</w:t>
      </w:r>
      <w:bookmarkEnd w:id="111"/>
      <w:bookmarkEnd w:id="112"/>
    </w:p>
    <w:p w14:paraId="7324F0D1" w14:textId="77777777" w:rsidR="00F32437" w:rsidRDefault="00F32437" w:rsidP="00F32437">
      <w:pPr>
        <w:pStyle w:val="a1"/>
        <w:ind w:firstLine="480"/>
      </w:pPr>
      <w:r>
        <w:rPr>
          <w:rFonts w:hint="eastAsia"/>
        </w:rPr>
        <w:t>标签为帖子的标签，这里一般的帖子都是具有多种标签的，所以处理方式上</w:t>
      </w:r>
      <w:r>
        <w:rPr>
          <w:rFonts w:hint="eastAsia"/>
        </w:rPr>
        <w:lastRenderedPageBreak/>
        <w:t>比新闻和公告麻烦点。这里是利用了二进制的思想去处理多标签的情况，这样二进制的位数不能太多，所以每次新增标签时，需要取到最小未使用的数字作为新标签的标识。相关的代码段如下。</w:t>
      </w:r>
    </w:p>
    <w:p w14:paraId="6B37898B" w14:textId="77777777" w:rsidR="00F32437" w:rsidRDefault="00F32437" w:rsidP="00F32437">
      <w:pPr>
        <w:pStyle w:val="affe"/>
      </w:pPr>
      <w:r>
        <w:rPr>
          <w:rFonts w:hint="eastAsia"/>
        </w:rPr>
        <w:t xml:space="preserve">// </w:t>
      </w:r>
      <w:r>
        <w:rPr>
          <w:rFonts w:hint="eastAsia"/>
        </w:rPr>
        <w:t>获取全部有效标签</w:t>
      </w:r>
    </w:p>
    <w:p w14:paraId="4CA49102" w14:textId="77777777" w:rsidR="00F32437" w:rsidRDefault="00F32437" w:rsidP="00F32437">
      <w:pPr>
        <w:pStyle w:val="affe"/>
      </w:pPr>
      <w:r>
        <w:t xml:space="preserve">List&lt;Label&gt; list = </w:t>
      </w:r>
      <w:proofErr w:type="spellStart"/>
      <w:r>
        <w:t>labelService.findLabelListByLabelId</w:t>
      </w:r>
      <w:proofErr w:type="spellEnd"/>
      <w:r>
        <w:t>(null);</w:t>
      </w:r>
    </w:p>
    <w:p w14:paraId="605BC8C6" w14:textId="77777777" w:rsidR="00F32437" w:rsidRDefault="00F32437" w:rsidP="00F32437">
      <w:pPr>
        <w:pStyle w:val="affe"/>
      </w:pPr>
      <w:proofErr w:type="spellStart"/>
      <w:r>
        <w:t>Collections.sort</w:t>
      </w:r>
      <w:proofErr w:type="spellEnd"/>
      <w:r>
        <w:t>(list, new Comparator&lt;Label</w:t>
      </w:r>
      <w:proofErr w:type="gramStart"/>
      <w:r>
        <w:t>&gt;(</w:t>
      </w:r>
      <w:proofErr w:type="gramEnd"/>
      <w:r>
        <w:t>) {</w:t>
      </w:r>
    </w:p>
    <w:p w14:paraId="3C3245F9" w14:textId="77777777" w:rsidR="00F32437" w:rsidRDefault="00F32437" w:rsidP="00F32437">
      <w:pPr>
        <w:pStyle w:val="affe"/>
      </w:pPr>
      <w:r>
        <w:t xml:space="preserve">    @Override</w:t>
      </w:r>
    </w:p>
    <w:p w14:paraId="6FB32677" w14:textId="77777777" w:rsidR="00F32437" w:rsidRDefault="00F32437" w:rsidP="00F32437">
      <w:pPr>
        <w:pStyle w:val="affe"/>
      </w:pPr>
      <w:r>
        <w:t xml:space="preserve">    public int </w:t>
      </w:r>
      <w:proofErr w:type="gramStart"/>
      <w:r>
        <w:t>compare(</w:t>
      </w:r>
      <w:proofErr w:type="gramEnd"/>
      <w:r>
        <w:t>Label a, Label b) {</w:t>
      </w:r>
    </w:p>
    <w:p w14:paraId="46D7883C" w14:textId="77777777" w:rsidR="00F32437" w:rsidRDefault="00F32437" w:rsidP="00F32437">
      <w:pPr>
        <w:pStyle w:val="affe"/>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559239F1" w14:textId="77777777" w:rsidR="00F32437" w:rsidRDefault="00F32437" w:rsidP="00F32437">
      <w:pPr>
        <w:pStyle w:val="affe"/>
      </w:pPr>
      <w:r>
        <w:t xml:space="preserve">        return </w:t>
      </w:r>
      <w:proofErr w:type="spellStart"/>
      <w:proofErr w:type="gramStart"/>
      <w:r>
        <w:t>ans.intValue</w:t>
      </w:r>
      <w:proofErr w:type="spellEnd"/>
      <w:proofErr w:type="gramEnd"/>
      <w:r>
        <w:t>();</w:t>
      </w:r>
    </w:p>
    <w:p w14:paraId="65C5ABB7" w14:textId="77777777" w:rsidR="00F32437" w:rsidRDefault="00F32437" w:rsidP="00F32437">
      <w:pPr>
        <w:pStyle w:val="affe"/>
      </w:pPr>
      <w:r>
        <w:t xml:space="preserve">    }</w:t>
      </w:r>
    </w:p>
    <w:p w14:paraId="6B596B29" w14:textId="77777777" w:rsidR="00F32437" w:rsidRDefault="00F32437" w:rsidP="00F32437">
      <w:pPr>
        <w:pStyle w:val="affe"/>
      </w:pPr>
      <w:r>
        <w:rPr>
          <w:rFonts w:hint="eastAsia"/>
        </w:rPr>
        <w:t>}); //</w:t>
      </w:r>
      <w:r>
        <w:rPr>
          <w:rFonts w:hint="eastAsia"/>
        </w:rPr>
        <w:t>从小到大排序</w:t>
      </w:r>
    </w:p>
    <w:p w14:paraId="6071025F" w14:textId="77777777" w:rsidR="00F32437" w:rsidRDefault="00F32437" w:rsidP="00F32437">
      <w:pPr>
        <w:pStyle w:val="affe"/>
      </w:pPr>
      <w:r>
        <w:t xml:space="preserve">long flag = </w:t>
      </w:r>
      <w:proofErr w:type="spellStart"/>
      <w:proofErr w:type="gramStart"/>
      <w:r>
        <w:t>list.size</w:t>
      </w:r>
      <w:proofErr w:type="spellEnd"/>
      <w:proofErr w:type="gramEnd"/>
      <w:r>
        <w:t>();</w:t>
      </w:r>
    </w:p>
    <w:p w14:paraId="6A74E7BA" w14:textId="77777777" w:rsidR="00F32437" w:rsidRDefault="00F32437" w:rsidP="00F32437">
      <w:pPr>
        <w:pStyle w:val="affe"/>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21EAB605" w14:textId="77777777" w:rsidR="00F32437" w:rsidRDefault="00F32437" w:rsidP="00F32437">
      <w:pPr>
        <w:pStyle w:val="affe"/>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4455A36D" w14:textId="77777777" w:rsidR="00F32437" w:rsidRDefault="00F32437" w:rsidP="00F32437">
      <w:pPr>
        <w:pStyle w:val="affe"/>
      </w:pPr>
      <w:r>
        <w:t xml:space="preserve">        flag = </w:t>
      </w:r>
      <w:proofErr w:type="spellStart"/>
      <w:r>
        <w:t>i</w:t>
      </w:r>
      <w:proofErr w:type="spellEnd"/>
      <w:r>
        <w:t>;</w:t>
      </w:r>
    </w:p>
    <w:p w14:paraId="246B5CA0" w14:textId="77777777" w:rsidR="00F32437" w:rsidRDefault="00F32437" w:rsidP="00F32437">
      <w:pPr>
        <w:pStyle w:val="affe"/>
      </w:pPr>
      <w:r>
        <w:t xml:space="preserve">        break;</w:t>
      </w:r>
    </w:p>
    <w:p w14:paraId="45CD194D" w14:textId="77777777" w:rsidR="00F32437" w:rsidRDefault="00F32437" w:rsidP="00F32437">
      <w:pPr>
        <w:pStyle w:val="affe"/>
      </w:pPr>
      <w:r>
        <w:t xml:space="preserve">    }</w:t>
      </w:r>
    </w:p>
    <w:p w14:paraId="68507B22" w14:textId="77777777" w:rsidR="00F32437" w:rsidRPr="00497C65" w:rsidRDefault="00F32437" w:rsidP="00F32437">
      <w:pPr>
        <w:pStyle w:val="affe"/>
      </w:pPr>
      <w:r>
        <w:rPr>
          <w:rFonts w:hint="eastAsia"/>
        </w:rPr>
        <w:t xml:space="preserve">} // </w:t>
      </w:r>
      <w:r>
        <w:rPr>
          <w:rFonts w:hint="eastAsia"/>
        </w:rPr>
        <w:t>取最小未使用的标志位</w:t>
      </w:r>
    </w:p>
    <w:p w14:paraId="7290B139" w14:textId="4CBE3949" w:rsidR="00F32437" w:rsidRPr="00275032" w:rsidRDefault="00F32437" w:rsidP="00275032">
      <w:pPr>
        <w:pStyle w:val="3"/>
        <w:ind w:left="1200"/>
      </w:pPr>
      <w:bookmarkStart w:id="113" w:name="_Toc39763840"/>
      <w:bookmarkStart w:id="114" w:name="_Toc39767295"/>
      <w:r w:rsidRPr="00275032">
        <w:rPr>
          <w:rFonts w:hint="eastAsia"/>
        </w:rPr>
        <w:t>评论管理</w:t>
      </w:r>
      <w:bookmarkEnd w:id="113"/>
      <w:bookmarkEnd w:id="114"/>
    </w:p>
    <w:p w14:paraId="33EBCACC" w14:textId="77777777" w:rsidR="00F32437" w:rsidRDefault="00F32437" w:rsidP="00F32437">
      <w:pPr>
        <w:pStyle w:val="a1"/>
        <w:ind w:firstLineChars="0" w:firstLine="420"/>
      </w:pPr>
      <w:r>
        <w:rPr>
          <w:rFonts w:hint="eastAsia"/>
        </w:rPr>
        <w:t>（</w:t>
      </w:r>
      <w:r>
        <w:rPr>
          <w:rFonts w:hint="eastAsia"/>
        </w:rPr>
        <w:t>1</w:t>
      </w:r>
      <w:r>
        <w:rPr>
          <w:rFonts w:hint="eastAsia"/>
        </w:rPr>
        <w:t>）评论帖子：公众号用户在评论区对任意帖子可进行评论。</w:t>
      </w:r>
    </w:p>
    <w:p w14:paraId="77CFCDF2" w14:textId="77777777" w:rsidR="00F32437" w:rsidRDefault="00F32437" w:rsidP="00F32437">
      <w:pPr>
        <w:pStyle w:val="a1"/>
        <w:ind w:firstLineChars="0" w:firstLine="420"/>
      </w:pPr>
      <w:r>
        <w:rPr>
          <w:rFonts w:hint="eastAsia"/>
        </w:rPr>
        <w:t>（</w:t>
      </w:r>
      <w:r>
        <w:rPr>
          <w:rFonts w:hint="eastAsia"/>
        </w:rPr>
        <w:t>2</w:t>
      </w:r>
      <w:r>
        <w:rPr>
          <w:rFonts w:hint="eastAsia"/>
        </w:rPr>
        <w:t>）回复评论：用户在帖子下面的评论中还可以相互回复。</w:t>
      </w:r>
    </w:p>
    <w:p w14:paraId="7A1CB4F2" w14:textId="77777777" w:rsidR="00F32437" w:rsidRPr="00ED5BAE" w:rsidRDefault="00F32437" w:rsidP="00F32437">
      <w:pPr>
        <w:pStyle w:val="a1"/>
        <w:ind w:firstLine="480"/>
      </w:pPr>
      <w:r>
        <w:rPr>
          <w:rFonts w:hint="eastAsia"/>
        </w:rPr>
        <w:t>这两种情况调用同一个后端接口，不同的是传递参数，参数不同表示的情况也不同，从而将对应的数据存入数据库中。</w:t>
      </w:r>
    </w:p>
    <w:p w14:paraId="3A56A7D1" w14:textId="1B77BD9F" w:rsidR="00F32437" w:rsidRPr="00F447A0" w:rsidRDefault="00F32437" w:rsidP="00F447A0">
      <w:pPr>
        <w:pStyle w:val="2"/>
        <w:ind w:left="818"/>
      </w:pPr>
      <w:bookmarkStart w:id="115" w:name="_Toc39763841"/>
      <w:bookmarkStart w:id="116" w:name="_Toc39767296"/>
      <w:r w:rsidRPr="00F447A0">
        <w:rPr>
          <w:rFonts w:hint="eastAsia"/>
        </w:rPr>
        <w:t>值班管理模块的实现</w:t>
      </w:r>
      <w:bookmarkEnd w:id="115"/>
      <w:bookmarkEnd w:id="116"/>
    </w:p>
    <w:p w14:paraId="2970D92A" w14:textId="77777777" w:rsidR="00F32437" w:rsidRDefault="00F32437" w:rsidP="00F32437">
      <w:pPr>
        <w:pStyle w:val="a1"/>
        <w:ind w:firstLine="480"/>
      </w:pPr>
      <w:r>
        <w:rPr>
          <w:rFonts w:hint="eastAsia"/>
        </w:rPr>
        <w:t>（</w:t>
      </w:r>
      <w:r>
        <w:t>1</w:t>
      </w:r>
      <w:r>
        <w:rPr>
          <w:rFonts w:hint="eastAsia"/>
        </w:rPr>
        <w:t>）添加值班：</w:t>
      </w:r>
      <w:r w:rsidRPr="00E215DC">
        <w:rPr>
          <w:rFonts w:ascii="宋体" w:hAnsi="宋体" w:hint="eastAsia"/>
          <w:szCs w:val="24"/>
        </w:rPr>
        <w:t>管理员</w:t>
      </w:r>
      <w:r>
        <w:rPr>
          <w:rFonts w:ascii="宋体" w:hAnsi="宋体" w:hint="eastAsia"/>
          <w:szCs w:val="24"/>
        </w:rPr>
        <w:t>点进后端添加值班页面，安排对应的值班人员和值班周期，后端调用</w:t>
      </w:r>
      <w:proofErr w:type="spellStart"/>
      <w:r>
        <w:rPr>
          <w:rFonts w:ascii="宋体" w:hAnsi="宋体" w:hint="eastAsia"/>
          <w:szCs w:val="24"/>
        </w:rPr>
        <w:t>addOnDuty</w:t>
      </w:r>
      <w:proofErr w:type="spellEnd"/>
      <w:r>
        <w:rPr>
          <w:rFonts w:ascii="宋体" w:hAnsi="宋体" w:hint="eastAsia"/>
          <w:szCs w:val="24"/>
        </w:rPr>
        <w:t>接口处理加入到数据库中</w:t>
      </w:r>
      <w:r w:rsidRPr="00E215DC">
        <w:rPr>
          <w:rFonts w:hint="eastAsia"/>
          <w:szCs w:val="24"/>
        </w:rPr>
        <w:t>。</w:t>
      </w:r>
    </w:p>
    <w:p w14:paraId="6947EABC" w14:textId="77777777" w:rsidR="00F32437" w:rsidRDefault="00F32437" w:rsidP="00F32437">
      <w:pPr>
        <w:pStyle w:val="a1"/>
        <w:ind w:firstLine="480"/>
      </w:pPr>
      <w:r>
        <w:rPr>
          <w:rFonts w:hint="eastAsia"/>
        </w:rPr>
        <w:t>（</w:t>
      </w:r>
      <w:r>
        <w:t>2</w:t>
      </w:r>
      <w:r>
        <w:rPr>
          <w:rFonts w:hint="eastAsia"/>
        </w:rPr>
        <w:t>）删除值班：管理员会删除错误的值班信息情况。</w:t>
      </w:r>
    </w:p>
    <w:p w14:paraId="07051D45" w14:textId="77777777" w:rsidR="00F32437" w:rsidRDefault="00F32437" w:rsidP="00F32437">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6A4093EA" w14:textId="77777777" w:rsidR="00F32437" w:rsidRDefault="00F32437" w:rsidP="00F32437">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w:t>
      </w:r>
    </w:p>
    <w:p w14:paraId="4A776C85" w14:textId="01122B41" w:rsidR="00F32437" w:rsidRPr="008A2008" w:rsidRDefault="00F32437" w:rsidP="008A2008">
      <w:pPr>
        <w:pStyle w:val="2"/>
        <w:ind w:left="818"/>
      </w:pPr>
      <w:bookmarkStart w:id="117" w:name="_Toc39763842"/>
      <w:bookmarkStart w:id="118" w:name="_Toc39767297"/>
      <w:r w:rsidRPr="008A2008">
        <w:rPr>
          <w:rFonts w:hint="eastAsia"/>
        </w:rPr>
        <w:t>友链管理模块的实现</w:t>
      </w:r>
      <w:bookmarkEnd w:id="117"/>
      <w:bookmarkEnd w:id="118"/>
    </w:p>
    <w:p w14:paraId="628B1576" w14:textId="77777777" w:rsidR="00F32437" w:rsidRDefault="00F32437" w:rsidP="00F32437">
      <w:pPr>
        <w:pStyle w:val="a1"/>
        <w:ind w:firstLine="480"/>
        <w:rPr>
          <w:rFonts w:ascii="宋体" w:hAnsi="宋体"/>
          <w:szCs w:val="24"/>
        </w:rPr>
      </w:pPr>
      <w:r>
        <w:rPr>
          <w:rFonts w:hint="eastAsia"/>
        </w:rPr>
        <w:t>（</w:t>
      </w:r>
      <w:r>
        <w:t>1</w:t>
      </w:r>
      <w:r>
        <w:rPr>
          <w:rFonts w:hint="eastAsia"/>
        </w:rPr>
        <w:t>）添加友链：</w:t>
      </w:r>
      <w:r w:rsidRPr="00E215DC">
        <w:rPr>
          <w:rFonts w:ascii="宋体" w:hAnsi="宋体" w:hint="eastAsia"/>
          <w:szCs w:val="24"/>
        </w:rPr>
        <w:t>管理员</w:t>
      </w:r>
      <w:r>
        <w:rPr>
          <w:rFonts w:ascii="宋体" w:hAnsi="宋体" w:hint="eastAsia"/>
          <w:szCs w:val="24"/>
        </w:rPr>
        <w:t>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ascii="宋体" w:hAnsi="宋体" w:hint="eastAsia"/>
          <w:szCs w:val="24"/>
        </w:rPr>
        <w:t>addFriendUrl</w:t>
      </w:r>
      <w:proofErr w:type="spellEnd"/>
      <w:r>
        <w:rPr>
          <w:rFonts w:ascii="宋体" w:hAnsi="宋体" w:hint="eastAsia"/>
          <w:szCs w:val="24"/>
        </w:rPr>
        <w:t>接口添加到数据中去。添加友链的界面如图4</w:t>
      </w:r>
      <w:r>
        <w:rPr>
          <w:rFonts w:ascii="宋体" w:hAnsi="宋体"/>
          <w:szCs w:val="24"/>
        </w:rPr>
        <w:t>-8</w:t>
      </w:r>
      <w:r>
        <w:rPr>
          <w:rFonts w:ascii="宋体" w:hAnsi="宋体" w:hint="eastAsia"/>
          <w:szCs w:val="24"/>
        </w:rPr>
        <w:t>所示。</w:t>
      </w:r>
    </w:p>
    <w:p w14:paraId="0CC34655" w14:textId="77777777" w:rsidR="00F32437" w:rsidRPr="007D716F" w:rsidRDefault="00F32437" w:rsidP="00F32437">
      <w:pPr>
        <w:pStyle w:val="a1"/>
        <w:ind w:firstLineChars="0" w:firstLine="0"/>
        <w:rPr>
          <w:szCs w:val="24"/>
        </w:rPr>
      </w:pPr>
      <w:r>
        <w:rPr>
          <w:rFonts w:hint="eastAsia"/>
          <w:szCs w:val="24"/>
        </w:rPr>
        <w:lastRenderedPageBreak/>
        <w:t>后端校验链接是否可用的代码段如下</w:t>
      </w:r>
      <w:r>
        <w:rPr>
          <w:szCs w:val="24"/>
        </w:rPr>
        <w:t>:</w:t>
      </w:r>
    </w:p>
    <w:p w14:paraId="3A6DE506" w14:textId="77777777" w:rsidR="00F32437" w:rsidRDefault="00F32437" w:rsidP="00F32437">
      <w:pPr>
        <w:pStyle w:val="affe"/>
      </w:pPr>
      <w:r>
        <w:t>/**</w:t>
      </w:r>
    </w:p>
    <w:p w14:paraId="24F7EF39" w14:textId="77777777" w:rsidR="00F32437" w:rsidRDefault="00F32437" w:rsidP="00F32437">
      <w:pPr>
        <w:pStyle w:val="affe"/>
      </w:pPr>
      <w:r>
        <w:rPr>
          <w:rFonts w:hint="eastAsia"/>
        </w:rPr>
        <w:t xml:space="preserve">* </w:t>
      </w:r>
      <w:r>
        <w:rPr>
          <w:rFonts w:hint="eastAsia"/>
        </w:rPr>
        <w:t>检查</w:t>
      </w:r>
      <w:r>
        <w:rPr>
          <w:rFonts w:hint="eastAsia"/>
        </w:rPr>
        <w:t>URL</w:t>
      </w:r>
      <w:r>
        <w:rPr>
          <w:rFonts w:hint="eastAsia"/>
        </w:rPr>
        <w:t>是否可访问</w:t>
      </w:r>
    </w:p>
    <w:p w14:paraId="56A12197" w14:textId="77777777" w:rsidR="00F32437" w:rsidRDefault="00F32437" w:rsidP="00F32437">
      <w:pPr>
        <w:pStyle w:val="affe"/>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7E928D6C" w14:textId="77777777" w:rsidR="00F32437" w:rsidRDefault="00F32437" w:rsidP="00F32437">
      <w:pPr>
        <w:pStyle w:val="affe"/>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574853D5" w14:textId="77777777" w:rsidR="00F32437" w:rsidRDefault="00F32437" w:rsidP="00F32437">
      <w:pPr>
        <w:pStyle w:val="affe"/>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0CC4E5ED" w14:textId="77777777" w:rsidR="00F32437" w:rsidRDefault="00F32437" w:rsidP="00F32437">
      <w:pPr>
        <w:pStyle w:val="affe"/>
      </w:pPr>
      <w:r>
        <w:t>* @return</w:t>
      </w:r>
    </w:p>
    <w:p w14:paraId="78B57CE0" w14:textId="77777777" w:rsidR="00F32437" w:rsidRDefault="00F32437" w:rsidP="00F32437">
      <w:pPr>
        <w:pStyle w:val="affe"/>
      </w:pPr>
      <w:r>
        <w:t>*/</w:t>
      </w:r>
    </w:p>
    <w:p w14:paraId="65849E06" w14:textId="77777777" w:rsidR="00F32437" w:rsidRDefault="00F32437" w:rsidP="00F32437">
      <w:pPr>
        <w:pStyle w:val="affe"/>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BAF47BD" w14:textId="77777777" w:rsidR="00F32437" w:rsidRDefault="00F32437" w:rsidP="00F32437">
      <w:pPr>
        <w:pStyle w:val="affe"/>
      </w:pPr>
      <w:r>
        <w:t xml:space="preserve">    long lo = </w:t>
      </w:r>
      <w:proofErr w:type="spellStart"/>
      <w:r>
        <w:t>System.currentTimeMillis</w:t>
      </w:r>
      <w:proofErr w:type="spellEnd"/>
      <w:r>
        <w:t>();</w:t>
      </w:r>
    </w:p>
    <w:p w14:paraId="7E5FE54A" w14:textId="77777777" w:rsidR="00F32437" w:rsidRDefault="00F32437" w:rsidP="00F32437">
      <w:pPr>
        <w:pStyle w:val="affe"/>
      </w:pPr>
      <w:r>
        <w:t xml:space="preserve">    </w:t>
      </w:r>
      <w:proofErr w:type="spellStart"/>
      <w:r>
        <w:t>boolean</w:t>
      </w:r>
      <w:proofErr w:type="spellEnd"/>
      <w:r>
        <w:t xml:space="preserve"> flag = false;</w:t>
      </w:r>
    </w:p>
    <w:p w14:paraId="3FEC3A99" w14:textId="77777777" w:rsidR="00F32437" w:rsidRDefault="00F32437" w:rsidP="00F32437">
      <w:pPr>
        <w:pStyle w:val="affe"/>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6490DD04" w14:textId="77777777" w:rsidR="00F32437" w:rsidRDefault="00F32437" w:rsidP="00F32437">
      <w:pPr>
        <w:pStyle w:val="affe"/>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247BCFB3" w14:textId="77777777" w:rsidR="00F32437" w:rsidRDefault="00F32437" w:rsidP="00F32437">
      <w:pPr>
        <w:pStyle w:val="affe"/>
      </w:pPr>
      <w:r>
        <w:t xml:space="preserve">    } else {</w:t>
      </w:r>
    </w:p>
    <w:p w14:paraId="3CDBD96C" w14:textId="77777777" w:rsidR="00F32437" w:rsidRDefault="00F32437" w:rsidP="00F32437">
      <w:pPr>
        <w:pStyle w:val="affe"/>
      </w:pPr>
      <w:r>
        <w:t xml:space="preserve">        if (</w:t>
      </w:r>
      <w:proofErr w:type="spellStart"/>
      <w:r>
        <w:t>checkType</w:t>
      </w:r>
      <w:proofErr w:type="spellEnd"/>
      <w:r>
        <w:t xml:space="preserve"> == 0) {</w:t>
      </w:r>
    </w:p>
    <w:p w14:paraId="5930E471" w14:textId="77777777" w:rsidR="00F32437" w:rsidRDefault="00F32437" w:rsidP="00F32437">
      <w:pPr>
        <w:pStyle w:val="affe"/>
      </w:pPr>
      <w:r>
        <w:rPr>
          <w:rFonts w:hint="eastAsia"/>
        </w:rPr>
        <w:t xml:space="preserve">            //</w:t>
      </w:r>
      <w:r>
        <w:rPr>
          <w:rFonts w:hint="eastAsia"/>
        </w:rPr>
        <w:t>加</w:t>
      </w:r>
      <w:r>
        <w:rPr>
          <w:rFonts w:hint="eastAsia"/>
        </w:rPr>
        <w:t>https</w:t>
      </w:r>
      <w:r>
        <w:rPr>
          <w:rFonts w:hint="eastAsia"/>
        </w:rPr>
        <w:t>是否可用</w:t>
      </w:r>
    </w:p>
    <w:p w14:paraId="43B8A595" w14:textId="77777777" w:rsidR="00F32437" w:rsidRDefault="00F32437" w:rsidP="00F32437">
      <w:pPr>
        <w:pStyle w:val="affe"/>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1DB51980" w14:textId="77777777" w:rsidR="00F32437" w:rsidRDefault="00F32437" w:rsidP="00F32437">
      <w:pPr>
        <w:pStyle w:val="affe"/>
      </w:pPr>
      <w:r>
        <w:t xml:space="preserve">        } else if (</w:t>
      </w:r>
      <w:proofErr w:type="spellStart"/>
      <w:r>
        <w:t>checkType</w:t>
      </w:r>
      <w:proofErr w:type="spellEnd"/>
      <w:r>
        <w:t xml:space="preserve"> == 1) {</w:t>
      </w:r>
    </w:p>
    <w:p w14:paraId="47A00B35" w14:textId="77777777" w:rsidR="00F32437" w:rsidRDefault="00F32437" w:rsidP="00F32437">
      <w:pPr>
        <w:pStyle w:val="affe"/>
      </w:pPr>
      <w:r>
        <w:rPr>
          <w:rFonts w:hint="eastAsia"/>
        </w:rPr>
        <w:t xml:space="preserve">            //</w:t>
      </w:r>
      <w:r>
        <w:rPr>
          <w:rFonts w:hint="eastAsia"/>
        </w:rPr>
        <w:t>加</w:t>
      </w:r>
      <w:r>
        <w:rPr>
          <w:rFonts w:hint="eastAsia"/>
        </w:rPr>
        <w:t>http</w:t>
      </w:r>
      <w:r>
        <w:rPr>
          <w:rFonts w:hint="eastAsia"/>
        </w:rPr>
        <w:t>是否可用</w:t>
      </w:r>
    </w:p>
    <w:p w14:paraId="61DAC393" w14:textId="77777777" w:rsidR="00F32437" w:rsidRDefault="00F32437" w:rsidP="00F32437">
      <w:pPr>
        <w:pStyle w:val="affe"/>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208DB7A5" w14:textId="77777777" w:rsidR="00F32437" w:rsidRDefault="00F32437" w:rsidP="00F32437">
      <w:pPr>
        <w:pStyle w:val="affe"/>
      </w:pPr>
      <w:r>
        <w:t xml:space="preserve">        } else if (</w:t>
      </w:r>
      <w:proofErr w:type="spellStart"/>
      <w:r>
        <w:t>checkType</w:t>
      </w:r>
      <w:proofErr w:type="spellEnd"/>
      <w:r>
        <w:t xml:space="preserve"> == 2) {</w:t>
      </w:r>
    </w:p>
    <w:p w14:paraId="77CAF53A" w14:textId="77777777" w:rsidR="00F32437" w:rsidRDefault="00F32437" w:rsidP="00F32437">
      <w:pPr>
        <w:pStyle w:val="affe"/>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402EAC6E" w14:textId="77777777" w:rsidR="00F32437" w:rsidRDefault="00F32437" w:rsidP="00F32437">
      <w:pPr>
        <w:pStyle w:val="affe"/>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999C343" w14:textId="77777777" w:rsidR="00F32437" w:rsidRDefault="00F32437" w:rsidP="00F32437">
      <w:pPr>
        <w:pStyle w:val="affe"/>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7AE4D03B" w14:textId="77777777" w:rsidR="00F32437" w:rsidRDefault="00F32437" w:rsidP="00F32437">
      <w:pPr>
        <w:pStyle w:val="affe"/>
      </w:pPr>
      <w:r>
        <w:t xml:space="preserve">            if (</w:t>
      </w:r>
      <w:proofErr w:type="spellStart"/>
      <w:r>
        <w:t>availableSecurity</w:t>
      </w:r>
      <w:proofErr w:type="spellEnd"/>
      <w:r>
        <w:t xml:space="preserve"> || </w:t>
      </w:r>
      <w:proofErr w:type="spellStart"/>
      <w:r>
        <w:t>availableInSecurity</w:t>
      </w:r>
      <w:proofErr w:type="spellEnd"/>
      <w:r>
        <w:t>) {</w:t>
      </w:r>
    </w:p>
    <w:p w14:paraId="3715610B" w14:textId="77777777" w:rsidR="00F32437" w:rsidRDefault="00F32437" w:rsidP="00F32437">
      <w:pPr>
        <w:pStyle w:val="affe"/>
      </w:pPr>
      <w:r>
        <w:t xml:space="preserve">                flag = true;</w:t>
      </w:r>
    </w:p>
    <w:p w14:paraId="4A38B558" w14:textId="77777777" w:rsidR="00F32437" w:rsidRDefault="00F32437" w:rsidP="00F32437">
      <w:pPr>
        <w:pStyle w:val="affe"/>
      </w:pPr>
      <w:r>
        <w:t xml:space="preserve">            } else {</w:t>
      </w:r>
    </w:p>
    <w:p w14:paraId="7C91BC58" w14:textId="77777777" w:rsidR="00F32437" w:rsidRDefault="00F32437" w:rsidP="00F32437">
      <w:pPr>
        <w:pStyle w:val="affe"/>
      </w:pPr>
      <w:r>
        <w:t xml:space="preserve">                flag = false;</w:t>
      </w:r>
    </w:p>
    <w:p w14:paraId="7DF371D4" w14:textId="77777777" w:rsidR="00F32437" w:rsidRDefault="00F32437" w:rsidP="00F32437">
      <w:pPr>
        <w:pStyle w:val="affe"/>
      </w:pPr>
      <w:r>
        <w:t xml:space="preserve">            }</w:t>
      </w:r>
    </w:p>
    <w:p w14:paraId="7F62C793" w14:textId="77777777" w:rsidR="00F32437" w:rsidRDefault="00F32437" w:rsidP="00F32437">
      <w:pPr>
        <w:pStyle w:val="affe"/>
      </w:pPr>
      <w:r>
        <w:t xml:space="preserve">        }</w:t>
      </w:r>
    </w:p>
    <w:p w14:paraId="0B8F5275" w14:textId="77777777" w:rsidR="00F32437" w:rsidRDefault="00F32437" w:rsidP="00F32437">
      <w:pPr>
        <w:pStyle w:val="affe"/>
      </w:pPr>
      <w:r>
        <w:t xml:space="preserve">    }</w:t>
      </w:r>
    </w:p>
    <w:p w14:paraId="145B1651" w14:textId="77777777" w:rsidR="00F32437" w:rsidRDefault="00F32437" w:rsidP="00F32437">
      <w:pPr>
        <w:pStyle w:val="affe"/>
      </w:pPr>
      <w:r>
        <w:t xml:space="preserve">    return flag;</w:t>
      </w:r>
    </w:p>
    <w:p w14:paraId="0573E3AB" w14:textId="77777777" w:rsidR="00F32437" w:rsidRDefault="00F32437" w:rsidP="00F32437">
      <w:pPr>
        <w:pStyle w:val="affe"/>
      </w:pPr>
      <w:r>
        <w:t>}</w:t>
      </w:r>
    </w:p>
    <w:p w14:paraId="49F1BA1D" w14:textId="77777777" w:rsidR="00F32437" w:rsidRDefault="00F32437" w:rsidP="00F32437">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597DBDB4" w14:textId="77777777" w:rsidR="00F32437" w:rsidRDefault="00F32437" w:rsidP="00F32437">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47E3940F" w14:textId="77777777" w:rsidR="00F32437" w:rsidRDefault="00F32437" w:rsidP="00F32437">
      <w:pPr>
        <w:pStyle w:val="a1"/>
        <w:ind w:firstLine="480"/>
      </w:pPr>
      <w:r>
        <w:rPr>
          <w:rFonts w:hint="eastAsia"/>
        </w:rPr>
        <w:t>（</w:t>
      </w:r>
      <w:r>
        <w:rPr>
          <w:rFonts w:hint="eastAsia"/>
        </w:rPr>
        <w:t>4</w:t>
      </w:r>
      <w:r>
        <w:rPr>
          <w:rFonts w:hint="eastAsia"/>
        </w:rPr>
        <w:t>）查询友链：管理员在友链界面，通过部分条件筛选查询对应的友链。</w:t>
      </w:r>
    </w:p>
    <w:p w14:paraId="00B3CBFC" w14:textId="77777777" w:rsidR="00F32437" w:rsidRDefault="00F32437" w:rsidP="00F32437">
      <w:pPr>
        <w:pStyle w:val="ac"/>
        <w:spacing w:before="156" w:after="312"/>
      </w:pPr>
      <w:r w:rsidRPr="00DE6C0C">
        <w:rPr>
          <w:noProof/>
        </w:rPr>
        <w:lastRenderedPageBreak/>
        <w:drawing>
          <wp:inline distT="0" distB="0" distL="0" distR="0" wp14:anchorId="7EAEBF79" wp14:editId="10F49160">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73045"/>
                    </a:xfrm>
                    <a:prstGeom prst="rect">
                      <a:avLst/>
                    </a:prstGeom>
                  </pic:spPr>
                </pic:pic>
              </a:graphicData>
            </a:graphic>
          </wp:inline>
        </w:drawing>
      </w:r>
    </w:p>
    <w:p w14:paraId="0CA52F6F" w14:textId="77777777" w:rsidR="00F32437" w:rsidRPr="00825C07" w:rsidRDefault="00F32437" w:rsidP="00F32437">
      <w:pPr>
        <w:pStyle w:val="ac"/>
        <w:spacing w:before="156" w:after="312"/>
      </w:pPr>
      <w:r>
        <w:rPr>
          <w:rFonts w:hint="eastAsia"/>
        </w:rPr>
        <w:t>图</w:t>
      </w:r>
      <w:r>
        <w:rPr>
          <w:rFonts w:hint="eastAsia"/>
        </w:rPr>
        <w:t xml:space="preserve"> </w:t>
      </w:r>
      <w:r>
        <w:t xml:space="preserve">4-8 </w:t>
      </w:r>
      <w:r>
        <w:rPr>
          <w:rFonts w:ascii="宋体" w:hAnsi="宋体" w:hint="eastAsia"/>
          <w:szCs w:val="24"/>
        </w:rPr>
        <w:t>添加友链的界面</w:t>
      </w:r>
      <w:r>
        <w:rPr>
          <w:rFonts w:hint="eastAsia"/>
        </w:rPr>
        <w:t>效果图</w:t>
      </w:r>
    </w:p>
    <w:p w14:paraId="3819613C" w14:textId="77777777" w:rsidR="00F32437" w:rsidRPr="00402418" w:rsidRDefault="00F32437" w:rsidP="00F32437">
      <w:pPr>
        <w:pStyle w:val="a1"/>
        <w:ind w:firstLine="480"/>
      </w:pPr>
    </w:p>
    <w:p w14:paraId="40B40AB5" w14:textId="04E6868B" w:rsidR="00F32437" w:rsidRPr="004052C5" w:rsidRDefault="00F32437" w:rsidP="004052C5">
      <w:pPr>
        <w:pStyle w:val="2"/>
        <w:ind w:left="818"/>
      </w:pPr>
      <w:bookmarkStart w:id="119" w:name="_Toc39763843"/>
      <w:bookmarkStart w:id="120" w:name="_Toc39767298"/>
      <w:r w:rsidRPr="004052C5">
        <w:rPr>
          <w:rFonts w:hint="eastAsia"/>
        </w:rPr>
        <w:t>其余管理模块的实现</w:t>
      </w:r>
      <w:bookmarkEnd w:id="119"/>
      <w:bookmarkEnd w:id="120"/>
    </w:p>
    <w:p w14:paraId="560BA40F" w14:textId="0C83F8C0" w:rsidR="00F32437" w:rsidRPr="001D0F4F" w:rsidRDefault="00F32437" w:rsidP="001D0F4F">
      <w:pPr>
        <w:pStyle w:val="3"/>
        <w:ind w:left="1200"/>
      </w:pPr>
      <w:bookmarkStart w:id="121" w:name="_Toc39763844"/>
      <w:bookmarkStart w:id="122" w:name="_Toc39767299"/>
      <w:r w:rsidRPr="001D0F4F">
        <w:rPr>
          <w:rFonts w:hint="eastAsia"/>
        </w:rPr>
        <w:t>反馈管理</w:t>
      </w:r>
      <w:bookmarkEnd w:id="121"/>
      <w:bookmarkEnd w:id="122"/>
    </w:p>
    <w:p w14:paraId="17A1B948" w14:textId="77777777" w:rsidR="00F32437" w:rsidRDefault="00F32437" w:rsidP="00F32437">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-9</w:t>
      </w:r>
      <w:r>
        <w:rPr>
          <w:rFonts w:hint="eastAsia"/>
        </w:rPr>
        <w:t>所示。</w:t>
      </w:r>
    </w:p>
    <w:p w14:paraId="324DACDD" w14:textId="7A12E5FE" w:rsidR="00F32437" w:rsidRPr="0028313F" w:rsidRDefault="00F32437" w:rsidP="0028313F">
      <w:pPr>
        <w:pStyle w:val="3"/>
        <w:ind w:left="1200"/>
      </w:pPr>
      <w:bookmarkStart w:id="123" w:name="_Toc39763845"/>
      <w:bookmarkStart w:id="124" w:name="_Toc39767300"/>
      <w:r w:rsidRPr="0028313F">
        <w:rPr>
          <w:rFonts w:hint="eastAsia"/>
        </w:rPr>
        <w:t>举报管理</w:t>
      </w:r>
      <w:bookmarkEnd w:id="123"/>
      <w:bookmarkEnd w:id="124"/>
    </w:p>
    <w:p w14:paraId="68ED6C7B" w14:textId="77777777" w:rsidR="00F32437" w:rsidRDefault="00F32437" w:rsidP="00F32437">
      <w:pPr>
        <w:pStyle w:val="a1"/>
        <w:ind w:firstLine="480"/>
      </w:pPr>
      <w:r>
        <w:rPr>
          <w:rFonts w:hint="eastAsia"/>
        </w:rPr>
        <w:t>（</w:t>
      </w:r>
      <w:r>
        <w:rPr>
          <w:rFonts w:hint="eastAsia"/>
        </w:rPr>
        <w:t>1</w:t>
      </w:r>
      <w:r>
        <w:rPr>
          <w:rFonts w:hint="eastAsia"/>
        </w:rPr>
        <w:t>）举报帖子或者回复</w:t>
      </w:r>
    </w:p>
    <w:p w14:paraId="77678E7C" w14:textId="77777777" w:rsidR="00F32437" w:rsidRDefault="00F32437" w:rsidP="00F32437">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5AD22926" w14:textId="77777777" w:rsidR="00F32437" w:rsidRDefault="00F32437" w:rsidP="00F32437">
      <w:pPr>
        <w:pStyle w:val="a1"/>
        <w:ind w:firstLine="480"/>
      </w:pPr>
      <w:r>
        <w:rPr>
          <w:rFonts w:hint="eastAsia"/>
        </w:rPr>
        <w:t>（</w:t>
      </w:r>
      <w:r>
        <w:rPr>
          <w:rFonts w:hint="eastAsia"/>
        </w:rPr>
        <w:t>2</w:t>
      </w:r>
      <w:r>
        <w:rPr>
          <w:rFonts w:hint="eastAsia"/>
        </w:rPr>
        <w:t>）举报用户</w:t>
      </w:r>
    </w:p>
    <w:p w14:paraId="4B818B9E" w14:textId="77777777" w:rsidR="00F32437" w:rsidRDefault="00F32437" w:rsidP="00F32437">
      <w:pPr>
        <w:pStyle w:val="a1"/>
        <w:ind w:firstLine="480"/>
      </w:pPr>
      <w:r>
        <w:rPr>
          <w:rFonts w:hint="eastAsia"/>
        </w:rPr>
        <w:t>公众号端用户可以举报其它用户，同样的接口处理，同样的合适情况后会对相关用户进行处理。</w:t>
      </w:r>
    </w:p>
    <w:p w14:paraId="43D60D0E" w14:textId="77777777" w:rsidR="00F32437" w:rsidRDefault="00F32437" w:rsidP="00F32437">
      <w:pPr>
        <w:pStyle w:val="a1"/>
        <w:ind w:firstLine="480"/>
      </w:pPr>
      <w:r>
        <w:rPr>
          <w:rFonts w:hint="eastAsia"/>
        </w:rPr>
        <w:t>以上两种情况的举报，都会记录在用户的举报记录中，用户可以在个人页面中看到自己提供的举报，同时也可以查看举报的处理结果。</w:t>
      </w:r>
    </w:p>
    <w:p w14:paraId="05BFB811" w14:textId="77777777" w:rsidR="00F32437" w:rsidRPr="007F2445" w:rsidRDefault="00F32437" w:rsidP="00F32437">
      <w:pPr>
        <w:pStyle w:val="a1"/>
        <w:ind w:firstLine="480"/>
      </w:pPr>
      <w:r>
        <w:rPr>
          <w:rFonts w:hint="eastAsia"/>
        </w:rPr>
        <w:t>公众号端举报帖子或者回复的效果图如图</w:t>
      </w:r>
      <w:r>
        <w:rPr>
          <w:rFonts w:hint="eastAsia"/>
        </w:rPr>
        <w:t>4</w:t>
      </w:r>
      <w:r>
        <w:t>-9</w:t>
      </w:r>
      <w:r>
        <w:rPr>
          <w:rFonts w:hint="eastAsia"/>
        </w:rPr>
        <w:t>所示。</w:t>
      </w:r>
    </w:p>
    <w:p w14:paraId="27051FD2" w14:textId="77777777" w:rsidR="00F32437" w:rsidRDefault="00F32437" w:rsidP="00F32437">
      <w:pPr>
        <w:pStyle w:val="ac"/>
        <w:spacing w:before="156" w:after="312"/>
      </w:pPr>
      <w:r w:rsidRPr="002324A1">
        <w:rPr>
          <w:noProof/>
        </w:rPr>
        <w:lastRenderedPageBreak/>
        <w:drawing>
          <wp:inline distT="0" distB="0" distL="0" distR="0" wp14:anchorId="1179D2A4" wp14:editId="09928AFD">
            <wp:extent cx="2550795" cy="2967123"/>
            <wp:effectExtent l="0" t="0" r="19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2625" cy="3062309"/>
                    </a:xfrm>
                    <a:prstGeom prst="rect">
                      <a:avLst/>
                    </a:prstGeom>
                  </pic:spPr>
                </pic:pic>
              </a:graphicData>
            </a:graphic>
          </wp:inline>
        </w:drawing>
      </w:r>
    </w:p>
    <w:p w14:paraId="0AA2853F" w14:textId="77777777" w:rsidR="00F32437" w:rsidRPr="00825C07" w:rsidRDefault="00F32437" w:rsidP="00F32437">
      <w:pPr>
        <w:pStyle w:val="ac"/>
        <w:spacing w:before="156" w:after="312"/>
      </w:pPr>
      <w:r>
        <w:rPr>
          <w:rFonts w:hint="eastAsia"/>
        </w:rPr>
        <w:t>图</w:t>
      </w:r>
      <w:r>
        <w:rPr>
          <w:rFonts w:hint="eastAsia"/>
        </w:rPr>
        <w:t xml:space="preserve"> </w:t>
      </w:r>
      <w:r>
        <w:t xml:space="preserve">4-9 </w:t>
      </w:r>
      <w:r>
        <w:rPr>
          <w:rFonts w:ascii="宋体" w:hAnsi="宋体" w:hint="eastAsia"/>
          <w:szCs w:val="24"/>
        </w:rPr>
        <w:t>公众号用户条件反馈页面</w:t>
      </w:r>
      <w:r>
        <w:rPr>
          <w:rFonts w:hint="eastAsia"/>
        </w:rPr>
        <w:t>效果图</w:t>
      </w:r>
    </w:p>
    <w:p w14:paraId="17DE8014" w14:textId="77777777" w:rsidR="00F32437" w:rsidRDefault="00F32437" w:rsidP="00F32437">
      <w:pPr>
        <w:pStyle w:val="ac"/>
        <w:spacing w:before="156" w:after="312"/>
      </w:pPr>
      <w:r w:rsidRPr="009C233C">
        <w:rPr>
          <w:noProof/>
        </w:rPr>
        <w:drawing>
          <wp:inline distT="0" distB="0" distL="0" distR="0" wp14:anchorId="55EAC23B" wp14:editId="2A2A45B9">
            <wp:extent cx="2652889" cy="3949379"/>
            <wp:effectExtent l="0" t="0" r="190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766" cy="3970037"/>
                    </a:xfrm>
                    <a:prstGeom prst="rect">
                      <a:avLst/>
                    </a:prstGeom>
                  </pic:spPr>
                </pic:pic>
              </a:graphicData>
            </a:graphic>
          </wp:inline>
        </w:drawing>
      </w:r>
    </w:p>
    <w:p w14:paraId="4DE44FF6" w14:textId="77777777" w:rsidR="00F32437" w:rsidRDefault="00F32437" w:rsidP="00F32437">
      <w:pPr>
        <w:pStyle w:val="ac"/>
        <w:spacing w:before="156" w:after="312"/>
      </w:pPr>
      <w:r>
        <w:rPr>
          <w:rFonts w:hint="eastAsia"/>
        </w:rPr>
        <w:t>图</w:t>
      </w:r>
      <w:r>
        <w:rPr>
          <w:rFonts w:hint="eastAsia"/>
        </w:rPr>
        <w:t xml:space="preserve"> </w:t>
      </w:r>
      <w:r>
        <w:t xml:space="preserve">4-10 </w:t>
      </w:r>
      <w:r>
        <w:rPr>
          <w:rFonts w:ascii="宋体" w:hAnsi="宋体" w:hint="eastAsia"/>
          <w:szCs w:val="24"/>
        </w:rPr>
        <w:t>公众号端举报帖子或者回复页面</w:t>
      </w:r>
      <w:r>
        <w:rPr>
          <w:rFonts w:hint="eastAsia"/>
        </w:rPr>
        <w:t>效果图</w:t>
      </w:r>
    </w:p>
    <w:p w14:paraId="4ADC8242" w14:textId="77777777" w:rsidR="00F32437" w:rsidRPr="00CF4044" w:rsidRDefault="00F32437" w:rsidP="00F32437">
      <w:pPr>
        <w:pStyle w:val="aa"/>
        <w:spacing w:after="156"/>
      </w:pPr>
    </w:p>
    <w:p w14:paraId="087DFB6A" w14:textId="496B224D" w:rsidR="00F32437" w:rsidRPr="00296AA7" w:rsidRDefault="00F32437" w:rsidP="00296AA7">
      <w:pPr>
        <w:pStyle w:val="1"/>
        <w:spacing w:before="312"/>
      </w:pPr>
      <w:bookmarkStart w:id="125" w:name="_Toc39763846"/>
      <w:bookmarkStart w:id="126" w:name="_Toc39767301"/>
      <w:r w:rsidRPr="00296AA7">
        <w:rPr>
          <w:rFonts w:hint="eastAsia"/>
        </w:rPr>
        <w:lastRenderedPageBreak/>
        <w:t>系统测试</w:t>
      </w:r>
      <w:bookmarkEnd w:id="125"/>
      <w:bookmarkEnd w:id="126"/>
    </w:p>
    <w:p w14:paraId="6422D863" w14:textId="77777777" w:rsidR="00F32437" w:rsidRDefault="00F32437" w:rsidP="00F32437">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sidRPr="00FC279A">
        <w:rPr>
          <w:rStyle w:val="cnblogscode2"/>
          <w:vertAlign w:val="superscript"/>
        </w:rPr>
        <w:fldChar w:fldCharType="begin"/>
      </w:r>
      <w:r w:rsidRPr="00FC279A">
        <w:rPr>
          <w:rStyle w:val="cnblogscode2"/>
          <w:vertAlign w:val="superscript"/>
        </w:rPr>
        <w:instrText xml:space="preserve"> </w:instrText>
      </w:r>
      <w:r w:rsidRPr="00FC279A">
        <w:rPr>
          <w:rStyle w:val="cnblogscode2"/>
          <w:rFonts w:hint="eastAsia"/>
          <w:vertAlign w:val="superscript"/>
        </w:rPr>
        <w:instrText>REF _Ref39764165 \r \h</w:instrText>
      </w:r>
      <w:r w:rsidRPr="00FC279A">
        <w:rPr>
          <w:rStyle w:val="cnblogscode2"/>
          <w:vertAlign w:val="superscript"/>
        </w:rPr>
        <w:instrText xml:space="preserve"> </w:instrText>
      </w:r>
      <w:r>
        <w:rPr>
          <w:rStyle w:val="cnblogscode2"/>
          <w:vertAlign w:val="superscript"/>
        </w:rPr>
        <w:instrText xml:space="preserve"> \* MERGEFORMAT </w:instrText>
      </w:r>
      <w:r w:rsidRPr="00FC279A">
        <w:rPr>
          <w:rStyle w:val="cnblogscode2"/>
          <w:vertAlign w:val="superscript"/>
        </w:rPr>
      </w:r>
      <w:r w:rsidRPr="00FC279A">
        <w:rPr>
          <w:rStyle w:val="cnblogscode2"/>
          <w:vertAlign w:val="superscript"/>
        </w:rPr>
        <w:fldChar w:fldCharType="separate"/>
      </w:r>
      <w:r w:rsidRPr="00FC279A">
        <w:rPr>
          <w:rStyle w:val="cnblogscode2"/>
          <w:vertAlign w:val="superscript"/>
        </w:rPr>
        <w:t>[13]</w:t>
      </w:r>
      <w:r w:rsidRPr="00FC279A">
        <w:rPr>
          <w:rStyle w:val="cnblogscode2"/>
          <w:vertAlign w:val="superscript"/>
        </w:rPr>
        <w:fldChar w:fldCharType="end"/>
      </w:r>
      <w:r>
        <w:rPr>
          <w:rStyle w:val="cnblogscode2"/>
          <w:rFonts w:hint="eastAsia"/>
        </w:rPr>
        <w:t>方法对各个功能模块进行功能验证。</w:t>
      </w:r>
    </w:p>
    <w:p w14:paraId="27D447BA" w14:textId="3BD81FBA" w:rsidR="00F32437" w:rsidRPr="00982DF5" w:rsidRDefault="00F32437" w:rsidP="00982DF5">
      <w:pPr>
        <w:pStyle w:val="2"/>
        <w:ind w:left="818"/>
      </w:pPr>
      <w:bookmarkStart w:id="127" w:name="_Toc39763847"/>
      <w:bookmarkStart w:id="128" w:name="_Toc39767302"/>
      <w:r w:rsidRPr="00982DF5">
        <w:rPr>
          <w:rFonts w:hint="eastAsia"/>
        </w:rPr>
        <w:t>测试环境</w:t>
      </w:r>
      <w:bookmarkEnd w:id="127"/>
      <w:bookmarkEnd w:id="128"/>
    </w:p>
    <w:p w14:paraId="15D0646B" w14:textId="77777777" w:rsidR="00F32437" w:rsidRDefault="00F32437" w:rsidP="00F32437">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76A91909" w14:textId="77777777" w:rsidR="00F32437" w:rsidRDefault="00F32437" w:rsidP="00F32437">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F32437" w14:paraId="72FCE0F1" w14:textId="77777777" w:rsidTr="007839FF">
        <w:trPr>
          <w:trHeight w:val="146"/>
          <w:jc w:val="center"/>
        </w:trPr>
        <w:tc>
          <w:tcPr>
            <w:tcW w:w="992" w:type="dxa"/>
            <w:vMerge w:val="restart"/>
            <w:vAlign w:val="center"/>
          </w:tcPr>
          <w:p w14:paraId="50326900" w14:textId="77777777" w:rsidR="00F32437" w:rsidRDefault="00F32437" w:rsidP="007839FF">
            <w:pPr>
              <w:jc w:val="center"/>
              <w:rPr>
                <w:sz w:val="18"/>
                <w:szCs w:val="18"/>
              </w:rPr>
            </w:pPr>
            <w:r>
              <w:rPr>
                <w:rFonts w:hint="eastAsia"/>
                <w:sz w:val="18"/>
                <w:szCs w:val="18"/>
              </w:rPr>
              <w:t>硬件</w:t>
            </w:r>
          </w:p>
        </w:tc>
        <w:tc>
          <w:tcPr>
            <w:tcW w:w="1446" w:type="dxa"/>
            <w:vAlign w:val="center"/>
          </w:tcPr>
          <w:p w14:paraId="38F31338" w14:textId="77777777" w:rsidR="00F32437" w:rsidRDefault="00F32437" w:rsidP="007839FF">
            <w:pPr>
              <w:jc w:val="center"/>
              <w:rPr>
                <w:sz w:val="18"/>
                <w:szCs w:val="18"/>
              </w:rPr>
            </w:pPr>
            <w:r>
              <w:rPr>
                <w:rFonts w:hint="eastAsia"/>
                <w:sz w:val="18"/>
                <w:szCs w:val="18"/>
              </w:rPr>
              <w:t>处理器</w:t>
            </w:r>
          </w:p>
        </w:tc>
        <w:tc>
          <w:tcPr>
            <w:tcW w:w="5737" w:type="dxa"/>
            <w:vAlign w:val="center"/>
          </w:tcPr>
          <w:p w14:paraId="60352C99" w14:textId="77777777" w:rsidR="00F32437" w:rsidRDefault="00F32437" w:rsidP="007839FF">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32437" w14:paraId="2A5BC541" w14:textId="77777777" w:rsidTr="007839FF">
        <w:trPr>
          <w:trHeight w:val="146"/>
          <w:jc w:val="center"/>
        </w:trPr>
        <w:tc>
          <w:tcPr>
            <w:tcW w:w="992" w:type="dxa"/>
            <w:vMerge/>
            <w:vAlign w:val="center"/>
          </w:tcPr>
          <w:p w14:paraId="6A4E64F3" w14:textId="77777777" w:rsidR="00F32437" w:rsidRDefault="00F32437" w:rsidP="007839FF">
            <w:pPr>
              <w:jc w:val="center"/>
              <w:rPr>
                <w:sz w:val="18"/>
                <w:szCs w:val="18"/>
              </w:rPr>
            </w:pPr>
          </w:p>
        </w:tc>
        <w:tc>
          <w:tcPr>
            <w:tcW w:w="1446" w:type="dxa"/>
            <w:vAlign w:val="center"/>
          </w:tcPr>
          <w:p w14:paraId="5C83B197" w14:textId="77777777" w:rsidR="00F32437" w:rsidRDefault="00F32437" w:rsidP="007839FF">
            <w:pPr>
              <w:jc w:val="center"/>
              <w:rPr>
                <w:sz w:val="18"/>
                <w:szCs w:val="18"/>
              </w:rPr>
            </w:pPr>
            <w:r>
              <w:rPr>
                <w:rFonts w:hAnsi="宋体"/>
                <w:sz w:val="18"/>
                <w:szCs w:val="18"/>
              </w:rPr>
              <w:t>内存</w:t>
            </w:r>
          </w:p>
        </w:tc>
        <w:tc>
          <w:tcPr>
            <w:tcW w:w="5737" w:type="dxa"/>
            <w:vAlign w:val="center"/>
          </w:tcPr>
          <w:p w14:paraId="4340DC99" w14:textId="77777777" w:rsidR="00F32437" w:rsidRDefault="00F32437" w:rsidP="007839FF">
            <w:pPr>
              <w:jc w:val="center"/>
              <w:rPr>
                <w:sz w:val="18"/>
                <w:szCs w:val="18"/>
              </w:rPr>
            </w:pPr>
            <w:r>
              <w:rPr>
                <w:sz w:val="18"/>
                <w:szCs w:val="18"/>
              </w:rPr>
              <w:t>8</w:t>
            </w:r>
            <w:r>
              <w:rPr>
                <w:rFonts w:hint="eastAsia"/>
                <w:sz w:val="18"/>
                <w:szCs w:val="18"/>
              </w:rPr>
              <w:t>GB</w:t>
            </w:r>
          </w:p>
        </w:tc>
      </w:tr>
      <w:tr w:rsidR="00F32437" w14:paraId="076A77B2" w14:textId="77777777" w:rsidTr="007839FF">
        <w:trPr>
          <w:trHeight w:val="146"/>
          <w:jc w:val="center"/>
        </w:trPr>
        <w:tc>
          <w:tcPr>
            <w:tcW w:w="992" w:type="dxa"/>
            <w:vMerge/>
            <w:vAlign w:val="center"/>
          </w:tcPr>
          <w:p w14:paraId="1DAB2921" w14:textId="77777777" w:rsidR="00F32437" w:rsidRDefault="00F32437" w:rsidP="007839FF">
            <w:pPr>
              <w:jc w:val="center"/>
              <w:rPr>
                <w:sz w:val="18"/>
                <w:szCs w:val="18"/>
              </w:rPr>
            </w:pPr>
          </w:p>
        </w:tc>
        <w:tc>
          <w:tcPr>
            <w:tcW w:w="1446" w:type="dxa"/>
            <w:vAlign w:val="center"/>
          </w:tcPr>
          <w:p w14:paraId="4A559AA6" w14:textId="77777777" w:rsidR="00F32437" w:rsidRDefault="00F32437" w:rsidP="007839FF">
            <w:pPr>
              <w:jc w:val="center"/>
              <w:rPr>
                <w:sz w:val="18"/>
                <w:szCs w:val="18"/>
              </w:rPr>
            </w:pPr>
            <w:r>
              <w:rPr>
                <w:rFonts w:hAnsi="宋体"/>
                <w:sz w:val="18"/>
                <w:szCs w:val="18"/>
              </w:rPr>
              <w:t>硬盘</w:t>
            </w:r>
          </w:p>
        </w:tc>
        <w:tc>
          <w:tcPr>
            <w:tcW w:w="5737" w:type="dxa"/>
            <w:vAlign w:val="center"/>
          </w:tcPr>
          <w:p w14:paraId="511AACF8" w14:textId="77777777" w:rsidR="00F32437" w:rsidRDefault="00F32437" w:rsidP="007839FF">
            <w:pPr>
              <w:jc w:val="center"/>
              <w:rPr>
                <w:sz w:val="18"/>
                <w:szCs w:val="18"/>
              </w:rPr>
            </w:pPr>
            <w:r>
              <w:rPr>
                <w:sz w:val="18"/>
                <w:szCs w:val="18"/>
              </w:rPr>
              <w:t>512GB</w:t>
            </w:r>
          </w:p>
        </w:tc>
      </w:tr>
      <w:tr w:rsidR="00F32437" w14:paraId="0C035F3C" w14:textId="77777777" w:rsidTr="007839FF">
        <w:trPr>
          <w:trHeight w:val="146"/>
          <w:jc w:val="center"/>
        </w:trPr>
        <w:tc>
          <w:tcPr>
            <w:tcW w:w="992" w:type="dxa"/>
            <w:vMerge/>
            <w:vAlign w:val="center"/>
          </w:tcPr>
          <w:p w14:paraId="1A7E93B9" w14:textId="77777777" w:rsidR="00F32437" w:rsidRDefault="00F32437" w:rsidP="007839FF">
            <w:pPr>
              <w:jc w:val="center"/>
              <w:rPr>
                <w:sz w:val="18"/>
                <w:szCs w:val="18"/>
              </w:rPr>
            </w:pPr>
          </w:p>
        </w:tc>
        <w:tc>
          <w:tcPr>
            <w:tcW w:w="1446" w:type="dxa"/>
            <w:vAlign w:val="center"/>
          </w:tcPr>
          <w:p w14:paraId="04F5F28F" w14:textId="77777777" w:rsidR="00F32437" w:rsidRDefault="00F32437" w:rsidP="007839FF">
            <w:pPr>
              <w:jc w:val="center"/>
              <w:rPr>
                <w:rFonts w:hAnsi="宋体"/>
                <w:sz w:val="18"/>
                <w:szCs w:val="18"/>
              </w:rPr>
            </w:pPr>
            <w:r>
              <w:rPr>
                <w:rFonts w:hAnsi="宋体" w:hint="eastAsia"/>
                <w:sz w:val="18"/>
                <w:szCs w:val="18"/>
              </w:rPr>
              <w:t>屏幕分辨率</w:t>
            </w:r>
          </w:p>
        </w:tc>
        <w:tc>
          <w:tcPr>
            <w:tcW w:w="5737" w:type="dxa"/>
            <w:vAlign w:val="center"/>
          </w:tcPr>
          <w:p w14:paraId="6A66FCF6" w14:textId="77777777" w:rsidR="00F32437" w:rsidRDefault="00F32437" w:rsidP="007839FF">
            <w:pPr>
              <w:jc w:val="center"/>
              <w:rPr>
                <w:sz w:val="18"/>
                <w:szCs w:val="18"/>
              </w:rPr>
            </w:pPr>
            <w:r>
              <w:rPr>
                <w:sz w:val="18"/>
                <w:szCs w:val="18"/>
              </w:rPr>
              <w:t>2560x1600</w:t>
            </w:r>
          </w:p>
        </w:tc>
      </w:tr>
      <w:tr w:rsidR="00F32437" w14:paraId="672603EA" w14:textId="77777777" w:rsidTr="007839FF">
        <w:trPr>
          <w:trHeight w:val="399"/>
          <w:jc w:val="center"/>
        </w:trPr>
        <w:tc>
          <w:tcPr>
            <w:tcW w:w="992" w:type="dxa"/>
            <w:vMerge w:val="restart"/>
            <w:vAlign w:val="center"/>
          </w:tcPr>
          <w:p w14:paraId="7869298E" w14:textId="77777777" w:rsidR="00F32437" w:rsidRDefault="00F32437" w:rsidP="007839FF">
            <w:pPr>
              <w:jc w:val="center"/>
              <w:rPr>
                <w:sz w:val="18"/>
                <w:szCs w:val="18"/>
              </w:rPr>
            </w:pPr>
            <w:r>
              <w:rPr>
                <w:rFonts w:hAnsi="宋体" w:hint="eastAsia"/>
                <w:sz w:val="18"/>
                <w:szCs w:val="18"/>
              </w:rPr>
              <w:t>软件</w:t>
            </w:r>
          </w:p>
        </w:tc>
        <w:tc>
          <w:tcPr>
            <w:tcW w:w="1446" w:type="dxa"/>
            <w:vAlign w:val="center"/>
          </w:tcPr>
          <w:p w14:paraId="756C2598" w14:textId="77777777" w:rsidR="00F32437" w:rsidRDefault="00F32437" w:rsidP="007839FF">
            <w:pPr>
              <w:jc w:val="center"/>
              <w:rPr>
                <w:sz w:val="18"/>
                <w:szCs w:val="18"/>
              </w:rPr>
            </w:pPr>
            <w:r>
              <w:rPr>
                <w:rFonts w:hAnsi="宋体"/>
                <w:sz w:val="18"/>
                <w:szCs w:val="18"/>
              </w:rPr>
              <w:t>操作系统</w:t>
            </w:r>
          </w:p>
        </w:tc>
        <w:tc>
          <w:tcPr>
            <w:tcW w:w="5737" w:type="dxa"/>
            <w:vAlign w:val="center"/>
          </w:tcPr>
          <w:p w14:paraId="50EB1F8B" w14:textId="77777777" w:rsidR="00F32437" w:rsidRDefault="00F32437" w:rsidP="007839FF">
            <w:pPr>
              <w:jc w:val="center"/>
              <w:rPr>
                <w:sz w:val="18"/>
                <w:szCs w:val="18"/>
              </w:rPr>
            </w:pPr>
            <w:r>
              <w:rPr>
                <w:sz w:val="18"/>
                <w:szCs w:val="18"/>
              </w:rPr>
              <w:t>macOS Catalina 10.15</w:t>
            </w:r>
          </w:p>
        </w:tc>
      </w:tr>
      <w:tr w:rsidR="00F32437" w14:paraId="6BF8936B" w14:textId="77777777" w:rsidTr="007839FF">
        <w:trPr>
          <w:trHeight w:val="399"/>
          <w:jc w:val="center"/>
        </w:trPr>
        <w:tc>
          <w:tcPr>
            <w:tcW w:w="992" w:type="dxa"/>
            <w:vMerge/>
            <w:vAlign w:val="center"/>
          </w:tcPr>
          <w:p w14:paraId="387121D8" w14:textId="77777777" w:rsidR="00F32437" w:rsidRDefault="00F32437" w:rsidP="007839FF">
            <w:pPr>
              <w:jc w:val="center"/>
              <w:rPr>
                <w:rFonts w:hAnsi="宋体"/>
                <w:sz w:val="18"/>
                <w:szCs w:val="18"/>
              </w:rPr>
            </w:pPr>
          </w:p>
        </w:tc>
        <w:tc>
          <w:tcPr>
            <w:tcW w:w="1446" w:type="dxa"/>
            <w:vAlign w:val="center"/>
          </w:tcPr>
          <w:p w14:paraId="672C1C48" w14:textId="77777777" w:rsidR="00F32437" w:rsidRDefault="00F32437" w:rsidP="007839FF">
            <w:pPr>
              <w:jc w:val="center"/>
              <w:rPr>
                <w:rFonts w:hAnsi="宋体"/>
                <w:sz w:val="18"/>
                <w:szCs w:val="18"/>
              </w:rPr>
            </w:pPr>
            <w:r>
              <w:rPr>
                <w:rFonts w:hAnsi="宋体" w:hint="eastAsia"/>
                <w:sz w:val="18"/>
                <w:szCs w:val="18"/>
              </w:rPr>
              <w:t>浏览器</w:t>
            </w:r>
          </w:p>
        </w:tc>
        <w:tc>
          <w:tcPr>
            <w:tcW w:w="5737" w:type="dxa"/>
            <w:vAlign w:val="center"/>
          </w:tcPr>
          <w:p w14:paraId="2245D491" w14:textId="77777777" w:rsidR="00F32437" w:rsidRDefault="00F32437" w:rsidP="007839FF">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32437" w14:paraId="17F98D28" w14:textId="77777777" w:rsidTr="007839FF">
        <w:trPr>
          <w:trHeight w:val="399"/>
          <w:jc w:val="center"/>
        </w:trPr>
        <w:tc>
          <w:tcPr>
            <w:tcW w:w="992" w:type="dxa"/>
            <w:vMerge/>
            <w:vAlign w:val="center"/>
          </w:tcPr>
          <w:p w14:paraId="3A3C5A6B" w14:textId="77777777" w:rsidR="00F32437" w:rsidRDefault="00F32437" w:rsidP="007839FF">
            <w:pPr>
              <w:rPr>
                <w:rFonts w:hAnsi="宋体"/>
                <w:sz w:val="18"/>
                <w:szCs w:val="18"/>
              </w:rPr>
            </w:pPr>
          </w:p>
        </w:tc>
        <w:tc>
          <w:tcPr>
            <w:tcW w:w="1446" w:type="dxa"/>
            <w:vAlign w:val="center"/>
          </w:tcPr>
          <w:p w14:paraId="3865A01A" w14:textId="77777777" w:rsidR="00F32437" w:rsidRDefault="00F32437" w:rsidP="007839FF">
            <w:pPr>
              <w:jc w:val="center"/>
              <w:rPr>
                <w:rFonts w:hAnsi="宋体"/>
                <w:sz w:val="18"/>
                <w:szCs w:val="18"/>
              </w:rPr>
            </w:pPr>
            <w:r>
              <w:rPr>
                <w:rFonts w:hAnsi="宋体" w:hint="eastAsia"/>
                <w:sz w:val="18"/>
                <w:szCs w:val="18"/>
              </w:rPr>
              <w:t>服务器</w:t>
            </w:r>
          </w:p>
        </w:tc>
        <w:tc>
          <w:tcPr>
            <w:tcW w:w="5737" w:type="dxa"/>
            <w:vAlign w:val="center"/>
          </w:tcPr>
          <w:p w14:paraId="2DBBC822" w14:textId="77777777" w:rsidR="00F32437" w:rsidRDefault="00F32437" w:rsidP="007839FF">
            <w:pPr>
              <w:jc w:val="center"/>
              <w:rPr>
                <w:sz w:val="18"/>
                <w:szCs w:val="18"/>
              </w:rPr>
            </w:pPr>
            <w:r>
              <w:rPr>
                <w:rFonts w:hint="eastAsia"/>
                <w:sz w:val="18"/>
                <w:szCs w:val="18"/>
              </w:rPr>
              <w:t>Tomcat</w:t>
            </w:r>
          </w:p>
        </w:tc>
      </w:tr>
      <w:tr w:rsidR="00F32437" w14:paraId="157285A6" w14:textId="77777777" w:rsidTr="007839FF">
        <w:trPr>
          <w:trHeight w:val="399"/>
          <w:jc w:val="center"/>
        </w:trPr>
        <w:tc>
          <w:tcPr>
            <w:tcW w:w="992" w:type="dxa"/>
            <w:vMerge/>
            <w:vAlign w:val="center"/>
          </w:tcPr>
          <w:p w14:paraId="5BA8F1F9" w14:textId="77777777" w:rsidR="00F32437" w:rsidRDefault="00F32437" w:rsidP="007839FF">
            <w:pPr>
              <w:rPr>
                <w:rFonts w:hAnsi="宋体"/>
                <w:sz w:val="18"/>
                <w:szCs w:val="18"/>
              </w:rPr>
            </w:pPr>
          </w:p>
        </w:tc>
        <w:tc>
          <w:tcPr>
            <w:tcW w:w="1446" w:type="dxa"/>
            <w:vAlign w:val="center"/>
          </w:tcPr>
          <w:p w14:paraId="7B57D15E" w14:textId="77777777" w:rsidR="00F32437" w:rsidRDefault="00F32437" w:rsidP="007839FF">
            <w:pPr>
              <w:jc w:val="center"/>
              <w:rPr>
                <w:rFonts w:hAnsi="宋体"/>
                <w:sz w:val="18"/>
                <w:szCs w:val="18"/>
              </w:rPr>
            </w:pPr>
            <w:r>
              <w:rPr>
                <w:rFonts w:hAnsi="宋体" w:hint="eastAsia"/>
                <w:sz w:val="18"/>
                <w:szCs w:val="18"/>
              </w:rPr>
              <w:t>数据库</w:t>
            </w:r>
          </w:p>
        </w:tc>
        <w:tc>
          <w:tcPr>
            <w:tcW w:w="5737" w:type="dxa"/>
            <w:vAlign w:val="center"/>
          </w:tcPr>
          <w:p w14:paraId="73080346" w14:textId="77777777" w:rsidR="00F32437" w:rsidRDefault="00F32437" w:rsidP="007839FF">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7DF676" w14:textId="31434C4B" w:rsidR="00F32437" w:rsidRPr="003B0DA5" w:rsidRDefault="00F32437" w:rsidP="003B0DA5">
      <w:pPr>
        <w:pStyle w:val="2"/>
        <w:ind w:left="818"/>
      </w:pPr>
      <w:bookmarkStart w:id="129" w:name="_Toc39763848"/>
      <w:bookmarkStart w:id="130" w:name="_Toc39767303"/>
      <w:r w:rsidRPr="003B0DA5">
        <w:rPr>
          <w:rFonts w:hint="eastAsia"/>
        </w:rPr>
        <w:t>测试用例及过程</w:t>
      </w:r>
      <w:bookmarkEnd w:id="129"/>
      <w:bookmarkEnd w:id="130"/>
    </w:p>
    <w:p w14:paraId="2C64FFCF" w14:textId="4305D71C" w:rsidR="00F32437" w:rsidRPr="004415FA" w:rsidRDefault="00F32437" w:rsidP="004415FA">
      <w:pPr>
        <w:pStyle w:val="3"/>
        <w:ind w:left="1200"/>
      </w:pPr>
      <w:bookmarkStart w:id="131" w:name="_Toc39763849"/>
      <w:bookmarkStart w:id="132" w:name="_Toc39767304"/>
      <w:r w:rsidRPr="004415FA">
        <w:rPr>
          <w:rFonts w:hint="eastAsia"/>
        </w:rPr>
        <w:t>用户管理模块测试</w:t>
      </w:r>
      <w:bookmarkEnd w:id="131"/>
      <w:bookmarkEnd w:id="132"/>
    </w:p>
    <w:p w14:paraId="39B6741A" w14:textId="77777777" w:rsidR="00F32437" w:rsidRDefault="00F32437" w:rsidP="00F32437">
      <w:pPr>
        <w:ind w:firstLine="420"/>
        <w:rPr>
          <w:rStyle w:val="cnblogscode2"/>
        </w:rPr>
      </w:pPr>
      <w:r>
        <w:rPr>
          <w:rStyle w:val="cnblogscode2"/>
          <w:rFonts w:hint="eastAsia"/>
        </w:rPr>
        <w:t>用户管理测试内容如表</w:t>
      </w:r>
      <w:r>
        <w:rPr>
          <w:rStyle w:val="cnblogscode2"/>
        </w:rPr>
        <w:t>5-2</w:t>
      </w:r>
      <w:r>
        <w:rPr>
          <w:rStyle w:val="cnblogscode2"/>
          <w:rFonts w:hint="eastAsia"/>
        </w:rPr>
        <w:t>所示。</w:t>
      </w:r>
    </w:p>
    <w:p w14:paraId="2790E35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0EF91247" w14:textId="77777777" w:rsidTr="007839FF">
        <w:trPr>
          <w:jc w:val="center"/>
        </w:trPr>
        <w:tc>
          <w:tcPr>
            <w:tcW w:w="2022" w:type="dxa"/>
            <w:vAlign w:val="center"/>
          </w:tcPr>
          <w:p w14:paraId="7C6F190F" w14:textId="77777777" w:rsidR="00F32437" w:rsidRDefault="00F32437" w:rsidP="007839FF">
            <w:pPr>
              <w:pStyle w:val="afff3"/>
              <w:spacing w:before="156"/>
              <w:jc w:val="center"/>
            </w:pPr>
            <w:r>
              <w:rPr>
                <w:rFonts w:hint="eastAsia"/>
              </w:rPr>
              <w:t>测试用例编号</w:t>
            </w:r>
          </w:p>
        </w:tc>
        <w:tc>
          <w:tcPr>
            <w:tcW w:w="2130" w:type="dxa"/>
            <w:vAlign w:val="center"/>
          </w:tcPr>
          <w:p w14:paraId="4D215015" w14:textId="77777777" w:rsidR="00F32437" w:rsidRDefault="00F32437" w:rsidP="007839FF">
            <w:pPr>
              <w:pStyle w:val="afff3"/>
              <w:spacing w:before="156"/>
              <w:jc w:val="center"/>
            </w:pPr>
            <w:r>
              <w:t>Test001</w:t>
            </w:r>
          </w:p>
        </w:tc>
        <w:tc>
          <w:tcPr>
            <w:tcW w:w="2131" w:type="dxa"/>
            <w:vAlign w:val="center"/>
          </w:tcPr>
          <w:p w14:paraId="120A0462" w14:textId="77777777" w:rsidR="00F32437" w:rsidRDefault="00F32437" w:rsidP="007839FF">
            <w:pPr>
              <w:pStyle w:val="afff3"/>
              <w:spacing w:before="156"/>
              <w:jc w:val="center"/>
            </w:pPr>
            <w:r>
              <w:rPr>
                <w:rFonts w:hint="eastAsia"/>
              </w:rPr>
              <w:t>测试用例名称</w:t>
            </w:r>
          </w:p>
        </w:tc>
        <w:tc>
          <w:tcPr>
            <w:tcW w:w="1997" w:type="dxa"/>
            <w:vAlign w:val="center"/>
          </w:tcPr>
          <w:p w14:paraId="2556D368" w14:textId="77777777" w:rsidR="00F32437" w:rsidRDefault="00F32437" w:rsidP="007839FF">
            <w:pPr>
              <w:pStyle w:val="afff3"/>
              <w:spacing w:before="156"/>
              <w:jc w:val="center"/>
            </w:pPr>
            <w:r>
              <w:rPr>
                <w:rFonts w:hint="eastAsia"/>
              </w:rPr>
              <w:t>用户管理模块</w:t>
            </w:r>
          </w:p>
        </w:tc>
      </w:tr>
      <w:tr w:rsidR="00F32437" w14:paraId="1479B8F3" w14:textId="77777777" w:rsidTr="007839FF">
        <w:trPr>
          <w:jc w:val="center"/>
        </w:trPr>
        <w:tc>
          <w:tcPr>
            <w:tcW w:w="2022" w:type="dxa"/>
            <w:vAlign w:val="center"/>
          </w:tcPr>
          <w:p w14:paraId="043EEAF0"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7CC7B50D" w14:textId="77777777" w:rsidR="00F32437" w:rsidRDefault="00F32437" w:rsidP="007839FF">
            <w:pPr>
              <w:pStyle w:val="afff3"/>
              <w:spacing w:before="156"/>
              <w:jc w:val="both"/>
            </w:pPr>
            <w:r>
              <w:rPr>
                <w:rFonts w:hint="eastAsia"/>
              </w:rPr>
              <w:t>测试用户的登录、注册和关注等功能</w:t>
            </w:r>
          </w:p>
        </w:tc>
      </w:tr>
      <w:tr w:rsidR="00F32437" w14:paraId="72FBB898" w14:textId="77777777" w:rsidTr="007839FF">
        <w:trPr>
          <w:jc w:val="center"/>
        </w:trPr>
        <w:tc>
          <w:tcPr>
            <w:tcW w:w="2022" w:type="dxa"/>
            <w:vAlign w:val="center"/>
          </w:tcPr>
          <w:p w14:paraId="1CB8F442"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7E7F415E" w14:textId="77777777" w:rsidR="00F32437" w:rsidRDefault="00F32437" w:rsidP="007839FF">
            <w:pPr>
              <w:pStyle w:val="afff3"/>
              <w:spacing w:before="156"/>
              <w:jc w:val="both"/>
            </w:pPr>
            <w:r>
              <w:rPr>
                <w:rFonts w:hint="eastAsia"/>
              </w:rPr>
              <w:t>无</w:t>
            </w:r>
          </w:p>
        </w:tc>
      </w:tr>
      <w:tr w:rsidR="00F32437" w14:paraId="3F268A59" w14:textId="77777777" w:rsidTr="007839FF">
        <w:trPr>
          <w:jc w:val="center"/>
        </w:trPr>
        <w:tc>
          <w:tcPr>
            <w:tcW w:w="2022" w:type="dxa"/>
            <w:vAlign w:val="center"/>
          </w:tcPr>
          <w:p w14:paraId="3DE58C64"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2A47A4D5" w14:textId="77777777" w:rsidR="00F32437" w:rsidRDefault="00F32437" w:rsidP="007839FF">
            <w:pPr>
              <w:pStyle w:val="afff3"/>
              <w:jc w:val="both"/>
            </w:pPr>
            <w:r>
              <w:t>1</w:t>
            </w:r>
            <w:r>
              <w:rPr>
                <w:rFonts w:hint="eastAsia"/>
              </w:rPr>
              <w:t>.</w:t>
            </w:r>
            <w:r>
              <w:rPr>
                <w:rFonts w:hint="eastAsia"/>
              </w:rPr>
              <w:t>注册用户，输入注册要求信息后等待结果</w:t>
            </w:r>
          </w:p>
          <w:p w14:paraId="198B4451" w14:textId="77777777" w:rsidR="00F32437" w:rsidRDefault="00F32437" w:rsidP="007839FF">
            <w:pPr>
              <w:pStyle w:val="afff3"/>
              <w:jc w:val="both"/>
            </w:pPr>
            <w:r>
              <w:rPr>
                <w:rFonts w:hint="eastAsia"/>
              </w:rPr>
              <w:t>2</w:t>
            </w:r>
            <w:r>
              <w:t>.</w:t>
            </w:r>
            <w:r>
              <w:rPr>
                <w:rFonts w:hint="eastAsia"/>
              </w:rPr>
              <w:t>用户登录微信公众号以及管理员登录后台系统</w:t>
            </w:r>
          </w:p>
          <w:p w14:paraId="0EC88F1A" w14:textId="77777777" w:rsidR="00F32437" w:rsidRDefault="00F32437" w:rsidP="007839FF">
            <w:pPr>
              <w:pStyle w:val="afff3"/>
              <w:jc w:val="both"/>
            </w:pPr>
            <w:r>
              <w:rPr>
                <w:rFonts w:hint="eastAsia"/>
              </w:rPr>
              <w:t>3</w:t>
            </w:r>
            <w:r>
              <w:t>.</w:t>
            </w:r>
            <w:r>
              <w:rPr>
                <w:rFonts w:hint="eastAsia"/>
              </w:rPr>
              <w:t>关注或者取关另一个用户</w:t>
            </w:r>
          </w:p>
        </w:tc>
      </w:tr>
      <w:tr w:rsidR="00F32437" w14:paraId="38D15174" w14:textId="77777777" w:rsidTr="007839FF">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496511F" w14:textId="77777777" w:rsidR="00F32437" w:rsidRDefault="00F32437" w:rsidP="007839FF">
            <w:pPr>
              <w:pStyle w:val="afff3"/>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55B2F577" w14:textId="77777777" w:rsidR="00F32437" w:rsidRDefault="00F32437" w:rsidP="007839FF">
            <w:pPr>
              <w:pStyle w:val="afff3"/>
              <w:jc w:val="both"/>
            </w:pPr>
            <w:r>
              <w:rPr>
                <w:rFonts w:hint="eastAsia"/>
              </w:rPr>
              <w:t>1</w:t>
            </w:r>
            <w:r>
              <w:t>.</w:t>
            </w:r>
            <w:r>
              <w:rPr>
                <w:rFonts w:hint="eastAsia"/>
              </w:rPr>
              <w:t>用户注册成功</w:t>
            </w:r>
          </w:p>
          <w:p w14:paraId="4D7FC2F3" w14:textId="77777777" w:rsidR="00F32437" w:rsidRDefault="00F32437" w:rsidP="007839FF">
            <w:pPr>
              <w:pStyle w:val="afff3"/>
              <w:jc w:val="both"/>
            </w:pPr>
            <w:r>
              <w:t>2.</w:t>
            </w:r>
            <w:r>
              <w:rPr>
                <w:rFonts w:hint="eastAsia"/>
              </w:rPr>
              <w:t>用户成功登录公众号和管理登录后台系统</w:t>
            </w:r>
          </w:p>
          <w:p w14:paraId="3966D39F" w14:textId="77777777" w:rsidR="00F32437" w:rsidRDefault="00F32437" w:rsidP="007839FF">
            <w:pPr>
              <w:pStyle w:val="afff3"/>
              <w:jc w:val="both"/>
            </w:pPr>
            <w:r>
              <w:t>3.</w:t>
            </w:r>
            <w:r>
              <w:rPr>
                <w:rFonts w:hint="eastAsia"/>
              </w:rPr>
              <w:t>关注或者取关用户成功</w:t>
            </w:r>
          </w:p>
        </w:tc>
      </w:tr>
      <w:tr w:rsidR="00F32437" w14:paraId="64C50A17" w14:textId="77777777" w:rsidTr="007839FF">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512EAF0C" w14:textId="77777777" w:rsidR="00F32437" w:rsidRDefault="00F32437" w:rsidP="007839FF">
            <w:pPr>
              <w:pStyle w:val="afff3"/>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06FE4C62" w14:textId="77777777" w:rsidR="00F32437" w:rsidRDefault="00F32437" w:rsidP="007839FF">
            <w:pPr>
              <w:pStyle w:val="afff3"/>
              <w:jc w:val="both"/>
            </w:pPr>
            <w:r>
              <w:rPr>
                <w:rFonts w:hint="eastAsia"/>
              </w:rPr>
              <w:t>通过</w:t>
            </w:r>
          </w:p>
        </w:tc>
      </w:tr>
    </w:tbl>
    <w:p w14:paraId="762100EC" w14:textId="635E65B4" w:rsidR="00F32437" w:rsidRPr="00104E7A" w:rsidRDefault="00F32437" w:rsidP="00104E7A">
      <w:pPr>
        <w:pStyle w:val="3"/>
        <w:ind w:left="1200"/>
      </w:pPr>
      <w:bookmarkStart w:id="133" w:name="_Toc39763850"/>
      <w:bookmarkStart w:id="134" w:name="_Toc39767305"/>
      <w:r w:rsidRPr="00104E7A">
        <w:rPr>
          <w:rFonts w:hint="eastAsia"/>
        </w:rPr>
        <w:t>公告管理模块测试</w:t>
      </w:r>
      <w:bookmarkEnd w:id="133"/>
      <w:bookmarkEnd w:id="134"/>
    </w:p>
    <w:p w14:paraId="6B2D6581" w14:textId="77777777" w:rsidR="00F32437" w:rsidRDefault="00F32437" w:rsidP="00F32437">
      <w:pPr>
        <w:ind w:firstLine="420"/>
        <w:rPr>
          <w:rStyle w:val="cnblogscode2"/>
        </w:rPr>
      </w:pPr>
      <w:r>
        <w:rPr>
          <w:rStyle w:val="cnblogscode2"/>
          <w:rFonts w:hint="eastAsia"/>
        </w:rPr>
        <w:t>公告管理测试内容如表</w:t>
      </w:r>
      <w:r>
        <w:rPr>
          <w:rStyle w:val="cnblogscode2"/>
        </w:rPr>
        <w:t>5-3</w:t>
      </w:r>
      <w:r>
        <w:rPr>
          <w:rStyle w:val="cnblogscode2"/>
          <w:rFonts w:hint="eastAsia"/>
        </w:rPr>
        <w:t>所示。</w:t>
      </w:r>
    </w:p>
    <w:p w14:paraId="479BE4C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5-3</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314DBA8" w14:textId="77777777" w:rsidTr="007839FF">
        <w:trPr>
          <w:jc w:val="center"/>
        </w:trPr>
        <w:tc>
          <w:tcPr>
            <w:tcW w:w="2022" w:type="dxa"/>
            <w:vAlign w:val="center"/>
          </w:tcPr>
          <w:p w14:paraId="42A54558" w14:textId="77777777" w:rsidR="00F32437" w:rsidRDefault="00F32437" w:rsidP="007839FF">
            <w:pPr>
              <w:pStyle w:val="afff3"/>
              <w:spacing w:before="156"/>
              <w:jc w:val="center"/>
            </w:pPr>
            <w:r>
              <w:rPr>
                <w:rFonts w:hint="eastAsia"/>
              </w:rPr>
              <w:lastRenderedPageBreak/>
              <w:t>测试用例编号</w:t>
            </w:r>
          </w:p>
        </w:tc>
        <w:tc>
          <w:tcPr>
            <w:tcW w:w="2130" w:type="dxa"/>
            <w:vAlign w:val="center"/>
          </w:tcPr>
          <w:p w14:paraId="596215A3" w14:textId="77777777" w:rsidR="00F32437" w:rsidRDefault="00F32437" w:rsidP="007839FF">
            <w:pPr>
              <w:pStyle w:val="afff3"/>
              <w:spacing w:before="156"/>
              <w:jc w:val="center"/>
            </w:pPr>
            <w:r>
              <w:t>Test002</w:t>
            </w:r>
          </w:p>
        </w:tc>
        <w:tc>
          <w:tcPr>
            <w:tcW w:w="2131" w:type="dxa"/>
            <w:vAlign w:val="center"/>
          </w:tcPr>
          <w:p w14:paraId="22E4F1CC" w14:textId="77777777" w:rsidR="00F32437" w:rsidRDefault="00F32437" w:rsidP="007839FF">
            <w:pPr>
              <w:pStyle w:val="afff3"/>
              <w:spacing w:before="156"/>
              <w:jc w:val="center"/>
            </w:pPr>
            <w:r>
              <w:rPr>
                <w:rFonts w:hint="eastAsia"/>
              </w:rPr>
              <w:t>测试用例名称</w:t>
            </w:r>
          </w:p>
        </w:tc>
        <w:tc>
          <w:tcPr>
            <w:tcW w:w="1997" w:type="dxa"/>
            <w:vAlign w:val="center"/>
          </w:tcPr>
          <w:p w14:paraId="441CE1F2" w14:textId="77777777" w:rsidR="00F32437" w:rsidRDefault="00F32437" w:rsidP="007839FF">
            <w:pPr>
              <w:pStyle w:val="afff3"/>
              <w:spacing w:before="156"/>
              <w:jc w:val="center"/>
            </w:pPr>
            <w:r>
              <w:rPr>
                <w:rFonts w:hint="eastAsia"/>
              </w:rPr>
              <w:t>公告管理模块</w:t>
            </w:r>
          </w:p>
        </w:tc>
      </w:tr>
      <w:tr w:rsidR="00F32437" w14:paraId="51230BE1" w14:textId="77777777" w:rsidTr="007839FF">
        <w:trPr>
          <w:jc w:val="center"/>
        </w:trPr>
        <w:tc>
          <w:tcPr>
            <w:tcW w:w="2022" w:type="dxa"/>
            <w:vAlign w:val="center"/>
          </w:tcPr>
          <w:p w14:paraId="723B6E3B"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6D00C218" w14:textId="77777777" w:rsidR="00F32437" w:rsidRDefault="00F32437" w:rsidP="007839FF">
            <w:pPr>
              <w:pStyle w:val="afff3"/>
              <w:spacing w:before="156"/>
              <w:jc w:val="both"/>
            </w:pPr>
            <w:r>
              <w:rPr>
                <w:rFonts w:hint="eastAsia"/>
              </w:rPr>
              <w:t>测试公告的增删改查以及报名的管理</w:t>
            </w:r>
          </w:p>
        </w:tc>
      </w:tr>
      <w:tr w:rsidR="00F32437" w14:paraId="3369F10B" w14:textId="77777777" w:rsidTr="007839FF">
        <w:trPr>
          <w:jc w:val="center"/>
        </w:trPr>
        <w:tc>
          <w:tcPr>
            <w:tcW w:w="2022" w:type="dxa"/>
            <w:vAlign w:val="center"/>
          </w:tcPr>
          <w:p w14:paraId="488B85A3"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2B92A252" w14:textId="77777777" w:rsidR="00F32437" w:rsidRDefault="00F32437" w:rsidP="007839FF">
            <w:pPr>
              <w:pStyle w:val="afff3"/>
              <w:spacing w:before="156"/>
              <w:jc w:val="both"/>
            </w:pPr>
            <w:r>
              <w:rPr>
                <w:rFonts w:hint="eastAsia"/>
              </w:rPr>
              <w:t>账号已登录</w:t>
            </w:r>
          </w:p>
        </w:tc>
      </w:tr>
      <w:tr w:rsidR="00F32437" w14:paraId="15EDC4FD" w14:textId="77777777" w:rsidTr="007839FF">
        <w:trPr>
          <w:jc w:val="center"/>
        </w:trPr>
        <w:tc>
          <w:tcPr>
            <w:tcW w:w="2022" w:type="dxa"/>
            <w:vAlign w:val="center"/>
          </w:tcPr>
          <w:p w14:paraId="0250F0E4"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76360FA6" w14:textId="77777777" w:rsidR="00F32437" w:rsidRDefault="00F32437" w:rsidP="007839FF">
            <w:pPr>
              <w:pStyle w:val="afff3"/>
              <w:jc w:val="both"/>
            </w:pPr>
            <w:r>
              <w:t>1.</w:t>
            </w:r>
            <w:r>
              <w:rPr>
                <w:rFonts w:hint="eastAsia"/>
              </w:rPr>
              <w:t>添加相应的公告，设置属性</w:t>
            </w:r>
          </w:p>
          <w:p w14:paraId="130355AF" w14:textId="77777777" w:rsidR="00F32437" w:rsidRDefault="00F32437" w:rsidP="007839FF">
            <w:pPr>
              <w:pStyle w:val="afff3"/>
              <w:jc w:val="both"/>
            </w:pPr>
            <w:r>
              <w:rPr>
                <w:rFonts w:hint="eastAsia"/>
              </w:rPr>
              <w:t>2</w:t>
            </w:r>
            <w:r>
              <w:t>.</w:t>
            </w:r>
            <w:r>
              <w:rPr>
                <w:rFonts w:hint="eastAsia"/>
              </w:rPr>
              <w:t>公众号端点击报名</w:t>
            </w:r>
          </w:p>
          <w:p w14:paraId="01FAE73B" w14:textId="77777777" w:rsidR="00F32437" w:rsidRDefault="00F32437" w:rsidP="007839FF">
            <w:pPr>
              <w:pStyle w:val="afff3"/>
              <w:jc w:val="both"/>
            </w:pPr>
            <w:r>
              <w:rPr>
                <w:rFonts w:hint="eastAsia"/>
              </w:rPr>
              <w:t>3</w:t>
            </w:r>
            <w:r>
              <w:t>.</w:t>
            </w:r>
            <w:r>
              <w:rPr>
                <w:rFonts w:hint="eastAsia"/>
              </w:rPr>
              <w:t>后台导出名单</w:t>
            </w:r>
          </w:p>
          <w:p w14:paraId="11856EF2" w14:textId="77777777" w:rsidR="00F32437" w:rsidRDefault="00F32437" w:rsidP="007839FF">
            <w:pPr>
              <w:pStyle w:val="afff3"/>
              <w:jc w:val="both"/>
            </w:pPr>
            <w:r>
              <w:rPr>
                <w:rFonts w:hint="eastAsia"/>
              </w:rPr>
              <w:t>4</w:t>
            </w:r>
            <w:r>
              <w:t>.</w:t>
            </w:r>
            <w:r>
              <w:rPr>
                <w:rFonts w:hint="eastAsia"/>
              </w:rPr>
              <w:t>修改和删除公告</w:t>
            </w:r>
          </w:p>
          <w:p w14:paraId="46FDE959" w14:textId="77777777" w:rsidR="00F32437" w:rsidRDefault="00F32437" w:rsidP="007839FF">
            <w:pPr>
              <w:pStyle w:val="afff3"/>
              <w:jc w:val="both"/>
            </w:pPr>
            <w:r>
              <w:rPr>
                <w:rFonts w:hint="eastAsia"/>
              </w:rPr>
              <w:t>5</w:t>
            </w:r>
            <w:r>
              <w:t>.</w:t>
            </w:r>
            <w:r>
              <w:rPr>
                <w:rFonts w:hint="eastAsia"/>
              </w:rPr>
              <w:t>查询公告</w:t>
            </w:r>
          </w:p>
        </w:tc>
      </w:tr>
      <w:tr w:rsidR="00F32437" w14:paraId="7F0CA02F" w14:textId="77777777" w:rsidTr="007839FF">
        <w:trPr>
          <w:jc w:val="center"/>
        </w:trPr>
        <w:tc>
          <w:tcPr>
            <w:tcW w:w="2022" w:type="dxa"/>
            <w:vAlign w:val="center"/>
          </w:tcPr>
          <w:p w14:paraId="5DAAE697"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005D100B" w14:textId="77777777" w:rsidR="00F32437" w:rsidRDefault="00F32437" w:rsidP="007839FF">
            <w:pPr>
              <w:pStyle w:val="afff3"/>
            </w:pPr>
            <w:r>
              <w:rPr>
                <w:rFonts w:hint="eastAsia"/>
              </w:rPr>
              <w:t>1</w:t>
            </w:r>
            <w:r>
              <w:t>.</w:t>
            </w:r>
            <w:r>
              <w:rPr>
                <w:rFonts w:hint="eastAsia"/>
              </w:rPr>
              <w:t>添加公告成功</w:t>
            </w:r>
          </w:p>
          <w:p w14:paraId="0D3D19AA" w14:textId="77777777" w:rsidR="00F32437" w:rsidRDefault="00F32437" w:rsidP="007839FF">
            <w:pPr>
              <w:pStyle w:val="afff3"/>
            </w:pPr>
            <w:r>
              <w:t>2.</w:t>
            </w:r>
            <w:r>
              <w:rPr>
                <w:rFonts w:hint="eastAsia"/>
              </w:rPr>
              <w:t>公众号用户可成功报名，后台有相应的记录</w:t>
            </w:r>
          </w:p>
          <w:p w14:paraId="7C0E53EA" w14:textId="77777777" w:rsidR="00F32437" w:rsidRDefault="00F32437" w:rsidP="007839FF">
            <w:pPr>
              <w:pStyle w:val="afff3"/>
            </w:pPr>
            <w:r>
              <w:t>3.</w:t>
            </w:r>
            <w:r>
              <w:rPr>
                <w:rFonts w:hint="eastAsia"/>
              </w:rPr>
              <w:t>成功导出名单</w:t>
            </w:r>
          </w:p>
          <w:p w14:paraId="4CB63953" w14:textId="77777777" w:rsidR="00F32437" w:rsidRDefault="00F32437" w:rsidP="007839FF">
            <w:pPr>
              <w:pStyle w:val="afff3"/>
            </w:pPr>
            <w:r>
              <w:rPr>
                <w:rFonts w:hint="eastAsia"/>
              </w:rPr>
              <w:t>4</w:t>
            </w:r>
            <w:r>
              <w:t>.</w:t>
            </w:r>
            <w:r>
              <w:rPr>
                <w:rFonts w:hint="eastAsia"/>
              </w:rPr>
              <w:t>修改和删除公告成功</w:t>
            </w:r>
          </w:p>
          <w:p w14:paraId="05C2037E" w14:textId="77777777" w:rsidR="00F32437" w:rsidRDefault="00F32437" w:rsidP="007839FF">
            <w:pPr>
              <w:pStyle w:val="afff3"/>
            </w:pPr>
            <w:r>
              <w:t>5.</w:t>
            </w:r>
            <w:r>
              <w:rPr>
                <w:rFonts w:hint="eastAsia"/>
              </w:rPr>
              <w:t>查询出正确公告信息</w:t>
            </w:r>
          </w:p>
        </w:tc>
      </w:tr>
      <w:tr w:rsidR="00F32437" w14:paraId="1DC30814" w14:textId="77777777" w:rsidTr="007839FF">
        <w:trPr>
          <w:jc w:val="center"/>
        </w:trPr>
        <w:tc>
          <w:tcPr>
            <w:tcW w:w="2022" w:type="dxa"/>
            <w:vAlign w:val="center"/>
          </w:tcPr>
          <w:p w14:paraId="226A19BF"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5B6A72CD" w14:textId="77777777" w:rsidR="00F32437" w:rsidRDefault="00F32437" w:rsidP="007839FF">
            <w:pPr>
              <w:pStyle w:val="afff3"/>
            </w:pPr>
            <w:r>
              <w:rPr>
                <w:rFonts w:hint="eastAsia"/>
              </w:rPr>
              <w:t>通过</w:t>
            </w:r>
          </w:p>
        </w:tc>
      </w:tr>
    </w:tbl>
    <w:p w14:paraId="5E19A66E" w14:textId="7D47FF1C" w:rsidR="00F32437" w:rsidRPr="00AE440A" w:rsidRDefault="00F32437" w:rsidP="00AE440A">
      <w:pPr>
        <w:pStyle w:val="3"/>
        <w:ind w:left="1200"/>
      </w:pPr>
      <w:bookmarkStart w:id="135" w:name="_Toc39763851"/>
      <w:bookmarkStart w:id="136" w:name="_Toc39767306"/>
      <w:r w:rsidRPr="00AE440A">
        <w:rPr>
          <w:rFonts w:hint="eastAsia"/>
        </w:rPr>
        <w:t>讨论区管理模块测试</w:t>
      </w:r>
      <w:bookmarkEnd w:id="135"/>
      <w:bookmarkEnd w:id="136"/>
    </w:p>
    <w:p w14:paraId="1912A886" w14:textId="77777777" w:rsidR="00F32437" w:rsidRDefault="00F32437" w:rsidP="00F32437">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7BD7D8FE"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0357E100" w14:textId="77777777" w:rsidTr="007839FF">
        <w:trPr>
          <w:jc w:val="center"/>
        </w:trPr>
        <w:tc>
          <w:tcPr>
            <w:tcW w:w="2022" w:type="dxa"/>
            <w:vAlign w:val="center"/>
          </w:tcPr>
          <w:p w14:paraId="22AC90F2" w14:textId="77777777" w:rsidR="00F32437" w:rsidRDefault="00F32437" w:rsidP="007839FF">
            <w:pPr>
              <w:pStyle w:val="afff3"/>
              <w:spacing w:before="156"/>
              <w:jc w:val="center"/>
            </w:pPr>
            <w:r>
              <w:rPr>
                <w:rFonts w:hint="eastAsia"/>
              </w:rPr>
              <w:t>测试用例编号</w:t>
            </w:r>
          </w:p>
        </w:tc>
        <w:tc>
          <w:tcPr>
            <w:tcW w:w="2130" w:type="dxa"/>
            <w:vAlign w:val="center"/>
          </w:tcPr>
          <w:p w14:paraId="51415361" w14:textId="77777777" w:rsidR="00F32437" w:rsidRDefault="00F32437" w:rsidP="007839FF">
            <w:pPr>
              <w:pStyle w:val="afff3"/>
              <w:spacing w:before="156"/>
              <w:jc w:val="center"/>
            </w:pPr>
            <w:r>
              <w:t>Test003</w:t>
            </w:r>
          </w:p>
        </w:tc>
        <w:tc>
          <w:tcPr>
            <w:tcW w:w="2131" w:type="dxa"/>
            <w:vAlign w:val="center"/>
          </w:tcPr>
          <w:p w14:paraId="5228844F" w14:textId="77777777" w:rsidR="00F32437" w:rsidRDefault="00F32437" w:rsidP="007839FF">
            <w:pPr>
              <w:pStyle w:val="afff3"/>
              <w:spacing w:before="156"/>
              <w:jc w:val="center"/>
            </w:pPr>
            <w:r>
              <w:rPr>
                <w:rFonts w:hint="eastAsia"/>
              </w:rPr>
              <w:t>测试用例名称</w:t>
            </w:r>
          </w:p>
        </w:tc>
        <w:tc>
          <w:tcPr>
            <w:tcW w:w="1997" w:type="dxa"/>
            <w:vAlign w:val="center"/>
          </w:tcPr>
          <w:p w14:paraId="77689CE4" w14:textId="77777777" w:rsidR="00F32437" w:rsidRDefault="00F32437" w:rsidP="007839FF">
            <w:pPr>
              <w:pStyle w:val="afff3"/>
              <w:spacing w:before="156"/>
              <w:jc w:val="center"/>
            </w:pPr>
            <w:r>
              <w:rPr>
                <w:rFonts w:hint="eastAsia"/>
              </w:rPr>
              <w:t>讨论区管理模块</w:t>
            </w:r>
          </w:p>
        </w:tc>
      </w:tr>
      <w:tr w:rsidR="00F32437" w14:paraId="592059B9" w14:textId="77777777" w:rsidTr="007839FF">
        <w:trPr>
          <w:jc w:val="center"/>
        </w:trPr>
        <w:tc>
          <w:tcPr>
            <w:tcW w:w="2022" w:type="dxa"/>
            <w:vAlign w:val="center"/>
          </w:tcPr>
          <w:p w14:paraId="5D5F6E60"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311A4D9D" w14:textId="77777777" w:rsidR="00F32437" w:rsidRDefault="00F32437" w:rsidP="007839FF">
            <w:pPr>
              <w:pStyle w:val="afff3"/>
              <w:spacing w:before="156"/>
              <w:jc w:val="both"/>
            </w:pPr>
            <w:r>
              <w:rPr>
                <w:rFonts w:hint="eastAsia"/>
              </w:rPr>
              <w:t>验证帖子的增加、删除、修改、查询和评论的回复与显示</w:t>
            </w:r>
          </w:p>
        </w:tc>
      </w:tr>
      <w:tr w:rsidR="00F32437" w14:paraId="670D5C91" w14:textId="77777777" w:rsidTr="007839FF">
        <w:trPr>
          <w:jc w:val="center"/>
        </w:trPr>
        <w:tc>
          <w:tcPr>
            <w:tcW w:w="2022" w:type="dxa"/>
            <w:vAlign w:val="center"/>
          </w:tcPr>
          <w:p w14:paraId="491EF84E"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4428A9F8" w14:textId="77777777" w:rsidR="00F32437" w:rsidRDefault="00F32437" w:rsidP="007839FF">
            <w:pPr>
              <w:pStyle w:val="afff3"/>
              <w:spacing w:before="156"/>
              <w:jc w:val="both"/>
            </w:pPr>
            <w:r>
              <w:rPr>
                <w:rFonts w:hint="eastAsia"/>
              </w:rPr>
              <w:t>账号已登录</w:t>
            </w:r>
          </w:p>
        </w:tc>
      </w:tr>
      <w:tr w:rsidR="00F32437" w14:paraId="463A4E17" w14:textId="77777777" w:rsidTr="007839FF">
        <w:trPr>
          <w:jc w:val="center"/>
        </w:trPr>
        <w:tc>
          <w:tcPr>
            <w:tcW w:w="2022" w:type="dxa"/>
            <w:vAlign w:val="center"/>
          </w:tcPr>
          <w:p w14:paraId="06A51FD7"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07C32392" w14:textId="77777777" w:rsidR="00F32437" w:rsidRDefault="00F32437" w:rsidP="007839FF">
            <w:pPr>
              <w:pStyle w:val="afff3"/>
              <w:jc w:val="both"/>
            </w:pPr>
            <w:r>
              <w:t>1</w:t>
            </w:r>
            <w:r>
              <w:rPr>
                <w:rFonts w:hint="eastAsia"/>
              </w:rPr>
              <w:t>.</w:t>
            </w:r>
            <w:r>
              <w:rPr>
                <w:rFonts w:hint="eastAsia"/>
              </w:rPr>
              <w:t>添加帖子，查看是否成功添加</w:t>
            </w:r>
          </w:p>
          <w:p w14:paraId="64384ECF" w14:textId="77777777" w:rsidR="00F32437" w:rsidRDefault="00F32437" w:rsidP="007839FF">
            <w:pPr>
              <w:pStyle w:val="afff3"/>
              <w:jc w:val="both"/>
            </w:pPr>
            <w:r>
              <w:t>2.</w:t>
            </w:r>
            <w:r>
              <w:rPr>
                <w:rFonts w:hint="eastAsia"/>
              </w:rPr>
              <w:t>修改帖子，查看是否成功修改</w:t>
            </w:r>
          </w:p>
          <w:p w14:paraId="5F3452EF" w14:textId="77777777" w:rsidR="00F32437" w:rsidRDefault="00F32437" w:rsidP="007839FF">
            <w:pPr>
              <w:pStyle w:val="afff3"/>
              <w:jc w:val="both"/>
            </w:pPr>
            <w:r>
              <w:t>3.</w:t>
            </w:r>
            <w:r>
              <w:rPr>
                <w:rFonts w:hint="eastAsia"/>
              </w:rPr>
              <w:t>查询相应的帖子，查看是否成功查询并显示</w:t>
            </w:r>
          </w:p>
          <w:p w14:paraId="755E7EB3" w14:textId="77777777" w:rsidR="00F32437" w:rsidRDefault="00F32437" w:rsidP="007839FF">
            <w:pPr>
              <w:pStyle w:val="afff3"/>
              <w:jc w:val="both"/>
            </w:pPr>
            <w:r>
              <w:rPr>
                <w:rFonts w:hint="eastAsia"/>
              </w:rPr>
              <w:t>4</w:t>
            </w:r>
            <w:r>
              <w:t>.</w:t>
            </w:r>
            <w:r>
              <w:rPr>
                <w:rFonts w:hint="eastAsia"/>
              </w:rPr>
              <w:t>在帖子下面评论，查看是否成功评论</w:t>
            </w:r>
          </w:p>
          <w:p w14:paraId="452F9E1A" w14:textId="77777777" w:rsidR="00F32437" w:rsidRDefault="00F32437" w:rsidP="007839FF">
            <w:pPr>
              <w:pStyle w:val="afff3"/>
              <w:jc w:val="both"/>
            </w:pPr>
            <w:r>
              <w:rPr>
                <w:rFonts w:hint="eastAsia"/>
              </w:rPr>
              <w:t>5</w:t>
            </w:r>
            <w:r>
              <w:t>.</w:t>
            </w:r>
            <w:r>
              <w:rPr>
                <w:rFonts w:hint="eastAsia"/>
              </w:rPr>
              <w:t>回复帖子下面的评论，查看是否回复成功</w:t>
            </w:r>
          </w:p>
          <w:p w14:paraId="4ED115B3" w14:textId="77777777" w:rsidR="00F32437" w:rsidRDefault="00F32437" w:rsidP="007839FF">
            <w:pPr>
              <w:pStyle w:val="afff3"/>
              <w:jc w:val="both"/>
            </w:pPr>
            <w:r>
              <w:rPr>
                <w:rFonts w:hint="eastAsia"/>
              </w:rPr>
              <w:t>6</w:t>
            </w:r>
            <w:r>
              <w:t>.</w:t>
            </w:r>
            <w:r>
              <w:rPr>
                <w:rFonts w:hint="eastAsia"/>
              </w:rPr>
              <w:t>删除帖子，查看是否成功删除</w:t>
            </w:r>
          </w:p>
        </w:tc>
      </w:tr>
      <w:tr w:rsidR="00F32437" w14:paraId="75F42853" w14:textId="77777777" w:rsidTr="007839FF">
        <w:trPr>
          <w:jc w:val="center"/>
        </w:trPr>
        <w:tc>
          <w:tcPr>
            <w:tcW w:w="2022" w:type="dxa"/>
            <w:vAlign w:val="center"/>
          </w:tcPr>
          <w:p w14:paraId="45D2AEEF"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3E8DD3DA" w14:textId="77777777" w:rsidR="00F32437" w:rsidRDefault="00F32437" w:rsidP="007839FF">
            <w:pPr>
              <w:pStyle w:val="afff3"/>
            </w:pPr>
            <w:r>
              <w:rPr>
                <w:rFonts w:hint="eastAsia"/>
              </w:rPr>
              <w:t>1</w:t>
            </w:r>
            <w:r>
              <w:t>.</w:t>
            </w:r>
            <w:r>
              <w:rPr>
                <w:rFonts w:hint="eastAsia"/>
              </w:rPr>
              <w:t>添加帖子成功</w:t>
            </w:r>
          </w:p>
          <w:p w14:paraId="6205218B" w14:textId="77777777" w:rsidR="00F32437" w:rsidRDefault="00F32437" w:rsidP="007839FF">
            <w:pPr>
              <w:pStyle w:val="afff3"/>
            </w:pPr>
            <w:r>
              <w:t>2.</w:t>
            </w:r>
            <w:r>
              <w:rPr>
                <w:rFonts w:hint="eastAsia"/>
              </w:rPr>
              <w:t>修改帖子成功</w:t>
            </w:r>
            <w:r>
              <w:rPr>
                <w:rFonts w:hint="eastAsia"/>
              </w:rPr>
              <w:t xml:space="preserve"> </w:t>
            </w:r>
          </w:p>
          <w:p w14:paraId="79E4B90B" w14:textId="77777777" w:rsidR="00F32437" w:rsidRDefault="00F32437" w:rsidP="007839FF">
            <w:pPr>
              <w:pStyle w:val="afff3"/>
            </w:pPr>
            <w:r>
              <w:t>3.</w:t>
            </w:r>
            <w:r>
              <w:rPr>
                <w:rFonts w:hint="eastAsia"/>
              </w:rPr>
              <w:t>正确查询出帖子并显示</w:t>
            </w:r>
          </w:p>
          <w:p w14:paraId="569BDC3F" w14:textId="77777777" w:rsidR="00F32437" w:rsidRDefault="00F32437" w:rsidP="007839FF">
            <w:pPr>
              <w:pStyle w:val="afff3"/>
            </w:pPr>
            <w:r>
              <w:rPr>
                <w:rFonts w:hint="eastAsia"/>
              </w:rPr>
              <w:t>4</w:t>
            </w:r>
            <w:r>
              <w:t>.</w:t>
            </w:r>
            <w:r>
              <w:rPr>
                <w:rFonts w:hint="eastAsia"/>
              </w:rPr>
              <w:t>评论成功</w:t>
            </w:r>
          </w:p>
          <w:p w14:paraId="345D4377" w14:textId="77777777" w:rsidR="00F32437" w:rsidRDefault="00F32437" w:rsidP="007839FF">
            <w:pPr>
              <w:pStyle w:val="afff3"/>
            </w:pPr>
            <w:r>
              <w:rPr>
                <w:rFonts w:hint="eastAsia"/>
              </w:rPr>
              <w:t>5</w:t>
            </w:r>
            <w:r>
              <w:t>.</w:t>
            </w:r>
            <w:r>
              <w:rPr>
                <w:rFonts w:hint="eastAsia"/>
              </w:rPr>
              <w:t>回复成功</w:t>
            </w:r>
          </w:p>
          <w:p w14:paraId="78F1F941" w14:textId="77777777" w:rsidR="00F32437" w:rsidRDefault="00F32437" w:rsidP="007839FF">
            <w:pPr>
              <w:pStyle w:val="afff3"/>
            </w:pPr>
            <w:r>
              <w:rPr>
                <w:rFonts w:hint="eastAsia"/>
              </w:rPr>
              <w:lastRenderedPageBreak/>
              <w:t>6</w:t>
            </w:r>
            <w:r>
              <w:t>.</w:t>
            </w:r>
            <w:r>
              <w:rPr>
                <w:rFonts w:hint="eastAsia"/>
              </w:rPr>
              <w:t>删除帖子成功</w:t>
            </w:r>
          </w:p>
        </w:tc>
      </w:tr>
      <w:tr w:rsidR="00F32437" w14:paraId="3A75EF0F" w14:textId="77777777" w:rsidTr="007839FF">
        <w:trPr>
          <w:jc w:val="center"/>
        </w:trPr>
        <w:tc>
          <w:tcPr>
            <w:tcW w:w="2022" w:type="dxa"/>
            <w:vAlign w:val="center"/>
          </w:tcPr>
          <w:p w14:paraId="32BBDFC8" w14:textId="77777777" w:rsidR="00F32437" w:rsidRDefault="00F32437" w:rsidP="007839FF">
            <w:pPr>
              <w:pStyle w:val="afff3"/>
              <w:spacing w:before="156"/>
              <w:jc w:val="center"/>
            </w:pPr>
            <w:r>
              <w:rPr>
                <w:rFonts w:hint="eastAsia"/>
              </w:rPr>
              <w:lastRenderedPageBreak/>
              <w:t>测试结果</w:t>
            </w:r>
          </w:p>
        </w:tc>
        <w:tc>
          <w:tcPr>
            <w:tcW w:w="6258" w:type="dxa"/>
            <w:gridSpan w:val="3"/>
            <w:vAlign w:val="center"/>
          </w:tcPr>
          <w:p w14:paraId="6C84B739" w14:textId="77777777" w:rsidR="00F32437" w:rsidRDefault="00F32437" w:rsidP="007839FF">
            <w:pPr>
              <w:pStyle w:val="afff3"/>
            </w:pPr>
            <w:r>
              <w:rPr>
                <w:rFonts w:hint="eastAsia"/>
              </w:rPr>
              <w:t>通过</w:t>
            </w:r>
          </w:p>
        </w:tc>
      </w:tr>
    </w:tbl>
    <w:p w14:paraId="5960D4E9" w14:textId="76D3A462" w:rsidR="00F32437" w:rsidRPr="00355C81" w:rsidRDefault="00F32437" w:rsidP="00355C81">
      <w:pPr>
        <w:pStyle w:val="3"/>
        <w:ind w:left="1200"/>
      </w:pPr>
      <w:bookmarkStart w:id="137" w:name="_Toc39763852"/>
      <w:bookmarkStart w:id="138" w:name="_Toc39767307"/>
      <w:r w:rsidRPr="00355C81">
        <w:rPr>
          <w:rFonts w:hint="eastAsia"/>
        </w:rPr>
        <w:t>值班管理模块测试</w:t>
      </w:r>
      <w:bookmarkEnd w:id="137"/>
      <w:bookmarkEnd w:id="138"/>
    </w:p>
    <w:p w14:paraId="72D4CCE7" w14:textId="77777777" w:rsidR="00F32437" w:rsidRDefault="00F32437" w:rsidP="00F32437">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68C5A716"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40DB8F3" w14:textId="77777777" w:rsidTr="007839FF">
        <w:trPr>
          <w:jc w:val="center"/>
        </w:trPr>
        <w:tc>
          <w:tcPr>
            <w:tcW w:w="2022" w:type="dxa"/>
            <w:vAlign w:val="center"/>
          </w:tcPr>
          <w:p w14:paraId="01A7E9DD" w14:textId="77777777" w:rsidR="00F32437" w:rsidRDefault="00F32437" w:rsidP="007839FF">
            <w:pPr>
              <w:pStyle w:val="afff3"/>
              <w:spacing w:before="156"/>
              <w:jc w:val="center"/>
            </w:pPr>
            <w:r>
              <w:rPr>
                <w:rFonts w:hint="eastAsia"/>
              </w:rPr>
              <w:t>测试用例编号</w:t>
            </w:r>
          </w:p>
        </w:tc>
        <w:tc>
          <w:tcPr>
            <w:tcW w:w="2130" w:type="dxa"/>
            <w:vAlign w:val="center"/>
          </w:tcPr>
          <w:p w14:paraId="21C361DC" w14:textId="77777777" w:rsidR="00F32437" w:rsidRDefault="00F32437" w:rsidP="007839FF">
            <w:pPr>
              <w:pStyle w:val="afff3"/>
              <w:spacing w:before="156"/>
              <w:jc w:val="center"/>
            </w:pPr>
            <w:r>
              <w:t>Test004</w:t>
            </w:r>
          </w:p>
        </w:tc>
        <w:tc>
          <w:tcPr>
            <w:tcW w:w="2131" w:type="dxa"/>
            <w:vAlign w:val="center"/>
          </w:tcPr>
          <w:p w14:paraId="5F8DEC98" w14:textId="77777777" w:rsidR="00F32437" w:rsidRDefault="00F32437" w:rsidP="007839FF">
            <w:pPr>
              <w:pStyle w:val="afff3"/>
              <w:spacing w:before="156"/>
              <w:jc w:val="center"/>
            </w:pPr>
            <w:r>
              <w:rPr>
                <w:rFonts w:hint="eastAsia"/>
              </w:rPr>
              <w:t>测试用例名称</w:t>
            </w:r>
          </w:p>
        </w:tc>
        <w:tc>
          <w:tcPr>
            <w:tcW w:w="1997" w:type="dxa"/>
            <w:vAlign w:val="center"/>
          </w:tcPr>
          <w:p w14:paraId="62BA66FC" w14:textId="77777777" w:rsidR="00F32437" w:rsidRDefault="00F32437" w:rsidP="007839FF">
            <w:pPr>
              <w:pStyle w:val="afff3"/>
              <w:spacing w:before="156"/>
              <w:jc w:val="center"/>
            </w:pPr>
            <w:r>
              <w:rPr>
                <w:rFonts w:hint="eastAsia"/>
              </w:rPr>
              <w:t>值班管理模块</w:t>
            </w:r>
          </w:p>
        </w:tc>
      </w:tr>
      <w:tr w:rsidR="00F32437" w14:paraId="73E4A13B" w14:textId="77777777" w:rsidTr="007839FF">
        <w:trPr>
          <w:jc w:val="center"/>
        </w:trPr>
        <w:tc>
          <w:tcPr>
            <w:tcW w:w="2022" w:type="dxa"/>
            <w:vAlign w:val="center"/>
          </w:tcPr>
          <w:p w14:paraId="3D7D0F3B"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01BE12D2" w14:textId="77777777" w:rsidR="00F32437" w:rsidRDefault="00F32437" w:rsidP="007839FF">
            <w:pPr>
              <w:pStyle w:val="afff3"/>
              <w:spacing w:before="156"/>
              <w:jc w:val="both"/>
            </w:pPr>
            <w:r>
              <w:rPr>
                <w:rFonts w:hint="eastAsia"/>
              </w:rPr>
              <w:t>测试值班情况的添加、修改、查询</w:t>
            </w:r>
          </w:p>
        </w:tc>
      </w:tr>
      <w:tr w:rsidR="00F32437" w14:paraId="43F9690A" w14:textId="77777777" w:rsidTr="007839FF">
        <w:trPr>
          <w:jc w:val="center"/>
        </w:trPr>
        <w:tc>
          <w:tcPr>
            <w:tcW w:w="2022" w:type="dxa"/>
            <w:vAlign w:val="center"/>
          </w:tcPr>
          <w:p w14:paraId="250A5551"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1877B8CE" w14:textId="77777777" w:rsidR="00F32437" w:rsidRDefault="00F32437" w:rsidP="007839FF">
            <w:pPr>
              <w:pStyle w:val="afff3"/>
              <w:spacing w:before="156"/>
              <w:jc w:val="both"/>
            </w:pPr>
            <w:r>
              <w:rPr>
                <w:rFonts w:hint="eastAsia"/>
              </w:rPr>
              <w:t>账号已登录</w:t>
            </w:r>
          </w:p>
        </w:tc>
      </w:tr>
      <w:tr w:rsidR="00F32437" w14:paraId="38EBAFA9" w14:textId="77777777" w:rsidTr="007839FF">
        <w:trPr>
          <w:jc w:val="center"/>
        </w:trPr>
        <w:tc>
          <w:tcPr>
            <w:tcW w:w="2022" w:type="dxa"/>
            <w:vAlign w:val="center"/>
          </w:tcPr>
          <w:p w14:paraId="523F72EF"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67290D8B" w14:textId="77777777" w:rsidR="00F32437" w:rsidRDefault="00F32437" w:rsidP="007839FF">
            <w:pPr>
              <w:pStyle w:val="afff3"/>
              <w:jc w:val="both"/>
            </w:pPr>
            <w:r>
              <w:rPr>
                <w:rFonts w:hint="eastAsia"/>
              </w:rPr>
              <w:t>1</w:t>
            </w:r>
            <w:r>
              <w:t>.</w:t>
            </w:r>
            <w:r>
              <w:rPr>
                <w:rFonts w:hint="eastAsia"/>
              </w:rPr>
              <w:t>添加值班情况，查看是否成功</w:t>
            </w:r>
          </w:p>
          <w:p w14:paraId="2CF97BB8" w14:textId="77777777" w:rsidR="00F32437" w:rsidRDefault="00F32437" w:rsidP="007839FF">
            <w:pPr>
              <w:pStyle w:val="afff3"/>
              <w:jc w:val="both"/>
            </w:pPr>
            <w:r>
              <w:rPr>
                <w:rFonts w:hint="eastAsia"/>
              </w:rPr>
              <w:t>2</w:t>
            </w:r>
            <w:r>
              <w:t>.</w:t>
            </w:r>
            <w:r>
              <w:rPr>
                <w:rFonts w:hint="eastAsia"/>
              </w:rPr>
              <w:t>修改值班情况，查看是否成功</w:t>
            </w:r>
          </w:p>
          <w:p w14:paraId="7A0BFCBC" w14:textId="77777777" w:rsidR="00F32437" w:rsidRDefault="00F32437" w:rsidP="007839FF">
            <w:pPr>
              <w:pStyle w:val="afff3"/>
              <w:jc w:val="both"/>
            </w:pPr>
            <w:r>
              <w:rPr>
                <w:rFonts w:hint="eastAsia"/>
              </w:rPr>
              <w:t>3</w:t>
            </w:r>
            <w:r>
              <w:t>.</w:t>
            </w:r>
            <w:r>
              <w:rPr>
                <w:rFonts w:hint="eastAsia"/>
              </w:rPr>
              <w:t>删除值班情况，查看是否成功</w:t>
            </w:r>
          </w:p>
        </w:tc>
      </w:tr>
      <w:tr w:rsidR="00F32437" w14:paraId="3991C3EA" w14:textId="77777777" w:rsidTr="007839FF">
        <w:trPr>
          <w:jc w:val="center"/>
        </w:trPr>
        <w:tc>
          <w:tcPr>
            <w:tcW w:w="2022" w:type="dxa"/>
            <w:vAlign w:val="center"/>
          </w:tcPr>
          <w:p w14:paraId="44BEA782"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612CFA25" w14:textId="77777777" w:rsidR="00F32437" w:rsidRDefault="00F32437" w:rsidP="007839FF">
            <w:pPr>
              <w:pStyle w:val="afff3"/>
            </w:pPr>
            <w:r>
              <w:rPr>
                <w:rFonts w:hint="eastAsia"/>
              </w:rPr>
              <w:t>1</w:t>
            </w:r>
            <w:r>
              <w:t>.</w:t>
            </w:r>
            <w:r>
              <w:rPr>
                <w:rFonts w:hint="eastAsia"/>
              </w:rPr>
              <w:t>值班添加成功</w:t>
            </w:r>
          </w:p>
          <w:p w14:paraId="15854811" w14:textId="77777777" w:rsidR="00F32437" w:rsidRDefault="00F32437" w:rsidP="007839FF">
            <w:pPr>
              <w:pStyle w:val="afff3"/>
            </w:pPr>
            <w:r>
              <w:t>2.</w:t>
            </w:r>
            <w:r>
              <w:rPr>
                <w:rFonts w:hint="eastAsia"/>
              </w:rPr>
              <w:t>值班修改成功</w:t>
            </w:r>
            <w:r>
              <w:t xml:space="preserve"> </w:t>
            </w:r>
          </w:p>
          <w:p w14:paraId="352A79DC" w14:textId="77777777" w:rsidR="00F32437" w:rsidRDefault="00F32437" w:rsidP="007839FF">
            <w:pPr>
              <w:pStyle w:val="afff3"/>
            </w:pPr>
            <w:r>
              <w:t>3.</w:t>
            </w:r>
            <w:r>
              <w:rPr>
                <w:rFonts w:hint="eastAsia"/>
              </w:rPr>
              <w:t>值班删除成功</w:t>
            </w:r>
          </w:p>
        </w:tc>
      </w:tr>
      <w:tr w:rsidR="00F32437" w14:paraId="52B38DB4" w14:textId="77777777" w:rsidTr="007839FF">
        <w:trPr>
          <w:jc w:val="center"/>
        </w:trPr>
        <w:tc>
          <w:tcPr>
            <w:tcW w:w="2022" w:type="dxa"/>
            <w:vAlign w:val="center"/>
          </w:tcPr>
          <w:p w14:paraId="2815BD6E"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6510DB22" w14:textId="77777777" w:rsidR="00F32437" w:rsidRDefault="00F32437" w:rsidP="007839FF">
            <w:pPr>
              <w:pStyle w:val="afff3"/>
            </w:pPr>
            <w:r>
              <w:rPr>
                <w:rFonts w:hint="eastAsia"/>
              </w:rPr>
              <w:t>通过</w:t>
            </w:r>
          </w:p>
        </w:tc>
      </w:tr>
    </w:tbl>
    <w:p w14:paraId="4D5010E0" w14:textId="1C16EC1D" w:rsidR="00F32437" w:rsidRPr="00E344DC" w:rsidRDefault="00F32437" w:rsidP="00E344DC">
      <w:pPr>
        <w:pStyle w:val="3"/>
        <w:ind w:left="1200"/>
      </w:pPr>
      <w:bookmarkStart w:id="139" w:name="_Toc39763853"/>
      <w:bookmarkStart w:id="140" w:name="_Toc39767308"/>
      <w:r w:rsidRPr="00E344DC">
        <w:rPr>
          <w:rFonts w:hint="eastAsia"/>
        </w:rPr>
        <w:t>友链管理模块测试</w:t>
      </w:r>
      <w:bookmarkEnd w:id="139"/>
      <w:bookmarkEnd w:id="140"/>
    </w:p>
    <w:p w14:paraId="13A43D17" w14:textId="77777777" w:rsidR="00F32437" w:rsidRDefault="00F32437" w:rsidP="00F32437">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p>
    <w:p w14:paraId="1EC85B6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393447B" w14:textId="77777777" w:rsidTr="007839FF">
        <w:trPr>
          <w:jc w:val="center"/>
        </w:trPr>
        <w:tc>
          <w:tcPr>
            <w:tcW w:w="2022" w:type="dxa"/>
            <w:vAlign w:val="center"/>
          </w:tcPr>
          <w:p w14:paraId="0767FD54" w14:textId="77777777" w:rsidR="00F32437" w:rsidRDefault="00F32437" w:rsidP="007839FF">
            <w:pPr>
              <w:pStyle w:val="afff3"/>
              <w:spacing w:before="156"/>
              <w:jc w:val="center"/>
            </w:pPr>
            <w:r>
              <w:rPr>
                <w:rFonts w:hint="eastAsia"/>
              </w:rPr>
              <w:t>测试用例编号</w:t>
            </w:r>
          </w:p>
        </w:tc>
        <w:tc>
          <w:tcPr>
            <w:tcW w:w="2130" w:type="dxa"/>
            <w:vAlign w:val="center"/>
          </w:tcPr>
          <w:p w14:paraId="3B6E30BE" w14:textId="77777777" w:rsidR="00F32437" w:rsidRDefault="00F32437" w:rsidP="007839FF">
            <w:pPr>
              <w:pStyle w:val="afff3"/>
              <w:spacing w:before="156"/>
              <w:jc w:val="center"/>
            </w:pPr>
            <w:r>
              <w:t>Test005</w:t>
            </w:r>
          </w:p>
        </w:tc>
        <w:tc>
          <w:tcPr>
            <w:tcW w:w="2131" w:type="dxa"/>
            <w:vAlign w:val="center"/>
          </w:tcPr>
          <w:p w14:paraId="0D50CFD4" w14:textId="77777777" w:rsidR="00F32437" w:rsidRDefault="00F32437" w:rsidP="007839FF">
            <w:pPr>
              <w:pStyle w:val="afff3"/>
              <w:spacing w:before="156"/>
              <w:jc w:val="center"/>
            </w:pPr>
            <w:r>
              <w:rPr>
                <w:rFonts w:hint="eastAsia"/>
              </w:rPr>
              <w:t>测试用例名称</w:t>
            </w:r>
          </w:p>
        </w:tc>
        <w:tc>
          <w:tcPr>
            <w:tcW w:w="1997" w:type="dxa"/>
            <w:vAlign w:val="center"/>
          </w:tcPr>
          <w:p w14:paraId="7041B395" w14:textId="77777777" w:rsidR="00F32437" w:rsidRDefault="00F32437" w:rsidP="007839FF">
            <w:pPr>
              <w:pStyle w:val="afff3"/>
              <w:spacing w:before="156"/>
              <w:jc w:val="center"/>
            </w:pPr>
            <w:r>
              <w:rPr>
                <w:rFonts w:hint="eastAsia"/>
              </w:rPr>
              <w:t>友链管理模块</w:t>
            </w:r>
          </w:p>
        </w:tc>
      </w:tr>
      <w:tr w:rsidR="00F32437" w14:paraId="5918B232" w14:textId="77777777" w:rsidTr="007839FF">
        <w:trPr>
          <w:jc w:val="center"/>
        </w:trPr>
        <w:tc>
          <w:tcPr>
            <w:tcW w:w="2022" w:type="dxa"/>
            <w:vAlign w:val="center"/>
          </w:tcPr>
          <w:p w14:paraId="63B6E525"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7A819AB3" w14:textId="77777777" w:rsidR="00F32437" w:rsidRDefault="00F32437" w:rsidP="007839FF">
            <w:pPr>
              <w:pStyle w:val="afff3"/>
              <w:spacing w:before="156"/>
              <w:jc w:val="both"/>
            </w:pPr>
            <w:r>
              <w:rPr>
                <w:rFonts w:hint="eastAsia"/>
              </w:rPr>
              <w:t>测试友链的添加、修改、删除</w:t>
            </w:r>
          </w:p>
        </w:tc>
      </w:tr>
      <w:tr w:rsidR="00F32437" w14:paraId="69EF0423" w14:textId="77777777" w:rsidTr="007839FF">
        <w:trPr>
          <w:jc w:val="center"/>
        </w:trPr>
        <w:tc>
          <w:tcPr>
            <w:tcW w:w="2022" w:type="dxa"/>
            <w:vAlign w:val="center"/>
          </w:tcPr>
          <w:p w14:paraId="23791B08"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780EC6D6" w14:textId="77777777" w:rsidR="00F32437" w:rsidRDefault="00F32437" w:rsidP="007839FF">
            <w:pPr>
              <w:pStyle w:val="afff3"/>
              <w:spacing w:before="156"/>
              <w:jc w:val="both"/>
            </w:pPr>
            <w:r>
              <w:rPr>
                <w:rFonts w:hint="eastAsia"/>
              </w:rPr>
              <w:t>账号已登录</w:t>
            </w:r>
          </w:p>
        </w:tc>
      </w:tr>
      <w:tr w:rsidR="00F32437" w14:paraId="39101A2D" w14:textId="77777777" w:rsidTr="007839FF">
        <w:trPr>
          <w:jc w:val="center"/>
        </w:trPr>
        <w:tc>
          <w:tcPr>
            <w:tcW w:w="2022" w:type="dxa"/>
            <w:vAlign w:val="center"/>
          </w:tcPr>
          <w:p w14:paraId="117EB16C"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446935A1" w14:textId="77777777" w:rsidR="00F32437" w:rsidRDefault="00F32437" w:rsidP="007839FF">
            <w:pPr>
              <w:pStyle w:val="afff3"/>
              <w:jc w:val="both"/>
            </w:pPr>
            <w:r>
              <w:rPr>
                <w:rFonts w:hint="eastAsia"/>
              </w:rPr>
              <w:t>1</w:t>
            </w:r>
            <w:r>
              <w:t>.</w:t>
            </w:r>
            <w:r>
              <w:rPr>
                <w:rFonts w:hint="eastAsia"/>
              </w:rPr>
              <w:t>添加友链，查看是否成功</w:t>
            </w:r>
          </w:p>
          <w:p w14:paraId="133B4093" w14:textId="77777777" w:rsidR="00F32437" w:rsidRDefault="00F32437" w:rsidP="007839FF">
            <w:pPr>
              <w:pStyle w:val="afff3"/>
              <w:jc w:val="both"/>
            </w:pPr>
            <w:r>
              <w:rPr>
                <w:rFonts w:hint="eastAsia"/>
              </w:rPr>
              <w:t>2</w:t>
            </w:r>
            <w:r>
              <w:t>.</w:t>
            </w:r>
            <w:r>
              <w:rPr>
                <w:rFonts w:hint="eastAsia"/>
              </w:rPr>
              <w:t>修改友链，查看是否成功</w:t>
            </w:r>
          </w:p>
          <w:p w14:paraId="63290E22" w14:textId="77777777" w:rsidR="00F32437" w:rsidRDefault="00F32437" w:rsidP="007839FF">
            <w:pPr>
              <w:pStyle w:val="afff3"/>
              <w:jc w:val="both"/>
            </w:pPr>
            <w:r>
              <w:rPr>
                <w:rFonts w:hint="eastAsia"/>
              </w:rPr>
              <w:t>3</w:t>
            </w:r>
            <w:r>
              <w:t>.</w:t>
            </w:r>
            <w:r>
              <w:rPr>
                <w:rFonts w:hint="eastAsia"/>
              </w:rPr>
              <w:t>删除友链，查看是否成功</w:t>
            </w:r>
          </w:p>
        </w:tc>
      </w:tr>
      <w:tr w:rsidR="00F32437" w14:paraId="59643FEA" w14:textId="77777777" w:rsidTr="007839FF">
        <w:trPr>
          <w:jc w:val="center"/>
        </w:trPr>
        <w:tc>
          <w:tcPr>
            <w:tcW w:w="2022" w:type="dxa"/>
            <w:vAlign w:val="center"/>
          </w:tcPr>
          <w:p w14:paraId="39C8F26F"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6D096E1A" w14:textId="77777777" w:rsidR="00F32437" w:rsidRDefault="00F32437" w:rsidP="007839FF">
            <w:pPr>
              <w:pStyle w:val="afff3"/>
            </w:pPr>
            <w:r>
              <w:rPr>
                <w:rFonts w:hint="eastAsia"/>
              </w:rPr>
              <w:t>1</w:t>
            </w:r>
            <w:r>
              <w:t>.</w:t>
            </w:r>
            <w:r>
              <w:rPr>
                <w:rFonts w:hint="eastAsia"/>
              </w:rPr>
              <w:t>友链添加成功</w:t>
            </w:r>
          </w:p>
          <w:p w14:paraId="1DD1DD39" w14:textId="77777777" w:rsidR="00F32437" w:rsidRDefault="00F32437" w:rsidP="007839FF">
            <w:pPr>
              <w:pStyle w:val="afff3"/>
            </w:pPr>
            <w:r>
              <w:t>2.</w:t>
            </w:r>
            <w:r>
              <w:rPr>
                <w:rFonts w:hint="eastAsia"/>
              </w:rPr>
              <w:t>友链修改成功</w:t>
            </w:r>
            <w:r>
              <w:t xml:space="preserve"> </w:t>
            </w:r>
          </w:p>
          <w:p w14:paraId="17209E43" w14:textId="77777777" w:rsidR="00F32437" w:rsidRDefault="00F32437" w:rsidP="007839FF">
            <w:pPr>
              <w:pStyle w:val="afff3"/>
            </w:pPr>
            <w:r>
              <w:t>3.</w:t>
            </w:r>
            <w:r>
              <w:rPr>
                <w:rFonts w:hint="eastAsia"/>
              </w:rPr>
              <w:t>友链删除成功</w:t>
            </w:r>
          </w:p>
        </w:tc>
      </w:tr>
      <w:tr w:rsidR="00F32437" w14:paraId="7729B2B7" w14:textId="77777777" w:rsidTr="007839FF">
        <w:trPr>
          <w:jc w:val="center"/>
        </w:trPr>
        <w:tc>
          <w:tcPr>
            <w:tcW w:w="2022" w:type="dxa"/>
            <w:vAlign w:val="center"/>
          </w:tcPr>
          <w:p w14:paraId="75F4CA19"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4AFA15F8" w14:textId="77777777" w:rsidR="00F32437" w:rsidRDefault="00F32437" w:rsidP="007839FF">
            <w:pPr>
              <w:pStyle w:val="afff3"/>
            </w:pPr>
            <w:r>
              <w:rPr>
                <w:rFonts w:hint="eastAsia"/>
              </w:rPr>
              <w:t>通过</w:t>
            </w:r>
          </w:p>
        </w:tc>
      </w:tr>
    </w:tbl>
    <w:p w14:paraId="15BA1EB4" w14:textId="6DFDB137" w:rsidR="00F32437" w:rsidRPr="00287163" w:rsidRDefault="00F32437" w:rsidP="00287163">
      <w:pPr>
        <w:pStyle w:val="3"/>
        <w:ind w:left="1200"/>
      </w:pPr>
      <w:bookmarkStart w:id="141" w:name="_Toc39763854"/>
      <w:bookmarkStart w:id="142" w:name="_Toc39767309"/>
      <w:r w:rsidRPr="00287163">
        <w:rPr>
          <w:rFonts w:hint="eastAsia"/>
        </w:rPr>
        <w:t>举报管理模块测试</w:t>
      </w:r>
      <w:bookmarkEnd w:id="141"/>
      <w:bookmarkEnd w:id="142"/>
    </w:p>
    <w:p w14:paraId="20389B8F" w14:textId="77777777" w:rsidR="00F32437" w:rsidRDefault="00F32437" w:rsidP="00F32437">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p>
    <w:p w14:paraId="36B49152" w14:textId="77777777" w:rsidR="00F32437" w:rsidRDefault="00F32437" w:rsidP="00F32437">
      <w:pPr>
        <w:ind w:firstLine="420"/>
        <w:jc w:val="center"/>
        <w:rPr>
          <w:rStyle w:val="cnblogscode2"/>
          <w:sz w:val="21"/>
        </w:rPr>
      </w:pPr>
      <w:r>
        <w:rPr>
          <w:rStyle w:val="cnblogscode2"/>
          <w:rFonts w:hint="eastAsia"/>
          <w:sz w:val="21"/>
        </w:rPr>
        <w:lastRenderedPageBreak/>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436AD1D8" w14:textId="77777777" w:rsidTr="007839FF">
        <w:trPr>
          <w:jc w:val="center"/>
        </w:trPr>
        <w:tc>
          <w:tcPr>
            <w:tcW w:w="2022" w:type="dxa"/>
            <w:vAlign w:val="center"/>
          </w:tcPr>
          <w:p w14:paraId="4837BE7F" w14:textId="77777777" w:rsidR="00F32437" w:rsidRDefault="00F32437" w:rsidP="007839FF">
            <w:pPr>
              <w:pStyle w:val="afff3"/>
              <w:spacing w:before="156"/>
              <w:jc w:val="center"/>
            </w:pPr>
            <w:r>
              <w:rPr>
                <w:rFonts w:hint="eastAsia"/>
              </w:rPr>
              <w:t>测试用例编号</w:t>
            </w:r>
          </w:p>
        </w:tc>
        <w:tc>
          <w:tcPr>
            <w:tcW w:w="2130" w:type="dxa"/>
            <w:vAlign w:val="center"/>
          </w:tcPr>
          <w:p w14:paraId="1D93E176" w14:textId="77777777" w:rsidR="00F32437" w:rsidRDefault="00F32437" w:rsidP="007839FF">
            <w:pPr>
              <w:pStyle w:val="afff3"/>
              <w:spacing w:before="156"/>
              <w:jc w:val="center"/>
            </w:pPr>
            <w:r>
              <w:t>Test006</w:t>
            </w:r>
          </w:p>
        </w:tc>
        <w:tc>
          <w:tcPr>
            <w:tcW w:w="2131" w:type="dxa"/>
            <w:vAlign w:val="center"/>
          </w:tcPr>
          <w:p w14:paraId="4D3D1EBE" w14:textId="77777777" w:rsidR="00F32437" w:rsidRDefault="00F32437" w:rsidP="007839FF">
            <w:pPr>
              <w:pStyle w:val="afff3"/>
              <w:spacing w:before="156"/>
              <w:jc w:val="center"/>
            </w:pPr>
            <w:r>
              <w:rPr>
                <w:rFonts w:hint="eastAsia"/>
              </w:rPr>
              <w:t>测试用例名称</w:t>
            </w:r>
          </w:p>
        </w:tc>
        <w:tc>
          <w:tcPr>
            <w:tcW w:w="1997" w:type="dxa"/>
            <w:vAlign w:val="center"/>
          </w:tcPr>
          <w:p w14:paraId="3CD145AD" w14:textId="77777777" w:rsidR="00F32437" w:rsidRDefault="00F32437" w:rsidP="007839FF">
            <w:pPr>
              <w:pStyle w:val="afff3"/>
              <w:spacing w:before="156"/>
              <w:jc w:val="center"/>
            </w:pPr>
            <w:r>
              <w:rPr>
                <w:rFonts w:hint="eastAsia"/>
              </w:rPr>
              <w:t>举报管理模块</w:t>
            </w:r>
          </w:p>
        </w:tc>
      </w:tr>
      <w:tr w:rsidR="00F32437" w14:paraId="2494824C" w14:textId="77777777" w:rsidTr="007839FF">
        <w:trPr>
          <w:jc w:val="center"/>
        </w:trPr>
        <w:tc>
          <w:tcPr>
            <w:tcW w:w="2022" w:type="dxa"/>
            <w:vAlign w:val="center"/>
          </w:tcPr>
          <w:p w14:paraId="740116B2"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68D09296" w14:textId="77777777" w:rsidR="00F32437" w:rsidRDefault="00F32437" w:rsidP="007839FF">
            <w:pPr>
              <w:pStyle w:val="afff3"/>
              <w:spacing w:before="156"/>
              <w:jc w:val="both"/>
            </w:pPr>
            <w:r>
              <w:rPr>
                <w:rFonts w:hint="eastAsia"/>
              </w:rPr>
              <w:t>测试是否能举报帖子、回复和用户以及后端处理</w:t>
            </w:r>
          </w:p>
        </w:tc>
      </w:tr>
      <w:tr w:rsidR="00F32437" w14:paraId="61EADCA9" w14:textId="77777777" w:rsidTr="007839FF">
        <w:trPr>
          <w:jc w:val="center"/>
        </w:trPr>
        <w:tc>
          <w:tcPr>
            <w:tcW w:w="2022" w:type="dxa"/>
            <w:vAlign w:val="center"/>
          </w:tcPr>
          <w:p w14:paraId="70577679"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6668EA21" w14:textId="77777777" w:rsidR="00F32437" w:rsidRDefault="00F32437" w:rsidP="007839FF">
            <w:pPr>
              <w:pStyle w:val="afff3"/>
              <w:spacing w:before="156"/>
              <w:jc w:val="both"/>
            </w:pPr>
            <w:r>
              <w:rPr>
                <w:rFonts w:hint="eastAsia"/>
              </w:rPr>
              <w:t>账号已登录</w:t>
            </w:r>
          </w:p>
        </w:tc>
      </w:tr>
      <w:tr w:rsidR="00F32437" w14:paraId="142E0089" w14:textId="77777777" w:rsidTr="007839FF">
        <w:trPr>
          <w:jc w:val="center"/>
        </w:trPr>
        <w:tc>
          <w:tcPr>
            <w:tcW w:w="2022" w:type="dxa"/>
            <w:vAlign w:val="center"/>
          </w:tcPr>
          <w:p w14:paraId="0A203616"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10C792AE" w14:textId="77777777" w:rsidR="00F32437" w:rsidRDefault="00F32437" w:rsidP="007839FF">
            <w:pPr>
              <w:pStyle w:val="afff3"/>
              <w:jc w:val="both"/>
            </w:pPr>
            <w:r>
              <w:rPr>
                <w:rFonts w:hint="eastAsia"/>
              </w:rPr>
              <w:t>1</w:t>
            </w:r>
            <w:r>
              <w:t>.</w:t>
            </w:r>
            <w:r>
              <w:rPr>
                <w:rFonts w:hint="eastAsia"/>
              </w:rPr>
              <w:t>举报帖子，查看是否举报成功</w:t>
            </w:r>
          </w:p>
          <w:p w14:paraId="5352E8E3" w14:textId="77777777" w:rsidR="00F32437" w:rsidRDefault="00F32437" w:rsidP="007839FF">
            <w:pPr>
              <w:pStyle w:val="afff3"/>
              <w:jc w:val="both"/>
            </w:pPr>
            <w:r>
              <w:rPr>
                <w:rFonts w:hint="eastAsia"/>
              </w:rPr>
              <w:t>2</w:t>
            </w:r>
            <w:r>
              <w:t>.</w:t>
            </w:r>
            <w:r>
              <w:rPr>
                <w:rFonts w:hint="eastAsia"/>
              </w:rPr>
              <w:t>举报回复，查看是否举报成功</w:t>
            </w:r>
          </w:p>
          <w:p w14:paraId="2EBD37D7" w14:textId="77777777" w:rsidR="00F32437" w:rsidRDefault="00F32437" w:rsidP="007839FF">
            <w:pPr>
              <w:pStyle w:val="afff3"/>
              <w:jc w:val="both"/>
            </w:pPr>
            <w:r>
              <w:rPr>
                <w:rFonts w:hint="eastAsia"/>
              </w:rPr>
              <w:t>3</w:t>
            </w:r>
            <w:r>
              <w:t>.</w:t>
            </w:r>
            <w:r>
              <w:rPr>
                <w:rFonts w:hint="eastAsia"/>
              </w:rPr>
              <w:t>举报用户，查看是否举报成功</w:t>
            </w:r>
          </w:p>
          <w:p w14:paraId="2C13F1BF" w14:textId="77777777" w:rsidR="00F32437" w:rsidRDefault="00F32437" w:rsidP="007839FF">
            <w:pPr>
              <w:pStyle w:val="afff3"/>
              <w:jc w:val="both"/>
            </w:pPr>
            <w:r>
              <w:rPr>
                <w:rFonts w:hint="eastAsia"/>
              </w:rPr>
              <w:t>4</w:t>
            </w:r>
            <w:r>
              <w:t>.</w:t>
            </w:r>
            <w:r>
              <w:rPr>
                <w:rFonts w:hint="eastAsia"/>
              </w:rPr>
              <w:t>在后台处理举报</w:t>
            </w:r>
          </w:p>
        </w:tc>
      </w:tr>
      <w:tr w:rsidR="00F32437" w14:paraId="7359B851" w14:textId="77777777" w:rsidTr="007839FF">
        <w:trPr>
          <w:jc w:val="center"/>
        </w:trPr>
        <w:tc>
          <w:tcPr>
            <w:tcW w:w="2022" w:type="dxa"/>
            <w:vAlign w:val="center"/>
          </w:tcPr>
          <w:p w14:paraId="43D73A92"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32EED2B9" w14:textId="77777777" w:rsidR="00F32437" w:rsidRDefault="00F32437" w:rsidP="007839FF">
            <w:pPr>
              <w:pStyle w:val="afff3"/>
            </w:pPr>
            <w:r>
              <w:rPr>
                <w:rFonts w:hint="eastAsia"/>
              </w:rPr>
              <w:t>1</w:t>
            </w:r>
            <w:r>
              <w:t>.</w:t>
            </w:r>
            <w:r>
              <w:rPr>
                <w:rFonts w:hint="eastAsia"/>
              </w:rPr>
              <w:t>举报帖子成功</w:t>
            </w:r>
          </w:p>
          <w:p w14:paraId="0F16DB53" w14:textId="77777777" w:rsidR="00F32437" w:rsidRDefault="00F32437" w:rsidP="007839FF">
            <w:pPr>
              <w:pStyle w:val="afff3"/>
            </w:pPr>
            <w:r>
              <w:rPr>
                <w:rFonts w:hint="eastAsia"/>
              </w:rPr>
              <w:t>2</w:t>
            </w:r>
            <w:r>
              <w:t>.</w:t>
            </w:r>
            <w:r>
              <w:rPr>
                <w:rFonts w:hint="eastAsia"/>
              </w:rPr>
              <w:t>举报回复成功</w:t>
            </w:r>
          </w:p>
          <w:p w14:paraId="7AE8CA01" w14:textId="77777777" w:rsidR="00F32437" w:rsidRDefault="00F32437" w:rsidP="007839FF">
            <w:pPr>
              <w:pStyle w:val="afff3"/>
            </w:pPr>
            <w:r>
              <w:rPr>
                <w:rFonts w:hint="eastAsia"/>
              </w:rPr>
              <w:t>3</w:t>
            </w:r>
            <w:r>
              <w:t>.</w:t>
            </w:r>
            <w:r>
              <w:rPr>
                <w:rFonts w:hint="eastAsia"/>
              </w:rPr>
              <w:t>举报帖子成功</w:t>
            </w:r>
          </w:p>
          <w:p w14:paraId="4F9A73CF" w14:textId="77777777" w:rsidR="00F32437" w:rsidRDefault="00F32437" w:rsidP="007839FF">
            <w:pPr>
              <w:pStyle w:val="afff3"/>
            </w:pPr>
            <w:r>
              <w:rPr>
                <w:rFonts w:hint="eastAsia"/>
              </w:rPr>
              <w:t>4</w:t>
            </w:r>
            <w:r>
              <w:t>.</w:t>
            </w:r>
            <w:r>
              <w:rPr>
                <w:rFonts w:hint="eastAsia"/>
              </w:rPr>
              <w:t>后台处理成功，并且成功将结果返回给公众号端</w:t>
            </w:r>
          </w:p>
        </w:tc>
      </w:tr>
      <w:tr w:rsidR="00F32437" w14:paraId="17A57B04" w14:textId="77777777" w:rsidTr="007839FF">
        <w:trPr>
          <w:jc w:val="center"/>
        </w:trPr>
        <w:tc>
          <w:tcPr>
            <w:tcW w:w="2022" w:type="dxa"/>
            <w:vAlign w:val="center"/>
          </w:tcPr>
          <w:p w14:paraId="5400FFC0"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45603A32" w14:textId="77777777" w:rsidR="00F32437" w:rsidRDefault="00F32437" w:rsidP="007839FF">
            <w:pPr>
              <w:pStyle w:val="afff3"/>
            </w:pPr>
            <w:r>
              <w:rPr>
                <w:rFonts w:hint="eastAsia"/>
              </w:rPr>
              <w:t>通过</w:t>
            </w:r>
          </w:p>
        </w:tc>
      </w:tr>
    </w:tbl>
    <w:p w14:paraId="426CFCAE" w14:textId="0C49A319" w:rsidR="00F32437" w:rsidRPr="00BB7FD4" w:rsidRDefault="00F32437" w:rsidP="00BB7FD4">
      <w:pPr>
        <w:pStyle w:val="2"/>
        <w:ind w:left="818"/>
      </w:pPr>
      <w:bookmarkStart w:id="143" w:name="_Toc39763855"/>
      <w:bookmarkStart w:id="144" w:name="_Toc39767310"/>
      <w:r w:rsidRPr="00BB7FD4">
        <w:rPr>
          <w:rFonts w:hint="eastAsia"/>
        </w:rPr>
        <w:t>测试结果分析</w:t>
      </w:r>
      <w:bookmarkEnd w:id="143"/>
      <w:bookmarkEnd w:id="144"/>
    </w:p>
    <w:p w14:paraId="6A2669D6" w14:textId="77777777" w:rsidR="00F32437" w:rsidRDefault="00F32437" w:rsidP="00F32437">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5EB733A5" w14:textId="77777777" w:rsidR="00F32437" w:rsidRDefault="00F32437" w:rsidP="00F32437">
      <w:pPr>
        <w:widowControl/>
        <w:spacing w:line="240" w:lineRule="auto"/>
        <w:jc w:val="left"/>
        <w:rPr>
          <w:rStyle w:val="cnblogscode2"/>
          <w:szCs w:val="24"/>
        </w:rPr>
      </w:pPr>
      <w:r>
        <w:rPr>
          <w:rStyle w:val="cnblogscode2"/>
          <w:szCs w:val="24"/>
        </w:rPr>
        <w:br w:type="page"/>
      </w:r>
    </w:p>
    <w:p w14:paraId="35453947" w14:textId="77777777" w:rsidR="00F32437" w:rsidRDefault="00F32437" w:rsidP="00F32437">
      <w:pPr>
        <w:pStyle w:val="afff"/>
      </w:pPr>
      <w:bookmarkStart w:id="145" w:name="_Toc39763856"/>
      <w:bookmarkStart w:id="146" w:name="_Toc39767311"/>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5"/>
      <w:bookmarkEnd w:id="146"/>
    </w:p>
    <w:p w14:paraId="3BB327B1" w14:textId="77777777" w:rsidR="00F32437" w:rsidRDefault="00F32437" w:rsidP="00F32437">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3069567" w14:textId="77777777" w:rsidR="00F32437" w:rsidRPr="00D03B10" w:rsidRDefault="00F32437" w:rsidP="00F32437">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0E9E8409" w14:textId="77777777" w:rsidR="00F32437" w:rsidRDefault="00F32437" w:rsidP="00F32437">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581E05E8" w14:textId="77777777" w:rsidR="00F32437" w:rsidRDefault="00F32437" w:rsidP="00F32437"/>
    <w:p w14:paraId="12D577E4" w14:textId="77777777" w:rsidR="00F32437" w:rsidRDefault="00F32437" w:rsidP="00F32437"/>
    <w:p w14:paraId="22651ACE" w14:textId="77777777" w:rsidR="00F32437" w:rsidRDefault="00F32437" w:rsidP="00F32437"/>
    <w:p w14:paraId="1BC2146C" w14:textId="77777777" w:rsidR="00F32437" w:rsidRDefault="00F32437" w:rsidP="00F32437"/>
    <w:p w14:paraId="7F9646ED" w14:textId="77777777" w:rsidR="00F32437" w:rsidRDefault="00F32437" w:rsidP="00F32437"/>
    <w:p w14:paraId="432BEE2E" w14:textId="77777777" w:rsidR="00F32437" w:rsidRDefault="00F32437" w:rsidP="00F32437"/>
    <w:p w14:paraId="075D2CC3" w14:textId="77777777" w:rsidR="00F32437" w:rsidRDefault="00F32437" w:rsidP="00F32437"/>
    <w:p w14:paraId="1C8AE459" w14:textId="77777777" w:rsidR="00F32437" w:rsidRDefault="00F32437" w:rsidP="00F32437"/>
    <w:p w14:paraId="25195B59" w14:textId="77777777" w:rsidR="00856473" w:rsidRDefault="00856473" w:rsidP="00856473">
      <w:pPr>
        <w:pStyle w:val="aff0"/>
        <w:spacing w:before="312" w:after="312"/>
      </w:pPr>
      <w:bookmarkStart w:id="147" w:name="_Toc39763857"/>
      <w:bookmarkStart w:id="148" w:name="_Toc39767312"/>
      <w:r>
        <w:rPr>
          <w:rFonts w:hint="eastAsia"/>
        </w:rPr>
        <w:lastRenderedPageBreak/>
        <w:t>参考文献</w:t>
      </w:r>
      <w:bookmarkEnd w:id="147"/>
      <w:bookmarkEnd w:id="148"/>
    </w:p>
    <w:p w14:paraId="58D22AB7" w14:textId="77777777" w:rsidR="00856473" w:rsidRDefault="00856473" w:rsidP="00856473">
      <w:pPr>
        <w:pStyle w:val="a"/>
        <w:numPr>
          <w:ilvl w:val="0"/>
          <w:numId w:val="24"/>
        </w:numPr>
        <w:rPr>
          <w:sz w:val="21"/>
        </w:rPr>
      </w:pPr>
      <w:bookmarkStart w:id="149" w:name="_Ref39763865"/>
      <w:r w:rsidRPr="00BA751E">
        <w:rPr>
          <w:rFonts w:hint="eastAsia"/>
          <w:sz w:val="21"/>
        </w:rPr>
        <w:t>孙大烈</w:t>
      </w:r>
      <w:r w:rsidRPr="00BA751E">
        <w:rPr>
          <w:rFonts w:hint="eastAsia"/>
          <w:sz w:val="21"/>
        </w:rPr>
        <w:t xml:space="preserve">, </w:t>
      </w:r>
      <w:r w:rsidRPr="00BA751E">
        <w:rPr>
          <w:rFonts w:hint="eastAsia"/>
          <w:sz w:val="21"/>
        </w:rPr>
        <w:t>车万翔</w:t>
      </w:r>
      <w:r w:rsidRPr="00BA751E">
        <w:rPr>
          <w:rFonts w:hint="eastAsia"/>
          <w:sz w:val="21"/>
        </w:rPr>
        <w:t>. ACM</w:t>
      </w:r>
      <w:r w:rsidRPr="00BA751E">
        <w:rPr>
          <w:rFonts w:hint="eastAsia"/>
          <w:sz w:val="21"/>
        </w:rPr>
        <w:t>竞赛与学生综合实践能力培养</w:t>
      </w:r>
      <w:r w:rsidRPr="00BA751E">
        <w:rPr>
          <w:rFonts w:hint="eastAsia"/>
          <w:sz w:val="21"/>
        </w:rPr>
        <w:t xml:space="preserve">[J]. </w:t>
      </w:r>
      <w:r w:rsidRPr="00BA751E">
        <w:rPr>
          <w:rFonts w:hint="eastAsia"/>
          <w:sz w:val="21"/>
        </w:rPr>
        <w:t>计算机教育</w:t>
      </w:r>
      <w:r w:rsidRPr="00BA751E">
        <w:rPr>
          <w:rFonts w:hint="eastAsia"/>
          <w:sz w:val="21"/>
        </w:rPr>
        <w:t>, 2009(19):14-16.</w:t>
      </w:r>
      <w:bookmarkEnd w:id="149"/>
    </w:p>
    <w:p w14:paraId="11BD8FF7" w14:textId="77777777" w:rsidR="00856473" w:rsidRDefault="00856473" w:rsidP="00856473">
      <w:pPr>
        <w:pStyle w:val="a"/>
        <w:numPr>
          <w:ilvl w:val="0"/>
          <w:numId w:val="24"/>
        </w:numPr>
        <w:rPr>
          <w:sz w:val="21"/>
        </w:rPr>
      </w:pPr>
      <w:bookmarkStart w:id="150" w:name="_Ref39763989"/>
      <w:r w:rsidRPr="00BA751E">
        <w:rPr>
          <w:rFonts w:hint="eastAsia"/>
          <w:sz w:val="21"/>
        </w:rPr>
        <w:t>百度百科</w:t>
      </w:r>
      <w:r w:rsidRPr="00BA751E">
        <w:rPr>
          <w:rFonts w:hint="eastAsia"/>
          <w:sz w:val="21"/>
        </w:rPr>
        <w:t xml:space="preserve">. </w:t>
      </w:r>
      <w:r w:rsidRPr="00BA751E">
        <w:rPr>
          <w:rFonts w:hint="eastAsia"/>
          <w:sz w:val="21"/>
        </w:rPr>
        <w:t>微信公众号</w:t>
      </w:r>
      <w:r w:rsidRPr="00BA751E">
        <w:rPr>
          <w:rFonts w:hint="eastAsia"/>
          <w:sz w:val="21"/>
        </w:rPr>
        <w:t>.</w:t>
      </w:r>
      <w:bookmarkEnd w:id="150"/>
    </w:p>
    <w:p w14:paraId="3048B645" w14:textId="77777777" w:rsidR="00856473" w:rsidRDefault="00856473" w:rsidP="00856473">
      <w:pPr>
        <w:pStyle w:val="a"/>
        <w:numPr>
          <w:ilvl w:val="0"/>
          <w:numId w:val="0"/>
        </w:numPr>
        <w:ind w:left="840"/>
        <w:rPr>
          <w:sz w:val="21"/>
        </w:rPr>
      </w:pPr>
      <w:r w:rsidRPr="00BA751E">
        <w:rPr>
          <w:rFonts w:hint="eastAsia"/>
          <w:sz w:val="21"/>
        </w:rPr>
        <w:t>https://baike.baidu.com/item/%E5%BE%AE%E4%BF%A1%E5%85%AC%E4%BC%97%E5%8F%B7/4916400</w:t>
      </w:r>
    </w:p>
    <w:p w14:paraId="7085501A" w14:textId="77777777" w:rsidR="00856473" w:rsidRDefault="00856473" w:rsidP="00856473">
      <w:pPr>
        <w:pStyle w:val="a"/>
        <w:numPr>
          <w:ilvl w:val="0"/>
          <w:numId w:val="24"/>
        </w:numPr>
        <w:rPr>
          <w:sz w:val="21"/>
        </w:rPr>
      </w:pPr>
      <w:bookmarkStart w:id="151" w:name="_Ref39764030"/>
      <w:r w:rsidRPr="00BA751E">
        <w:rPr>
          <w:rFonts w:hint="eastAsia"/>
          <w:sz w:val="21"/>
        </w:rPr>
        <w:t>张蓓</w:t>
      </w:r>
      <w:r w:rsidRPr="00BA751E">
        <w:rPr>
          <w:rFonts w:hint="eastAsia"/>
          <w:sz w:val="21"/>
        </w:rPr>
        <w:t xml:space="preserve">, </w:t>
      </w:r>
      <w:r w:rsidRPr="00BA751E">
        <w:rPr>
          <w:rFonts w:hint="eastAsia"/>
          <w:sz w:val="21"/>
        </w:rPr>
        <w:t>窦天芳</w:t>
      </w:r>
      <w:r w:rsidRPr="00BA751E">
        <w:rPr>
          <w:rFonts w:hint="eastAsia"/>
          <w:sz w:val="21"/>
        </w:rPr>
        <w:t xml:space="preserve">, </w:t>
      </w:r>
      <w:r w:rsidRPr="00BA751E">
        <w:rPr>
          <w:rFonts w:hint="eastAsia"/>
          <w:sz w:val="21"/>
        </w:rPr>
        <w:t>张成昱</w:t>
      </w:r>
      <w:r w:rsidRPr="00BA751E">
        <w:rPr>
          <w:rFonts w:hint="eastAsia"/>
          <w:sz w:val="21"/>
        </w:rPr>
        <w:t xml:space="preserve">, et al. </w:t>
      </w:r>
      <w:r w:rsidRPr="00BA751E">
        <w:rPr>
          <w:rFonts w:hint="eastAsia"/>
          <w:sz w:val="21"/>
        </w:rPr>
        <w:t>开发模式下图书馆微信公众平台服务的设计与实现</w:t>
      </w:r>
      <w:r w:rsidRPr="00BA751E">
        <w:rPr>
          <w:rFonts w:hint="eastAsia"/>
          <w:sz w:val="21"/>
        </w:rPr>
        <w:t xml:space="preserve">[J]. </w:t>
      </w:r>
      <w:r w:rsidRPr="00BA751E">
        <w:rPr>
          <w:rFonts w:hint="eastAsia"/>
          <w:sz w:val="21"/>
        </w:rPr>
        <w:t>现代图书情报技术</w:t>
      </w:r>
      <w:r w:rsidRPr="00BA751E">
        <w:rPr>
          <w:rFonts w:hint="eastAsia"/>
          <w:sz w:val="21"/>
        </w:rPr>
        <w:t>(01):91-95.</w:t>
      </w:r>
      <w:bookmarkEnd w:id="151"/>
    </w:p>
    <w:p w14:paraId="455EE9E2" w14:textId="77777777" w:rsidR="00856473" w:rsidRDefault="00856473" w:rsidP="00856473">
      <w:pPr>
        <w:pStyle w:val="a"/>
        <w:numPr>
          <w:ilvl w:val="0"/>
          <w:numId w:val="24"/>
        </w:numPr>
        <w:rPr>
          <w:sz w:val="21"/>
        </w:rPr>
      </w:pPr>
      <w:r w:rsidRPr="000C58AF">
        <w:rPr>
          <w:rFonts w:hint="eastAsia"/>
          <w:sz w:val="21"/>
        </w:rPr>
        <w:t>周功建</w:t>
      </w:r>
      <w:r w:rsidRPr="000C58AF">
        <w:rPr>
          <w:rFonts w:hint="eastAsia"/>
          <w:sz w:val="21"/>
        </w:rPr>
        <w:t xml:space="preserve">. </w:t>
      </w:r>
      <w:r w:rsidRPr="000C58AF">
        <w:rPr>
          <w:rFonts w:hint="eastAsia"/>
          <w:sz w:val="21"/>
        </w:rPr>
        <w:t>微信公众号订餐平台系统设计与实现</w:t>
      </w:r>
      <w:r w:rsidRPr="000C58AF">
        <w:rPr>
          <w:rFonts w:hint="eastAsia"/>
          <w:sz w:val="21"/>
        </w:rPr>
        <w:t xml:space="preserve">[J]. </w:t>
      </w:r>
      <w:r w:rsidRPr="000C58AF">
        <w:rPr>
          <w:rFonts w:hint="eastAsia"/>
          <w:sz w:val="21"/>
        </w:rPr>
        <w:t>软件导刊</w:t>
      </w:r>
      <w:r w:rsidRPr="000C58AF">
        <w:rPr>
          <w:rFonts w:hint="eastAsia"/>
          <w:sz w:val="21"/>
        </w:rPr>
        <w:t>, 015(8):74-76</w:t>
      </w:r>
      <w:r>
        <w:rPr>
          <w:rFonts w:hint="eastAsia"/>
          <w:sz w:val="21"/>
        </w:rPr>
        <w:t>.</w:t>
      </w:r>
    </w:p>
    <w:p w14:paraId="653F676E" w14:textId="77777777" w:rsidR="00856473" w:rsidRDefault="00856473" w:rsidP="00856473">
      <w:pPr>
        <w:pStyle w:val="a"/>
        <w:numPr>
          <w:ilvl w:val="0"/>
          <w:numId w:val="24"/>
        </w:numPr>
        <w:rPr>
          <w:sz w:val="21"/>
        </w:rPr>
      </w:pPr>
      <w:r w:rsidRPr="000C58AF">
        <w:rPr>
          <w:rFonts w:hint="eastAsia"/>
          <w:sz w:val="21"/>
        </w:rPr>
        <w:t>周歧波</w:t>
      </w:r>
      <w:r w:rsidRPr="000C58AF">
        <w:rPr>
          <w:rFonts w:hint="eastAsia"/>
          <w:sz w:val="21"/>
        </w:rPr>
        <w:t xml:space="preserve">, </w:t>
      </w:r>
      <w:r w:rsidRPr="000C58AF">
        <w:rPr>
          <w:rFonts w:hint="eastAsia"/>
          <w:sz w:val="21"/>
        </w:rPr>
        <w:t>崔忠伟</w:t>
      </w:r>
      <w:r w:rsidRPr="000C58AF">
        <w:rPr>
          <w:rFonts w:hint="eastAsia"/>
          <w:sz w:val="21"/>
        </w:rPr>
        <w:t xml:space="preserve">. </w:t>
      </w:r>
      <w:r w:rsidRPr="000C58AF">
        <w:rPr>
          <w:rFonts w:hint="eastAsia"/>
          <w:sz w:val="21"/>
        </w:rPr>
        <w:t>面向校园宣传的微信公众平台设计与实现</w:t>
      </w:r>
      <w:r w:rsidRPr="000C58AF">
        <w:rPr>
          <w:rFonts w:hint="eastAsia"/>
          <w:sz w:val="21"/>
        </w:rPr>
        <w:t xml:space="preserve">[J]. </w:t>
      </w:r>
      <w:r w:rsidRPr="000C58AF">
        <w:rPr>
          <w:rFonts w:hint="eastAsia"/>
          <w:sz w:val="21"/>
        </w:rPr>
        <w:t>电子技术与软件工程</w:t>
      </w:r>
      <w:r w:rsidRPr="000C58AF">
        <w:rPr>
          <w:rFonts w:hint="eastAsia"/>
          <w:sz w:val="21"/>
        </w:rPr>
        <w:t>, 000(011):P.65.</w:t>
      </w:r>
    </w:p>
    <w:p w14:paraId="4C6FC91E" w14:textId="77777777" w:rsidR="00856473" w:rsidRDefault="00856473" w:rsidP="00856473">
      <w:pPr>
        <w:pStyle w:val="a"/>
        <w:numPr>
          <w:ilvl w:val="0"/>
          <w:numId w:val="24"/>
        </w:numPr>
        <w:rPr>
          <w:sz w:val="21"/>
        </w:rPr>
      </w:pPr>
      <w:bookmarkStart w:id="152" w:name="_Ref39764067"/>
      <w:r w:rsidRPr="000C58AF">
        <w:rPr>
          <w:rFonts w:hint="eastAsia"/>
          <w:sz w:val="21"/>
        </w:rPr>
        <w:t>王永和</w:t>
      </w:r>
      <w:r w:rsidRPr="000C58AF">
        <w:rPr>
          <w:rFonts w:hint="eastAsia"/>
          <w:sz w:val="21"/>
        </w:rPr>
        <w:t xml:space="preserve">, </w:t>
      </w:r>
      <w:r w:rsidRPr="000C58AF">
        <w:rPr>
          <w:rFonts w:hint="eastAsia"/>
          <w:sz w:val="21"/>
        </w:rPr>
        <w:t>张劲松</w:t>
      </w:r>
      <w:r w:rsidRPr="000C58AF">
        <w:rPr>
          <w:rFonts w:hint="eastAsia"/>
          <w:sz w:val="21"/>
        </w:rPr>
        <w:t xml:space="preserve">, </w:t>
      </w:r>
      <w:r w:rsidRPr="000C58AF">
        <w:rPr>
          <w:rFonts w:hint="eastAsia"/>
          <w:sz w:val="21"/>
        </w:rPr>
        <w:t>邓安明</w:t>
      </w:r>
      <w:r w:rsidRPr="000C58AF">
        <w:rPr>
          <w:rFonts w:hint="eastAsia"/>
          <w:sz w:val="21"/>
        </w:rPr>
        <w:t>, et al. Spring Boot</w:t>
      </w:r>
      <w:r w:rsidRPr="000C58AF">
        <w:rPr>
          <w:rFonts w:hint="eastAsia"/>
          <w:sz w:val="21"/>
        </w:rPr>
        <w:t>研究和应用</w:t>
      </w:r>
      <w:r w:rsidRPr="000C58AF">
        <w:rPr>
          <w:rFonts w:hint="eastAsia"/>
          <w:sz w:val="21"/>
        </w:rPr>
        <w:t xml:space="preserve">[J]. </w:t>
      </w:r>
      <w:r w:rsidRPr="000C58AF">
        <w:rPr>
          <w:rFonts w:hint="eastAsia"/>
          <w:sz w:val="21"/>
        </w:rPr>
        <w:t>信息通信</w:t>
      </w:r>
      <w:r w:rsidRPr="000C58AF">
        <w:rPr>
          <w:rFonts w:hint="eastAsia"/>
          <w:sz w:val="21"/>
        </w:rPr>
        <w:t>, 2016(10):91-94.</w:t>
      </w:r>
      <w:bookmarkEnd w:id="152"/>
    </w:p>
    <w:p w14:paraId="77835BC9" w14:textId="77777777" w:rsidR="00856473" w:rsidRDefault="00856473" w:rsidP="00856473">
      <w:pPr>
        <w:pStyle w:val="a"/>
        <w:numPr>
          <w:ilvl w:val="0"/>
          <w:numId w:val="24"/>
        </w:numPr>
        <w:rPr>
          <w:sz w:val="21"/>
        </w:rPr>
      </w:pPr>
      <w:bookmarkStart w:id="153" w:name="_Ref39764092"/>
      <w:r w:rsidRPr="005C1DAD">
        <w:rPr>
          <w:rFonts w:hint="eastAsia"/>
          <w:sz w:val="21"/>
        </w:rPr>
        <w:t>张丰麒</w:t>
      </w:r>
      <w:r w:rsidRPr="005C1DAD">
        <w:rPr>
          <w:rFonts w:hint="eastAsia"/>
          <w:sz w:val="21"/>
        </w:rPr>
        <w:t xml:space="preserve">, </w:t>
      </w:r>
      <w:r w:rsidRPr="005C1DAD">
        <w:rPr>
          <w:rFonts w:hint="eastAsia"/>
          <w:sz w:val="21"/>
        </w:rPr>
        <w:t>王飞</w:t>
      </w:r>
      <w:r w:rsidRPr="005C1DAD">
        <w:rPr>
          <w:rFonts w:hint="eastAsia"/>
          <w:sz w:val="21"/>
        </w:rPr>
        <w:t>. ReactJS</w:t>
      </w:r>
      <w:r w:rsidRPr="005C1DAD">
        <w:rPr>
          <w:rFonts w:hint="eastAsia"/>
          <w:sz w:val="21"/>
        </w:rPr>
        <w:t>的新特性在</w:t>
      </w:r>
      <w:r w:rsidRPr="005C1DAD">
        <w:rPr>
          <w:rFonts w:hint="eastAsia"/>
          <w:sz w:val="21"/>
        </w:rPr>
        <w:t>Web</w:t>
      </w:r>
      <w:r w:rsidRPr="005C1DAD">
        <w:rPr>
          <w:rFonts w:hint="eastAsia"/>
          <w:sz w:val="21"/>
        </w:rPr>
        <w:t>开发中的应用</w:t>
      </w:r>
      <w:r w:rsidRPr="005C1DAD">
        <w:rPr>
          <w:rFonts w:hint="eastAsia"/>
          <w:sz w:val="21"/>
        </w:rPr>
        <w:t xml:space="preserve">[J]. </w:t>
      </w:r>
      <w:r w:rsidRPr="005C1DAD">
        <w:rPr>
          <w:rFonts w:hint="eastAsia"/>
          <w:sz w:val="21"/>
        </w:rPr>
        <w:t>移动信息</w:t>
      </w:r>
      <w:r w:rsidRPr="005C1DAD">
        <w:rPr>
          <w:rFonts w:hint="eastAsia"/>
          <w:sz w:val="21"/>
        </w:rPr>
        <w:t>, 2015(10):00071-00072.</w:t>
      </w:r>
      <w:bookmarkEnd w:id="153"/>
    </w:p>
    <w:p w14:paraId="056530B3" w14:textId="77777777" w:rsidR="00856473" w:rsidRPr="001B00E6" w:rsidRDefault="00856473" w:rsidP="00856473">
      <w:pPr>
        <w:pStyle w:val="aff1"/>
        <w:numPr>
          <w:ilvl w:val="0"/>
          <w:numId w:val="24"/>
        </w:numPr>
        <w:ind w:firstLineChars="0"/>
        <w:rPr>
          <w:sz w:val="21"/>
        </w:rPr>
      </w:pPr>
      <w:r w:rsidRPr="001B00E6">
        <w:rPr>
          <w:rFonts w:hint="eastAsia"/>
          <w:sz w:val="21"/>
        </w:rPr>
        <w:t>黄楚新</w:t>
      </w:r>
      <w:r w:rsidRPr="001B00E6">
        <w:rPr>
          <w:rFonts w:hint="eastAsia"/>
          <w:sz w:val="21"/>
        </w:rPr>
        <w:t xml:space="preserve">, </w:t>
      </w:r>
      <w:r w:rsidRPr="001B00E6">
        <w:rPr>
          <w:rFonts w:hint="eastAsia"/>
          <w:sz w:val="21"/>
        </w:rPr>
        <w:t>王丹</w:t>
      </w:r>
      <w:r w:rsidRPr="001B00E6">
        <w:rPr>
          <w:rFonts w:hint="eastAsia"/>
          <w:sz w:val="21"/>
        </w:rPr>
        <w:t xml:space="preserve">. </w:t>
      </w:r>
      <w:r w:rsidRPr="001B00E6">
        <w:rPr>
          <w:rFonts w:hint="eastAsia"/>
          <w:sz w:val="21"/>
        </w:rPr>
        <w:t>微信公众号的现状、类型及发展趋势</w:t>
      </w:r>
      <w:r w:rsidRPr="001B00E6">
        <w:rPr>
          <w:rFonts w:hint="eastAsia"/>
          <w:sz w:val="21"/>
        </w:rPr>
        <w:t xml:space="preserve">[J]. </w:t>
      </w:r>
      <w:r w:rsidRPr="001B00E6">
        <w:rPr>
          <w:rFonts w:hint="eastAsia"/>
          <w:sz w:val="21"/>
        </w:rPr>
        <w:t>新闻与写作</w:t>
      </w:r>
      <w:r w:rsidRPr="001B00E6">
        <w:rPr>
          <w:rFonts w:hint="eastAsia"/>
          <w:sz w:val="21"/>
        </w:rPr>
        <w:t>, 2015, 000(007):4-9.</w:t>
      </w:r>
    </w:p>
    <w:p w14:paraId="1609EE1D" w14:textId="77777777" w:rsidR="00856473" w:rsidRDefault="00856473" w:rsidP="00856473">
      <w:pPr>
        <w:pStyle w:val="a"/>
        <w:numPr>
          <w:ilvl w:val="0"/>
          <w:numId w:val="24"/>
        </w:numPr>
        <w:rPr>
          <w:sz w:val="21"/>
        </w:rPr>
      </w:pPr>
      <w:bookmarkStart w:id="154" w:name="_Ref39764135"/>
      <w:r w:rsidRPr="001B00E6">
        <w:rPr>
          <w:rFonts w:hint="eastAsia"/>
          <w:sz w:val="21"/>
        </w:rPr>
        <w:t>殷丽</w:t>
      </w:r>
      <w:r w:rsidRPr="001B00E6">
        <w:rPr>
          <w:rFonts w:hint="eastAsia"/>
          <w:sz w:val="21"/>
        </w:rPr>
        <w:t xml:space="preserve">, </w:t>
      </w:r>
      <w:r w:rsidRPr="001B00E6">
        <w:rPr>
          <w:rFonts w:hint="eastAsia"/>
          <w:sz w:val="21"/>
        </w:rPr>
        <w:t>徐海华</w:t>
      </w:r>
      <w:r w:rsidRPr="001B00E6">
        <w:rPr>
          <w:rFonts w:hint="eastAsia"/>
          <w:sz w:val="21"/>
        </w:rPr>
        <w:t xml:space="preserve">, </w:t>
      </w:r>
      <w:r w:rsidRPr="001B00E6">
        <w:rPr>
          <w:rFonts w:hint="eastAsia"/>
          <w:sz w:val="21"/>
        </w:rPr>
        <w:t>吴海涛</w:t>
      </w:r>
      <w:r w:rsidRPr="001B00E6">
        <w:rPr>
          <w:rFonts w:hint="eastAsia"/>
          <w:sz w:val="21"/>
        </w:rPr>
        <w:t>. MySQL</w:t>
      </w:r>
      <w:r w:rsidRPr="001B00E6">
        <w:rPr>
          <w:rFonts w:hint="eastAsia"/>
          <w:sz w:val="21"/>
        </w:rPr>
        <w:t>查询优化技术——索引</w:t>
      </w:r>
      <w:r w:rsidRPr="001B00E6">
        <w:rPr>
          <w:rFonts w:hint="eastAsia"/>
          <w:sz w:val="21"/>
        </w:rPr>
        <w:t xml:space="preserve">[C]// </w:t>
      </w:r>
      <w:r w:rsidRPr="001B00E6">
        <w:rPr>
          <w:rFonts w:hint="eastAsia"/>
          <w:sz w:val="21"/>
        </w:rPr>
        <w:t>工业仪表与自动化学术会议</w:t>
      </w:r>
      <w:r w:rsidRPr="001B00E6">
        <w:rPr>
          <w:rFonts w:hint="eastAsia"/>
          <w:sz w:val="21"/>
        </w:rPr>
        <w:t>. 2007.</w:t>
      </w:r>
      <w:bookmarkEnd w:id="154"/>
    </w:p>
    <w:p w14:paraId="16009306" w14:textId="77777777" w:rsidR="00856473" w:rsidRDefault="00856473" w:rsidP="00856473">
      <w:pPr>
        <w:pStyle w:val="a"/>
        <w:numPr>
          <w:ilvl w:val="0"/>
          <w:numId w:val="24"/>
        </w:numPr>
        <w:rPr>
          <w:sz w:val="21"/>
        </w:rPr>
      </w:pPr>
      <w:bookmarkStart w:id="155" w:name="_Ref39764230"/>
      <w:r w:rsidRPr="00194EBB">
        <w:rPr>
          <w:rFonts w:hint="eastAsia"/>
          <w:sz w:val="21"/>
        </w:rPr>
        <w:t>洪珂</w:t>
      </w:r>
      <w:r w:rsidRPr="00194EBB">
        <w:rPr>
          <w:rFonts w:hint="eastAsia"/>
          <w:sz w:val="21"/>
        </w:rPr>
        <w:t xml:space="preserve">, </w:t>
      </w:r>
      <w:r w:rsidRPr="00194EBB">
        <w:rPr>
          <w:rFonts w:hint="eastAsia"/>
          <w:sz w:val="21"/>
        </w:rPr>
        <w:t>柳阳彬</w:t>
      </w:r>
      <w:r w:rsidRPr="00194EBB">
        <w:rPr>
          <w:rFonts w:hint="eastAsia"/>
          <w:sz w:val="21"/>
        </w:rPr>
        <w:t xml:space="preserve">, </w:t>
      </w:r>
      <w:r w:rsidRPr="00194EBB">
        <w:rPr>
          <w:rFonts w:hint="eastAsia"/>
          <w:sz w:val="21"/>
        </w:rPr>
        <w:t>陈影旺</w:t>
      </w:r>
      <w:r w:rsidRPr="00194EBB">
        <w:rPr>
          <w:rFonts w:hint="eastAsia"/>
          <w:sz w:val="21"/>
        </w:rPr>
        <w:t>,</w:t>
      </w:r>
      <w:r w:rsidRPr="00194EBB">
        <w:rPr>
          <w:rFonts w:hint="eastAsia"/>
          <w:sz w:val="21"/>
        </w:rPr>
        <w:t>等</w:t>
      </w:r>
      <w:r w:rsidRPr="00194EBB">
        <w:rPr>
          <w:rFonts w:hint="eastAsia"/>
          <w:sz w:val="21"/>
        </w:rPr>
        <w:t xml:space="preserve">. </w:t>
      </w:r>
      <w:r w:rsidRPr="00194EBB">
        <w:rPr>
          <w:rFonts w:hint="eastAsia"/>
          <w:sz w:val="21"/>
        </w:rPr>
        <w:t>一种</w:t>
      </w:r>
      <w:r w:rsidRPr="00194EBB">
        <w:rPr>
          <w:rFonts w:hint="eastAsia"/>
          <w:sz w:val="21"/>
        </w:rPr>
        <w:t>Redis Key</w:t>
      </w:r>
      <w:r w:rsidRPr="00194EBB">
        <w:rPr>
          <w:rFonts w:hint="eastAsia"/>
          <w:sz w:val="21"/>
        </w:rPr>
        <w:t>管理方法及系统</w:t>
      </w:r>
      <w:r w:rsidRPr="00194EBB">
        <w:rPr>
          <w:rFonts w:hint="eastAsia"/>
          <w:sz w:val="21"/>
        </w:rPr>
        <w:t>:, 2017.</w:t>
      </w:r>
      <w:bookmarkEnd w:id="155"/>
    </w:p>
    <w:p w14:paraId="2F150168" w14:textId="77777777" w:rsidR="00856473" w:rsidRDefault="00856473" w:rsidP="00856473">
      <w:pPr>
        <w:pStyle w:val="a"/>
        <w:numPr>
          <w:ilvl w:val="0"/>
          <w:numId w:val="24"/>
        </w:numPr>
        <w:rPr>
          <w:sz w:val="21"/>
        </w:rPr>
      </w:pPr>
      <w:r w:rsidRPr="007D1F66">
        <w:rPr>
          <w:rFonts w:hint="eastAsia"/>
          <w:sz w:val="21"/>
        </w:rPr>
        <w:t>毛炎</w:t>
      </w:r>
      <w:r w:rsidRPr="007D1F66">
        <w:rPr>
          <w:rFonts w:hint="eastAsia"/>
          <w:sz w:val="21"/>
        </w:rPr>
        <w:t xml:space="preserve">, </w:t>
      </w:r>
      <w:r w:rsidRPr="007D1F66">
        <w:rPr>
          <w:rFonts w:hint="eastAsia"/>
          <w:sz w:val="21"/>
        </w:rPr>
        <w:t>任福</w:t>
      </w:r>
      <w:r w:rsidRPr="007D1F66">
        <w:rPr>
          <w:rFonts w:hint="eastAsia"/>
          <w:sz w:val="21"/>
        </w:rPr>
        <w:t xml:space="preserve">, </w:t>
      </w:r>
      <w:r w:rsidRPr="007D1F66">
        <w:rPr>
          <w:rFonts w:hint="eastAsia"/>
          <w:sz w:val="21"/>
        </w:rPr>
        <w:t>王功存</w:t>
      </w:r>
      <w:r w:rsidRPr="007D1F66">
        <w:rPr>
          <w:rFonts w:hint="eastAsia"/>
          <w:sz w:val="21"/>
        </w:rPr>
        <w:t xml:space="preserve">, et al. </w:t>
      </w:r>
      <w:r w:rsidRPr="007D1F66">
        <w:rPr>
          <w:rFonts w:hint="eastAsia"/>
          <w:sz w:val="21"/>
        </w:rPr>
        <w:t>基于新型</w:t>
      </w:r>
      <w:r w:rsidRPr="007D1F66">
        <w:rPr>
          <w:rFonts w:hint="eastAsia"/>
          <w:sz w:val="21"/>
        </w:rPr>
        <w:t>Web</w:t>
      </w:r>
      <w:r w:rsidRPr="007D1F66">
        <w:rPr>
          <w:rFonts w:hint="eastAsia"/>
          <w:sz w:val="21"/>
        </w:rPr>
        <w:t>脚本样式框架构建城市规划编制信息平台——以</w:t>
      </w:r>
      <w:r w:rsidRPr="007D1F66">
        <w:rPr>
          <w:rFonts w:hint="eastAsia"/>
          <w:sz w:val="21"/>
        </w:rPr>
        <w:t>ReactJS</w:t>
      </w:r>
      <w:r w:rsidRPr="007D1F66">
        <w:rPr>
          <w:rFonts w:hint="eastAsia"/>
          <w:sz w:val="21"/>
        </w:rPr>
        <w:t>和</w:t>
      </w:r>
      <w:r w:rsidRPr="007D1F66">
        <w:rPr>
          <w:rFonts w:hint="eastAsia"/>
          <w:sz w:val="21"/>
        </w:rPr>
        <w:t>Ant Design</w:t>
      </w:r>
      <w:r w:rsidRPr="007D1F66">
        <w:rPr>
          <w:rFonts w:hint="eastAsia"/>
          <w:sz w:val="21"/>
        </w:rPr>
        <w:t>为例</w:t>
      </w:r>
      <w:r w:rsidRPr="007D1F66">
        <w:rPr>
          <w:rFonts w:hint="eastAsia"/>
          <w:sz w:val="21"/>
        </w:rPr>
        <w:t xml:space="preserve">[J]. </w:t>
      </w:r>
      <w:r w:rsidRPr="007D1F66">
        <w:rPr>
          <w:rFonts w:hint="eastAsia"/>
          <w:sz w:val="21"/>
        </w:rPr>
        <w:t>测绘与空间地理信息</w:t>
      </w:r>
      <w:r w:rsidRPr="007D1F66">
        <w:rPr>
          <w:rFonts w:hint="eastAsia"/>
          <w:sz w:val="21"/>
        </w:rPr>
        <w:t>(8)</w:t>
      </w:r>
      <w:r>
        <w:rPr>
          <w:rFonts w:hint="eastAsia"/>
          <w:sz w:val="21"/>
        </w:rPr>
        <w:t>.</w:t>
      </w:r>
    </w:p>
    <w:p w14:paraId="53E3BD69" w14:textId="77777777" w:rsidR="00856473" w:rsidRDefault="00856473" w:rsidP="00856473">
      <w:pPr>
        <w:pStyle w:val="a"/>
        <w:numPr>
          <w:ilvl w:val="0"/>
          <w:numId w:val="24"/>
        </w:numPr>
        <w:rPr>
          <w:sz w:val="21"/>
        </w:rPr>
      </w:pPr>
      <w:bookmarkStart w:id="156" w:name="_Ref39764199"/>
      <w:r w:rsidRPr="004804B2">
        <w:rPr>
          <w:rFonts w:hint="eastAsia"/>
          <w:sz w:val="21"/>
        </w:rPr>
        <w:t>徐枫</w:t>
      </w:r>
      <w:r w:rsidRPr="004804B2">
        <w:rPr>
          <w:rFonts w:hint="eastAsia"/>
          <w:sz w:val="21"/>
        </w:rPr>
        <w:t xml:space="preserve">. </w:t>
      </w:r>
      <w:r w:rsidRPr="004804B2">
        <w:rPr>
          <w:rFonts w:hint="eastAsia"/>
          <w:sz w:val="21"/>
        </w:rPr>
        <w:t>浅析论坛管理系统的数据库设计</w:t>
      </w:r>
      <w:r w:rsidRPr="004804B2">
        <w:rPr>
          <w:rFonts w:hint="eastAsia"/>
          <w:sz w:val="21"/>
        </w:rPr>
        <w:t xml:space="preserve">[J]. </w:t>
      </w:r>
      <w:r w:rsidRPr="004804B2">
        <w:rPr>
          <w:rFonts w:hint="eastAsia"/>
          <w:sz w:val="21"/>
        </w:rPr>
        <w:t>电子世界</w:t>
      </w:r>
      <w:r w:rsidRPr="004804B2">
        <w:rPr>
          <w:rFonts w:hint="eastAsia"/>
          <w:sz w:val="21"/>
        </w:rPr>
        <w:t>, 2016(18):91-91.</w:t>
      </w:r>
      <w:bookmarkEnd w:id="156"/>
    </w:p>
    <w:p w14:paraId="62E63BAF" w14:textId="77777777" w:rsidR="00856473" w:rsidRDefault="00856473" w:rsidP="00856473">
      <w:pPr>
        <w:pStyle w:val="a"/>
        <w:numPr>
          <w:ilvl w:val="0"/>
          <w:numId w:val="24"/>
        </w:numPr>
        <w:rPr>
          <w:sz w:val="21"/>
        </w:rPr>
      </w:pPr>
      <w:bookmarkStart w:id="157" w:name="_Ref39764165"/>
      <w:r w:rsidRPr="00A27C50">
        <w:rPr>
          <w:rFonts w:hint="eastAsia"/>
          <w:sz w:val="21"/>
        </w:rPr>
        <w:t>赵宸</w:t>
      </w:r>
      <w:r w:rsidRPr="00A27C50">
        <w:rPr>
          <w:rFonts w:hint="eastAsia"/>
          <w:sz w:val="21"/>
        </w:rPr>
        <w:t xml:space="preserve">. </w:t>
      </w:r>
      <w:r w:rsidRPr="00A27C50">
        <w:rPr>
          <w:rFonts w:hint="eastAsia"/>
          <w:sz w:val="21"/>
        </w:rPr>
        <w:t>浅析黑盒测试与白盒测试</w:t>
      </w:r>
      <w:r w:rsidRPr="00A27C50">
        <w:rPr>
          <w:rFonts w:hint="eastAsia"/>
          <w:sz w:val="21"/>
        </w:rPr>
        <w:t xml:space="preserve">[J]. </w:t>
      </w:r>
      <w:r w:rsidRPr="00A27C50">
        <w:rPr>
          <w:rFonts w:hint="eastAsia"/>
          <w:sz w:val="21"/>
        </w:rPr>
        <w:t>硅谷</w:t>
      </w:r>
      <w:r w:rsidRPr="00A27C50">
        <w:rPr>
          <w:rFonts w:hint="eastAsia"/>
          <w:sz w:val="21"/>
        </w:rPr>
        <w:t>, 2010, 000(011):39-39.</w:t>
      </w:r>
      <w:bookmarkEnd w:id="157"/>
    </w:p>
    <w:p w14:paraId="358CA0E9" w14:textId="77777777" w:rsidR="00856473" w:rsidRDefault="00856473" w:rsidP="00856473">
      <w:pPr>
        <w:pStyle w:val="a"/>
        <w:numPr>
          <w:ilvl w:val="0"/>
          <w:numId w:val="24"/>
        </w:numPr>
        <w:rPr>
          <w:sz w:val="21"/>
        </w:rPr>
      </w:pPr>
      <w:r w:rsidRPr="00DB6900">
        <w:rPr>
          <w:rFonts w:hint="eastAsia"/>
          <w:sz w:val="21"/>
        </w:rPr>
        <w:t>谢宝良</w:t>
      </w:r>
      <w:r w:rsidRPr="00DB6900">
        <w:rPr>
          <w:rFonts w:hint="eastAsia"/>
          <w:sz w:val="21"/>
        </w:rPr>
        <w:t xml:space="preserve">, </w:t>
      </w:r>
      <w:r w:rsidRPr="00DB6900">
        <w:rPr>
          <w:rFonts w:hint="eastAsia"/>
          <w:sz w:val="21"/>
        </w:rPr>
        <w:t>习聪玲</w:t>
      </w:r>
      <w:r w:rsidRPr="00DB6900">
        <w:rPr>
          <w:rFonts w:hint="eastAsia"/>
          <w:sz w:val="21"/>
        </w:rPr>
        <w:t xml:space="preserve">. </w:t>
      </w:r>
      <w:r w:rsidRPr="00DB6900">
        <w:rPr>
          <w:rFonts w:hint="eastAsia"/>
          <w:sz w:val="21"/>
        </w:rPr>
        <w:t>微信公众号开发与使用技术研究</w:t>
      </w:r>
      <w:r w:rsidRPr="00DB6900">
        <w:rPr>
          <w:rFonts w:hint="eastAsia"/>
          <w:sz w:val="21"/>
        </w:rPr>
        <w:t xml:space="preserve">[J]. </w:t>
      </w:r>
      <w:r w:rsidRPr="00DB6900">
        <w:rPr>
          <w:rFonts w:hint="eastAsia"/>
          <w:sz w:val="21"/>
        </w:rPr>
        <w:t>电脑编程技巧与维护</w:t>
      </w:r>
      <w:r w:rsidRPr="00DB6900">
        <w:rPr>
          <w:rFonts w:hint="eastAsia"/>
          <w:sz w:val="21"/>
        </w:rPr>
        <w:t>, 2015, 000(009):53,76.</w:t>
      </w:r>
    </w:p>
    <w:p w14:paraId="6F05D98B" w14:textId="77777777" w:rsidR="00856473" w:rsidRDefault="00856473" w:rsidP="00856473">
      <w:pPr>
        <w:pStyle w:val="a"/>
        <w:numPr>
          <w:ilvl w:val="0"/>
          <w:numId w:val="24"/>
        </w:numPr>
        <w:rPr>
          <w:sz w:val="21"/>
        </w:rPr>
      </w:pPr>
      <w:r w:rsidRPr="00253BA6">
        <w:rPr>
          <w:rFonts w:hint="eastAsia"/>
          <w:sz w:val="21"/>
        </w:rPr>
        <w:t>李原</w:t>
      </w:r>
      <w:r w:rsidRPr="00253BA6">
        <w:rPr>
          <w:rFonts w:hint="eastAsia"/>
          <w:sz w:val="21"/>
        </w:rPr>
        <w:t xml:space="preserve">, </w:t>
      </w:r>
      <w:r w:rsidRPr="00253BA6">
        <w:rPr>
          <w:rFonts w:hint="eastAsia"/>
          <w:sz w:val="21"/>
        </w:rPr>
        <w:t>李建军</w:t>
      </w:r>
      <w:r w:rsidRPr="00253BA6">
        <w:rPr>
          <w:rFonts w:hint="eastAsia"/>
          <w:sz w:val="21"/>
        </w:rPr>
        <w:t xml:space="preserve">, </w:t>
      </w:r>
      <w:r w:rsidRPr="00253BA6">
        <w:rPr>
          <w:rFonts w:hint="eastAsia"/>
          <w:sz w:val="21"/>
        </w:rPr>
        <w:t>杨海成</w:t>
      </w:r>
      <w:r w:rsidRPr="00253BA6">
        <w:rPr>
          <w:rFonts w:hint="eastAsia"/>
          <w:sz w:val="21"/>
        </w:rPr>
        <w:t>. Web</w:t>
      </w:r>
      <w:r w:rsidRPr="00253BA6">
        <w:rPr>
          <w:rFonts w:hint="eastAsia"/>
          <w:sz w:val="21"/>
        </w:rPr>
        <w:t>技术与产品数据管理研究</w:t>
      </w:r>
      <w:r w:rsidRPr="00253BA6">
        <w:rPr>
          <w:rFonts w:hint="eastAsia"/>
          <w:sz w:val="21"/>
        </w:rPr>
        <w:t xml:space="preserve">[J]. </w:t>
      </w:r>
      <w:r w:rsidRPr="00253BA6">
        <w:rPr>
          <w:rFonts w:hint="eastAsia"/>
          <w:sz w:val="21"/>
        </w:rPr>
        <w:t>制造业自动化</w:t>
      </w:r>
      <w:r w:rsidRPr="00253BA6">
        <w:rPr>
          <w:rFonts w:hint="eastAsia"/>
          <w:sz w:val="21"/>
        </w:rPr>
        <w:t>, 2000(03):37-40.</w:t>
      </w:r>
    </w:p>
    <w:p w14:paraId="4E778D9A" w14:textId="77777777" w:rsidR="00856473" w:rsidRPr="00BA751E" w:rsidRDefault="00856473" w:rsidP="00856473">
      <w:pPr>
        <w:pStyle w:val="a"/>
        <w:numPr>
          <w:ilvl w:val="0"/>
          <w:numId w:val="24"/>
        </w:numPr>
        <w:rPr>
          <w:sz w:val="21"/>
        </w:rPr>
      </w:pPr>
      <w:bookmarkStart w:id="158" w:name="_Ref39764258"/>
      <w:r w:rsidRPr="0014620B">
        <w:rPr>
          <w:rFonts w:hint="eastAsia"/>
          <w:sz w:val="21"/>
        </w:rPr>
        <w:t>龚玲张云涛</w:t>
      </w:r>
      <w:r w:rsidRPr="0014620B">
        <w:rPr>
          <w:rFonts w:hint="eastAsia"/>
          <w:sz w:val="21"/>
        </w:rPr>
        <w:t xml:space="preserve">. </w:t>
      </w:r>
      <w:r w:rsidRPr="0014620B">
        <w:rPr>
          <w:rFonts w:hint="eastAsia"/>
          <w:sz w:val="21"/>
        </w:rPr>
        <w:t>计算机网络与</w:t>
      </w:r>
      <w:r w:rsidRPr="0014620B">
        <w:rPr>
          <w:rFonts w:hint="eastAsia"/>
          <w:sz w:val="21"/>
        </w:rPr>
        <w:t>Web</w:t>
      </w:r>
      <w:r w:rsidRPr="0014620B">
        <w:rPr>
          <w:rFonts w:hint="eastAsia"/>
          <w:sz w:val="21"/>
        </w:rPr>
        <w:t>技术</w:t>
      </w:r>
      <w:r w:rsidRPr="0014620B">
        <w:rPr>
          <w:rFonts w:hint="eastAsia"/>
          <w:sz w:val="21"/>
        </w:rPr>
        <w:t xml:space="preserve">[M]. </w:t>
      </w:r>
      <w:r w:rsidRPr="0014620B">
        <w:rPr>
          <w:rFonts w:hint="eastAsia"/>
          <w:sz w:val="21"/>
        </w:rPr>
        <w:t>机械工业出版社</w:t>
      </w:r>
      <w:r w:rsidRPr="0014620B">
        <w:rPr>
          <w:rFonts w:hint="eastAsia"/>
          <w:sz w:val="21"/>
        </w:rPr>
        <w:t>, 2005.</w:t>
      </w:r>
      <w:bookmarkEnd w:id="158"/>
    </w:p>
    <w:p w14:paraId="166F0798" w14:textId="77777777" w:rsidR="000849C5" w:rsidRPr="009C0E62" w:rsidRDefault="000849C5" w:rsidP="009C391C">
      <w:pPr>
        <w:pStyle w:val="a"/>
        <w:numPr>
          <w:ilvl w:val="0"/>
          <w:numId w:val="0"/>
        </w:numPr>
      </w:pPr>
    </w:p>
    <w:p w14:paraId="3C8317C1" w14:textId="77777777" w:rsidR="00C065D2" w:rsidRPr="00C065D2" w:rsidRDefault="00C065D2" w:rsidP="00E52349">
      <w:pPr>
        <w:pStyle w:val="aff0"/>
        <w:spacing w:before="312" w:after="312"/>
      </w:pPr>
      <w:bookmarkStart w:id="159" w:name="_Toc39767313"/>
      <w:r w:rsidRPr="00C065D2">
        <w:rPr>
          <w:rFonts w:hint="eastAsia"/>
        </w:rPr>
        <w:lastRenderedPageBreak/>
        <w:t>致</w:t>
      </w:r>
      <w:r>
        <w:rPr>
          <w:rFonts w:hint="eastAsia"/>
        </w:rPr>
        <w:t xml:space="preserve">　　</w:t>
      </w:r>
      <w:r w:rsidRPr="00C065D2">
        <w:rPr>
          <w:rFonts w:hint="eastAsia"/>
        </w:rPr>
        <w:t>谢</w:t>
      </w:r>
      <w:bookmarkEnd w:id="159"/>
    </w:p>
    <w:p w14:paraId="03D00513" w14:textId="77777777" w:rsidR="009C0E62" w:rsidRDefault="009C0E62" w:rsidP="009C0E62">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5E5F4EB1" w14:textId="77777777" w:rsidR="009C0E62" w:rsidRDefault="009C0E62" w:rsidP="009C0E62">
      <w:pPr>
        <w:pStyle w:val="a1"/>
        <w:ind w:firstLine="480"/>
      </w:pPr>
      <w:r>
        <w:rPr>
          <w:rFonts w:hint="eastAsia"/>
        </w:rPr>
        <w:t>再次对以上老师表示我的衷心感谢！</w:t>
      </w:r>
    </w:p>
    <w:p w14:paraId="095ABD43" w14:textId="77777777" w:rsidR="009C0E62" w:rsidRDefault="009C0E62" w:rsidP="009C0E62">
      <w:pPr>
        <w:pStyle w:val="a1"/>
        <w:ind w:firstLine="480"/>
      </w:pPr>
      <w:r>
        <w:rPr>
          <w:rFonts w:hint="eastAsia"/>
        </w:rPr>
        <w:t>最后向在百忙之中评审本文的各位专家、老师表示衷心的感谢！</w:t>
      </w:r>
    </w:p>
    <w:p w14:paraId="3B4152F2" w14:textId="77777777"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F839BC9" wp14:editId="16FC215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2B4A8CA1" w14:textId="77777777" w:rsidR="00932C16" w:rsidRDefault="00932C1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932C16" w14:paraId="2425A723" w14:textId="77777777" w:rsidTr="0042520D">
                              <w:tc>
                                <w:tcPr>
                                  <w:tcW w:w="1418" w:type="dxa"/>
                                </w:tcPr>
                                <w:p w14:paraId="6601C6E4" w14:textId="77777777" w:rsidR="00932C16" w:rsidRDefault="00932C1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6D3800D3" w14:textId="2D85F486" w:rsidR="00932C16" w:rsidRPr="00CB3B95" w:rsidRDefault="00691380" w:rsidP="0042520D">
                                      <w:r>
                                        <w:rPr>
                                          <w:rFonts w:hint="eastAsia"/>
                                        </w:rPr>
                                        <w:t>谢仁义</w:t>
                                      </w:r>
                                    </w:p>
                                  </w:tc>
                                </w:sdtContent>
                              </w:sdt>
                              <w:tc>
                                <w:tcPr>
                                  <w:tcW w:w="883" w:type="dxa"/>
                                </w:tcPr>
                                <w:p w14:paraId="1884A35A" w14:textId="77777777" w:rsidR="00932C16" w:rsidRDefault="00932C16" w:rsidP="000749EF">
                                  <w:pPr>
                                    <w:rPr>
                                      <w:b/>
                                    </w:rPr>
                                  </w:pPr>
                                  <w:r>
                                    <w:rPr>
                                      <w:rFonts w:hint="eastAsia"/>
                                    </w:rPr>
                                    <w:t>性别：</w:t>
                                  </w:r>
                                </w:p>
                              </w:tc>
                              <w:sdt>
                                <w:sdtPr>
                                  <w:rPr>
                                    <w:rFonts w:hint="eastAsia"/>
                                    <w:b/>
                                  </w:rPr>
                                  <w:id w:val="-699163387"/>
                                  <w:lock w:val="sdtLocked"/>
                                  <w:dropDownList>
                                    <w:listItem w:displayText="男" w:value="男"/>
                                    <w:listItem w:displayText="女" w:value="女"/>
                                  </w:dropDownList>
                                </w:sdtPr>
                                <w:sdtEndPr/>
                                <w:sdtContent>
                                  <w:tc>
                                    <w:tcPr>
                                      <w:tcW w:w="1996" w:type="dxa"/>
                                    </w:tcPr>
                                    <w:p w14:paraId="337B818C" w14:textId="08B60A40" w:rsidR="00932C16" w:rsidRDefault="00691380" w:rsidP="00CB3B95">
                                      <w:pPr>
                                        <w:rPr>
                                          <w:b/>
                                        </w:rPr>
                                      </w:pPr>
                                      <w:r>
                                        <w:rPr>
                                          <w:rFonts w:hint="eastAsia"/>
                                          <w:b/>
                                        </w:rPr>
                                        <w:t>男</w:t>
                                      </w:r>
                                    </w:p>
                                  </w:tc>
                                </w:sdtContent>
                              </w:sdt>
                            </w:tr>
                            <w:tr w:rsidR="00932C16" w14:paraId="5D1811E9" w14:textId="77777777" w:rsidTr="0042520D">
                              <w:tc>
                                <w:tcPr>
                                  <w:tcW w:w="1418" w:type="dxa"/>
                                </w:tcPr>
                                <w:p w14:paraId="5389A3EF" w14:textId="77777777" w:rsidR="00932C16" w:rsidRDefault="00932C16" w:rsidP="000749EF">
                                  <w:pPr>
                                    <w:rPr>
                                      <w:b/>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262E6D5" w14:textId="2B19DD9D" w:rsidR="00932C16" w:rsidRPr="00CB3B95" w:rsidRDefault="00691380" w:rsidP="00CB3B95">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073E5F83" w14:textId="77777777" w:rsidR="00932C16" w:rsidRDefault="00932C16" w:rsidP="000749EF">
                                  <w:pPr>
                                    <w:rPr>
                                      <w:b/>
                                    </w:rPr>
                                  </w:pPr>
                                  <w:r>
                                    <w:rPr>
                                      <w:rFonts w:hint="eastAsia"/>
                                    </w:rPr>
                                    <w:t>民族：</w:t>
                                  </w:r>
                                </w:p>
                              </w:tc>
                              <w:sdt>
                                <w:sdtPr>
                                  <w:rPr>
                                    <w:rFonts w:hint="eastAsia"/>
                                    <w:b/>
                                  </w:rPr>
                                  <w:id w:val="1937180384"/>
                                  <w:lock w:val="sdtLocked"/>
                                </w:sdtPr>
                                <w:sdtEndPr/>
                                <w:sdtContent>
                                  <w:tc>
                                    <w:tcPr>
                                      <w:tcW w:w="1996" w:type="dxa"/>
                                    </w:tcPr>
                                    <w:p w14:paraId="7EE2C7CD" w14:textId="74441041" w:rsidR="00932C16" w:rsidRDefault="00691380" w:rsidP="000749EF">
                                      <w:pPr>
                                        <w:rPr>
                                          <w:b/>
                                        </w:rPr>
                                      </w:pPr>
                                      <w:r>
                                        <w:rPr>
                                          <w:rFonts w:hint="eastAsia"/>
                                          <w:b/>
                                        </w:rPr>
                                        <w:t>汉</w:t>
                                      </w:r>
                                    </w:p>
                                  </w:tc>
                                </w:sdtContent>
                              </w:sdt>
                            </w:tr>
                            <w:tr w:rsidR="00932C16" w14:paraId="5E66E7E8" w14:textId="77777777" w:rsidTr="0042520D">
                              <w:tc>
                                <w:tcPr>
                                  <w:tcW w:w="1418" w:type="dxa"/>
                                </w:tcPr>
                                <w:p w14:paraId="7F73FD05" w14:textId="77777777" w:rsidR="00932C16" w:rsidRPr="0042520D" w:rsidRDefault="00932C16" w:rsidP="000749EF">
                                  <w:r>
                                    <w:t>E-mail</w:t>
                                  </w:r>
                                  <w:r>
                                    <w:rPr>
                                      <w:rFonts w:hint="eastAsia"/>
                                    </w:rPr>
                                    <w:t>：</w:t>
                                  </w:r>
                                </w:p>
                              </w:tc>
                              <w:sdt>
                                <w:sdtPr>
                                  <w:rPr>
                                    <w:rFonts w:hint="eastAsia"/>
                                  </w:rPr>
                                  <w:id w:val="-1785347352"/>
                                  <w:lock w:val="sdtLocked"/>
                                </w:sdtPr>
                                <w:sdtEndPr/>
                                <w:sdtContent>
                                  <w:tc>
                                    <w:tcPr>
                                      <w:tcW w:w="3685" w:type="dxa"/>
                                    </w:tcPr>
                                    <w:p w14:paraId="1FBE9FCE" w14:textId="52993EC0" w:rsidR="00932C16" w:rsidRPr="00CB3B95" w:rsidRDefault="00691380" w:rsidP="00CB3B95">
                                      <w:r>
                                        <w:rPr>
                                          <w:rFonts w:hint="eastAsia"/>
                                        </w:rPr>
                                        <w:t>xdadaxie</w:t>
                                      </w:r>
                                      <w:r>
                                        <w:t>@qq.com</w:t>
                                      </w:r>
                                    </w:p>
                                  </w:tc>
                                </w:sdtContent>
                              </w:sdt>
                              <w:tc>
                                <w:tcPr>
                                  <w:tcW w:w="883" w:type="dxa"/>
                                </w:tcPr>
                                <w:p w14:paraId="6F056665" w14:textId="77777777" w:rsidR="00932C16" w:rsidRDefault="00932C16" w:rsidP="000749EF">
                                  <w:pPr>
                                    <w:rPr>
                                      <w:b/>
                                    </w:rPr>
                                  </w:pPr>
                                </w:p>
                              </w:tc>
                              <w:tc>
                                <w:tcPr>
                                  <w:tcW w:w="1996" w:type="dxa"/>
                                </w:tcPr>
                                <w:p w14:paraId="3D361240" w14:textId="77777777" w:rsidR="00932C16" w:rsidRDefault="00932C16" w:rsidP="000749EF">
                                  <w:pPr>
                                    <w:rPr>
                                      <w:b/>
                                    </w:rPr>
                                  </w:pPr>
                                </w:p>
                              </w:tc>
                            </w:tr>
                          </w:tbl>
                          <w:p w14:paraId="2CDB9423" w14:textId="77777777" w:rsidR="00932C16" w:rsidRPr="00CB3B95" w:rsidRDefault="00932C16"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839BC9"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" stroked="f">
                <v:textbox style="mso-fit-shape-to-text:t">
                  <w:txbxContent>
                    <w:p w14:paraId="2B4A8CA1" w14:textId="77777777" w:rsidR="00932C16" w:rsidRDefault="00932C1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932C16" w14:paraId="2425A723" w14:textId="77777777" w:rsidTr="0042520D">
                        <w:tc>
                          <w:tcPr>
                            <w:tcW w:w="1418" w:type="dxa"/>
                          </w:tcPr>
                          <w:p w14:paraId="6601C6E4" w14:textId="77777777" w:rsidR="00932C16" w:rsidRDefault="00932C1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6D3800D3" w14:textId="2D85F486" w:rsidR="00932C16" w:rsidRPr="00CB3B95" w:rsidRDefault="00691380" w:rsidP="0042520D">
                                <w:r>
                                  <w:rPr>
                                    <w:rFonts w:hint="eastAsia"/>
                                  </w:rPr>
                                  <w:t>谢仁义</w:t>
                                </w:r>
                              </w:p>
                            </w:tc>
                          </w:sdtContent>
                        </w:sdt>
                        <w:tc>
                          <w:tcPr>
                            <w:tcW w:w="883" w:type="dxa"/>
                          </w:tcPr>
                          <w:p w14:paraId="1884A35A" w14:textId="77777777" w:rsidR="00932C16" w:rsidRDefault="00932C16" w:rsidP="000749EF">
                            <w:pPr>
                              <w:rPr>
                                <w:b/>
                              </w:rPr>
                            </w:pPr>
                            <w:r>
                              <w:rPr>
                                <w:rFonts w:hint="eastAsia"/>
                              </w:rPr>
                              <w:t>性别：</w:t>
                            </w:r>
                          </w:p>
                        </w:tc>
                        <w:sdt>
                          <w:sdtPr>
                            <w:rPr>
                              <w:rFonts w:hint="eastAsia"/>
                              <w:b/>
                            </w:rPr>
                            <w:id w:val="-699163387"/>
                            <w:lock w:val="sdtLocked"/>
                            <w:dropDownList>
                              <w:listItem w:displayText="男" w:value="男"/>
                              <w:listItem w:displayText="女" w:value="女"/>
                            </w:dropDownList>
                          </w:sdtPr>
                          <w:sdtEndPr/>
                          <w:sdtContent>
                            <w:tc>
                              <w:tcPr>
                                <w:tcW w:w="1996" w:type="dxa"/>
                              </w:tcPr>
                              <w:p w14:paraId="337B818C" w14:textId="08B60A40" w:rsidR="00932C16" w:rsidRDefault="00691380" w:rsidP="00CB3B95">
                                <w:pPr>
                                  <w:rPr>
                                    <w:b/>
                                  </w:rPr>
                                </w:pPr>
                                <w:r>
                                  <w:rPr>
                                    <w:rFonts w:hint="eastAsia"/>
                                    <w:b/>
                                  </w:rPr>
                                  <w:t>男</w:t>
                                </w:r>
                              </w:p>
                            </w:tc>
                          </w:sdtContent>
                        </w:sdt>
                      </w:tr>
                      <w:tr w:rsidR="00932C16" w14:paraId="5D1811E9" w14:textId="77777777" w:rsidTr="0042520D">
                        <w:tc>
                          <w:tcPr>
                            <w:tcW w:w="1418" w:type="dxa"/>
                          </w:tcPr>
                          <w:p w14:paraId="5389A3EF" w14:textId="77777777" w:rsidR="00932C16" w:rsidRDefault="00932C16" w:rsidP="000749EF">
                            <w:pPr>
                              <w:rPr>
                                <w:b/>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EndPr/>
                          <w:sdtContent>
                            <w:tc>
                              <w:tcPr>
                                <w:tcW w:w="3685" w:type="dxa"/>
                              </w:tcPr>
                              <w:p w14:paraId="6262E6D5" w14:textId="2B19DD9D" w:rsidR="00932C16" w:rsidRPr="00CB3B95" w:rsidRDefault="00691380" w:rsidP="00CB3B95">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073E5F83" w14:textId="77777777" w:rsidR="00932C16" w:rsidRDefault="00932C16" w:rsidP="000749EF">
                            <w:pPr>
                              <w:rPr>
                                <w:b/>
                              </w:rPr>
                            </w:pPr>
                            <w:r>
                              <w:rPr>
                                <w:rFonts w:hint="eastAsia"/>
                              </w:rPr>
                              <w:t>民族：</w:t>
                            </w:r>
                          </w:p>
                        </w:tc>
                        <w:sdt>
                          <w:sdtPr>
                            <w:rPr>
                              <w:rFonts w:hint="eastAsia"/>
                              <w:b/>
                            </w:rPr>
                            <w:id w:val="1937180384"/>
                            <w:lock w:val="sdtLocked"/>
                          </w:sdtPr>
                          <w:sdtEndPr/>
                          <w:sdtContent>
                            <w:tc>
                              <w:tcPr>
                                <w:tcW w:w="1996" w:type="dxa"/>
                              </w:tcPr>
                              <w:p w14:paraId="7EE2C7CD" w14:textId="74441041" w:rsidR="00932C16" w:rsidRDefault="00691380" w:rsidP="000749EF">
                                <w:pPr>
                                  <w:rPr>
                                    <w:b/>
                                  </w:rPr>
                                </w:pPr>
                                <w:r>
                                  <w:rPr>
                                    <w:rFonts w:hint="eastAsia"/>
                                    <w:b/>
                                  </w:rPr>
                                  <w:t>汉</w:t>
                                </w:r>
                              </w:p>
                            </w:tc>
                          </w:sdtContent>
                        </w:sdt>
                      </w:tr>
                      <w:tr w:rsidR="00932C16" w14:paraId="5E66E7E8" w14:textId="77777777" w:rsidTr="0042520D">
                        <w:tc>
                          <w:tcPr>
                            <w:tcW w:w="1418" w:type="dxa"/>
                          </w:tcPr>
                          <w:p w14:paraId="7F73FD05" w14:textId="77777777" w:rsidR="00932C16" w:rsidRPr="0042520D" w:rsidRDefault="00932C16" w:rsidP="000749EF">
                            <w:r>
                              <w:t>E-mail</w:t>
                            </w:r>
                            <w:r>
                              <w:rPr>
                                <w:rFonts w:hint="eastAsia"/>
                              </w:rPr>
                              <w:t>：</w:t>
                            </w:r>
                          </w:p>
                        </w:tc>
                        <w:sdt>
                          <w:sdtPr>
                            <w:rPr>
                              <w:rFonts w:hint="eastAsia"/>
                            </w:rPr>
                            <w:id w:val="-1785347352"/>
                            <w:lock w:val="sdtLocked"/>
                          </w:sdtPr>
                          <w:sdtEndPr/>
                          <w:sdtContent>
                            <w:tc>
                              <w:tcPr>
                                <w:tcW w:w="3685" w:type="dxa"/>
                              </w:tcPr>
                              <w:p w14:paraId="1FBE9FCE" w14:textId="52993EC0" w:rsidR="00932C16" w:rsidRPr="00CB3B95" w:rsidRDefault="00691380" w:rsidP="00CB3B95">
                                <w:r>
                                  <w:rPr>
                                    <w:rFonts w:hint="eastAsia"/>
                                  </w:rPr>
                                  <w:t>xdadaxie</w:t>
                                </w:r>
                                <w:r>
                                  <w:t>@qq.com</w:t>
                                </w:r>
                              </w:p>
                            </w:tc>
                          </w:sdtContent>
                        </w:sdt>
                        <w:tc>
                          <w:tcPr>
                            <w:tcW w:w="883" w:type="dxa"/>
                          </w:tcPr>
                          <w:p w14:paraId="6F056665" w14:textId="77777777" w:rsidR="00932C16" w:rsidRDefault="00932C16" w:rsidP="000749EF">
                            <w:pPr>
                              <w:rPr>
                                <w:b/>
                              </w:rPr>
                            </w:pPr>
                          </w:p>
                        </w:tc>
                        <w:tc>
                          <w:tcPr>
                            <w:tcW w:w="1996" w:type="dxa"/>
                          </w:tcPr>
                          <w:p w14:paraId="3D361240" w14:textId="77777777" w:rsidR="00932C16" w:rsidRDefault="00932C16" w:rsidP="000749EF">
                            <w:pPr>
                              <w:rPr>
                                <w:b/>
                              </w:rPr>
                            </w:pPr>
                          </w:p>
                        </w:tc>
                      </w:tr>
                    </w:tbl>
                    <w:p w14:paraId="2CDB9423" w14:textId="77777777" w:rsidR="00932C16" w:rsidRPr="00CB3B95" w:rsidRDefault="00932C16" w:rsidP="000749EF">
                      <w:pPr>
                        <w:rPr>
                          <w:sz w:val="28"/>
                        </w:rPr>
                      </w:pPr>
                    </w:p>
                  </w:txbxContent>
                </v:textbox>
                <w10:wrap type="square" anchorx="page" anchory="margin"/>
              </v:shape>
            </w:pict>
          </mc:Fallback>
        </mc:AlternateContent>
      </w:r>
    </w:p>
    <w:p w14:paraId="5417EF3F" w14:textId="77777777" w:rsidR="00066602" w:rsidRDefault="00066602" w:rsidP="00E52349">
      <w:pPr>
        <w:pStyle w:val="aff0"/>
        <w:spacing w:before="312" w:after="312"/>
      </w:pPr>
      <w:bookmarkStart w:id="160" w:name="_Toc39767314"/>
      <w:r>
        <w:rPr>
          <w:rFonts w:hint="eastAsia"/>
        </w:rPr>
        <w:lastRenderedPageBreak/>
        <w:t>声　　明</w:t>
      </w:r>
      <w:bookmarkEnd w:id="160"/>
    </w:p>
    <w:p w14:paraId="35421BDA" w14:textId="5FAE0DB1"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63090C">
            <w:rPr>
              <w:rStyle w:val="a5"/>
              <w:rFonts w:hint="eastAsia"/>
            </w:rPr>
            <w:t>2018</w:t>
          </w:r>
        </w:sdtContent>
      </w:sdt>
      <w:r>
        <w:rPr>
          <w:rFonts w:hint="eastAsia"/>
        </w:rPr>
        <w:t>年</w:t>
      </w:r>
      <w:r>
        <w:rPr>
          <w:rFonts w:hint="eastAsia"/>
        </w:rPr>
        <w:t>1</w:t>
      </w:r>
      <w:r w:rsidR="0063090C">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63090C">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sidR="00C82972">
            <w:rPr>
              <w:rStyle w:val="a5"/>
              <w:rFonts w:hint="eastAsia"/>
            </w:rPr>
            <w:t>5</w:t>
          </w:r>
        </w:sdtContent>
      </w:sdt>
      <w:r>
        <w:rPr>
          <w:rFonts w:hint="eastAsia"/>
        </w:rPr>
        <w:t>月在成都信息工程大学</w:t>
      </w:r>
      <w:r w:rsidR="0063090C">
        <w:rPr>
          <w:rFonts w:hint="eastAsia"/>
        </w:rPr>
        <w:t>软件工程</w:t>
      </w:r>
      <w:r>
        <w:rPr>
          <w:rFonts w:hint="eastAsia"/>
        </w:rPr>
        <w:t>学院完成的。文中除了特别加以标注地方外，不包含他人已经发表或撰写过的研究成果，也不包含为获得成都信息工程大学或其他教学机构的学位或证书而使用过的材料。</w:t>
      </w:r>
    </w:p>
    <w:p w14:paraId="44335D7A" w14:textId="77777777" w:rsidR="00066602" w:rsidRDefault="00066602" w:rsidP="00066602">
      <w:pPr>
        <w:pStyle w:val="a1"/>
        <w:ind w:firstLine="480"/>
      </w:pPr>
      <w:r>
        <w:rPr>
          <w:rFonts w:hint="eastAsia"/>
        </w:rPr>
        <w:t>关于学位论文使用权和研究成果知识产权的说明：</w:t>
      </w:r>
    </w:p>
    <w:p w14:paraId="0195DEA7" w14:textId="77777777" w:rsidR="00066602" w:rsidRDefault="00066602" w:rsidP="00066602">
      <w:pPr>
        <w:pStyle w:val="a1"/>
        <w:ind w:firstLine="480"/>
      </w:pPr>
      <w:r>
        <w:rPr>
          <w:rFonts w:hint="eastAsia"/>
        </w:rPr>
        <w:t>本人完全了解成都信息工程大学有关保管使用学位论文的规定，其中包括：</w:t>
      </w:r>
    </w:p>
    <w:p w14:paraId="6D8B4B29"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13CF6154"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15D59515"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3DC4F7A2"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485CD3BF"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2C3434AF"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69D5DF6F" w14:textId="77777777" w:rsidR="00066602" w:rsidRDefault="00066602" w:rsidP="00066602">
      <w:pPr>
        <w:pStyle w:val="a1"/>
        <w:ind w:firstLine="480"/>
      </w:pPr>
      <w:r>
        <w:rPr>
          <w:rFonts w:hint="eastAsia"/>
        </w:rPr>
        <w:t>特此声明！</w:t>
      </w:r>
    </w:p>
    <w:p w14:paraId="4CE99890" w14:textId="77777777" w:rsidR="00066602" w:rsidRDefault="00066602" w:rsidP="00066602">
      <w:pPr>
        <w:pStyle w:val="a1"/>
        <w:ind w:firstLine="480"/>
      </w:pPr>
    </w:p>
    <w:p w14:paraId="388EB417" w14:textId="77777777" w:rsidR="00066602" w:rsidRDefault="00066602" w:rsidP="00066602">
      <w:pPr>
        <w:pStyle w:val="a1"/>
        <w:ind w:firstLine="480"/>
      </w:pPr>
    </w:p>
    <w:p w14:paraId="559F9FC9" w14:textId="77777777" w:rsidR="00066602" w:rsidRDefault="00066602" w:rsidP="00066602">
      <w:pPr>
        <w:pStyle w:val="a1"/>
        <w:ind w:firstLine="480"/>
      </w:pPr>
    </w:p>
    <w:p w14:paraId="67C1BC28" w14:textId="77777777" w:rsidR="00066602" w:rsidRDefault="00066602" w:rsidP="00066602">
      <w:pPr>
        <w:pStyle w:val="a1"/>
        <w:ind w:firstLine="480"/>
      </w:pPr>
    </w:p>
    <w:p w14:paraId="0E5C3814" w14:textId="77777777" w:rsidR="00066602" w:rsidRDefault="00066602" w:rsidP="00066602">
      <w:pPr>
        <w:pStyle w:val="a1"/>
        <w:ind w:firstLine="480"/>
      </w:pPr>
    </w:p>
    <w:p w14:paraId="02E0202D" w14:textId="77777777" w:rsidR="00066602" w:rsidRDefault="00066602" w:rsidP="00066602">
      <w:pPr>
        <w:pStyle w:val="a1"/>
        <w:ind w:firstLine="480"/>
        <w:jc w:val="right"/>
      </w:pPr>
      <w:r>
        <w:rPr>
          <w:rFonts w:hint="eastAsia"/>
        </w:rPr>
        <w:t>作者签名：</w:t>
      </w:r>
      <w:r>
        <w:tab/>
      </w:r>
      <w:r>
        <w:tab/>
      </w:r>
      <w:r>
        <w:tab/>
      </w:r>
      <w:r>
        <w:tab/>
      </w:r>
    </w:p>
    <w:p w14:paraId="6B3F07B5" w14:textId="77777777" w:rsidR="00066602" w:rsidRDefault="00066602" w:rsidP="00066602">
      <w:pPr>
        <w:pStyle w:val="a1"/>
        <w:ind w:firstLine="480"/>
        <w:jc w:val="right"/>
      </w:pPr>
    </w:p>
    <w:p w14:paraId="582B9FE4" w14:textId="3442804E" w:rsidR="00B10ECD" w:rsidRPr="00B10ECD" w:rsidRDefault="00CC71D0" w:rsidP="00DF3DFE">
      <w:pPr>
        <w:pStyle w:val="a1"/>
        <w:wordWrap w:val="0"/>
        <w:ind w:firstLine="480"/>
        <w:jc w:val="right"/>
      </w:pPr>
      <w:r>
        <w:rPr>
          <w:rFonts w:hint="eastAsia"/>
        </w:rPr>
        <w:t>2</w:t>
      </w:r>
      <w:r>
        <w:t>020</w:t>
      </w:r>
      <w:r w:rsidR="00066602">
        <w:rPr>
          <w:rFonts w:hint="eastAsia"/>
        </w:rPr>
        <w:t>年</w:t>
      </w:r>
      <w:r w:rsidR="00066602">
        <w:rPr>
          <w:rFonts w:hint="eastAsia"/>
        </w:rPr>
        <w:t xml:space="preserve"> </w:t>
      </w:r>
      <w:r>
        <w:t>5</w:t>
      </w:r>
      <w:r w:rsidR="00066602">
        <w:t xml:space="preserve"> </w:t>
      </w:r>
      <w:r w:rsidR="00066602">
        <w:t>月</w:t>
      </w:r>
      <w:r w:rsidR="00066602">
        <w:rPr>
          <w:rFonts w:hint="eastAsia"/>
        </w:rPr>
        <w:t xml:space="preserve"> </w:t>
      </w:r>
      <w:r>
        <w:t>20</w:t>
      </w:r>
      <w:r w:rsidR="004859F7">
        <w:t xml:space="preserve"> </w:t>
      </w:r>
      <w:r w:rsidR="004859F7">
        <w:rPr>
          <w:rFonts w:hint="eastAsia"/>
        </w:rPr>
        <w:t>日</w:t>
      </w:r>
    </w:p>
    <w:sectPr w:rsidR="00B10ECD" w:rsidRPr="00B10ECD" w:rsidSect="005649F1">
      <w:footerReference w:type="default" r:id="rId39"/>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8627B3" w14:textId="77777777" w:rsidR="004C433F" w:rsidRDefault="004C433F" w:rsidP="00F308CD">
      <w:r>
        <w:separator/>
      </w:r>
    </w:p>
  </w:endnote>
  <w:endnote w:type="continuationSeparator" w:id="0">
    <w:p w14:paraId="7350F312" w14:textId="77777777" w:rsidR="004C433F" w:rsidRDefault="004C433F"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BEEAF" w14:textId="77777777" w:rsidR="00932C16" w:rsidRDefault="00932C1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D0AF3" w14:textId="77777777" w:rsidR="004C433F" w:rsidRDefault="004C433F" w:rsidP="00F308CD">
      <w:r>
        <w:separator/>
      </w:r>
    </w:p>
  </w:footnote>
  <w:footnote w:type="continuationSeparator" w:id="0">
    <w:p w14:paraId="0AE21EC7" w14:textId="77777777" w:rsidR="004C433F" w:rsidRDefault="004C433F"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2E31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D3AE06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790D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3F8CC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91C812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AEAC5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A3C708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3AD0C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C483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91C82A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0" w15:restartNumberingAfterBreak="0">
    <w:nsid w:val="2DC65303"/>
    <w:multiLevelType w:val="hybridMultilevel"/>
    <w:tmpl w:val="2A3C8B60"/>
    <w:lvl w:ilvl="0" w:tplc="9006C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15:restartNumberingAfterBreak="0">
    <w:nsid w:val="30591622"/>
    <w:multiLevelType w:val="hybridMultilevel"/>
    <w:tmpl w:val="04603AAC"/>
    <w:lvl w:ilvl="0" w:tplc="F1667B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2"/>
  </w:num>
  <w:num w:numId="4">
    <w:abstractNumId w:val="12"/>
  </w:num>
  <w:num w:numId="5">
    <w:abstractNumId w:val="12"/>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9"/>
  </w:num>
  <w:num w:numId="9">
    <w:abstractNumId w:val="15"/>
  </w:num>
  <w:num w:numId="10">
    <w:abstractNumId w:val="27"/>
  </w:num>
  <w:num w:numId="11">
    <w:abstractNumId w:val="17"/>
  </w:num>
  <w:num w:numId="12">
    <w:abstractNumId w:val="25"/>
  </w:num>
  <w:num w:numId="13">
    <w:abstractNumId w:val="29"/>
  </w:num>
  <w:num w:numId="14">
    <w:abstractNumId w:val="28"/>
  </w:num>
  <w:num w:numId="15">
    <w:abstractNumId w:val="16"/>
  </w:num>
  <w:num w:numId="16">
    <w:abstractNumId w:val="24"/>
  </w:num>
  <w:num w:numId="17">
    <w:abstractNumId w:val="26"/>
  </w:num>
  <w:num w:numId="18">
    <w:abstractNumId w:val="30"/>
  </w:num>
  <w:num w:numId="19">
    <w:abstractNumId w:val="10"/>
  </w:num>
  <w:num w:numId="20">
    <w:abstractNumId w:val="13"/>
  </w:num>
  <w:num w:numId="21">
    <w:abstractNumId w:val="21"/>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8"/>
  </w:num>
  <w:num w:numId="25">
    <w:abstractNumId w:val="4"/>
  </w:num>
  <w:num w:numId="26">
    <w:abstractNumId w:val="5"/>
  </w:num>
  <w:num w:numId="27">
    <w:abstractNumId w:val="6"/>
  </w:num>
  <w:num w:numId="28">
    <w:abstractNumId w:val="7"/>
  </w:num>
  <w:num w:numId="29">
    <w:abstractNumId w:val="9"/>
  </w:num>
  <w:num w:numId="30">
    <w:abstractNumId w:val="0"/>
  </w:num>
  <w:num w:numId="31">
    <w:abstractNumId w:val="1"/>
  </w:num>
  <w:num w:numId="32">
    <w:abstractNumId w:val="2"/>
  </w:num>
  <w:num w:numId="33">
    <w:abstractNumId w:val="3"/>
  </w:num>
  <w:num w:numId="34">
    <w:abstractNumId w:val="8"/>
  </w:num>
  <w:num w:numId="35">
    <w:abstractNumId w:val="2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23ECA"/>
    <w:rsid w:val="00032474"/>
    <w:rsid w:val="00037AF2"/>
    <w:rsid w:val="0004001D"/>
    <w:rsid w:val="000545E0"/>
    <w:rsid w:val="00057749"/>
    <w:rsid w:val="00060722"/>
    <w:rsid w:val="0006119C"/>
    <w:rsid w:val="00066602"/>
    <w:rsid w:val="000679CD"/>
    <w:rsid w:val="00070ACD"/>
    <w:rsid w:val="000749EF"/>
    <w:rsid w:val="000849C5"/>
    <w:rsid w:val="00084B72"/>
    <w:rsid w:val="000A070A"/>
    <w:rsid w:val="000A5AC4"/>
    <w:rsid w:val="000B460B"/>
    <w:rsid w:val="000C29EB"/>
    <w:rsid w:val="000D54C6"/>
    <w:rsid w:val="000E3136"/>
    <w:rsid w:val="000E6D2A"/>
    <w:rsid w:val="00102526"/>
    <w:rsid w:val="00104E7A"/>
    <w:rsid w:val="0012454E"/>
    <w:rsid w:val="00154351"/>
    <w:rsid w:val="00162490"/>
    <w:rsid w:val="0016735A"/>
    <w:rsid w:val="00170083"/>
    <w:rsid w:val="0017472E"/>
    <w:rsid w:val="00177975"/>
    <w:rsid w:val="001C2B6E"/>
    <w:rsid w:val="001D0C35"/>
    <w:rsid w:val="001D0F4F"/>
    <w:rsid w:val="001D208A"/>
    <w:rsid w:val="001D361B"/>
    <w:rsid w:val="00235986"/>
    <w:rsid w:val="00236D24"/>
    <w:rsid w:val="00245529"/>
    <w:rsid w:val="00246A64"/>
    <w:rsid w:val="00253FD5"/>
    <w:rsid w:val="00257231"/>
    <w:rsid w:val="0026677A"/>
    <w:rsid w:val="00275032"/>
    <w:rsid w:val="002757BE"/>
    <w:rsid w:val="0028313F"/>
    <w:rsid w:val="00287163"/>
    <w:rsid w:val="00293CC8"/>
    <w:rsid w:val="00296AA7"/>
    <w:rsid w:val="002A28AD"/>
    <w:rsid w:val="002A3277"/>
    <w:rsid w:val="002B0EEB"/>
    <w:rsid w:val="002B6142"/>
    <w:rsid w:val="002B790B"/>
    <w:rsid w:val="002C291D"/>
    <w:rsid w:val="002C6207"/>
    <w:rsid w:val="002E5321"/>
    <w:rsid w:val="002E67D3"/>
    <w:rsid w:val="0033602D"/>
    <w:rsid w:val="00340F4B"/>
    <w:rsid w:val="00353114"/>
    <w:rsid w:val="00355C81"/>
    <w:rsid w:val="00364839"/>
    <w:rsid w:val="00380FE1"/>
    <w:rsid w:val="00385D88"/>
    <w:rsid w:val="0039081B"/>
    <w:rsid w:val="003B0DA5"/>
    <w:rsid w:val="003D14D8"/>
    <w:rsid w:val="003F2AB6"/>
    <w:rsid w:val="003F50B6"/>
    <w:rsid w:val="004052C5"/>
    <w:rsid w:val="00414AAE"/>
    <w:rsid w:val="0042520D"/>
    <w:rsid w:val="004279E7"/>
    <w:rsid w:val="00431FC9"/>
    <w:rsid w:val="004415FA"/>
    <w:rsid w:val="004472F0"/>
    <w:rsid w:val="004570BB"/>
    <w:rsid w:val="004635F3"/>
    <w:rsid w:val="00466DD0"/>
    <w:rsid w:val="0047238E"/>
    <w:rsid w:val="00476F8B"/>
    <w:rsid w:val="004821E3"/>
    <w:rsid w:val="0048338E"/>
    <w:rsid w:val="004859F7"/>
    <w:rsid w:val="004A7903"/>
    <w:rsid w:val="004B1FF6"/>
    <w:rsid w:val="004B541A"/>
    <w:rsid w:val="004C433F"/>
    <w:rsid w:val="004D1312"/>
    <w:rsid w:val="004E2088"/>
    <w:rsid w:val="004E444C"/>
    <w:rsid w:val="004E502F"/>
    <w:rsid w:val="004E72E3"/>
    <w:rsid w:val="004F0B43"/>
    <w:rsid w:val="00514264"/>
    <w:rsid w:val="00517D7B"/>
    <w:rsid w:val="005266E3"/>
    <w:rsid w:val="00530F70"/>
    <w:rsid w:val="0053593F"/>
    <w:rsid w:val="00563174"/>
    <w:rsid w:val="00563B2F"/>
    <w:rsid w:val="005649F1"/>
    <w:rsid w:val="005658FF"/>
    <w:rsid w:val="005A0B55"/>
    <w:rsid w:val="005A3D45"/>
    <w:rsid w:val="005B7E1C"/>
    <w:rsid w:val="005C74A8"/>
    <w:rsid w:val="005E1BC8"/>
    <w:rsid w:val="005F26E4"/>
    <w:rsid w:val="005F738C"/>
    <w:rsid w:val="00600802"/>
    <w:rsid w:val="00600FF4"/>
    <w:rsid w:val="00604D64"/>
    <w:rsid w:val="00614BA8"/>
    <w:rsid w:val="0063090C"/>
    <w:rsid w:val="0065286F"/>
    <w:rsid w:val="00652B01"/>
    <w:rsid w:val="00665CAC"/>
    <w:rsid w:val="00672F4A"/>
    <w:rsid w:val="006757BC"/>
    <w:rsid w:val="00686EA6"/>
    <w:rsid w:val="00691380"/>
    <w:rsid w:val="006B51D4"/>
    <w:rsid w:val="006C244F"/>
    <w:rsid w:val="006C3684"/>
    <w:rsid w:val="006D76AF"/>
    <w:rsid w:val="006F29AF"/>
    <w:rsid w:val="00703A91"/>
    <w:rsid w:val="00705145"/>
    <w:rsid w:val="00715A21"/>
    <w:rsid w:val="0073370C"/>
    <w:rsid w:val="00742DEE"/>
    <w:rsid w:val="00762F46"/>
    <w:rsid w:val="00765A55"/>
    <w:rsid w:val="00773758"/>
    <w:rsid w:val="007957EF"/>
    <w:rsid w:val="007A4F4D"/>
    <w:rsid w:val="007B1268"/>
    <w:rsid w:val="007B5398"/>
    <w:rsid w:val="007B7514"/>
    <w:rsid w:val="00804D62"/>
    <w:rsid w:val="00806202"/>
    <w:rsid w:val="008117B2"/>
    <w:rsid w:val="008168B7"/>
    <w:rsid w:val="00820043"/>
    <w:rsid w:val="00823BF8"/>
    <w:rsid w:val="0084374F"/>
    <w:rsid w:val="00852B0E"/>
    <w:rsid w:val="00856473"/>
    <w:rsid w:val="00864AA1"/>
    <w:rsid w:val="008727E2"/>
    <w:rsid w:val="00876293"/>
    <w:rsid w:val="00890708"/>
    <w:rsid w:val="00891494"/>
    <w:rsid w:val="008928FD"/>
    <w:rsid w:val="00895F44"/>
    <w:rsid w:val="008A2008"/>
    <w:rsid w:val="008B6D52"/>
    <w:rsid w:val="008D0541"/>
    <w:rsid w:val="008D5DBF"/>
    <w:rsid w:val="008E2617"/>
    <w:rsid w:val="008E65B5"/>
    <w:rsid w:val="008F1C36"/>
    <w:rsid w:val="008F287E"/>
    <w:rsid w:val="00903BCC"/>
    <w:rsid w:val="00904010"/>
    <w:rsid w:val="00906214"/>
    <w:rsid w:val="009132E9"/>
    <w:rsid w:val="00932C16"/>
    <w:rsid w:val="00947DFF"/>
    <w:rsid w:val="00953D19"/>
    <w:rsid w:val="00966D8F"/>
    <w:rsid w:val="00967B2E"/>
    <w:rsid w:val="0098270E"/>
    <w:rsid w:val="00982DF5"/>
    <w:rsid w:val="00990EE0"/>
    <w:rsid w:val="009B00EF"/>
    <w:rsid w:val="009B3AFE"/>
    <w:rsid w:val="009B4535"/>
    <w:rsid w:val="009B7025"/>
    <w:rsid w:val="009C060E"/>
    <w:rsid w:val="009C0E62"/>
    <w:rsid w:val="009C391C"/>
    <w:rsid w:val="00A35C98"/>
    <w:rsid w:val="00A40C79"/>
    <w:rsid w:val="00A50BD1"/>
    <w:rsid w:val="00A5405E"/>
    <w:rsid w:val="00A621F1"/>
    <w:rsid w:val="00A67C65"/>
    <w:rsid w:val="00A82EE5"/>
    <w:rsid w:val="00A87395"/>
    <w:rsid w:val="00AA0D7F"/>
    <w:rsid w:val="00AA532B"/>
    <w:rsid w:val="00AB4776"/>
    <w:rsid w:val="00AC63E6"/>
    <w:rsid w:val="00AE440A"/>
    <w:rsid w:val="00AE7CB3"/>
    <w:rsid w:val="00AF7193"/>
    <w:rsid w:val="00B07468"/>
    <w:rsid w:val="00B107F6"/>
    <w:rsid w:val="00B10ECD"/>
    <w:rsid w:val="00B27B6D"/>
    <w:rsid w:val="00B31601"/>
    <w:rsid w:val="00B33F81"/>
    <w:rsid w:val="00B3430A"/>
    <w:rsid w:val="00B40D92"/>
    <w:rsid w:val="00B6254E"/>
    <w:rsid w:val="00B62EBC"/>
    <w:rsid w:val="00B65325"/>
    <w:rsid w:val="00B6694D"/>
    <w:rsid w:val="00B829FC"/>
    <w:rsid w:val="00B91A96"/>
    <w:rsid w:val="00BB0A2B"/>
    <w:rsid w:val="00BB7FD4"/>
    <w:rsid w:val="00BC4BD9"/>
    <w:rsid w:val="00BC6F1D"/>
    <w:rsid w:val="00BD56E0"/>
    <w:rsid w:val="00BF0C73"/>
    <w:rsid w:val="00C065D2"/>
    <w:rsid w:val="00C11D41"/>
    <w:rsid w:val="00C121D4"/>
    <w:rsid w:val="00C422B5"/>
    <w:rsid w:val="00C500DE"/>
    <w:rsid w:val="00C51E72"/>
    <w:rsid w:val="00C76ED5"/>
    <w:rsid w:val="00C77ABC"/>
    <w:rsid w:val="00C82972"/>
    <w:rsid w:val="00C8569D"/>
    <w:rsid w:val="00C863D1"/>
    <w:rsid w:val="00C932AB"/>
    <w:rsid w:val="00CB3B95"/>
    <w:rsid w:val="00CC71D0"/>
    <w:rsid w:val="00CD2355"/>
    <w:rsid w:val="00CD3190"/>
    <w:rsid w:val="00CD365A"/>
    <w:rsid w:val="00CD7EE1"/>
    <w:rsid w:val="00CF034E"/>
    <w:rsid w:val="00CF267B"/>
    <w:rsid w:val="00CF77C3"/>
    <w:rsid w:val="00D1759F"/>
    <w:rsid w:val="00D22500"/>
    <w:rsid w:val="00D25280"/>
    <w:rsid w:val="00D26B18"/>
    <w:rsid w:val="00D43154"/>
    <w:rsid w:val="00D43D49"/>
    <w:rsid w:val="00D52852"/>
    <w:rsid w:val="00D73193"/>
    <w:rsid w:val="00D74F50"/>
    <w:rsid w:val="00D80527"/>
    <w:rsid w:val="00D86670"/>
    <w:rsid w:val="00DC00E7"/>
    <w:rsid w:val="00DC32D5"/>
    <w:rsid w:val="00DC6435"/>
    <w:rsid w:val="00DD4AF5"/>
    <w:rsid w:val="00DE6E5C"/>
    <w:rsid w:val="00DF3DFE"/>
    <w:rsid w:val="00DF62C3"/>
    <w:rsid w:val="00E0164E"/>
    <w:rsid w:val="00E34340"/>
    <w:rsid w:val="00E344DC"/>
    <w:rsid w:val="00E35DDE"/>
    <w:rsid w:val="00E40D23"/>
    <w:rsid w:val="00E52349"/>
    <w:rsid w:val="00E54268"/>
    <w:rsid w:val="00E600FF"/>
    <w:rsid w:val="00E65E1E"/>
    <w:rsid w:val="00E8550E"/>
    <w:rsid w:val="00E93008"/>
    <w:rsid w:val="00EB59B4"/>
    <w:rsid w:val="00EB5B93"/>
    <w:rsid w:val="00EE0C8F"/>
    <w:rsid w:val="00EF1F35"/>
    <w:rsid w:val="00F262D9"/>
    <w:rsid w:val="00F308CD"/>
    <w:rsid w:val="00F32437"/>
    <w:rsid w:val="00F447A0"/>
    <w:rsid w:val="00F45D06"/>
    <w:rsid w:val="00F71463"/>
    <w:rsid w:val="00F74BC8"/>
    <w:rsid w:val="00F84A73"/>
    <w:rsid w:val="00FB0E6D"/>
    <w:rsid w:val="00FC2A2E"/>
    <w:rsid w:val="00FD05AF"/>
    <w:rsid w:val="00FD1E4F"/>
    <w:rsid w:val="00FE5EA7"/>
    <w:rsid w:val="00FE63D1"/>
    <w:rsid w:val="00FF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6653F"/>
  <w15:docId w15:val="{3F949304-DD79-6F40-95DD-CF328605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52349"/>
    <w:pPr>
      <w:widowControl w:val="0"/>
      <w:spacing w:line="400" w:lineRule="exact"/>
      <w:jc w:val="both"/>
    </w:pPr>
    <w:rPr>
      <w:sz w:val="24"/>
    </w:rPr>
  </w:style>
  <w:style w:type="paragraph" w:styleId="1">
    <w:name w:val="heading 1"/>
    <w:basedOn w:val="a0"/>
    <w:next w:val="a1"/>
    <w:link w:val="10"/>
    <w:uiPriority w:val="9"/>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9"/>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rsid w:val="00353114"/>
    <w:pPr>
      <w:keepNext/>
      <w:keepLines/>
      <w:numPr>
        <w:ilvl w:val="2"/>
        <w:numId w:val="2"/>
      </w:numPr>
      <w:ind w:leftChars="200" w:left="920"/>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rsid w:val="00DC32D5"/>
    <w:pPr>
      <w:ind w:firstLineChars="200" w:firstLine="200"/>
    </w:pPr>
  </w:style>
  <w:style w:type="character" w:customStyle="1" w:styleId="10">
    <w:name w:val="标题 1 字符"/>
    <w:basedOn w:val="a2"/>
    <w:link w:val="1"/>
    <w:uiPriority w:val="9"/>
    <w:rsid w:val="005649F1"/>
    <w:rPr>
      <w:rFonts w:ascii="Times New Roman" w:eastAsia="宋体" w:hAnsi="Times New Roman"/>
      <w:b/>
      <w:bCs/>
      <w:kern w:val="44"/>
      <w:sz w:val="30"/>
      <w:szCs w:val="44"/>
    </w:rPr>
  </w:style>
  <w:style w:type="character" w:customStyle="1" w:styleId="a5">
    <w:name w:val="中文正文 字符"/>
    <w:basedOn w:val="a2"/>
    <w:link w:val="a1"/>
    <w:qFormat/>
    <w:rsid w:val="00DC32D5"/>
    <w:rPr>
      <w:rFonts w:ascii="Times New Roman" w:eastAsia="宋体" w:hAnsi="Times New Roman"/>
      <w:sz w:val="24"/>
    </w:rPr>
  </w:style>
  <w:style w:type="character" w:customStyle="1" w:styleId="20">
    <w:name w:val="标题 2 字符"/>
    <w:basedOn w:val="a2"/>
    <w:link w:val="2"/>
    <w:uiPriority w:val="9"/>
    <w:rsid w:val="0047238E"/>
    <w:rPr>
      <w:rFonts w:cstheme="majorBidi"/>
      <w:b/>
      <w:bCs/>
      <w:sz w:val="28"/>
      <w:szCs w:val="32"/>
    </w:rPr>
  </w:style>
  <w:style w:type="character" w:customStyle="1" w:styleId="30">
    <w:name w:val="标题 3 字符"/>
    <w:basedOn w:val="a2"/>
    <w:link w:val="3"/>
    <w:uiPriority w:val="9"/>
    <w:rsid w:val="00353114"/>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qFormat/>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qFormat/>
    <w:rsid w:val="00F308CD"/>
    <w:rPr>
      <w:sz w:val="18"/>
      <w:szCs w:val="18"/>
    </w:rPr>
  </w:style>
  <w:style w:type="paragraph" w:customStyle="1" w:styleId="aa">
    <w:name w:val="图题"/>
    <w:basedOn w:val="a0"/>
    <w:next w:val="a1"/>
    <w:link w:val="ab"/>
    <w:qFormat/>
    <w:rsid w:val="00B07468"/>
    <w:pPr>
      <w:spacing w:afterLines="50" w:after="50"/>
      <w:jc w:val="center"/>
    </w:pPr>
    <w:rPr>
      <w:sz w:val="21"/>
    </w:rPr>
  </w:style>
  <w:style w:type="paragraph" w:customStyle="1" w:styleId="ac">
    <w:name w:val="图"/>
    <w:basedOn w:val="a0"/>
    <w:next w:val="aa"/>
    <w:qFormat/>
    <w:rsid w:val="004E2088"/>
    <w:pPr>
      <w:keepNext/>
      <w:spacing w:beforeLines="50" w:before="50" w:line="240" w:lineRule="auto"/>
      <w:jc w:val="center"/>
    </w:pPr>
  </w:style>
  <w:style w:type="character" w:customStyle="1" w:styleId="ab">
    <w:name w:val="图题 字符"/>
    <w:basedOn w:val="a2"/>
    <w:link w:val="aa"/>
    <w:rsid w:val="00B07468"/>
  </w:style>
  <w:style w:type="table" w:customStyle="1" w:styleId="ad">
    <w:name w:val="三线表"/>
    <w:basedOn w:val="a3"/>
    <w:qFormat/>
    <w:rsid w:val="002B0EEB"/>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e">
    <w:name w:val="表题"/>
    <w:basedOn w:val="a0"/>
    <w:next w:val="a0"/>
    <w:link w:val="af"/>
    <w:qFormat/>
    <w:rsid w:val="00D22500"/>
    <w:pPr>
      <w:keepNext/>
      <w:spacing w:beforeLines="50" w:before="50"/>
      <w:jc w:val="center"/>
    </w:pPr>
    <w:rPr>
      <w:sz w:val="20"/>
    </w:rPr>
  </w:style>
  <w:style w:type="character" w:customStyle="1" w:styleId="af">
    <w:name w:val="表题 字符"/>
    <w:basedOn w:val="a2"/>
    <w:link w:val="ae"/>
    <w:rsid w:val="00D22500"/>
    <w:rPr>
      <w:rFonts w:ascii="Times New Roman" w:eastAsia="宋体" w:hAnsi="Times New Roman"/>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nhideWhenUsed/>
    <w:rsid w:val="00A5405E"/>
    <w:pPr>
      <w:spacing w:line="500" w:lineRule="atLeast"/>
      <w:ind w:firstLine="454"/>
    </w:pPr>
    <w:rPr>
      <w:rFonts w:cs="Times New Roman"/>
      <w:szCs w:val="20"/>
    </w:rPr>
  </w:style>
  <w:style w:type="character" w:customStyle="1" w:styleId="22">
    <w:name w:val="正文文本缩进 2 字符"/>
    <w:basedOn w:val="a2"/>
    <w:link w:val="21"/>
    <w:rsid w:val="007A4F4D"/>
    <w:rPr>
      <w:rFonts w:ascii="Times New Roman" w:eastAsia="宋体" w:hAnsi="Times New Roman"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rsid w:val="005658FF"/>
    <w:rPr>
      <w:rFonts w:ascii="Times New Roman" w:eastAsia="宋体" w:hAnsi="Times New Roman"/>
      <w:b/>
      <w:bCs/>
      <w:kern w:val="44"/>
      <w:sz w:val="28"/>
      <w:szCs w:val="44"/>
    </w:rPr>
  </w:style>
  <w:style w:type="paragraph" w:customStyle="1" w:styleId="aff3">
    <w:name w:val="引文编号"/>
    <w:basedOn w:val="a1"/>
    <w:link w:val="Char0"/>
    <w:qFormat/>
    <w:rsid w:val="00614BA8"/>
    <w:pPr>
      <w:ind w:firstLine="480"/>
    </w:pPr>
    <w:rPr>
      <w:vertAlign w:val="superscript"/>
    </w:rPr>
  </w:style>
  <w:style w:type="paragraph" w:customStyle="1" w:styleId="a">
    <w:name w:val="引文项"/>
    <w:basedOn w:val="aff1"/>
    <w:link w:val="Char1"/>
    <w:qFormat/>
    <w:rsid w:val="00DD4AF5"/>
    <w:pPr>
      <w:numPr>
        <w:numId w:val="10"/>
      </w:numPr>
      <w:ind w:firstLineChars="0" w:firstLine="0"/>
    </w:pPr>
  </w:style>
  <w:style w:type="character" w:customStyle="1" w:styleId="Char0">
    <w:name w:val="引文编号 Char"/>
    <w:basedOn w:val="a5"/>
    <w:link w:val="aff3"/>
    <w:rsid w:val="00614BA8"/>
    <w:rPr>
      <w:rFonts w:ascii="Times New Roman" w:eastAsia="宋体" w:hAnsi="Times New Roman"/>
      <w:sz w:val="24"/>
      <w:vertAlign w:val="superscript"/>
    </w:rPr>
  </w:style>
  <w:style w:type="paragraph" w:customStyle="1" w:styleId="aff4">
    <w:name w:val="文献作者"/>
    <w:basedOn w:val="a0"/>
    <w:link w:val="Char2"/>
    <w:qFormat/>
    <w:rsid w:val="005C74A8"/>
    <w:pPr>
      <w:jc w:val="center"/>
    </w:pPr>
    <w:rPr>
      <w:rFonts w:eastAsia="仿宋"/>
      <w:sz w:val="28"/>
      <w:szCs w:val="28"/>
    </w:rPr>
  </w:style>
  <w:style w:type="paragraph" w:customStyle="1" w:styleId="aff5">
    <w:name w:val="作者单位"/>
    <w:basedOn w:val="a0"/>
    <w:link w:val="Char3"/>
    <w:qFormat/>
    <w:rsid w:val="00D43D49"/>
    <w:pPr>
      <w:jc w:val="center"/>
    </w:pPr>
    <w:rPr>
      <w:sz w:val="18"/>
      <w:szCs w:val="18"/>
    </w:rPr>
  </w:style>
  <w:style w:type="character" w:customStyle="1" w:styleId="Char2">
    <w:name w:val="文献作者 Char"/>
    <w:basedOn w:val="a2"/>
    <w:link w:val="aff4"/>
    <w:rsid w:val="005C74A8"/>
    <w:rPr>
      <w:rFonts w:eastAsia="仿宋"/>
      <w:sz w:val="28"/>
      <w:szCs w:val="28"/>
    </w:rPr>
  </w:style>
  <w:style w:type="paragraph" w:customStyle="1" w:styleId="aff6">
    <w:name w:val="摘要"/>
    <w:basedOn w:val="a0"/>
    <w:link w:val="Char4"/>
    <w:qFormat/>
    <w:rsid w:val="004821E3"/>
    <w:pPr>
      <w:ind w:firstLineChars="200" w:firstLine="200"/>
    </w:pPr>
    <w:rPr>
      <w:szCs w:val="18"/>
    </w:rPr>
  </w:style>
  <w:style w:type="character" w:customStyle="1" w:styleId="Char3">
    <w:name w:val="作者单位 Char"/>
    <w:basedOn w:val="a2"/>
    <w:link w:val="aff5"/>
    <w:rsid w:val="00D43D49"/>
    <w:rPr>
      <w:sz w:val="18"/>
      <w:szCs w:val="18"/>
    </w:rPr>
  </w:style>
  <w:style w:type="paragraph" w:customStyle="1" w:styleId="aff7">
    <w:name w:val="关键词"/>
    <w:basedOn w:val="a0"/>
    <w:link w:val="Char5"/>
    <w:qFormat/>
    <w:rsid w:val="004821E3"/>
    <w:pPr>
      <w:contextualSpacing/>
    </w:pPr>
    <w:rPr>
      <w:szCs w:val="18"/>
    </w:rPr>
  </w:style>
  <w:style w:type="character" w:customStyle="1" w:styleId="Char4">
    <w:name w:val="摘要 Char"/>
    <w:basedOn w:val="a2"/>
    <w:link w:val="aff6"/>
    <w:rsid w:val="004821E3"/>
    <w:rPr>
      <w:sz w:val="24"/>
      <w:szCs w:val="18"/>
    </w:rPr>
  </w:style>
  <w:style w:type="character" w:customStyle="1" w:styleId="Char5">
    <w:name w:val="关键词 Char"/>
    <w:basedOn w:val="a2"/>
    <w:link w:val="aff7"/>
    <w:rsid w:val="004821E3"/>
    <w:rPr>
      <w:sz w:val="24"/>
      <w:szCs w:val="18"/>
    </w:rPr>
  </w:style>
  <w:style w:type="character" w:styleId="aff8">
    <w:name w:val="page number"/>
    <w:basedOn w:val="a2"/>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rsid w:val="00DD4AF5"/>
  </w:style>
  <w:style w:type="paragraph" w:customStyle="1" w:styleId="aff9">
    <w:name w:val="论文分类信息"/>
    <w:basedOn w:val="a1"/>
    <w:link w:val="Char6"/>
    <w:qFormat/>
    <w:rsid w:val="0053593F"/>
    <w:pPr>
      <w:tabs>
        <w:tab w:val="left" w:pos="4536"/>
      </w:tabs>
      <w:spacing w:line="480" w:lineRule="exact"/>
      <w:ind w:firstLineChars="0" w:firstLine="0"/>
    </w:pPr>
    <w:rPr>
      <w:b/>
    </w:rPr>
  </w:style>
  <w:style w:type="character" w:customStyle="1" w:styleId="Char6">
    <w:name w:val="论文分类信息 Char"/>
    <w:basedOn w:val="a5"/>
    <w:link w:val="aff9"/>
    <w:rsid w:val="0053593F"/>
    <w:rPr>
      <w:rFonts w:ascii="Times New Roman" w:eastAsia="宋体" w:hAnsi="Times New Roman"/>
      <w:b/>
      <w:sz w:val="24"/>
    </w:rPr>
  </w:style>
  <w:style w:type="paragraph" w:customStyle="1" w:styleId="affa">
    <w:name w:val="论文题目"/>
    <w:basedOn w:val="a1"/>
    <w:link w:val="Char7"/>
    <w:qFormat/>
    <w:rsid w:val="00476F8B"/>
    <w:pPr>
      <w:spacing w:line="240" w:lineRule="auto"/>
      <w:ind w:firstLineChars="0" w:firstLine="0"/>
      <w:jc w:val="center"/>
    </w:pPr>
    <w:rPr>
      <w:rFonts w:eastAsia="黑体"/>
      <w:b/>
      <w:sz w:val="32"/>
      <w:szCs w:val="44"/>
    </w:rPr>
  </w:style>
  <w:style w:type="paragraph" w:customStyle="1" w:styleId="affb">
    <w:name w:val="学位论文封面标题"/>
    <w:basedOn w:val="a0"/>
    <w:link w:val="Char8"/>
    <w:qFormat/>
    <w:rsid w:val="00F262D9"/>
    <w:pPr>
      <w:spacing w:line="240" w:lineRule="auto"/>
      <w:jc w:val="center"/>
    </w:pPr>
    <w:rPr>
      <w:rFonts w:ascii="黑体" w:eastAsia="黑体" w:hAnsi="黑体"/>
      <w:b/>
      <w:spacing w:val="140"/>
      <w:sz w:val="44"/>
      <w:szCs w:val="44"/>
    </w:rPr>
  </w:style>
  <w:style w:type="character" w:customStyle="1" w:styleId="Char7">
    <w:name w:val="论文题目 Char"/>
    <w:basedOn w:val="a5"/>
    <w:link w:val="affa"/>
    <w:qFormat/>
    <w:rsid w:val="00476F8B"/>
    <w:rPr>
      <w:rFonts w:ascii="Times New Roman" w:eastAsia="黑体" w:hAnsi="Times New Roman"/>
      <w:b/>
      <w:sz w:val="32"/>
      <w:szCs w:val="44"/>
    </w:rPr>
  </w:style>
  <w:style w:type="paragraph" w:customStyle="1" w:styleId="affc">
    <w:name w:val="论文基础信息"/>
    <w:basedOn w:val="a0"/>
    <w:link w:val="Char9"/>
    <w:qFormat/>
    <w:rsid w:val="00C77ABC"/>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b"/>
    <w:rsid w:val="00F262D9"/>
    <w:rPr>
      <w:rFonts w:ascii="黑体" w:eastAsia="黑体" w:hAnsi="黑体"/>
      <w:b/>
      <w:spacing w:val="140"/>
      <w:sz w:val="44"/>
      <w:szCs w:val="44"/>
    </w:rPr>
  </w:style>
  <w:style w:type="paragraph" w:styleId="affd">
    <w:name w:val="table of figures"/>
    <w:basedOn w:val="a0"/>
    <w:next w:val="a0"/>
    <w:rsid w:val="002A28AD"/>
    <w:pPr>
      <w:spacing w:line="240" w:lineRule="auto"/>
      <w:ind w:leftChars="200" w:left="200" w:hangingChars="200" w:hanging="200"/>
    </w:pPr>
    <w:rPr>
      <w:rFonts w:cs="Times New Roman"/>
      <w:szCs w:val="24"/>
    </w:rPr>
  </w:style>
  <w:style w:type="character" w:customStyle="1" w:styleId="Char9">
    <w:name w:val="论文基础信息 Char"/>
    <w:basedOn w:val="a2"/>
    <w:link w:val="affc"/>
    <w:rsid w:val="00C77ABC"/>
    <w:rPr>
      <w:rFonts w:eastAsia="楷体_GB2312" w:cs="Times New Roman"/>
      <w:b/>
      <w:bCs/>
      <w:sz w:val="30"/>
      <w:szCs w:val="24"/>
    </w:rPr>
  </w:style>
  <w:style w:type="paragraph" w:customStyle="1" w:styleId="affe">
    <w:name w:val="代码"/>
    <w:basedOn w:val="a1"/>
    <w:link w:val="Chara"/>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
    <w:name w:val="论文结束语"/>
    <w:basedOn w:val="a1"/>
    <w:link w:val="Charb"/>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e"/>
    <w:rsid w:val="00B07468"/>
    <w:rPr>
      <w:rFonts w:ascii="Times New Roman" w:eastAsia="宋体" w:hAnsi="Times New Roman"/>
      <w:sz w:val="24"/>
      <w:shd w:val="pct5" w:color="auto" w:fill="auto"/>
    </w:rPr>
  </w:style>
  <w:style w:type="character" w:styleId="afff0">
    <w:name w:val="Hyperlink"/>
    <w:basedOn w:val="a2"/>
    <w:uiPriority w:val="99"/>
    <w:unhideWhenUsed/>
    <w:rsid w:val="0039081B"/>
    <w:rPr>
      <w:color w:val="0563C1" w:themeColor="hyperlink"/>
      <w:u w:val="single"/>
    </w:rPr>
  </w:style>
  <w:style w:type="character" w:customStyle="1" w:styleId="Charb">
    <w:name w:val="论文结束语 Char"/>
    <w:basedOn w:val="a5"/>
    <w:link w:val="afff"/>
    <w:rsid w:val="00E52349"/>
    <w:rPr>
      <w:rFonts w:ascii="Times New Roman" w:eastAsia="宋体" w:hAnsi="Times New Roman" w:cs="Times New Roman"/>
      <w:b/>
      <w:sz w:val="28"/>
      <w:szCs w:val="28"/>
    </w:rPr>
  </w:style>
  <w:style w:type="paragraph" w:styleId="TOC1">
    <w:name w:val="toc 1"/>
    <w:basedOn w:val="a0"/>
    <w:next w:val="a0"/>
    <w:autoRedefine/>
    <w:uiPriority w:val="39"/>
    <w:unhideWhenUsed/>
    <w:rsid w:val="005E1BC8"/>
    <w:pPr>
      <w:spacing w:before="120" w:after="120"/>
      <w:jc w:val="left"/>
    </w:pPr>
    <w:rPr>
      <w:rFonts w:asciiTheme="minorHAnsi" w:eastAsiaTheme="minorHAnsi"/>
      <w:b/>
      <w:bCs/>
      <w:caps/>
      <w:sz w:val="20"/>
      <w:szCs w:val="20"/>
    </w:rPr>
  </w:style>
  <w:style w:type="paragraph" w:styleId="TOC2">
    <w:name w:val="toc 2"/>
    <w:basedOn w:val="a0"/>
    <w:next w:val="a0"/>
    <w:autoRedefine/>
    <w:uiPriority w:val="39"/>
    <w:unhideWhenUsed/>
    <w:rsid w:val="005E1BC8"/>
    <w:pPr>
      <w:ind w:left="240"/>
      <w:jc w:val="left"/>
    </w:pPr>
    <w:rPr>
      <w:rFonts w:asciiTheme="minorHAnsi" w:eastAsiaTheme="minorHAnsi"/>
      <w:smallCaps/>
      <w:sz w:val="20"/>
      <w:szCs w:val="20"/>
    </w:rPr>
  </w:style>
  <w:style w:type="paragraph" w:styleId="TOC3">
    <w:name w:val="toc 3"/>
    <w:basedOn w:val="a0"/>
    <w:next w:val="a0"/>
    <w:autoRedefine/>
    <w:uiPriority w:val="39"/>
    <w:unhideWhenUsed/>
    <w:rsid w:val="005E1BC8"/>
    <w:pPr>
      <w:ind w:left="480"/>
      <w:jc w:val="left"/>
    </w:pPr>
    <w:rPr>
      <w:rFonts w:asciiTheme="minorHAnsi" w:eastAsiaTheme="minorHAnsi"/>
      <w:i/>
      <w:iCs/>
      <w:sz w:val="20"/>
      <w:szCs w:val="20"/>
    </w:rPr>
  </w:style>
  <w:style w:type="paragraph" w:styleId="TOC4">
    <w:name w:val="toc 4"/>
    <w:basedOn w:val="a0"/>
    <w:next w:val="a0"/>
    <w:autoRedefine/>
    <w:uiPriority w:val="39"/>
    <w:unhideWhenUsed/>
    <w:rsid w:val="005E1BC8"/>
    <w:pPr>
      <w:ind w:left="720"/>
      <w:jc w:val="left"/>
    </w:pPr>
    <w:rPr>
      <w:rFonts w:asciiTheme="minorHAnsi" w:eastAsiaTheme="minorHAnsi"/>
      <w:sz w:val="18"/>
      <w:szCs w:val="18"/>
    </w:rPr>
  </w:style>
  <w:style w:type="paragraph" w:styleId="TOC5">
    <w:name w:val="toc 5"/>
    <w:basedOn w:val="a0"/>
    <w:next w:val="a0"/>
    <w:autoRedefine/>
    <w:uiPriority w:val="39"/>
    <w:unhideWhenUsed/>
    <w:rsid w:val="005E1BC8"/>
    <w:pPr>
      <w:ind w:left="960"/>
      <w:jc w:val="left"/>
    </w:pPr>
    <w:rPr>
      <w:rFonts w:asciiTheme="minorHAnsi" w:eastAsiaTheme="minorHAnsi"/>
      <w:sz w:val="18"/>
      <w:szCs w:val="18"/>
    </w:rPr>
  </w:style>
  <w:style w:type="paragraph" w:styleId="TOC6">
    <w:name w:val="toc 6"/>
    <w:basedOn w:val="a0"/>
    <w:next w:val="a0"/>
    <w:autoRedefine/>
    <w:uiPriority w:val="39"/>
    <w:unhideWhenUsed/>
    <w:rsid w:val="005E1BC8"/>
    <w:pPr>
      <w:ind w:left="1200"/>
      <w:jc w:val="left"/>
    </w:pPr>
    <w:rPr>
      <w:rFonts w:asciiTheme="minorHAnsi" w:eastAsiaTheme="minorHAnsi"/>
      <w:sz w:val="18"/>
      <w:szCs w:val="18"/>
    </w:rPr>
  </w:style>
  <w:style w:type="paragraph" w:styleId="TOC7">
    <w:name w:val="toc 7"/>
    <w:basedOn w:val="a0"/>
    <w:next w:val="a0"/>
    <w:autoRedefine/>
    <w:uiPriority w:val="39"/>
    <w:unhideWhenUsed/>
    <w:rsid w:val="005E1BC8"/>
    <w:pPr>
      <w:ind w:left="1440"/>
      <w:jc w:val="left"/>
    </w:pPr>
    <w:rPr>
      <w:rFonts w:asciiTheme="minorHAnsi" w:eastAsiaTheme="minorHAnsi"/>
      <w:sz w:val="18"/>
      <w:szCs w:val="18"/>
    </w:rPr>
  </w:style>
  <w:style w:type="paragraph" w:styleId="TOC8">
    <w:name w:val="toc 8"/>
    <w:basedOn w:val="a0"/>
    <w:next w:val="a0"/>
    <w:autoRedefine/>
    <w:uiPriority w:val="39"/>
    <w:unhideWhenUsed/>
    <w:rsid w:val="005E1BC8"/>
    <w:pPr>
      <w:ind w:left="1680"/>
      <w:jc w:val="left"/>
    </w:pPr>
    <w:rPr>
      <w:rFonts w:asciiTheme="minorHAnsi" w:eastAsiaTheme="minorHAnsi"/>
      <w:sz w:val="18"/>
      <w:szCs w:val="18"/>
    </w:rPr>
  </w:style>
  <w:style w:type="paragraph" w:styleId="TOC9">
    <w:name w:val="toc 9"/>
    <w:basedOn w:val="a0"/>
    <w:next w:val="a0"/>
    <w:autoRedefine/>
    <w:uiPriority w:val="39"/>
    <w:unhideWhenUsed/>
    <w:rsid w:val="005E1BC8"/>
    <w:pPr>
      <w:ind w:left="1920"/>
      <w:jc w:val="left"/>
    </w:pPr>
    <w:rPr>
      <w:rFonts w:asciiTheme="minorHAnsi" w:eastAsiaTheme="minorHAnsi"/>
      <w:sz w:val="18"/>
      <w:szCs w:val="18"/>
    </w:rPr>
  </w:style>
  <w:style w:type="paragraph" w:styleId="afff1">
    <w:name w:val="Closing"/>
    <w:basedOn w:val="a0"/>
    <w:link w:val="afff2"/>
    <w:uiPriority w:val="99"/>
    <w:semiHidden/>
    <w:unhideWhenUsed/>
    <w:rsid w:val="005658FF"/>
    <w:pPr>
      <w:ind w:leftChars="2100" w:left="100"/>
    </w:pPr>
  </w:style>
  <w:style w:type="character" w:customStyle="1" w:styleId="afff2">
    <w:name w:val="结束语 字符"/>
    <w:basedOn w:val="a2"/>
    <w:link w:val="afff1"/>
    <w:uiPriority w:val="99"/>
    <w:semiHidden/>
    <w:rsid w:val="005658FF"/>
    <w:rPr>
      <w:sz w:val="24"/>
    </w:rPr>
  </w:style>
  <w:style w:type="character" w:customStyle="1" w:styleId="cnblogscode2">
    <w:name w:val="cnblogs_code2"/>
    <w:basedOn w:val="a2"/>
    <w:qFormat/>
    <w:rsid w:val="00CC71D0"/>
  </w:style>
  <w:style w:type="character" w:customStyle="1" w:styleId="11">
    <w:name w:val="明显强调1"/>
    <w:basedOn w:val="a2"/>
    <w:uiPriority w:val="21"/>
    <w:qFormat/>
    <w:rsid w:val="00B40D92"/>
    <w:rPr>
      <w:i/>
      <w:iCs/>
      <w:color w:val="5B9BD5" w:themeColor="accent1"/>
    </w:rPr>
  </w:style>
  <w:style w:type="paragraph" w:customStyle="1" w:styleId="afff3">
    <w:name w:val="测试用例表文"/>
    <w:basedOn w:val="a0"/>
    <w:qFormat/>
    <w:rsid w:val="00B40D92"/>
    <w:pPr>
      <w:jc w:val="left"/>
    </w:pPr>
    <w:rPr>
      <w:rFonts w:cs="Times New Roman"/>
      <w:sz w:val="18"/>
      <w:szCs w:val="18"/>
    </w:rPr>
  </w:style>
  <w:style w:type="paragraph" w:customStyle="1" w:styleId="TOC10">
    <w:name w:val="TOC 标题1"/>
    <w:basedOn w:val="1"/>
    <w:next w:val="a0"/>
    <w:uiPriority w:val="39"/>
    <w:unhideWhenUsed/>
    <w:qFormat/>
    <w:rsid w:val="00B40D92"/>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4">
    <w:name w:val="表格文字"/>
    <w:basedOn w:val="a0"/>
    <w:qFormat/>
    <w:rsid w:val="00B40D92"/>
    <w:pPr>
      <w:spacing w:line="360" w:lineRule="auto"/>
      <w:ind w:left="454" w:hanging="454"/>
    </w:pPr>
    <w:rPr>
      <w:rFonts w:ascii="宋体" w:hAnsi="宋体" w:cs="Times New Roman"/>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_8.vsdx"/><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package" Target="embeddings/Microsoft_Visio___6.vsd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22.png"/><Relationship Id="rId38"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234F64" w:rsidRDefault="009A691F">
          <w:pPr>
            <w:pStyle w:val="35EB60DB932F40A89E52BA54D0B5504A"/>
          </w:pPr>
          <w:r w:rsidRPr="0053593F">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234F64" w:rsidRDefault="009A691F">
          <w:pPr>
            <w:pStyle w:val="7F1FE5D5EBA14654B5B81B17E729DF94"/>
          </w:pPr>
          <w:r w:rsidRPr="00D8101B">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234F64" w:rsidRDefault="009A691F">
          <w:pPr>
            <w:pStyle w:val="4007FCCDF08A4A40B9107EBE878A6679"/>
          </w:pPr>
          <w:r w:rsidRPr="0053593F">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234F64" w:rsidRDefault="009A691F">
          <w:pPr>
            <w:pStyle w:val="086192F8DCC2454C91935A5EE391452F"/>
          </w:pPr>
          <w:r w:rsidRPr="00D8101B">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234F64" w:rsidRDefault="009A691F">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234F64" w:rsidRDefault="009A691F">
          <w:pPr>
            <w:pStyle w:val="94792A076B6042559B4BF63DCC59E088"/>
          </w:pPr>
          <w:r w:rsidRPr="00B91A96">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234F64" w:rsidRDefault="009A691F">
          <w:pPr>
            <w:pStyle w:val="E44658A0631649BF98EEBA277D9AA3CE"/>
          </w:pPr>
          <w:r w:rsidRPr="00C77ABC">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234F64" w:rsidRDefault="009A691F">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234F64" w:rsidRDefault="009A691F">
          <w:pPr>
            <w:pStyle w:val="D68ED7B3A67343E38E271A64704F1668"/>
          </w:pPr>
          <w:r w:rsidRPr="009733FC">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234F64" w:rsidRDefault="009A691F">
          <w:pPr>
            <w:pStyle w:val="5563EC13428F4772AE7E9E73C5326C09"/>
          </w:pPr>
          <w:r w:rsidRPr="00C77ABC">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234F64" w:rsidRDefault="009A691F">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234F64" w:rsidRDefault="009A691F">
          <w:pPr>
            <w:pStyle w:val="0FB2A18F33534633993595195335F5D6"/>
          </w:pPr>
          <w:r w:rsidRPr="00476F8B">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234F64" w:rsidRDefault="009A691F">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234F64" w:rsidRDefault="009A691F">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234F64" w:rsidRDefault="009A691F">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234F64" w:rsidRDefault="009A691F">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197E13" w:rsidRDefault="00F12973" w:rsidP="00F12973">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066E45" w:rsidRDefault="00066E45" w:rsidP="00066E45">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066E45" w:rsidRDefault="00066E45" w:rsidP="00066E45">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066E45" w:rsidRDefault="00066E45" w:rsidP="00066E45">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AD2471" w:rsidRDefault="00066E45" w:rsidP="00066E45">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1344EA"/>
    <w:rsid w:val="00197E13"/>
    <w:rsid w:val="001F3C1A"/>
    <w:rsid w:val="00234F64"/>
    <w:rsid w:val="00387450"/>
    <w:rsid w:val="005F21D4"/>
    <w:rsid w:val="007B1126"/>
    <w:rsid w:val="008A6B70"/>
    <w:rsid w:val="009A691F"/>
    <w:rsid w:val="00A80BD5"/>
    <w:rsid w:val="00AD2471"/>
    <w:rsid w:val="00AD260B"/>
    <w:rsid w:val="00D55223"/>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6E45"/>
    <w:rPr>
      <w:color w:val="808080"/>
    </w:rPr>
  </w:style>
  <w:style w:type="paragraph" w:customStyle="1" w:styleId="35EB60DB932F40A89E52BA54D0B5504A">
    <w:name w:val="35EB60DB932F40A89E52BA54D0B5504A"/>
    <w:pPr>
      <w:widowControl w:val="0"/>
      <w:jc w:val="both"/>
    </w:pPr>
  </w:style>
  <w:style w:type="paragraph" w:customStyle="1" w:styleId="7F1FE5D5EBA14654B5B81B17E729DF94">
    <w:name w:val="7F1FE5D5EBA14654B5B81B17E729DF94"/>
    <w:pPr>
      <w:widowControl w:val="0"/>
      <w:jc w:val="both"/>
    </w:pPr>
  </w:style>
  <w:style w:type="paragraph" w:customStyle="1" w:styleId="4007FCCDF08A4A40B9107EBE878A6679">
    <w:name w:val="4007FCCDF08A4A40B9107EBE878A6679"/>
    <w:pPr>
      <w:widowControl w:val="0"/>
      <w:jc w:val="both"/>
    </w:pPr>
  </w:style>
  <w:style w:type="paragraph" w:customStyle="1" w:styleId="086192F8DCC2454C91935A5EE391452F">
    <w:name w:val="086192F8DCC2454C91935A5EE391452F"/>
    <w:pPr>
      <w:widowControl w:val="0"/>
      <w:jc w:val="both"/>
    </w:pPr>
  </w:style>
  <w:style w:type="paragraph" w:customStyle="1" w:styleId="3E135B9AD1974923AB0F0A177AD1EA7C">
    <w:name w:val="3E135B9AD1974923AB0F0A177AD1EA7C"/>
    <w:pPr>
      <w:widowControl w:val="0"/>
      <w:jc w:val="both"/>
    </w:pPr>
  </w:style>
  <w:style w:type="paragraph" w:customStyle="1" w:styleId="a4">
    <w:name w:val="论文题目"/>
    <w:basedOn w:val="a"/>
    <w:link w:val="Char"/>
    <w:qFormat/>
    <w:rsid w:val="00066E45"/>
    <w:pPr>
      <w:jc w:val="center"/>
    </w:pPr>
    <w:rPr>
      <w:rFonts w:ascii="Times New Roman" w:eastAsia="黑体" w:hAnsi="Times New Roman"/>
      <w:b/>
      <w:sz w:val="32"/>
      <w:szCs w:val="44"/>
    </w:rPr>
  </w:style>
  <w:style w:type="character" w:customStyle="1" w:styleId="Char">
    <w:name w:val="论文题目 Char"/>
    <w:basedOn w:val="a0"/>
    <w:link w:val="a4"/>
    <w:rsid w:val="00066E45"/>
    <w:rPr>
      <w:rFonts w:ascii="Times New Roman" w:eastAsia="黑体" w:hAnsi="Times New Roman"/>
      <w:b/>
      <w:sz w:val="32"/>
      <w:szCs w:val="44"/>
    </w:rPr>
  </w:style>
  <w:style w:type="paragraph" w:customStyle="1" w:styleId="94792A076B6042559B4BF63DCC59E088">
    <w:name w:val="94792A076B6042559B4BF63DCC59E088"/>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E44658A0631649BF98EEBA277D9AA3CE">
    <w:name w:val="E44658A0631649BF98EEBA277D9AA3CE"/>
    <w:pPr>
      <w:widowControl w:val="0"/>
      <w:jc w:val="both"/>
    </w:pPr>
  </w:style>
  <w:style w:type="paragraph" w:customStyle="1" w:styleId="A9CBEFC79C354894900068A0FAC395E0">
    <w:name w:val="A9CBEFC79C354894900068A0FAC395E0"/>
    <w:pPr>
      <w:widowControl w:val="0"/>
      <w:jc w:val="both"/>
    </w:pPr>
  </w:style>
  <w:style w:type="paragraph" w:customStyle="1" w:styleId="D68ED7B3A67343E38E271A64704F1668">
    <w:name w:val="D68ED7B3A67343E38E271A64704F1668"/>
    <w:pPr>
      <w:widowControl w:val="0"/>
      <w:jc w:val="both"/>
    </w:pPr>
  </w:style>
  <w:style w:type="paragraph" w:customStyle="1" w:styleId="5563EC13428F4772AE7E9E73C5326C09">
    <w:name w:val="5563EC13428F4772AE7E9E73C5326C09"/>
    <w:pPr>
      <w:widowControl w:val="0"/>
      <w:jc w:val="both"/>
    </w:pPr>
  </w:style>
  <w:style w:type="paragraph" w:customStyle="1" w:styleId="D42F43263535426A84393E7B87D2EE9C">
    <w:name w:val="D42F43263535426A84393E7B87D2EE9C"/>
    <w:pPr>
      <w:widowControl w:val="0"/>
      <w:jc w:val="both"/>
    </w:pPr>
  </w:style>
  <w:style w:type="paragraph" w:customStyle="1" w:styleId="0FB2A18F33534633993595195335F5D6">
    <w:name w:val="0FB2A18F33534633993595195335F5D6"/>
    <w:pPr>
      <w:widowControl w:val="0"/>
      <w:jc w:val="both"/>
    </w:pPr>
  </w:style>
  <w:style w:type="paragraph" w:customStyle="1" w:styleId="D7C2F9A6075D421B82CEDE94C30F7774">
    <w:name w:val="D7C2F9A6075D421B82CEDE94C30F7774"/>
    <w:pPr>
      <w:widowControl w:val="0"/>
      <w:jc w:val="both"/>
    </w:pPr>
  </w:style>
  <w:style w:type="paragraph" w:customStyle="1" w:styleId="6161F7EFB9CA4F718618739579900732">
    <w:name w:val="6161F7EFB9CA4F718618739579900732"/>
    <w:pPr>
      <w:widowControl w:val="0"/>
      <w:jc w:val="both"/>
    </w:pPr>
  </w:style>
  <w:style w:type="paragraph" w:customStyle="1" w:styleId="7E08895587E94199B9D00E83E8B45AAB">
    <w:name w:val="7E08895587E94199B9D00E83E8B45AAB"/>
    <w:pPr>
      <w:widowControl w:val="0"/>
      <w:jc w:val="both"/>
    </w:pPr>
  </w:style>
  <w:style w:type="paragraph" w:customStyle="1" w:styleId="FE3E0EDCBE4F4E0D84E7A3CBAFBE5367">
    <w:name w:val="FE3E0EDCBE4F4E0D84E7A3CBAFBE5367"/>
    <w:pPr>
      <w:widowControl w:val="0"/>
      <w:jc w:val="both"/>
    </w:pPr>
  </w:style>
  <w:style w:type="paragraph" w:customStyle="1" w:styleId="C886B4C98D5B485D8AFD6D37843FC063">
    <w:name w:val="C886B4C98D5B485D8AFD6D37843FC063"/>
    <w:pPr>
      <w:widowControl w:val="0"/>
      <w:jc w:val="both"/>
    </w:pPr>
  </w:style>
  <w:style w:type="paragraph" w:customStyle="1" w:styleId="99F374B9BFC34F52BA12348F57FC60A6">
    <w:name w:val="99F374B9BFC34F52BA12348F57FC60A6"/>
    <w:pPr>
      <w:widowControl w:val="0"/>
      <w:jc w:val="both"/>
    </w:pPr>
  </w:style>
  <w:style w:type="paragraph" w:customStyle="1" w:styleId="A4D2AA50A4E64E74A125BA60178FDAC5">
    <w:name w:val="A4D2AA50A4E64E74A125BA60178FDAC5"/>
    <w:pPr>
      <w:widowControl w:val="0"/>
      <w:jc w:val="both"/>
    </w:pPr>
  </w:style>
  <w:style w:type="paragraph" w:customStyle="1" w:styleId="AA761FE036DE4C5AAC005A6EE51FC033">
    <w:name w:val="AA761FE036DE4C5AAC005A6EE51FC033"/>
    <w:pPr>
      <w:widowControl w:val="0"/>
      <w:jc w:val="both"/>
    </w:pPr>
  </w:style>
  <w:style w:type="paragraph" w:customStyle="1" w:styleId="068A1276B35642F0973CB533862F6C15">
    <w:name w:val="068A1276B35642F0973CB533862F6C15"/>
    <w:pPr>
      <w:widowControl w:val="0"/>
      <w:jc w:val="both"/>
    </w:pPr>
  </w:style>
  <w:style w:type="paragraph" w:customStyle="1" w:styleId="6D0500F884F34B4CB38794500A92AB99">
    <w:name w:val="6D0500F884F34B4CB38794500A92AB99"/>
    <w:rsid w:val="00F12973"/>
    <w:pPr>
      <w:widowControl w:val="0"/>
      <w:jc w:val="both"/>
    </w:pPr>
  </w:style>
  <w:style w:type="paragraph" w:customStyle="1" w:styleId="2BDC370495EC4D459815701A81CB2CEF">
    <w:name w:val="2BDC370495EC4D459815701A81CB2CEF"/>
    <w:rsid w:val="00066E45"/>
    <w:pPr>
      <w:widowControl w:val="0"/>
      <w:jc w:val="both"/>
    </w:pPr>
    <w:rPr>
      <w:szCs w:val="24"/>
    </w:rPr>
  </w:style>
  <w:style w:type="paragraph" w:customStyle="1" w:styleId="2C613607CA60394BB5EC44B4B5F3AC7C">
    <w:name w:val="2C613607CA60394BB5EC44B4B5F3AC7C"/>
    <w:rsid w:val="00066E45"/>
    <w:pPr>
      <w:widowControl w:val="0"/>
      <w:jc w:val="both"/>
    </w:pPr>
    <w:rPr>
      <w:szCs w:val="24"/>
    </w:rPr>
  </w:style>
  <w:style w:type="paragraph" w:customStyle="1" w:styleId="0CA85B46B5D4D440B774477646479CF0">
    <w:name w:val="0CA85B46B5D4D440B774477646479CF0"/>
    <w:rsid w:val="00066E45"/>
    <w:pPr>
      <w:widowControl w:val="0"/>
      <w:jc w:val="both"/>
    </w:pPr>
    <w:rPr>
      <w:szCs w:val="24"/>
    </w:rPr>
  </w:style>
  <w:style w:type="paragraph" w:customStyle="1" w:styleId="11962F1E90E05D45A3F50F1A233AD7B0">
    <w:name w:val="11962F1E90E05D45A3F50F1A233AD7B0"/>
    <w:rsid w:val="00066E45"/>
    <w:pPr>
      <w:widowControl w:val="0"/>
      <w:jc w:val="both"/>
    </w:pPr>
    <w:rPr>
      <w:szCs w:val="24"/>
    </w:rPr>
  </w:style>
  <w:style w:type="paragraph" w:customStyle="1" w:styleId="0C60D6025A903A4B9C7BE83A0076FE4B">
    <w:name w:val="0C60D6025A903A4B9C7BE83A0076FE4B"/>
    <w:rsid w:val="00066E45"/>
    <w:pPr>
      <w:widowControl w:val="0"/>
      <w:jc w:val="both"/>
    </w:pPr>
    <w:rPr>
      <w:szCs w:val="24"/>
    </w:rPr>
  </w:style>
  <w:style w:type="paragraph" w:customStyle="1" w:styleId="4FFAAD69114A6D4B8793741736B00D05">
    <w:name w:val="4FFAAD69114A6D4B8793741736B00D05"/>
    <w:rsid w:val="00066E45"/>
    <w:pPr>
      <w:widowControl w:val="0"/>
      <w:jc w:val="both"/>
    </w:pPr>
    <w:rPr>
      <w:szCs w:val="24"/>
    </w:rPr>
  </w:style>
  <w:style w:type="paragraph" w:customStyle="1" w:styleId="B272CE38A671EC4F888ECCD60AA073F9">
    <w:name w:val="B272CE38A671EC4F888ECCD60AA073F9"/>
    <w:rsid w:val="00066E45"/>
    <w:pPr>
      <w:widowControl w:val="0"/>
      <w:jc w:val="both"/>
    </w:pPr>
    <w:rPr>
      <w:szCs w:val="24"/>
    </w:rPr>
  </w:style>
  <w:style w:type="paragraph" w:customStyle="1" w:styleId="27045302A37D7B43A34CB76F8BD665AB">
    <w:name w:val="27045302A37D7B43A34CB76F8BD665AB"/>
    <w:rsid w:val="00066E45"/>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1FC0-4449-4C46-B25E-CB8EC00A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1489</TotalTime>
  <Pages>47</Pages>
  <Words>4278</Words>
  <Characters>24388</Characters>
  <Application>Microsoft Office Word</Application>
  <DocSecurity>0</DocSecurity>
  <Lines>203</Lines>
  <Paragraphs>57</Paragraphs>
  <ScaleCrop>false</ScaleCrop>
  <Company>china</Company>
  <LinksUpToDate>false</LinksUpToDate>
  <CharactersWithSpaces>28609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218</cp:revision>
  <dcterms:created xsi:type="dcterms:W3CDTF">2020-04-29T02:26:00Z</dcterms:created>
  <dcterms:modified xsi:type="dcterms:W3CDTF">2020-05-07T11:39:00Z</dcterms:modified>
</cp:coreProperties>
</file>